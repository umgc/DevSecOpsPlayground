
<file path=[Content_Types].xml><?xml version="1.0" encoding="utf-8"?>
<Types xmlns="http://schemas.openxmlformats.org/package/2006/content-types">
  <Default Extension="bin" ContentType="application/vnd.openxmlformats-officedocument.oleObject"/>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CBC813" w14:textId="70233CF2" w:rsidR="009D0927" w:rsidRPr="00AF6A2D" w:rsidRDefault="03FFD133" w:rsidP="36958FCA">
      <w:pPr>
        <w:ind w:right="379"/>
        <w:jc w:val="center"/>
      </w:pPr>
      <w:r>
        <w:rPr>
          <w:noProof/>
        </w:rPr>
        <w:drawing>
          <wp:inline distT="0" distB="0" distL="0" distR="0" wp14:anchorId="4A267EEA" wp14:editId="049DEF40">
            <wp:extent cx="4572000" cy="4562475"/>
            <wp:effectExtent l="0" t="0" r="0" b="0"/>
            <wp:docPr id="1011545587" name="Picture 10115455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1545587"/>
                    <pic:cNvPicPr/>
                  </pic:nvPicPr>
                  <pic:blipFill>
                    <a:blip r:embed="rId11">
                      <a:extLst>
                        <a:ext uri="{28A0092B-C50C-407E-A947-70E740481C1C}">
                          <a14:useLocalDpi xmlns:a14="http://schemas.microsoft.com/office/drawing/2010/main" val="0"/>
                        </a:ext>
                      </a:extLst>
                    </a:blip>
                    <a:stretch>
                      <a:fillRect/>
                    </a:stretch>
                  </pic:blipFill>
                  <pic:spPr>
                    <a:xfrm>
                      <a:off x="0" y="0"/>
                      <a:ext cx="4572000" cy="4562475"/>
                    </a:xfrm>
                    <a:prstGeom prst="rect">
                      <a:avLst/>
                    </a:prstGeom>
                  </pic:spPr>
                </pic:pic>
              </a:graphicData>
            </a:graphic>
          </wp:inline>
        </w:drawing>
      </w:r>
    </w:p>
    <w:p w14:paraId="49DF45CA" w14:textId="650795C7" w:rsidR="00F510A1" w:rsidRDefault="00AF6A2D" w:rsidP="009D0927">
      <w:pPr>
        <w:ind w:right="379"/>
        <w:jc w:val="center"/>
        <w:rPr>
          <w:b/>
          <w:bCs/>
          <w:sz w:val="56"/>
          <w:szCs w:val="56"/>
        </w:rPr>
      </w:pPr>
      <w:r>
        <w:rPr>
          <w:b/>
          <w:bCs/>
          <w:sz w:val="56"/>
          <w:szCs w:val="56"/>
        </w:rPr>
        <w:t xml:space="preserve">Software </w:t>
      </w:r>
      <w:r w:rsidRPr="4C3EA300">
        <w:rPr>
          <w:b/>
          <w:bCs/>
          <w:sz w:val="56"/>
          <w:szCs w:val="56"/>
        </w:rPr>
        <w:t>Requirement</w:t>
      </w:r>
      <w:r w:rsidR="545CC8C7" w:rsidRPr="4C3EA300">
        <w:rPr>
          <w:b/>
          <w:bCs/>
          <w:sz w:val="56"/>
          <w:szCs w:val="56"/>
        </w:rPr>
        <w:t>s</w:t>
      </w:r>
    </w:p>
    <w:p w14:paraId="755734FC" w14:textId="35AA5A1A" w:rsidR="00AF6A2D" w:rsidRDefault="00AF6A2D" w:rsidP="009D0927">
      <w:pPr>
        <w:ind w:right="379"/>
        <w:jc w:val="center"/>
        <w:rPr>
          <w:b/>
          <w:bCs/>
          <w:sz w:val="56"/>
          <w:szCs w:val="56"/>
        </w:rPr>
      </w:pPr>
      <w:r>
        <w:rPr>
          <w:b/>
          <w:bCs/>
          <w:sz w:val="56"/>
          <w:szCs w:val="56"/>
        </w:rPr>
        <w:t>Specification</w:t>
      </w:r>
      <w:r w:rsidR="00F510A1">
        <w:rPr>
          <w:b/>
          <w:bCs/>
          <w:sz w:val="56"/>
          <w:szCs w:val="56"/>
        </w:rPr>
        <w:t xml:space="preserve"> </w:t>
      </w:r>
      <w:r>
        <w:rPr>
          <w:b/>
          <w:bCs/>
          <w:sz w:val="56"/>
          <w:szCs w:val="56"/>
        </w:rPr>
        <w:t>(SRS)</w:t>
      </w:r>
    </w:p>
    <w:p w14:paraId="72FF9BF5" w14:textId="77777777" w:rsidR="009D0927" w:rsidRDefault="009D0927" w:rsidP="009D0927">
      <w:pPr>
        <w:rPr>
          <w:b/>
          <w:bCs/>
          <w:sz w:val="44"/>
          <w:szCs w:val="44"/>
        </w:rPr>
      </w:pPr>
    </w:p>
    <w:p w14:paraId="530F024F" w14:textId="54D9AF36" w:rsidR="009D0927" w:rsidRDefault="6C283DD2" w:rsidP="009D0927">
      <w:pPr>
        <w:spacing w:before="240" w:after="240"/>
        <w:jc w:val="center"/>
        <w:rPr>
          <w:sz w:val="52"/>
          <w:szCs w:val="52"/>
        </w:rPr>
      </w:pPr>
      <w:r w:rsidRPr="36958FCA">
        <w:rPr>
          <w:sz w:val="52"/>
          <w:szCs w:val="52"/>
        </w:rPr>
        <w:t>MailSpeak</w:t>
      </w:r>
      <w:r w:rsidR="1218838F" w:rsidRPr="36958FCA">
        <w:rPr>
          <w:sz w:val="52"/>
          <w:szCs w:val="52"/>
        </w:rPr>
        <w:t xml:space="preserve"> Application (</w:t>
      </w:r>
      <w:r w:rsidR="6D3C0C81" w:rsidRPr="36958FCA">
        <w:rPr>
          <w:sz w:val="52"/>
          <w:szCs w:val="52"/>
        </w:rPr>
        <w:t>MSA</w:t>
      </w:r>
      <w:r w:rsidR="1218838F" w:rsidRPr="36958FCA">
        <w:rPr>
          <w:sz w:val="52"/>
          <w:szCs w:val="52"/>
        </w:rPr>
        <w:t>)</w:t>
      </w:r>
    </w:p>
    <w:p w14:paraId="01D877BB" w14:textId="77777777" w:rsidR="009D0927" w:rsidRDefault="009D0927" w:rsidP="009D0927">
      <w:pPr>
        <w:spacing w:before="240" w:after="240"/>
        <w:jc w:val="center"/>
        <w:rPr>
          <w:sz w:val="28"/>
          <w:szCs w:val="28"/>
        </w:rPr>
      </w:pPr>
      <w:r>
        <w:rPr>
          <w:sz w:val="28"/>
          <w:szCs w:val="28"/>
        </w:rPr>
        <w:t xml:space="preserve">University of Maryland Global Campus (UMGC) </w:t>
      </w:r>
    </w:p>
    <w:p w14:paraId="6875EB0B" w14:textId="77777777" w:rsidR="009D0927" w:rsidRDefault="009D0927" w:rsidP="009D0927">
      <w:pPr>
        <w:spacing w:before="240" w:after="240"/>
        <w:jc w:val="center"/>
        <w:rPr>
          <w:sz w:val="28"/>
          <w:szCs w:val="28"/>
        </w:rPr>
      </w:pPr>
      <w:r>
        <w:rPr>
          <w:sz w:val="28"/>
          <w:szCs w:val="28"/>
        </w:rPr>
        <w:t>Software Engineering (SWEN) 670</w:t>
      </w:r>
    </w:p>
    <w:p w14:paraId="0EC6E1FD" w14:textId="77777777" w:rsidR="009D0927" w:rsidRDefault="009D0927" w:rsidP="009D0927">
      <w:pPr>
        <w:spacing w:before="240" w:after="240"/>
        <w:jc w:val="center"/>
        <w:rPr>
          <w:sz w:val="28"/>
          <w:szCs w:val="28"/>
        </w:rPr>
      </w:pPr>
      <w:r>
        <w:rPr>
          <w:sz w:val="28"/>
          <w:szCs w:val="28"/>
        </w:rPr>
        <w:t>Fall Cohort 2022</w:t>
      </w:r>
    </w:p>
    <w:p w14:paraId="7ED85AFB" w14:textId="77777777" w:rsidR="009D0927" w:rsidRDefault="009D0927" w:rsidP="009D0927">
      <w:pPr>
        <w:spacing w:before="240" w:after="240"/>
        <w:jc w:val="center"/>
        <w:rPr>
          <w:sz w:val="28"/>
          <w:szCs w:val="28"/>
        </w:rPr>
      </w:pPr>
      <w:r>
        <w:rPr>
          <w:sz w:val="28"/>
          <w:szCs w:val="28"/>
        </w:rPr>
        <w:t>Team B</w:t>
      </w:r>
    </w:p>
    <w:p w14:paraId="576E5D25" w14:textId="0C715E8D" w:rsidR="00F0601F" w:rsidRDefault="00BF2FAF" w:rsidP="36958FCA">
      <w:pPr>
        <w:spacing w:before="240" w:after="240"/>
        <w:jc w:val="center"/>
      </w:pPr>
      <w:r>
        <w:rPr>
          <w:sz w:val="28"/>
          <w:szCs w:val="28"/>
        </w:rPr>
        <w:t>November 5</w:t>
      </w:r>
      <w:r w:rsidR="009D0927" w:rsidRPr="368DEED4">
        <w:rPr>
          <w:sz w:val="28"/>
          <w:szCs w:val="28"/>
        </w:rPr>
        <w:t>, 2022</w:t>
      </w:r>
      <w:r w:rsidR="00317BDB">
        <w:br w:type="page"/>
      </w:r>
    </w:p>
    <w:p w14:paraId="6D2DE46E" w14:textId="77777777" w:rsidR="00F0601F" w:rsidRDefault="00F0601F">
      <w:pPr>
        <w:jc w:val="right"/>
      </w:pPr>
    </w:p>
    <w:p w14:paraId="1E4FDF79" w14:textId="105021D5" w:rsidR="007E3A71" w:rsidRDefault="007E3A71" w:rsidP="36958FCA">
      <w:pPr>
        <w:jc w:val="both"/>
        <w:rPr>
          <w:b/>
          <w:color w:val="313896"/>
          <w:sz w:val="28"/>
          <w:szCs w:val="28"/>
        </w:rPr>
      </w:pPr>
      <w:r>
        <w:rPr>
          <w:b/>
          <w:color w:val="313896"/>
          <w:sz w:val="28"/>
          <w:szCs w:val="28"/>
        </w:rPr>
        <w:t>Document Control</w:t>
      </w:r>
    </w:p>
    <w:p w14:paraId="793CF86D" w14:textId="77777777" w:rsidR="007E3A71" w:rsidRDefault="007E3A71" w:rsidP="007E3A71"/>
    <w:p w14:paraId="331354C6" w14:textId="77777777" w:rsidR="007E3A71" w:rsidRDefault="007E3A71" w:rsidP="007E3A71">
      <w:pPr>
        <w:pBdr>
          <w:top w:val="nil"/>
          <w:left w:val="nil"/>
          <w:bottom w:val="nil"/>
          <w:right w:val="nil"/>
          <w:between w:val="nil"/>
        </w:pBdr>
        <w:rPr>
          <w:b/>
          <w:color w:val="313896"/>
          <w:sz w:val="24"/>
          <w:szCs w:val="24"/>
        </w:rPr>
      </w:pPr>
      <w:r>
        <w:rPr>
          <w:b/>
          <w:color w:val="313896"/>
          <w:sz w:val="24"/>
          <w:szCs w:val="24"/>
        </w:rPr>
        <w:t>Document Information</w:t>
      </w:r>
      <w:r>
        <w:rPr>
          <w:b/>
          <w:color w:val="313896"/>
          <w:sz w:val="24"/>
          <w:szCs w:val="24"/>
        </w:rPr>
        <w:br/>
      </w:r>
    </w:p>
    <w:tbl>
      <w:tblPr>
        <w:tblW w:w="9000" w:type="dxa"/>
        <w:tblInd w:w="260" w:type="dxa"/>
        <w:tblBorders>
          <w:top w:val="single" w:sz="6" w:space="0" w:color="808080"/>
          <w:left w:val="single" w:sz="6" w:space="0" w:color="808080"/>
          <w:bottom w:val="single" w:sz="6" w:space="0" w:color="808080"/>
          <w:right w:val="single" w:sz="6" w:space="0" w:color="808080"/>
          <w:insideH w:val="single" w:sz="6" w:space="0" w:color="808080"/>
          <w:insideV w:val="single" w:sz="6" w:space="0" w:color="808080"/>
        </w:tblBorders>
        <w:tblLayout w:type="fixed"/>
        <w:tblLook w:val="0000" w:firstRow="0" w:lastRow="0" w:firstColumn="0" w:lastColumn="0" w:noHBand="0" w:noVBand="0"/>
      </w:tblPr>
      <w:tblGrid>
        <w:gridCol w:w="2797"/>
        <w:gridCol w:w="6203"/>
      </w:tblGrid>
      <w:tr w:rsidR="007E3A71" w14:paraId="40034EC5" w14:textId="77777777" w:rsidTr="760D3954">
        <w:tc>
          <w:tcPr>
            <w:tcW w:w="2797" w:type="dxa"/>
            <w:shd w:val="clear" w:color="auto" w:fill="313896"/>
          </w:tcPr>
          <w:p w14:paraId="07A80E6B" w14:textId="77777777" w:rsidR="007E3A71" w:rsidRDefault="007E3A71" w:rsidP="00524A12">
            <w:pPr>
              <w:pBdr>
                <w:top w:val="nil"/>
                <w:left w:val="nil"/>
                <w:bottom w:val="nil"/>
                <w:right w:val="nil"/>
                <w:between w:val="nil"/>
              </w:pBdr>
              <w:spacing w:before="40" w:after="40"/>
              <w:rPr>
                <w:b/>
                <w:color w:val="FFFFFF"/>
              </w:rPr>
            </w:pPr>
            <w:r>
              <w:rPr>
                <w:b/>
                <w:color w:val="313896"/>
                <w:sz w:val="2"/>
                <w:szCs w:val="2"/>
              </w:rPr>
              <w:t>©</w:t>
            </w:r>
          </w:p>
        </w:tc>
        <w:tc>
          <w:tcPr>
            <w:tcW w:w="6203" w:type="dxa"/>
            <w:shd w:val="clear" w:color="auto" w:fill="313896"/>
          </w:tcPr>
          <w:p w14:paraId="553DD438" w14:textId="77777777" w:rsidR="007E3A71" w:rsidRDefault="007E3A71" w:rsidP="00524A12">
            <w:pPr>
              <w:pBdr>
                <w:top w:val="nil"/>
                <w:left w:val="nil"/>
                <w:bottom w:val="nil"/>
                <w:right w:val="nil"/>
                <w:between w:val="nil"/>
              </w:pBdr>
              <w:spacing w:before="40" w:after="40"/>
              <w:rPr>
                <w:b/>
                <w:color w:val="FFFFFF"/>
              </w:rPr>
            </w:pPr>
            <w:r>
              <w:rPr>
                <w:b/>
                <w:color w:val="FFFFFF"/>
              </w:rPr>
              <w:t>Information</w:t>
            </w:r>
          </w:p>
        </w:tc>
      </w:tr>
      <w:tr w:rsidR="007E3A71" w14:paraId="0CC3E096" w14:textId="77777777" w:rsidTr="760D3954">
        <w:tc>
          <w:tcPr>
            <w:tcW w:w="2797" w:type="dxa"/>
            <w:vAlign w:val="center"/>
          </w:tcPr>
          <w:p w14:paraId="59F1C105" w14:textId="0470FAB2" w:rsidR="007E3A71" w:rsidRDefault="007E3A71" w:rsidP="368DEED4">
            <w:pPr>
              <w:pBdr>
                <w:top w:val="nil"/>
                <w:left w:val="nil"/>
                <w:bottom w:val="nil"/>
                <w:right w:val="nil"/>
                <w:between w:val="nil"/>
              </w:pBdr>
              <w:rPr>
                <w:i/>
                <w:iCs/>
                <w:color w:val="008000"/>
              </w:rPr>
            </w:pPr>
            <w:r w:rsidRPr="368DEED4">
              <w:rPr>
                <w:color w:val="000000" w:themeColor="text1"/>
              </w:rPr>
              <w:t>Document Id</w:t>
            </w:r>
            <w:r w:rsidR="74C40B5B" w:rsidRPr="368DEED4">
              <w:rPr>
                <w:color w:val="000000" w:themeColor="text1"/>
              </w:rPr>
              <w:t>entification</w:t>
            </w:r>
          </w:p>
        </w:tc>
        <w:tc>
          <w:tcPr>
            <w:tcW w:w="6203" w:type="dxa"/>
            <w:vAlign w:val="center"/>
          </w:tcPr>
          <w:p w14:paraId="2A86B469" w14:textId="667FC4E3" w:rsidR="007E3A71" w:rsidRPr="006D49B0" w:rsidRDefault="1BEDB486" w:rsidP="00524A12">
            <w:pPr>
              <w:ind w:right="-6"/>
            </w:pPr>
            <w:r>
              <w:t xml:space="preserve">USPS- </w:t>
            </w:r>
            <w:r w:rsidR="5E70A0F7">
              <w:t>MSA</w:t>
            </w:r>
            <w:r>
              <w:t>-</w:t>
            </w:r>
            <w:r w:rsidR="02665352">
              <w:t>SRS</w:t>
            </w:r>
            <w:r w:rsidR="0C80D4A1">
              <w:t>-</w:t>
            </w:r>
            <w:r>
              <w:t>20220903-Fall2022</w:t>
            </w:r>
          </w:p>
        </w:tc>
      </w:tr>
      <w:tr w:rsidR="007E3A71" w14:paraId="2DF3C8C9" w14:textId="77777777" w:rsidTr="760D3954">
        <w:tc>
          <w:tcPr>
            <w:tcW w:w="2797" w:type="dxa"/>
            <w:vAlign w:val="center"/>
          </w:tcPr>
          <w:p w14:paraId="518B960F" w14:textId="77777777" w:rsidR="007E3A71" w:rsidRDefault="007E3A71" w:rsidP="00524A12">
            <w:pPr>
              <w:pBdr>
                <w:top w:val="nil"/>
                <w:left w:val="nil"/>
                <w:bottom w:val="nil"/>
                <w:right w:val="nil"/>
                <w:between w:val="nil"/>
              </w:pBdr>
              <w:rPr>
                <w:color w:val="000000"/>
              </w:rPr>
            </w:pPr>
            <w:r>
              <w:rPr>
                <w:color w:val="000000"/>
              </w:rPr>
              <w:t>Document Owner</w:t>
            </w:r>
          </w:p>
        </w:tc>
        <w:tc>
          <w:tcPr>
            <w:tcW w:w="6203" w:type="dxa"/>
            <w:vAlign w:val="center"/>
          </w:tcPr>
          <w:p w14:paraId="7308A6CC" w14:textId="77777777" w:rsidR="007E3A71" w:rsidRPr="006D49B0" w:rsidRDefault="007E3A71" w:rsidP="00524A12">
            <w:pPr>
              <w:rPr>
                <w:iCs/>
              </w:rPr>
            </w:pPr>
            <w:r w:rsidRPr="006D49B0">
              <w:rPr>
                <w:iCs/>
              </w:rPr>
              <w:t>UMGC SWEN 670</w:t>
            </w:r>
          </w:p>
        </w:tc>
      </w:tr>
      <w:tr w:rsidR="007E3A71" w14:paraId="47CB2762" w14:textId="77777777" w:rsidTr="760D3954">
        <w:tc>
          <w:tcPr>
            <w:tcW w:w="2797" w:type="dxa"/>
            <w:vAlign w:val="center"/>
          </w:tcPr>
          <w:p w14:paraId="7C6A976A" w14:textId="77777777" w:rsidR="007E3A71" w:rsidRDefault="007E3A71" w:rsidP="00524A12">
            <w:pPr>
              <w:pBdr>
                <w:top w:val="nil"/>
                <w:left w:val="nil"/>
                <w:bottom w:val="nil"/>
                <w:right w:val="nil"/>
                <w:between w:val="nil"/>
              </w:pBdr>
              <w:rPr>
                <w:color w:val="000000"/>
              </w:rPr>
            </w:pPr>
            <w:r>
              <w:rPr>
                <w:color w:val="000000"/>
              </w:rPr>
              <w:t>Issue Date</w:t>
            </w:r>
          </w:p>
        </w:tc>
        <w:tc>
          <w:tcPr>
            <w:tcW w:w="6203" w:type="dxa"/>
            <w:vAlign w:val="center"/>
          </w:tcPr>
          <w:p w14:paraId="203FB9E4" w14:textId="77777777" w:rsidR="007E3A71" w:rsidRPr="006D49B0" w:rsidRDefault="007E3A71" w:rsidP="00524A12">
            <w:pPr>
              <w:rPr>
                <w:iCs/>
              </w:rPr>
            </w:pPr>
            <w:r w:rsidRPr="006D49B0">
              <w:rPr>
                <w:iCs/>
              </w:rPr>
              <w:t>September 3, 2022</w:t>
            </w:r>
          </w:p>
        </w:tc>
      </w:tr>
      <w:tr w:rsidR="007E3A71" w14:paraId="69678276" w14:textId="77777777" w:rsidTr="760D3954">
        <w:trPr>
          <w:trHeight w:val="65"/>
        </w:trPr>
        <w:tc>
          <w:tcPr>
            <w:tcW w:w="2797" w:type="dxa"/>
            <w:vAlign w:val="center"/>
          </w:tcPr>
          <w:p w14:paraId="57B2C659" w14:textId="77777777" w:rsidR="007E3A71" w:rsidRDefault="007E3A71" w:rsidP="00524A12">
            <w:pPr>
              <w:pBdr>
                <w:top w:val="nil"/>
                <w:left w:val="nil"/>
                <w:bottom w:val="nil"/>
                <w:right w:val="nil"/>
                <w:between w:val="nil"/>
              </w:pBdr>
              <w:rPr>
                <w:color w:val="000000"/>
              </w:rPr>
            </w:pPr>
            <w:r>
              <w:rPr>
                <w:color w:val="000000"/>
              </w:rPr>
              <w:t>Last Saved Date</w:t>
            </w:r>
          </w:p>
        </w:tc>
        <w:tc>
          <w:tcPr>
            <w:tcW w:w="6203" w:type="dxa"/>
            <w:vAlign w:val="center"/>
          </w:tcPr>
          <w:p w14:paraId="007025D1" w14:textId="1740E075" w:rsidR="007E3A71" w:rsidRPr="006D49B0" w:rsidRDefault="00B56C64" w:rsidP="00524A12">
            <w:r>
              <w:t>November 5</w:t>
            </w:r>
            <w:r w:rsidR="007E3A71">
              <w:t>, 2022</w:t>
            </w:r>
          </w:p>
        </w:tc>
      </w:tr>
      <w:tr w:rsidR="007E3A71" w14:paraId="394E4079" w14:textId="77777777" w:rsidTr="760D3954">
        <w:trPr>
          <w:trHeight w:val="65"/>
        </w:trPr>
        <w:tc>
          <w:tcPr>
            <w:tcW w:w="2797" w:type="dxa"/>
            <w:vAlign w:val="center"/>
          </w:tcPr>
          <w:p w14:paraId="4304EA45" w14:textId="77777777" w:rsidR="007E3A71" w:rsidRDefault="007E3A71" w:rsidP="00524A12">
            <w:pPr>
              <w:pBdr>
                <w:top w:val="nil"/>
                <w:left w:val="nil"/>
                <w:bottom w:val="nil"/>
                <w:right w:val="nil"/>
                <w:between w:val="nil"/>
              </w:pBdr>
              <w:rPr>
                <w:color w:val="000000"/>
              </w:rPr>
            </w:pPr>
            <w:r>
              <w:rPr>
                <w:color w:val="000000"/>
              </w:rPr>
              <w:t>File Name</w:t>
            </w:r>
          </w:p>
        </w:tc>
        <w:tc>
          <w:tcPr>
            <w:tcW w:w="6203" w:type="dxa"/>
          </w:tcPr>
          <w:p w14:paraId="2E9C329B" w14:textId="6C7D79AF" w:rsidR="007E3A71" w:rsidRPr="006D49B0" w:rsidRDefault="2A0D434E" w:rsidP="00524A12">
            <w:pPr>
              <w:pBdr>
                <w:top w:val="nil"/>
                <w:left w:val="nil"/>
                <w:bottom w:val="nil"/>
                <w:right w:val="nil"/>
                <w:between w:val="nil"/>
              </w:pBdr>
            </w:pPr>
            <w:r>
              <w:t>SRS-Team B-MSA</w:t>
            </w:r>
            <w:r w:rsidR="1536B478">
              <w:t>.docx</w:t>
            </w:r>
          </w:p>
        </w:tc>
      </w:tr>
    </w:tbl>
    <w:p w14:paraId="0A0C2579" w14:textId="77777777" w:rsidR="007E3A71" w:rsidRDefault="007E3A71" w:rsidP="007E3A71"/>
    <w:p w14:paraId="0F063953" w14:textId="77777777" w:rsidR="007E3A71" w:rsidRDefault="007E3A71" w:rsidP="007E3A71">
      <w:pPr>
        <w:pBdr>
          <w:top w:val="nil"/>
          <w:left w:val="nil"/>
          <w:bottom w:val="nil"/>
          <w:right w:val="nil"/>
          <w:between w:val="nil"/>
        </w:pBdr>
        <w:rPr>
          <w:b/>
          <w:color w:val="313896"/>
          <w:sz w:val="24"/>
          <w:szCs w:val="24"/>
        </w:rPr>
      </w:pPr>
      <w:r>
        <w:rPr>
          <w:b/>
          <w:color w:val="313896"/>
          <w:sz w:val="24"/>
          <w:szCs w:val="24"/>
        </w:rPr>
        <w:t>Document History</w:t>
      </w:r>
      <w:r>
        <w:rPr>
          <w:b/>
          <w:color w:val="313896"/>
          <w:sz w:val="24"/>
          <w:szCs w:val="24"/>
        </w:rPr>
        <w:br/>
      </w:r>
    </w:p>
    <w:tbl>
      <w:tblPr>
        <w:tblW w:w="9000" w:type="dxa"/>
        <w:tblInd w:w="260" w:type="dxa"/>
        <w:tblBorders>
          <w:top w:val="single" w:sz="6" w:space="0" w:color="808080" w:themeColor="background1" w:themeShade="80"/>
          <w:left w:val="single" w:sz="6" w:space="0" w:color="808080" w:themeColor="background1" w:themeShade="80"/>
          <w:bottom w:val="single" w:sz="6" w:space="0" w:color="808080" w:themeColor="background1" w:themeShade="80"/>
          <w:right w:val="single" w:sz="6" w:space="0" w:color="808080" w:themeColor="background1" w:themeShade="80"/>
          <w:insideH w:val="single" w:sz="6" w:space="0" w:color="808080" w:themeColor="background1" w:themeShade="80"/>
          <w:insideV w:val="single" w:sz="6" w:space="0" w:color="808080" w:themeColor="background1" w:themeShade="80"/>
        </w:tblBorders>
        <w:tblLayout w:type="fixed"/>
        <w:tblLook w:val="0000" w:firstRow="0" w:lastRow="0" w:firstColumn="0" w:lastColumn="0" w:noHBand="0" w:noVBand="0"/>
      </w:tblPr>
      <w:tblGrid>
        <w:gridCol w:w="1080"/>
        <w:gridCol w:w="1717"/>
        <w:gridCol w:w="6203"/>
      </w:tblGrid>
      <w:tr w:rsidR="007E3A71" w14:paraId="503CFE7C" w14:textId="77777777" w:rsidTr="760D3954">
        <w:tc>
          <w:tcPr>
            <w:tcW w:w="1080" w:type="dxa"/>
            <w:shd w:val="clear" w:color="auto" w:fill="313896"/>
          </w:tcPr>
          <w:p w14:paraId="7CD1D8A0" w14:textId="77777777" w:rsidR="007E3A71" w:rsidRDefault="007E3A71" w:rsidP="00524A12">
            <w:pPr>
              <w:pBdr>
                <w:top w:val="nil"/>
                <w:left w:val="nil"/>
                <w:bottom w:val="nil"/>
                <w:right w:val="nil"/>
                <w:between w:val="nil"/>
              </w:pBdr>
              <w:spacing w:before="40" w:after="40"/>
              <w:jc w:val="center"/>
              <w:rPr>
                <w:b/>
                <w:color w:val="FFFFFF"/>
              </w:rPr>
            </w:pPr>
            <w:r>
              <w:rPr>
                <w:b/>
                <w:color w:val="FFFFFF"/>
              </w:rPr>
              <w:t>Version</w:t>
            </w:r>
          </w:p>
        </w:tc>
        <w:tc>
          <w:tcPr>
            <w:tcW w:w="1717" w:type="dxa"/>
            <w:shd w:val="clear" w:color="auto" w:fill="313896"/>
          </w:tcPr>
          <w:p w14:paraId="19706A2A" w14:textId="77777777" w:rsidR="007E3A71" w:rsidRDefault="007E3A71" w:rsidP="00524A12">
            <w:pPr>
              <w:pBdr>
                <w:top w:val="nil"/>
                <w:left w:val="nil"/>
                <w:bottom w:val="nil"/>
                <w:right w:val="nil"/>
                <w:between w:val="nil"/>
              </w:pBdr>
              <w:spacing w:before="40" w:after="40"/>
              <w:jc w:val="center"/>
              <w:rPr>
                <w:b/>
                <w:color w:val="FFFFFF"/>
              </w:rPr>
            </w:pPr>
            <w:r>
              <w:rPr>
                <w:b/>
                <w:color w:val="FFFFFF"/>
              </w:rPr>
              <w:t>Issue Date</w:t>
            </w:r>
          </w:p>
        </w:tc>
        <w:tc>
          <w:tcPr>
            <w:tcW w:w="6203" w:type="dxa"/>
            <w:shd w:val="clear" w:color="auto" w:fill="313896"/>
          </w:tcPr>
          <w:p w14:paraId="08A58070" w14:textId="77777777" w:rsidR="007E3A71" w:rsidRDefault="007E3A71" w:rsidP="00524A12">
            <w:pPr>
              <w:pBdr>
                <w:top w:val="nil"/>
                <w:left w:val="nil"/>
                <w:bottom w:val="nil"/>
                <w:right w:val="nil"/>
                <w:between w:val="nil"/>
              </w:pBdr>
              <w:spacing w:before="40" w:after="40"/>
              <w:rPr>
                <w:b/>
                <w:color w:val="FFFFFF"/>
              </w:rPr>
            </w:pPr>
            <w:r>
              <w:rPr>
                <w:b/>
                <w:color w:val="FFFFFF"/>
              </w:rPr>
              <w:t>Changes</w:t>
            </w:r>
          </w:p>
        </w:tc>
      </w:tr>
      <w:tr w:rsidR="007E3A71" w:rsidRPr="006D49B0" w14:paraId="034D276E" w14:textId="77777777" w:rsidTr="760D3954">
        <w:tc>
          <w:tcPr>
            <w:tcW w:w="1080" w:type="dxa"/>
            <w:vAlign w:val="center"/>
          </w:tcPr>
          <w:p w14:paraId="4EFBC4EC" w14:textId="77777777" w:rsidR="007E3A71" w:rsidRPr="006D49B0" w:rsidRDefault="007E3A71" w:rsidP="00524A12">
            <w:pPr>
              <w:ind w:right="-6"/>
              <w:rPr>
                <w:iCs/>
              </w:rPr>
            </w:pPr>
            <w:r w:rsidRPr="006D49B0">
              <w:rPr>
                <w:iCs/>
              </w:rPr>
              <w:t>0.1</w:t>
            </w:r>
          </w:p>
        </w:tc>
        <w:tc>
          <w:tcPr>
            <w:tcW w:w="1717" w:type="dxa"/>
            <w:vAlign w:val="center"/>
          </w:tcPr>
          <w:p w14:paraId="2BBE5E76" w14:textId="77777777" w:rsidR="007E3A71" w:rsidRPr="006D49B0" w:rsidRDefault="007E3A71" w:rsidP="00524A12">
            <w:pPr>
              <w:ind w:right="-6"/>
              <w:rPr>
                <w:iCs/>
              </w:rPr>
            </w:pPr>
            <w:r w:rsidRPr="006D49B0">
              <w:rPr>
                <w:iCs/>
              </w:rPr>
              <w:t>9/1/2022</w:t>
            </w:r>
          </w:p>
        </w:tc>
        <w:tc>
          <w:tcPr>
            <w:tcW w:w="6203" w:type="dxa"/>
            <w:vAlign w:val="center"/>
          </w:tcPr>
          <w:p w14:paraId="413AAEB5" w14:textId="77777777" w:rsidR="007E3A71" w:rsidRPr="006D49B0" w:rsidRDefault="007E3A71" w:rsidP="00524A12">
            <w:pPr>
              <w:ind w:right="-6"/>
              <w:rPr>
                <w:iCs/>
              </w:rPr>
            </w:pPr>
            <w:r w:rsidRPr="006D49B0">
              <w:rPr>
                <w:iCs/>
              </w:rPr>
              <w:t>Initial Draft</w:t>
            </w:r>
          </w:p>
        </w:tc>
      </w:tr>
      <w:tr w:rsidR="007E3A71" w:rsidRPr="006D49B0" w14:paraId="10751705" w14:textId="77777777" w:rsidTr="760D3954">
        <w:tc>
          <w:tcPr>
            <w:tcW w:w="1080" w:type="dxa"/>
            <w:vAlign w:val="center"/>
          </w:tcPr>
          <w:p w14:paraId="41EE59FD" w14:textId="77777777" w:rsidR="007E3A71" w:rsidRPr="006D49B0" w:rsidRDefault="007E3A71" w:rsidP="00524A12">
            <w:pPr>
              <w:ind w:right="-6"/>
              <w:rPr>
                <w:iCs/>
              </w:rPr>
            </w:pPr>
            <w:r w:rsidRPr="006D49B0">
              <w:rPr>
                <w:iCs/>
              </w:rPr>
              <w:t>0.2</w:t>
            </w:r>
          </w:p>
        </w:tc>
        <w:tc>
          <w:tcPr>
            <w:tcW w:w="1717" w:type="dxa"/>
            <w:vAlign w:val="center"/>
          </w:tcPr>
          <w:p w14:paraId="6FFF0D23" w14:textId="77777777" w:rsidR="007E3A71" w:rsidRPr="006D49B0" w:rsidRDefault="007E3A71" w:rsidP="00524A12">
            <w:pPr>
              <w:ind w:right="-6"/>
              <w:rPr>
                <w:iCs/>
              </w:rPr>
            </w:pPr>
            <w:r w:rsidRPr="006D49B0">
              <w:rPr>
                <w:iCs/>
              </w:rPr>
              <w:t>9/3/2022</w:t>
            </w:r>
          </w:p>
        </w:tc>
        <w:tc>
          <w:tcPr>
            <w:tcW w:w="6203" w:type="dxa"/>
            <w:vAlign w:val="center"/>
          </w:tcPr>
          <w:p w14:paraId="26A7DA79" w14:textId="77777777" w:rsidR="007E3A71" w:rsidRPr="006D49B0" w:rsidRDefault="007E3A71" w:rsidP="00524A12">
            <w:pPr>
              <w:ind w:right="-6"/>
              <w:rPr>
                <w:iCs/>
              </w:rPr>
            </w:pPr>
            <w:r w:rsidRPr="006D49B0">
              <w:rPr>
                <w:iCs/>
              </w:rPr>
              <w:t>Review Updates</w:t>
            </w:r>
          </w:p>
        </w:tc>
      </w:tr>
      <w:tr w:rsidR="007E3A71" w14:paraId="15EEE605" w14:textId="77777777" w:rsidTr="760D3954">
        <w:tc>
          <w:tcPr>
            <w:tcW w:w="1080" w:type="dxa"/>
            <w:vAlign w:val="center"/>
          </w:tcPr>
          <w:p w14:paraId="7700E418" w14:textId="51B657A6" w:rsidR="007E3A71" w:rsidRDefault="001A4360" w:rsidP="00524A12">
            <w:pPr>
              <w:ind w:right="-6"/>
            </w:pPr>
            <w:r>
              <w:t>1.0</w:t>
            </w:r>
          </w:p>
        </w:tc>
        <w:tc>
          <w:tcPr>
            <w:tcW w:w="1717" w:type="dxa"/>
            <w:vAlign w:val="center"/>
          </w:tcPr>
          <w:p w14:paraId="783B5F48" w14:textId="32038C85" w:rsidR="007E3A71" w:rsidRDefault="001A4360" w:rsidP="00524A12">
            <w:pPr>
              <w:ind w:right="-6"/>
            </w:pPr>
            <w:r>
              <w:t>9/3/2022</w:t>
            </w:r>
          </w:p>
        </w:tc>
        <w:tc>
          <w:tcPr>
            <w:tcW w:w="6203" w:type="dxa"/>
            <w:vAlign w:val="center"/>
          </w:tcPr>
          <w:p w14:paraId="18C34305" w14:textId="23AB2834" w:rsidR="007E3A71" w:rsidRDefault="001A4360" w:rsidP="00524A12">
            <w:pPr>
              <w:ind w:right="-6"/>
            </w:pPr>
            <w:r>
              <w:t xml:space="preserve">Final </w:t>
            </w:r>
            <w:r w:rsidR="001C6C34">
              <w:t>Deliverable</w:t>
            </w:r>
          </w:p>
        </w:tc>
      </w:tr>
      <w:tr w:rsidR="007E3A71" w14:paraId="2702E975" w14:textId="77777777" w:rsidTr="760D3954">
        <w:trPr>
          <w:trHeight w:val="65"/>
        </w:trPr>
        <w:tc>
          <w:tcPr>
            <w:tcW w:w="1080" w:type="dxa"/>
            <w:vAlign w:val="center"/>
          </w:tcPr>
          <w:p w14:paraId="08FB0112" w14:textId="5ACDE4AE" w:rsidR="007E3A71" w:rsidRDefault="004E1FF6" w:rsidP="00524A12">
            <w:pPr>
              <w:ind w:right="-6"/>
            </w:pPr>
            <w:r>
              <w:t>1.1</w:t>
            </w:r>
          </w:p>
        </w:tc>
        <w:tc>
          <w:tcPr>
            <w:tcW w:w="1717" w:type="dxa"/>
            <w:vAlign w:val="center"/>
          </w:tcPr>
          <w:p w14:paraId="2064CC4F" w14:textId="6EA09910" w:rsidR="007E3A71" w:rsidRDefault="00441546" w:rsidP="00524A12">
            <w:pPr>
              <w:ind w:right="-6"/>
            </w:pPr>
            <w:r>
              <w:t>9/15/2022</w:t>
            </w:r>
          </w:p>
        </w:tc>
        <w:tc>
          <w:tcPr>
            <w:tcW w:w="6203" w:type="dxa"/>
            <w:vAlign w:val="center"/>
          </w:tcPr>
          <w:p w14:paraId="55FEB216" w14:textId="5586CD92" w:rsidR="007E3A71" w:rsidRDefault="00441546" w:rsidP="00524A12">
            <w:pPr>
              <w:ind w:right="-6"/>
            </w:pPr>
            <w:r>
              <w:t>Add Project Suite of Documents</w:t>
            </w:r>
          </w:p>
        </w:tc>
      </w:tr>
      <w:tr w:rsidR="004E1FF6" w14:paraId="41CF090F" w14:textId="77777777" w:rsidTr="760D3954">
        <w:trPr>
          <w:trHeight w:val="65"/>
        </w:trPr>
        <w:tc>
          <w:tcPr>
            <w:tcW w:w="1080" w:type="dxa"/>
            <w:vAlign w:val="center"/>
          </w:tcPr>
          <w:p w14:paraId="0DA397F3" w14:textId="5278CD72" w:rsidR="004E1FF6" w:rsidRDefault="4CEBEC90" w:rsidP="00524A12">
            <w:pPr>
              <w:ind w:right="-6"/>
            </w:pPr>
            <w:r>
              <w:t>2.0</w:t>
            </w:r>
          </w:p>
        </w:tc>
        <w:tc>
          <w:tcPr>
            <w:tcW w:w="1717" w:type="dxa"/>
            <w:vAlign w:val="center"/>
          </w:tcPr>
          <w:p w14:paraId="58090ACF" w14:textId="075452AD" w:rsidR="004E1FF6" w:rsidRDefault="4CEBEC90" w:rsidP="00524A12">
            <w:pPr>
              <w:ind w:right="-6"/>
            </w:pPr>
            <w:r>
              <w:t>9/17/2022</w:t>
            </w:r>
          </w:p>
        </w:tc>
        <w:tc>
          <w:tcPr>
            <w:tcW w:w="6203" w:type="dxa"/>
            <w:vAlign w:val="center"/>
          </w:tcPr>
          <w:p w14:paraId="6DF0969D" w14:textId="79A055A4" w:rsidR="004E1FF6" w:rsidRDefault="4CEBEC90" w:rsidP="00524A12">
            <w:pPr>
              <w:ind w:right="-6"/>
            </w:pPr>
            <w:r>
              <w:t>Final Deliverable</w:t>
            </w:r>
          </w:p>
        </w:tc>
      </w:tr>
      <w:tr w:rsidR="760D3954" w14:paraId="288D8EB2" w14:textId="77777777" w:rsidTr="760D3954">
        <w:trPr>
          <w:trHeight w:val="65"/>
        </w:trPr>
        <w:tc>
          <w:tcPr>
            <w:tcW w:w="1080" w:type="dxa"/>
            <w:vAlign w:val="center"/>
          </w:tcPr>
          <w:p w14:paraId="3865373F" w14:textId="55A66794" w:rsidR="12796C90" w:rsidRDefault="12796C90" w:rsidP="760D3954">
            <w:r>
              <w:t>2.1</w:t>
            </w:r>
          </w:p>
        </w:tc>
        <w:tc>
          <w:tcPr>
            <w:tcW w:w="1717" w:type="dxa"/>
            <w:vAlign w:val="center"/>
          </w:tcPr>
          <w:p w14:paraId="26F333F3" w14:textId="4818989B" w:rsidR="12796C90" w:rsidRDefault="12796C90" w:rsidP="760D3954">
            <w:r>
              <w:t>10/7/2022</w:t>
            </w:r>
          </w:p>
        </w:tc>
        <w:tc>
          <w:tcPr>
            <w:tcW w:w="6203" w:type="dxa"/>
            <w:vAlign w:val="center"/>
          </w:tcPr>
          <w:p w14:paraId="6B13D96E" w14:textId="30DE7D1F" w:rsidR="12796C90" w:rsidRDefault="12796C90" w:rsidP="760D3954">
            <w:r>
              <w:t>Logo and name change updates</w:t>
            </w:r>
          </w:p>
        </w:tc>
      </w:tr>
      <w:tr w:rsidR="368DEED4" w14:paraId="428CAA35" w14:textId="77777777" w:rsidTr="760D3954">
        <w:trPr>
          <w:trHeight w:val="65"/>
        </w:trPr>
        <w:tc>
          <w:tcPr>
            <w:tcW w:w="1080" w:type="dxa"/>
            <w:vAlign w:val="center"/>
          </w:tcPr>
          <w:p w14:paraId="19739B1C" w14:textId="66D09255" w:rsidR="3FD45BDE" w:rsidRDefault="3FD45BDE" w:rsidP="368DEED4">
            <w:r>
              <w:t>3.0</w:t>
            </w:r>
          </w:p>
        </w:tc>
        <w:tc>
          <w:tcPr>
            <w:tcW w:w="1717" w:type="dxa"/>
            <w:vAlign w:val="center"/>
          </w:tcPr>
          <w:p w14:paraId="7A836C44" w14:textId="659B67C0" w:rsidR="3FD45BDE" w:rsidRDefault="3FD45BDE" w:rsidP="368DEED4">
            <w:r>
              <w:t>10/29/2022</w:t>
            </w:r>
          </w:p>
        </w:tc>
        <w:tc>
          <w:tcPr>
            <w:tcW w:w="6203" w:type="dxa"/>
            <w:vAlign w:val="center"/>
          </w:tcPr>
          <w:p w14:paraId="3800EB01" w14:textId="52C36E30" w:rsidR="3FD45BDE" w:rsidRDefault="3FD45BDE" w:rsidP="368DEED4">
            <w:r>
              <w:t>Post-development updates</w:t>
            </w:r>
          </w:p>
        </w:tc>
      </w:tr>
      <w:tr w:rsidR="00D60F82" w14:paraId="7105B5DD" w14:textId="77777777" w:rsidTr="760D3954">
        <w:trPr>
          <w:trHeight w:val="65"/>
        </w:trPr>
        <w:tc>
          <w:tcPr>
            <w:tcW w:w="1080" w:type="dxa"/>
            <w:vAlign w:val="center"/>
          </w:tcPr>
          <w:p w14:paraId="207946AD" w14:textId="7DF44E3C" w:rsidR="00D60F82" w:rsidRDefault="00D16AD2" w:rsidP="368DEED4">
            <w:r>
              <w:t>3.1</w:t>
            </w:r>
          </w:p>
        </w:tc>
        <w:tc>
          <w:tcPr>
            <w:tcW w:w="1717" w:type="dxa"/>
            <w:vAlign w:val="center"/>
          </w:tcPr>
          <w:p w14:paraId="679927CC" w14:textId="738FAAFC" w:rsidR="00D60F82" w:rsidRDefault="00D16AD2" w:rsidP="368DEED4">
            <w:r>
              <w:t>10/30/2022</w:t>
            </w:r>
          </w:p>
        </w:tc>
        <w:tc>
          <w:tcPr>
            <w:tcW w:w="6203" w:type="dxa"/>
            <w:vAlign w:val="center"/>
          </w:tcPr>
          <w:p w14:paraId="7998ABDA" w14:textId="3DADBD71" w:rsidR="00D60F82" w:rsidRDefault="00D16AD2" w:rsidP="368DEED4">
            <w:r>
              <w:t xml:space="preserve">References style </w:t>
            </w:r>
            <w:r w:rsidR="00BF2FAF">
              <w:t xml:space="preserve">and document suite </w:t>
            </w:r>
            <w:r>
              <w:t>updates</w:t>
            </w:r>
          </w:p>
        </w:tc>
      </w:tr>
      <w:tr w:rsidR="00755460" w14:paraId="7CAB4739" w14:textId="77777777" w:rsidTr="760D3954">
        <w:trPr>
          <w:trHeight w:val="65"/>
        </w:trPr>
        <w:tc>
          <w:tcPr>
            <w:tcW w:w="1080" w:type="dxa"/>
            <w:vAlign w:val="center"/>
          </w:tcPr>
          <w:p w14:paraId="71A2D7E8" w14:textId="1446EAE9" w:rsidR="00755460" w:rsidRDefault="001A16AF" w:rsidP="368DEED4">
            <w:r>
              <w:t>3.2</w:t>
            </w:r>
          </w:p>
        </w:tc>
        <w:tc>
          <w:tcPr>
            <w:tcW w:w="1717" w:type="dxa"/>
            <w:vAlign w:val="center"/>
          </w:tcPr>
          <w:p w14:paraId="0F41DB4A" w14:textId="05A826A0" w:rsidR="00755460" w:rsidRDefault="001A16AF" w:rsidP="368DEED4">
            <w:r>
              <w:t>11/4/2022</w:t>
            </w:r>
          </w:p>
        </w:tc>
        <w:tc>
          <w:tcPr>
            <w:tcW w:w="6203" w:type="dxa"/>
            <w:vAlign w:val="center"/>
          </w:tcPr>
          <w:p w14:paraId="6C867109" w14:textId="5B8A6483" w:rsidR="00755460" w:rsidRDefault="0032207F" w:rsidP="368DEED4">
            <w:r>
              <w:t>Use cases updates</w:t>
            </w:r>
          </w:p>
        </w:tc>
      </w:tr>
      <w:tr w:rsidR="00755460" w14:paraId="73917569" w14:textId="77777777" w:rsidTr="760D3954">
        <w:trPr>
          <w:trHeight w:val="65"/>
        </w:trPr>
        <w:tc>
          <w:tcPr>
            <w:tcW w:w="1080" w:type="dxa"/>
            <w:vAlign w:val="center"/>
          </w:tcPr>
          <w:p w14:paraId="31EBBEC9" w14:textId="14648DD4" w:rsidR="00755460" w:rsidRDefault="006178AB" w:rsidP="368DEED4">
            <w:r>
              <w:t>4.0</w:t>
            </w:r>
          </w:p>
        </w:tc>
        <w:tc>
          <w:tcPr>
            <w:tcW w:w="1717" w:type="dxa"/>
            <w:vAlign w:val="center"/>
          </w:tcPr>
          <w:p w14:paraId="3C02ED2D" w14:textId="2D41435A" w:rsidR="00755460" w:rsidRDefault="006178AB" w:rsidP="368DEED4">
            <w:r>
              <w:t>11/5/2022</w:t>
            </w:r>
          </w:p>
        </w:tc>
        <w:tc>
          <w:tcPr>
            <w:tcW w:w="6203" w:type="dxa"/>
            <w:vAlign w:val="center"/>
          </w:tcPr>
          <w:p w14:paraId="5751AE1D" w14:textId="1D4DAAC0" w:rsidR="00755460" w:rsidRDefault="006178AB" w:rsidP="368DEED4">
            <w:r>
              <w:t xml:space="preserve">Final </w:t>
            </w:r>
            <w:r w:rsidR="001D0943">
              <w:t>deliverable</w:t>
            </w:r>
          </w:p>
        </w:tc>
      </w:tr>
    </w:tbl>
    <w:p w14:paraId="468E0D6A" w14:textId="77777777" w:rsidR="00E4021F" w:rsidRDefault="002C44BB">
      <w:r>
        <w:br w:type="page"/>
      </w:r>
    </w:p>
    <w:p w14:paraId="7029AF0E" w14:textId="77777777" w:rsidR="00F10C7B" w:rsidRDefault="00F10C7B" w:rsidP="00F10C7B">
      <w:pPr>
        <w:jc w:val="center"/>
        <w:rPr>
          <w:sz w:val="52"/>
          <w:szCs w:val="52"/>
        </w:rPr>
      </w:pPr>
      <w:r w:rsidRPr="2F08E6C1">
        <w:rPr>
          <w:sz w:val="52"/>
          <w:szCs w:val="52"/>
        </w:rPr>
        <w:lastRenderedPageBreak/>
        <w:t>Approval Signatures</w:t>
      </w:r>
    </w:p>
    <w:p w14:paraId="0A2D9FC3" w14:textId="77777777" w:rsidR="00F10C7B" w:rsidRDefault="00F10C7B" w:rsidP="00F10C7B">
      <w:pPr>
        <w:rPr>
          <w:sz w:val="24"/>
          <w:szCs w:val="24"/>
        </w:rPr>
      </w:pPr>
    </w:p>
    <w:p w14:paraId="1356A248" w14:textId="77777777" w:rsidR="00F10C7B" w:rsidRDefault="00F10C7B" w:rsidP="00F10C7B">
      <w:pPr>
        <w:rPr>
          <w:sz w:val="24"/>
          <w:szCs w:val="24"/>
        </w:rPr>
      </w:pPr>
    </w:p>
    <w:tbl>
      <w:tblPr>
        <w:tblW w:w="5000" w:type="pct"/>
        <w:jc w:val="center"/>
        <w:tblBorders>
          <w:top w:val="single" w:sz="8" w:space="0" w:color="9BBB59"/>
          <w:left w:val="single" w:sz="8" w:space="0" w:color="9BBB59"/>
          <w:bottom w:val="single" w:sz="8" w:space="0" w:color="9BBB59"/>
          <w:right w:val="single" w:sz="8" w:space="0" w:color="9BBB59"/>
          <w:insideH w:val="single" w:sz="4" w:space="0" w:color="C0C0C0"/>
          <w:insideV w:val="single" w:sz="4" w:space="0" w:color="C0C0C0"/>
        </w:tblBorders>
        <w:tblCellMar>
          <w:left w:w="115" w:type="dxa"/>
          <w:right w:w="115" w:type="dxa"/>
        </w:tblCellMar>
        <w:tblLook w:val="0000" w:firstRow="0" w:lastRow="0" w:firstColumn="0" w:lastColumn="0" w:noHBand="0" w:noVBand="0"/>
      </w:tblPr>
      <w:tblGrid>
        <w:gridCol w:w="3151"/>
        <w:gridCol w:w="6439"/>
      </w:tblGrid>
      <w:tr w:rsidR="00F10C7B" w14:paraId="0D22A3DF" w14:textId="77777777">
        <w:trPr>
          <w:trHeight w:val="2150"/>
          <w:jc w:val="center"/>
        </w:trPr>
        <w:tc>
          <w:tcPr>
            <w:tcW w:w="1643" w:type="pct"/>
          </w:tcPr>
          <w:p w14:paraId="7D9C5E99" w14:textId="77777777" w:rsidR="00F10C7B" w:rsidRDefault="00F10C7B">
            <w:pPr>
              <w:rPr>
                <w:sz w:val="24"/>
                <w:szCs w:val="24"/>
              </w:rPr>
            </w:pPr>
          </w:p>
          <w:p w14:paraId="72E6077E" w14:textId="77777777" w:rsidR="00F10C7B" w:rsidRDefault="00F10C7B">
            <w:pPr>
              <w:rPr>
                <w:sz w:val="24"/>
                <w:szCs w:val="24"/>
              </w:rPr>
            </w:pPr>
            <w:r w:rsidRPr="2F08E6C1">
              <w:rPr>
                <w:rFonts w:ascii="Segoe UI Symbol" w:hAnsi="Segoe UI Symbol" w:cs="Segoe UI Symbol"/>
                <w:sz w:val="24"/>
                <w:szCs w:val="24"/>
              </w:rPr>
              <w:t>☐</w:t>
            </w:r>
            <w:r w:rsidRPr="2F08E6C1">
              <w:rPr>
                <w:sz w:val="24"/>
                <w:szCs w:val="24"/>
              </w:rPr>
              <w:t xml:space="preserve"> APPROVE</w:t>
            </w:r>
          </w:p>
          <w:p w14:paraId="7DBA6CF9" w14:textId="77777777" w:rsidR="00F10C7B" w:rsidRDefault="00F10C7B">
            <w:pPr>
              <w:rPr>
                <w:sz w:val="24"/>
                <w:szCs w:val="24"/>
              </w:rPr>
            </w:pPr>
          </w:p>
          <w:p w14:paraId="73F38490" w14:textId="77777777" w:rsidR="00F10C7B" w:rsidRDefault="00F10C7B">
            <w:pPr>
              <w:rPr>
                <w:sz w:val="24"/>
                <w:szCs w:val="24"/>
              </w:rPr>
            </w:pPr>
            <w:r w:rsidRPr="2F08E6C1">
              <w:rPr>
                <w:rFonts w:ascii="Segoe UI Symbol" w:hAnsi="Segoe UI Symbol" w:cs="Segoe UI Symbol"/>
                <w:sz w:val="24"/>
                <w:szCs w:val="24"/>
              </w:rPr>
              <w:t>☐</w:t>
            </w:r>
            <w:r w:rsidRPr="2F08E6C1">
              <w:rPr>
                <w:sz w:val="24"/>
                <w:szCs w:val="24"/>
              </w:rPr>
              <w:t xml:space="preserve"> DISAPPROVE</w:t>
            </w:r>
          </w:p>
          <w:p w14:paraId="60318F1B" w14:textId="77777777" w:rsidR="00F10C7B" w:rsidRDefault="00F10C7B">
            <w:pPr>
              <w:rPr>
                <w:sz w:val="24"/>
                <w:szCs w:val="24"/>
              </w:rPr>
            </w:pPr>
          </w:p>
        </w:tc>
        <w:tc>
          <w:tcPr>
            <w:tcW w:w="3357" w:type="pct"/>
          </w:tcPr>
          <w:p w14:paraId="684BF651" w14:textId="77777777" w:rsidR="00F10C7B" w:rsidRDefault="00F10C7B">
            <w:pPr>
              <w:pBdr>
                <w:top w:val="nil"/>
                <w:left w:val="nil"/>
                <w:bottom w:val="nil"/>
                <w:right w:val="nil"/>
                <w:between w:val="nil"/>
              </w:pBdr>
              <w:ind w:left="-18"/>
              <w:rPr>
                <w:sz w:val="24"/>
                <w:szCs w:val="24"/>
              </w:rPr>
            </w:pPr>
          </w:p>
          <w:tbl>
            <w:tblPr>
              <w:tblW w:w="4425" w:type="dxa"/>
              <w:jc w:val="center"/>
              <w:tblBorders>
                <w:top w:val="nil"/>
                <w:left w:val="nil"/>
                <w:bottom w:val="nil"/>
                <w:right w:val="nil"/>
                <w:insideH w:val="single" w:sz="4" w:space="0" w:color="000000"/>
                <w:insideV w:val="nil"/>
              </w:tblBorders>
              <w:tblCellMar>
                <w:left w:w="115" w:type="dxa"/>
                <w:right w:w="115" w:type="dxa"/>
              </w:tblCellMar>
              <w:tblLook w:val="0000" w:firstRow="0" w:lastRow="0" w:firstColumn="0" w:lastColumn="0" w:noHBand="0" w:noVBand="0"/>
            </w:tblPr>
            <w:tblGrid>
              <w:gridCol w:w="4425"/>
            </w:tblGrid>
            <w:tr w:rsidR="00F10C7B" w14:paraId="2F1A01EA" w14:textId="77777777">
              <w:trPr>
                <w:jc w:val="center"/>
              </w:trPr>
              <w:tc>
                <w:tcPr>
                  <w:tcW w:w="4425" w:type="dxa"/>
                  <w:tcBorders>
                    <w:top w:val="nil"/>
                    <w:bottom w:val="single" w:sz="4" w:space="0" w:color="000000" w:themeColor="text1"/>
                  </w:tcBorders>
                </w:tcPr>
                <w:p w14:paraId="453576C3" w14:textId="77777777" w:rsidR="00F10C7B" w:rsidRDefault="00F10C7B">
                  <w:pPr>
                    <w:ind w:left="-18"/>
                    <w:rPr>
                      <w:sz w:val="24"/>
                      <w:szCs w:val="24"/>
                    </w:rPr>
                  </w:pPr>
                </w:p>
              </w:tc>
            </w:tr>
            <w:tr w:rsidR="00F10C7B" w14:paraId="35994DA0" w14:textId="77777777">
              <w:trPr>
                <w:jc w:val="center"/>
              </w:trPr>
              <w:tc>
                <w:tcPr>
                  <w:tcW w:w="4425" w:type="dxa"/>
                  <w:tcBorders>
                    <w:top w:val="single" w:sz="4" w:space="0" w:color="000000" w:themeColor="text1"/>
                    <w:bottom w:val="nil"/>
                  </w:tcBorders>
                </w:tcPr>
                <w:p w14:paraId="13C83724" w14:textId="77777777" w:rsidR="00F10C7B" w:rsidRDefault="00F10C7B">
                  <w:pPr>
                    <w:ind w:left="-18"/>
                    <w:rPr>
                      <w:sz w:val="24"/>
                      <w:szCs w:val="24"/>
                    </w:rPr>
                  </w:pPr>
                  <w:r w:rsidRPr="2F08E6C1">
                    <w:rPr>
                      <w:sz w:val="24"/>
                      <w:szCs w:val="24"/>
                    </w:rPr>
                    <w:t xml:space="preserve">Tatiana Kozhevnikova, </w:t>
                  </w:r>
                  <w:r>
                    <w:rPr>
                      <w:sz w:val="24"/>
                      <w:szCs w:val="24"/>
                    </w:rPr>
                    <w:t>Product</w:t>
                  </w:r>
                  <w:r w:rsidRPr="2F08E6C1">
                    <w:rPr>
                      <w:sz w:val="24"/>
                      <w:szCs w:val="24"/>
                    </w:rPr>
                    <w:t xml:space="preserve"> Owner</w:t>
                  </w:r>
                </w:p>
                <w:p w14:paraId="02F81E59" w14:textId="77777777" w:rsidR="00F10C7B" w:rsidRDefault="00F10C7B">
                  <w:pPr>
                    <w:ind w:left="-18"/>
                    <w:jc w:val="center"/>
                    <w:rPr>
                      <w:sz w:val="24"/>
                      <w:szCs w:val="24"/>
                    </w:rPr>
                  </w:pPr>
                </w:p>
                <w:p w14:paraId="03B0EDA4" w14:textId="77777777" w:rsidR="00F10C7B" w:rsidRDefault="00F10C7B">
                  <w:pPr>
                    <w:ind w:left="-18"/>
                    <w:jc w:val="center"/>
                    <w:rPr>
                      <w:sz w:val="24"/>
                      <w:szCs w:val="24"/>
                    </w:rPr>
                  </w:pPr>
                  <w:r w:rsidRPr="2F08E6C1">
                    <w:rPr>
                      <w:sz w:val="24"/>
                      <w:szCs w:val="24"/>
                    </w:rPr>
                    <w:t>Date: _____________</w:t>
                  </w:r>
                </w:p>
              </w:tc>
            </w:tr>
            <w:tr w:rsidR="00F10C7B" w14:paraId="2365A90D" w14:textId="77777777">
              <w:trPr>
                <w:jc w:val="center"/>
              </w:trPr>
              <w:tc>
                <w:tcPr>
                  <w:tcW w:w="4425" w:type="dxa"/>
                  <w:tcBorders>
                    <w:top w:val="nil"/>
                  </w:tcBorders>
                </w:tcPr>
                <w:p w14:paraId="5543C191" w14:textId="77777777" w:rsidR="00F10C7B" w:rsidRDefault="00F10C7B">
                  <w:pPr>
                    <w:ind w:left="-18"/>
                    <w:jc w:val="center"/>
                    <w:rPr>
                      <w:sz w:val="24"/>
                      <w:szCs w:val="24"/>
                    </w:rPr>
                  </w:pPr>
                </w:p>
              </w:tc>
            </w:tr>
          </w:tbl>
          <w:p w14:paraId="0E13153E" w14:textId="77777777" w:rsidR="00F10C7B" w:rsidRDefault="00F10C7B">
            <w:pPr>
              <w:ind w:left="-18"/>
              <w:rPr>
                <w:sz w:val="24"/>
                <w:szCs w:val="24"/>
              </w:rPr>
            </w:pPr>
          </w:p>
        </w:tc>
      </w:tr>
      <w:tr w:rsidR="00F10C7B" w14:paraId="18E238E7" w14:textId="77777777">
        <w:trPr>
          <w:trHeight w:val="2150"/>
          <w:jc w:val="center"/>
        </w:trPr>
        <w:tc>
          <w:tcPr>
            <w:tcW w:w="1643" w:type="pct"/>
          </w:tcPr>
          <w:p w14:paraId="04F56C45" w14:textId="77777777" w:rsidR="00F10C7B" w:rsidRDefault="00F10C7B">
            <w:pPr>
              <w:rPr>
                <w:sz w:val="24"/>
                <w:szCs w:val="24"/>
              </w:rPr>
            </w:pPr>
          </w:p>
          <w:p w14:paraId="564746C4" w14:textId="77777777" w:rsidR="00F10C7B" w:rsidRDefault="00F10C7B">
            <w:pPr>
              <w:rPr>
                <w:sz w:val="24"/>
                <w:szCs w:val="24"/>
              </w:rPr>
            </w:pPr>
            <w:r w:rsidRPr="2F08E6C1">
              <w:rPr>
                <w:rFonts w:ascii="Segoe UI Symbol" w:hAnsi="Segoe UI Symbol" w:cs="Segoe UI Symbol"/>
                <w:sz w:val="24"/>
                <w:szCs w:val="24"/>
              </w:rPr>
              <w:t>☐</w:t>
            </w:r>
            <w:r w:rsidRPr="2F08E6C1">
              <w:rPr>
                <w:sz w:val="24"/>
                <w:szCs w:val="24"/>
              </w:rPr>
              <w:t xml:space="preserve"> APPROVE</w:t>
            </w:r>
          </w:p>
          <w:p w14:paraId="0772B3C9" w14:textId="77777777" w:rsidR="00F10C7B" w:rsidRDefault="00F10C7B">
            <w:pPr>
              <w:rPr>
                <w:sz w:val="24"/>
                <w:szCs w:val="24"/>
              </w:rPr>
            </w:pPr>
          </w:p>
          <w:p w14:paraId="5667CCAE" w14:textId="77777777" w:rsidR="00F10C7B" w:rsidRDefault="00F10C7B">
            <w:pPr>
              <w:rPr>
                <w:sz w:val="24"/>
                <w:szCs w:val="24"/>
              </w:rPr>
            </w:pPr>
            <w:r w:rsidRPr="2F08E6C1">
              <w:rPr>
                <w:rFonts w:ascii="Segoe UI Symbol" w:hAnsi="Segoe UI Symbol" w:cs="Segoe UI Symbol"/>
                <w:sz w:val="24"/>
                <w:szCs w:val="24"/>
              </w:rPr>
              <w:t>☐</w:t>
            </w:r>
            <w:r w:rsidRPr="2F08E6C1">
              <w:rPr>
                <w:sz w:val="24"/>
                <w:szCs w:val="24"/>
              </w:rPr>
              <w:t xml:space="preserve"> DISAPPROVE</w:t>
            </w:r>
          </w:p>
          <w:p w14:paraId="672424EC" w14:textId="77777777" w:rsidR="00F10C7B" w:rsidRDefault="00F10C7B">
            <w:pPr>
              <w:rPr>
                <w:sz w:val="24"/>
                <w:szCs w:val="24"/>
              </w:rPr>
            </w:pPr>
          </w:p>
        </w:tc>
        <w:tc>
          <w:tcPr>
            <w:tcW w:w="3357" w:type="pct"/>
          </w:tcPr>
          <w:p w14:paraId="70A95948" w14:textId="77777777" w:rsidR="00F10C7B" w:rsidRDefault="00F10C7B">
            <w:pPr>
              <w:pBdr>
                <w:top w:val="nil"/>
                <w:left w:val="nil"/>
                <w:bottom w:val="nil"/>
                <w:right w:val="nil"/>
                <w:between w:val="nil"/>
              </w:pBdr>
              <w:ind w:left="-18"/>
              <w:rPr>
                <w:sz w:val="24"/>
                <w:szCs w:val="24"/>
              </w:rPr>
            </w:pPr>
          </w:p>
          <w:tbl>
            <w:tblPr>
              <w:tblW w:w="4425" w:type="dxa"/>
              <w:jc w:val="center"/>
              <w:tblBorders>
                <w:top w:val="nil"/>
                <w:left w:val="nil"/>
                <w:bottom w:val="nil"/>
                <w:right w:val="nil"/>
                <w:insideH w:val="single" w:sz="4" w:space="0" w:color="000000"/>
                <w:insideV w:val="nil"/>
              </w:tblBorders>
              <w:tblCellMar>
                <w:left w:w="115" w:type="dxa"/>
                <w:right w:w="115" w:type="dxa"/>
              </w:tblCellMar>
              <w:tblLook w:val="0000" w:firstRow="0" w:lastRow="0" w:firstColumn="0" w:lastColumn="0" w:noHBand="0" w:noVBand="0"/>
            </w:tblPr>
            <w:tblGrid>
              <w:gridCol w:w="4425"/>
            </w:tblGrid>
            <w:tr w:rsidR="00F10C7B" w14:paraId="5D8F1C5B" w14:textId="77777777">
              <w:trPr>
                <w:jc w:val="center"/>
              </w:trPr>
              <w:tc>
                <w:tcPr>
                  <w:tcW w:w="4425" w:type="dxa"/>
                </w:tcPr>
                <w:p w14:paraId="2BD32069" w14:textId="77777777" w:rsidR="00F10C7B" w:rsidRDefault="00F10C7B">
                  <w:pPr>
                    <w:ind w:left="-18"/>
                    <w:rPr>
                      <w:sz w:val="24"/>
                      <w:szCs w:val="24"/>
                    </w:rPr>
                  </w:pPr>
                </w:p>
              </w:tc>
            </w:tr>
            <w:tr w:rsidR="00F10C7B" w14:paraId="23980D3D" w14:textId="77777777">
              <w:trPr>
                <w:jc w:val="center"/>
              </w:trPr>
              <w:tc>
                <w:tcPr>
                  <w:tcW w:w="4425" w:type="dxa"/>
                </w:tcPr>
                <w:p w14:paraId="563FC272" w14:textId="77777777" w:rsidR="00F10C7B" w:rsidRDefault="00F10C7B">
                  <w:pPr>
                    <w:ind w:left="-18"/>
                    <w:rPr>
                      <w:sz w:val="24"/>
                      <w:szCs w:val="24"/>
                    </w:rPr>
                  </w:pPr>
                  <w:r w:rsidRPr="2F08E6C1">
                    <w:rPr>
                      <w:sz w:val="24"/>
                      <w:szCs w:val="24"/>
                    </w:rPr>
                    <w:t>Michael Conatser, Project Manager</w:t>
                  </w:r>
                </w:p>
                <w:p w14:paraId="67138520" w14:textId="77777777" w:rsidR="00F10C7B" w:rsidRDefault="00F10C7B">
                  <w:pPr>
                    <w:ind w:left="-18"/>
                    <w:jc w:val="center"/>
                    <w:rPr>
                      <w:sz w:val="24"/>
                      <w:szCs w:val="24"/>
                    </w:rPr>
                  </w:pPr>
                </w:p>
                <w:p w14:paraId="72E7042C" w14:textId="77777777" w:rsidR="00F10C7B" w:rsidRDefault="00F10C7B">
                  <w:pPr>
                    <w:ind w:left="-18"/>
                    <w:jc w:val="center"/>
                    <w:rPr>
                      <w:sz w:val="24"/>
                      <w:szCs w:val="24"/>
                    </w:rPr>
                  </w:pPr>
                  <w:r w:rsidRPr="2F08E6C1">
                    <w:rPr>
                      <w:sz w:val="24"/>
                      <w:szCs w:val="24"/>
                    </w:rPr>
                    <w:t>Date: _____________</w:t>
                  </w:r>
                </w:p>
              </w:tc>
            </w:tr>
          </w:tbl>
          <w:p w14:paraId="1B409D60" w14:textId="77777777" w:rsidR="00F10C7B" w:rsidRDefault="00F10C7B">
            <w:pPr>
              <w:ind w:left="-18"/>
              <w:rPr>
                <w:sz w:val="24"/>
                <w:szCs w:val="24"/>
              </w:rPr>
            </w:pPr>
          </w:p>
        </w:tc>
      </w:tr>
    </w:tbl>
    <w:p w14:paraId="2E51E300" w14:textId="77777777" w:rsidR="00E4021F" w:rsidRDefault="00E4021F"/>
    <w:p w14:paraId="60169861" w14:textId="52CF976F" w:rsidR="00F0601F" w:rsidRDefault="002C44BB" w:rsidP="00B85008">
      <w:pPr>
        <w:rPr>
          <w:b/>
          <w:sz w:val="36"/>
          <w:szCs w:val="36"/>
        </w:rPr>
      </w:pPr>
      <w:r>
        <w:br w:type="page"/>
      </w:r>
      <w:r w:rsidRPr="6DA74132">
        <w:rPr>
          <w:b/>
          <w:sz w:val="36"/>
          <w:szCs w:val="36"/>
        </w:rPr>
        <w:lastRenderedPageBreak/>
        <w:t>Table of Contents</w:t>
      </w:r>
    </w:p>
    <w:p w14:paraId="6B095998" w14:textId="464369DD" w:rsidR="004B6B0D" w:rsidRDefault="00274FFC">
      <w:pPr>
        <w:pStyle w:val="TOC1"/>
        <w:rPr>
          <w:rFonts w:asciiTheme="minorHAnsi" w:eastAsiaTheme="minorEastAsia" w:hAnsiTheme="minorHAnsi" w:cstheme="minorBidi"/>
          <w:b w:val="0"/>
          <w:bCs w:val="0"/>
          <w:smallCaps w:val="0"/>
          <w:noProof/>
          <w:sz w:val="24"/>
          <w:szCs w:val="24"/>
        </w:rPr>
      </w:pPr>
      <w:r>
        <w:fldChar w:fldCharType="begin"/>
      </w:r>
      <w:r>
        <w:instrText xml:space="preserve">TOC </w:instrText>
      </w:r>
      <w:r w:rsidR="002C293C">
        <w:instrText>\O "1-3"</w:instrText>
      </w:r>
      <w:r>
        <w:instrText>\h \u \z</w:instrText>
      </w:r>
      <w:r w:rsidR="00705CCB">
        <w:instrText>\</w:instrText>
      </w:r>
      <w:r>
        <w:fldChar w:fldCharType="separate"/>
      </w:r>
      <w:hyperlink w:anchor="_Toc118563698" w:history="1">
        <w:r w:rsidR="004B6B0D" w:rsidRPr="00C40C1A">
          <w:rPr>
            <w:rStyle w:val="Hyperlink"/>
            <w:noProof/>
          </w:rPr>
          <w:t>1</w:t>
        </w:r>
        <w:r w:rsidR="004B6B0D">
          <w:rPr>
            <w:rFonts w:asciiTheme="minorHAnsi" w:eastAsiaTheme="minorEastAsia" w:hAnsiTheme="minorHAnsi" w:cstheme="minorBidi"/>
            <w:b w:val="0"/>
            <w:bCs w:val="0"/>
            <w:smallCaps w:val="0"/>
            <w:noProof/>
            <w:sz w:val="24"/>
            <w:szCs w:val="24"/>
          </w:rPr>
          <w:tab/>
        </w:r>
        <w:r w:rsidR="004B6B0D" w:rsidRPr="00C40C1A">
          <w:rPr>
            <w:rStyle w:val="Hyperlink"/>
            <w:noProof/>
          </w:rPr>
          <w:t>Introduction</w:t>
        </w:r>
        <w:r w:rsidR="004B6B0D">
          <w:rPr>
            <w:noProof/>
            <w:webHidden/>
          </w:rPr>
          <w:tab/>
        </w:r>
        <w:r w:rsidR="004B6B0D">
          <w:rPr>
            <w:noProof/>
            <w:webHidden/>
          </w:rPr>
          <w:fldChar w:fldCharType="begin"/>
        </w:r>
        <w:r w:rsidR="004B6B0D">
          <w:rPr>
            <w:noProof/>
            <w:webHidden/>
          </w:rPr>
          <w:instrText xml:space="preserve"> PAGEREF _Toc118563698 \h </w:instrText>
        </w:r>
        <w:r w:rsidR="004B6B0D">
          <w:rPr>
            <w:noProof/>
            <w:webHidden/>
          </w:rPr>
        </w:r>
        <w:r w:rsidR="004B6B0D">
          <w:rPr>
            <w:noProof/>
            <w:webHidden/>
          </w:rPr>
          <w:fldChar w:fldCharType="separate"/>
        </w:r>
        <w:r w:rsidR="004B6B0D">
          <w:rPr>
            <w:noProof/>
            <w:webHidden/>
          </w:rPr>
          <w:t>5</w:t>
        </w:r>
        <w:r w:rsidR="004B6B0D">
          <w:rPr>
            <w:noProof/>
            <w:webHidden/>
          </w:rPr>
          <w:fldChar w:fldCharType="end"/>
        </w:r>
      </w:hyperlink>
    </w:p>
    <w:p w14:paraId="60BF16A6" w14:textId="3BCAF15A" w:rsidR="004B6B0D" w:rsidRDefault="004B6B0D">
      <w:pPr>
        <w:pStyle w:val="TOC2"/>
        <w:rPr>
          <w:rFonts w:asciiTheme="minorHAnsi" w:eastAsiaTheme="minorEastAsia" w:hAnsiTheme="minorHAnsi" w:cstheme="minorBidi"/>
          <w:smallCaps w:val="0"/>
          <w:noProof/>
          <w:sz w:val="24"/>
          <w:szCs w:val="24"/>
        </w:rPr>
      </w:pPr>
      <w:hyperlink w:anchor="_Toc118563699" w:history="1">
        <w:r w:rsidRPr="00C40C1A">
          <w:rPr>
            <w:rStyle w:val="Hyperlink"/>
            <w:noProof/>
          </w:rPr>
          <w:t>1.1</w:t>
        </w:r>
        <w:r>
          <w:rPr>
            <w:rFonts w:asciiTheme="minorHAnsi" w:eastAsiaTheme="minorEastAsia" w:hAnsiTheme="minorHAnsi" w:cstheme="minorBidi"/>
            <w:smallCaps w:val="0"/>
            <w:noProof/>
            <w:sz w:val="24"/>
            <w:szCs w:val="24"/>
          </w:rPr>
          <w:tab/>
        </w:r>
        <w:r w:rsidRPr="00C40C1A">
          <w:rPr>
            <w:rStyle w:val="Hyperlink"/>
            <w:noProof/>
          </w:rPr>
          <w:t>Purpose</w:t>
        </w:r>
        <w:r>
          <w:rPr>
            <w:noProof/>
            <w:webHidden/>
          </w:rPr>
          <w:tab/>
        </w:r>
        <w:r>
          <w:rPr>
            <w:noProof/>
            <w:webHidden/>
          </w:rPr>
          <w:fldChar w:fldCharType="begin"/>
        </w:r>
        <w:r>
          <w:rPr>
            <w:noProof/>
            <w:webHidden/>
          </w:rPr>
          <w:instrText xml:space="preserve"> PAGEREF _Toc118563699 \h </w:instrText>
        </w:r>
        <w:r>
          <w:rPr>
            <w:noProof/>
            <w:webHidden/>
          </w:rPr>
        </w:r>
        <w:r>
          <w:rPr>
            <w:noProof/>
            <w:webHidden/>
          </w:rPr>
          <w:fldChar w:fldCharType="separate"/>
        </w:r>
        <w:r>
          <w:rPr>
            <w:noProof/>
            <w:webHidden/>
          </w:rPr>
          <w:t>5</w:t>
        </w:r>
        <w:r>
          <w:rPr>
            <w:noProof/>
            <w:webHidden/>
          </w:rPr>
          <w:fldChar w:fldCharType="end"/>
        </w:r>
      </w:hyperlink>
    </w:p>
    <w:p w14:paraId="1DD4D704" w14:textId="3CDF2B2E" w:rsidR="004B6B0D" w:rsidRDefault="004B6B0D">
      <w:pPr>
        <w:pStyle w:val="TOC2"/>
        <w:rPr>
          <w:rFonts w:asciiTheme="minorHAnsi" w:eastAsiaTheme="minorEastAsia" w:hAnsiTheme="minorHAnsi" w:cstheme="minorBidi"/>
          <w:smallCaps w:val="0"/>
          <w:noProof/>
          <w:sz w:val="24"/>
          <w:szCs w:val="24"/>
        </w:rPr>
      </w:pPr>
      <w:hyperlink w:anchor="_Toc118563700" w:history="1">
        <w:r w:rsidRPr="00C40C1A">
          <w:rPr>
            <w:rStyle w:val="Hyperlink"/>
            <w:noProof/>
          </w:rPr>
          <w:t>1.2</w:t>
        </w:r>
        <w:r>
          <w:rPr>
            <w:rFonts w:asciiTheme="minorHAnsi" w:eastAsiaTheme="minorEastAsia" w:hAnsiTheme="minorHAnsi" w:cstheme="minorBidi"/>
            <w:smallCaps w:val="0"/>
            <w:noProof/>
            <w:sz w:val="24"/>
            <w:szCs w:val="24"/>
          </w:rPr>
          <w:tab/>
        </w:r>
        <w:r w:rsidRPr="00C40C1A">
          <w:rPr>
            <w:rStyle w:val="Hyperlink"/>
            <w:noProof/>
          </w:rPr>
          <w:t>Scope</w:t>
        </w:r>
        <w:r>
          <w:rPr>
            <w:noProof/>
            <w:webHidden/>
          </w:rPr>
          <w:tab/>
        </w:r>
        <w:r>
          <w:rPr>
            <w:noProof/>
            <w:webHidden/>
          </w:rPr>
          <w:fldChar w:fldCharType="begin"/>
        </w:r>
        <w:r>
          <w:rPr>
            <w:noProof/>
            <w:webHidden/>
          </w:rPr>
          <w:instrText xml:space="preserve"> PAGEREF _Toc118563700 \h </w:instrText>
        </w:r>
        <w:r>
          <w:rPr>
            <w:noProof/>
            <w:webHidden/>
          </w:rPr>
        </w:r>
        <w:r>
          <w:rPr>
            <w:noProof/>
            <w:webHidden/>
          </w:rPr>
          <w:fldChar w:fldCharType="separate"/>
        </w:r>
        <w:r>
          <w:rPr>
            <w:noProof/>
            <w:webHidden/>
          </w:rPr>
          <w:t>5</w:t>
        </w:r>
        <w:r>
          <w:rPr>
            <w:noProof/>
            <w:webHidden/>
          </w:rPr>
          <w:fldChar w:fldCharType="end"/>
        </w:r>
      </w:hyperlink>
    </w:p>
    <w:p w14:paraId="09497FD6" w14:textId="541D8B9D" w:rsidR="004B6B0D" w:rsidRDefault="004B6B0D">
      <w:pPr>
        <w:pStyle w:val="TOC2"/>
        <w:rPr>
          <w:rFonts w:asciiTheme="minorHAnsi" w:eastAsiaTheme="minorEastAsia" w:hAnsiTheme="minorHAnsi" w:cstheme="minorBidi"/>
          <w:smallCaps w:val="0"/>
          <w:noProof/>
          <w:sz w:val="24"/>
          <w:szCs w:val="24"/>
        </w:rPr>
      </w:pPr>
      <w:hyperlink w:anchor="_Toc118563701" w:history="1">
        <w:r w:rsidRPr="00C40C1A">
          <w:rPr>
            <w:rStyle w:val="Hyperlink"/>
            <w:noProof/>
          </w:rPr>
          <w:t>1.3</w:t>
        </w:r>
        <w:r>
          <w:rPr>
            <w:rFonts w:asciiTheme="minorHAnsi" w:eastAsiaTheme="minorEastAsia" w:hAnsiTheme="minorHAnsi" w:cstheme="minorBidi"/>
            <w:smallCaps w:val="0"/>
            <w:noProof/>
            <w:sz w:val="24"/>
            <w:szCs w:val="24"/>
          </w:rPr>
          <w:tab/>
        </w:r>
        <w:r w:rsidRPr="00C40C1A">
          <w:rPr>
            <w:rStyle w:val="Hyperlink"/>
            <w:noProof/>
          </w:rPr>
          <w:t>Definitions, Acronyms and Abbreviations</w:t>
        </w:r>
        <w:r>
          <w:rPr>
            <w:noProof/>
            <w:webHidden/>
          </w:rPr>
          <w:tab/>
        </w:r>
        <w:r>
          <w:rPr>
            <w:noProof/>
            <w:webHidden/>
          </w:rPr>
          <w:fldChar w:fldCharType="begin"/>
        </w:r>
        <w:r>
          <w:rPr>
            <w:noProof/>
            <w:webHidden/>
          </w:rPr>
          <w:instrText xml:space="preserve"> PAGEREF _Toc118563701 \h </w:instrText>
        </w:r>
        <w:r>
          <w:rPr>
            <w:noProof/>
            <w:webHidden/>
          </w:rPr>
        </w:r>
        <w:r>
          <w:rPr>
            <w:noProof/>
            <w:webHidden/>
          </w:rPr>
          <w:fldChar w:fldCharType="separate"/>
        </w:r>
        <w:r>
          <w:rPr>
            <w:noProof/>
            <w:webHidden/>
          </w:rPr>
          <w:t>5</w:t>
        </w:r>
        <w:r>
          <w:rPr>
            <w:noProof/>
            <w:webHidden/>
          </w:rPr>
          <w:fldChar w:fldCharType="end"/>
        </w:r>
      </w:hyperlink>
    </w:p>
    <w:p w14:paraId="63B9DDE0" w14:textId="75C74926" w:rsidR="004B6B0D" w:rsidRDefault="004B6B0D">
      <w:pPr>
        <w:pStyle w:val="TOC2"/>
        <w:rPr>
          <w:rFonts w:asciiTheme="minorHAnsi" w:eastAsiaTheme="minorEastAsia" w:hAnsiTheme="minorHAnsi" w:cstheme="minorBidi"/>
          <w:smallCaps w:val="0"/>
          <w:noProof/>
          <w:sz w:val="24"/>
          <w:szCs w:val="24"/>
        </w:rPr>
      </w:pPr>
      <w:hyperlink w:anchor="_Toc118563702" w:history="1">
        <w:r w:rsidRPr="00C40C1A">
          <w:rPr>
            <w:rStyle w:val="Hyperlink"/>
            <w:noProof/>
          </w:rPr>
          <w:t>1.4</w:t>
        </w:r>
        <w:r>
          <w:rPr>
            <w:rFonts w:asciiTheme="minorHAnsi" w:eastAsiaTheme="minorEastAsia" w:hAnsiTheme="minorHAnsi" w:cstheme="minorBidi"/>
            <w:smallCaps w:val="0"/>
            <w:noProof/>
            <w:sz w:val="24"/>
            <w:szCs w:val="24"/>
          </w:rPr>
          <w:tab/>
        </w:r>
        <w:r w:rsidRPr="00C40C1A">
          <w:rPr>
            <w:rStyle w:val="Hyperlink"/>
            <w:noProof/>
          </w:rPr>
          <w:t>Project Documentation</w:t>
        </w:r>
        <w:r>
          <w:rPr>
            <w:noProof/>
            <w:webHidden/>
          </w:rPr>
          <w:tab/>
        </w:r>
        <w:r>
          <w:rPr>
            <w:noProof/>
            <w:webHidden/>
          </w:rPr>
          <w:fldChar w:fldCharType="begin"/>
        </w:r>
        <w:r>
          <w:rPr>
            <w:noProof/>
            <w:webHidden/>
          </w:rPr>
          <w:instrText xml:space="preserve"> PAGEREF _Toc118563702 \h </w:instrText>
        </w:r>
        <w:r>
          <w:rPr>
            <w:noProof/>
            <w:webHidden/>
          </w:rPr>
        </w:r>
        <w:r>
          <w:rPr>
            <w:noProof/>
            <w:webHidden/>
          </w:rPr>
          <w:fldChar w:fldCharType="separate"/>
        </w:r>
        <w:r>
          <w:rPr>
            <w:noProof/>
            <w:webHidden/>
          </w:rPr>
          <w:t>6</w:t>
        </w:r>
        <w:r>
          <w:rPr>
            <w:noProof/>
            <w:webHidden/>
          </w:rPr>
          <w:fldChar w:fldCharType="end"/>
        </w:r>
      </w:hyperlink>
    </w:p>
    <w:p w14:paraId="6C81CFDC" w14:textId="5B754A94" w:rsidR="004B6B0D" w:rsidRDefault="004B6B0D">
      <w:pPr>
        <w:pStyle w:val="TOC3"/>
        <w:rPr>
          <w:rFonts w:asciiTheme="minorHAnsi" w:eastAsiaTheme="minorEastAsia" w:hAnsiTheme="minorHAnsi" w:cstheme="minorBidi"/>
          <w:i w:val="0"/>
          <w:iCs w:val="0"/>
          <w:noProof/>
          <w:sz w:val="24"/>
          <w:szCs w:val="24"/>
        </w:rPr>
      </w:pPr>
      <w:hyperlink w:anchor="_Toc118563703" w:history="1">
        <w:r w:rsidRPr="00C40C1A">
          <w:rPr>
            <w:rStyle w:val="Hyperlink"/>
            <w:noProof/>
          </w:rPr>
          <w:t>1.4.1</w:t>
        </w:r>
        <w:r>
          <w:rPr>
            <w:rFonts w:asciiTheme="minorHAnsi" w:eastAsiaTheme="minorEastAsia" w:hAnsiTheme="minorHAnsi" w:cstheme="minorBidi"/>
            <w:i w:val="0"/>
            <w:iCs w:val="0"/>
            <w:noProof/>
            <w:sz w:val="24"/>
            <w:szCs w:val="24"/>
          </w:rPr>
          <w:tab/>
        </w:r>
        <w:r w:rsidRPr="00C40C1A">
          <w:rPr>
            <w:rStyle w:val="Hyperlink"/>
            <w:noProof/>
          </w:rPr>
          <w:t>Project Suite of Documents</w:t>
        </w:r>
        <w:r>
          <w:rPr>
            <w:noProof/>
            <w:webHidden/>
          </w:rPr>
          <w:tab/>
        </w:r>
        <w:r>
          <w:rPr>
            <w:noProof/>
            <w:webHidden/>
          </w:rPr>
          <w:fldChar w:fldCharType="begin"/>
        </w:r>
        <w:r>
          <w:rPr>
            <w:noProof/>
            <w:webHidden/>
          </w:rPr>
          <w:instrText xml:space="preserve"> PAGEREF _Toc118563703 \h </w:instrText>
        </w:r>
        <w:r>
          <w:rPr>
            <w:noProof/>
            <w:webHidden/>
          </w:rPr>
        </w:r>
        <w:r>
          <w:rPr>
            <w:noProof/>
            <w:webHidden/>
          </w:rPr>
          <w:fldChar w:fldCharType="separate"/>
        </w:r>
        <w:r>
          <w:rPr>
            <w:noProof/>
            <w:webHidden/>
          </w:rPr>
          <w:t>6</w:t>
        </w:r>
        <w:r>
          <w:rPr>
            <w:noProof/>
            <w:webHidden/>
          </w:rPr>
          <w:fldChar w:fldCharType="end"/>
        </w:r>
      </w:hyperlink>
    </w:p>
    <w:p w14:paraId="4B1023EE" w14:textId="7C07014F" w:rsidR="004B6B0D" w:rsidRDefault="004B6B0D">
      <w:pPr>
        <w:pStyle w:val="TOC3"/>
        <w:rPr>
          <w:rFonts w:asciiTheme="minorHAnsi" w:eastAsiaTheme="minorEastAsia" w:hAnsiTheme="minorHAnsi" w:cstheme="minorBidi"/>
          <w:i w:val="0"/>
          <w:iCs w:val="0"/>
          <w:noProof/>
          <w:sz w:val="24"/>
          <w:szCs w:val="24"/>
        </w:rPr>
      </w:pPr>
      <w:hyperlink w:anchor="_Toc118563704" w:history="1">
        <w:r w:rsidRPr="00C40C1A">
          <w:rPr>
            <w:rStyle w:val="Hyperlink"/>
            <w:noProof/>
          </w:rPr>
          <w:t>1.4.2</w:t>
        </w:r>
        <w:r>
          <w:rPr>
            <w:rFonts w:asciiTheme="minorHAnsi" w:eastAsiaTheme="minorEastAsia" w:hAnsiTheme="minorHAnsi" w:cstheme="minorBidi"/>
            <w:i w:val="0"/>
            <w:iCs w:val="0"/>
            <w:noProof/>
            <w:sz w:val="24"/>
            <w:szCs w:val="24"/>
          </w:rPr>
          <w:tab/>
        </w:r>
        <w:r w:rsidRPr="00C40C1A">
          <w:rPr>
            <w:rStyle w:val="Hyperlink"/>
            <w:noProof/>
          </w:rPr>
          <w:t>Document References</w:t>
        </w:r>
        <w:r>
          <w:rPr>
            <w:noProof/>
            <w:webHidden/>
          </w:rPr>
          <w:tab/>
        </w:r>
        <w:r>
          <w:rPr>
            <w:noProof/>
            <w:webHidden/>
          </w:rPr>
          <w:fldChar w:fldCharType="begin"/>
        </w:r>
        <w:r>
          <w:rPr>
            <w:noProof/>
            <w:webHidden/>
          </w:rPr>
          <w:instrText xml:space="preserve"> PAGEREF _Toc118563704 \h </w:instrText>
        </w:r>
        <w:r>
          <w:rPr>
            <w:noProof/>
            <w:webHidden/>
          </w:rPr>
        </w:r>
        <w:r>
          <w:rPr>
            <w:noProof/>
            <w:webHidden/>
          </w:rPr>
          <w:fldChar w:fldCharType="separate"/>
        </w:r>
        <w:r>
          <w:rPr>
            <w:noProof/>
            <w:webHidden/>
          </w:rPr>
          <w:t>6</w:t>
        </w:r>
        <w:r>
          <w:rPr>
            <w:noProof/>
            <w:webHidden/>
          </w:rPr>
          <w:fldChar w:fldCharType="end"/>
        </w:r>
      </w:hyperlink>
    </w:p>
    <w:p w14:paraId="453F48C9" w14:textId="0A75D8BD" w:rsidR="004B6B0D" w:rsidRDefault="004B6B0D">
      <w:pPr>
        <w:pStyle w:val="TOC2"/>
        <w:rPr>
          <w:rFonts w:asciiTheme="minorHAnsi" w:eastAsiaTheme="minorEastAsia" w:hAnsiTheme="minorHAnsi" w:cstheme="minorBidi"/>
          <w:smallCaps w:val="0"/>
          <w:noProof/>
          <w:sz w:val="24"/>
          <w:szCs w:val="24"/>
        </w:rPr>
      </w:pPr>
      <w:hyperlink w:anchor="_Toc118563705" w:history="1">
        <w:r w:rsidRPr="00C40C1A">
          <w:rPr>
            <w:rStyle w:val="Hyperlink"/>
            <w:noProof/>
          </w:rPr>
          <w:t>1.5</w:t>
        </w:r>
        <w:r>
          <w:rPr>
            <w:rFonts w:asciiTheme="minorHAnsi" w:eastAsiaTheme="minorEastAsia" w:hAnsiTheme="minorHAnsi" w:cstheme="minorBidi"/>
            <w:smallCaps w:val="0"/>
            <w:noProof/>
            <w:sz w:val="24"/>
            <w:szCs w:val="24"/>
          </w:rPr>
          <w:tab/>
        </w:r>
        <w:r w:rsidRPr="00C40C1A">
          <w:rPr>
            <w:rStyle w:val="Hyperlink"/>
            <w:noProof/>
          </w:rPr>
          <w:t>Overview</w:t>
        </w:r>
        <w:r>
          <w:rPr>
            <w:noProof/>
            <w:webHidden/>
          </w:rPr>
          <w:tab/>
        </w:r>
        <w:r>
          <w:rPr>
            <w:noProof/>
            <w:webHidden/>
          </w:rPr>
          <w:fldChar w:fldCharType="begin"/>
        </w:r>
        <w:r>
          <w:rPr>
            <w:noProof/>
            <w:webHidden/>
          </w:rPr>
          <w:instrText xml:space="preserve"> PAGEREF _Toc118563705 \h </w:instrText>
        </w:r>
        <w:r>
          <w:rPr>
            <w:noProof/>
            <w:webHidden/>
          </w:rPr>
        </w:r>
        <w:r>
          <w:rPr>
            <w:noProof/>
            <w:webHidden/>
          </w:rPr>
          <w:fldChar w:fldCharType="separate"/>
        </w:r>
        <w:r>
          <w:rPr>
            <w:noProof/>
            <w:webHidden/>
          </w:rPr>
          <w:t>6</w:t>
        </w:r>
        <w:r>
          <w:rPr>
            <w:noProof/>
            <w:webHidden/>
          </w:rPr>
          <w:fldChar w:fldCharType="end"/>
        </w:r>
      </w:hyperlink>
    </w:p>
    <w:p w14:paraId="27D8335E" w14:textId="2223973C" w:rsidR="004B6B0D" w:rsidRDefault="004B6B0D">
      <w:pPr>
        <w:pStyle w:val="TOC1"/>
        <w:rPr>
          <w:rFonts w:asciiTheme="minorHAnsi" w:eastAsiaTheme="minorEastAsia" w:hAnsiTheme="minorHAnsi" w:cstheme="minorBidi"/>
          <w:b w:val="0"/>
          <w:bCs w:val="0"/>
          <w:smallCaps w:val="0"/>
          <w:noProof/>
          <w:sz w:val="24"/>
          <w:szCs w:val="24"/>
        </w:rPr>
      </w:pPr>
      <w:hyperlink w:anchor="_Toc118563706" w:history="1">
        <w:r w:rsidRPr="00C40C1A">
          <w:rPr>
            <w:rStyle w:val="Hyperlink"/>
            <w:noProof/>
          </w:rPr>
          <w:t>2</w:t>
        </w:r>
        <w:r>
          <w:rPr>
            <w:rFonts w:asciiTheme="minorHAnsi" w:eastAsiaTheme="minorEastAsia" w:hAnsiTheme="minorHAnsi" w:cstheme="minorBidi"/>
            <w:b w:val="0"/>
            <w:bCs w:val="0"/>
            <w:smallCaps w:val="0"/>
            <w:noProof/>
            <w:sz w:val="24"/>
            <w:szCs w:val="24"/>
          </w:rPr>
          <w:tab/>
        </w:r>
        <w:r w:rsidRPr="00C40C1A">
          <w:rPr>
            <w:rStyle w:val="Hyperlink"/>
            <w:noProof/>
          </w:rPr>
          <w:t>Overall Description</w:t>
        </w:r>
        <w:r>
          <w:rPr>
            <w:noProof/>
            <w:webHidden/>
          </w:rPr>
          <w:tab/>
        </w:r>
        <w:r>
          <w:rPr>
            <w:noProof/>
            <w:webHidden/>
          </w:rPr>
          <w:fldChar w:fldCharType="begin"/>
        </w:r>
        <w:r>
          <w:rPr>
            <w:noProof/>
            <w:webHidden/>
          </w:rPr>
          <w:instrText xml:space="preserve"> PAGEREF _Toc118563706 \h </w:instrText>
        </w:r>
        <w:r>
          <w:rPr>
            <w:noProof/>
            <w:webHidden/>
          </w:rPr>
        </w:r>
        <w:r>
          <w:rPr>
            <w:noProof/>
            <w:webHidden/>
          </w:rPr>
          <w:fldChar w:fldCharType="separate"/>
        </w:r>
        <w:r>
          <w:rPr>
            <w:noProof/>
            <w:webHidden/>
          </w:rPr>
          <w:t>6</w:t>
        </w:r>
        <w:r>
          <w:rPr>
            <w:noProof/>
            <w:webHidden/>
          </w:rPr>
          <w:fldChar w:fldCharType="end"/>
        </w:r>
      </w:hyperlink>
    </w:p>
    <w:p w14:paraId="2C3769A7" w14:textId="73497C0E" w:rsidR="004B6B0D" w:rsidRDefault="004B6B0D">
      <w:pPr>
        <w:pStyle w:val="TOC2"/>
        <w:rPr>
          <w:rFonts w:asciiTheme="minorHAnsi" w:eastAsiaTheme="minorEastAsia" w:hAnsiTheme="minorHAnsi" w:cstheme="minorBidi"/>
          <w:smallCaps w:val="0"/>
          <w:noProof/>
          <w:sz w:val="24"/>
          <w:szCs w:val="24"/>
        </w:rPr>
      </w:pPr>
      <w:hyperlink w:anchor="_Toc118563707" w:history="1">
        <w:r w:rsidRPr="00C40C1A">
          <w:rPr>
            <w:rStyle w:val="Hyperlink"/>
            <w:noProof/>
          </w:rPr>
          <w:t>2.1</w:t>
        </w:r>
        <w:r>
          <w:rPr>
            <w:rFonts w:asciiTheme="minorHAnsi" w:eastAsiaTheme="minorEastAsia" w:hAnsiTheme="minorHAnsi" w:cstheme="minorBidi"/>
            <w:smallCaps w:val="0"/>
            <w:noProof/>
            <w:sz w:val="24"/>
            <w:szCs w:val="24"/>
          </w:rPr>
          <w:tab/>
        </w:r>
        <w:r w:rsidRPr="00C40C1A">
          <w:rPr>
            <w:rStyle w:val="Hyperlink"/>
            <w:noProof/>
          </w:rPr>
          <w:t>Use-Case Model Survey</w:t>
        </w:r>
        <w:r>
          <w:rPr>
            <w:noProof/>
            <w:webHidden/>
          </w:rPr>
          <w:tab/>
        </w:r>
        <w:r>
          <w:rPr>
            <w:noProof/>
            <w:webHidden/>
          </w:rPr>
          <w:fldChar w:fldCharType="begin"/>
        </w:r>
        <w:r>
          <w:rPr>
            <w:noProof/>
            <w:webHidden/>
          </w:rPr>
          <w:instrText xml:space="preserve"> PAGEREF _Toc118563707 \h </w:instrText>
        </w:r>
        <w:r>
          <w:rPr>
            <w:noProof/>
            <w:webHidden/>
          </w:rPr>
        </w:r>
        <w:r>
          <w:rPr>
            <w:noProof/>
            <w:webHidden/>
          </w:rPr>
          <w:fldChar w:fldCharType="separate"/>
        </w:r>
        <w:r>
          <w:rPr>
            <w:noProof/>
            <w:webHidden/>
          </w:rPr>
          <w:t>7</w:t>
        </w:r>
        <w:r>
          <w:rPr>
            <w:noProof/>
            <w:webHidden/>
          </w:rPr>
          <w:fldChar w:fldCharType="end"/>
        </w:r>
      </w:hyperlink>
    </w:p>
    <w:p w14:paraId="64DCF09A" w14:textId="77B8E7C2" w:rsidR="004B6B0D" w:rsidRDefault="004B6B0D">
      <w:pPr>
        <w:pStyle w:val="TOC2"/>
        <w:rPr>
          <w:rFonts w:asciiTheme="minorHAnsi" w:eastAsiaTheme="minorEastAsia" w:hAnsiTheme="minorHAnsi" w:cstheme="minorBidi"/>
          <w:smallCaps w:val="0"/>
          <w:noProof/>
          <w:sz w:val="24"/>
          <w:szCs w:val="24"/>
        </w:rPr>
      </w:pPr>
      <w:hyperlink w:anchor="_Toc118563714" w:history="1">
        <w:r w:rsidRPr="00C40C1A">
          <w:rPr>
            <w:rStyle w:val="Hyperlink"/>
            <w:noProof/>
          </w:rPr>
          <w:t>2.2</w:t>
        </w:r>
        <w:r>
          <w:rPr>
            <w:rFonts w:asciiTheme="minorHAnsi" w:eastAsiaTheme="minorEastAsia" w:hAnsiTheme="minorHAnsi" w:cstheme="minorBidi"/>
            <w:smallCaps w:val="0"/>
            <w:noProof/>
            <w:sz w:val="24"/>
            <w:szCs w:val="24"/>
          </w:rPr>
          <w:tab/>
        </w:r>
        <w:r w:rsidRPr="00C40C1A">
          <w:rPr>
            <w:rStyle w:val="Hyperlink"/>
            <w:noProof/>
          </w:rPr>
          <w:t>Use Case Diagrams</w:t>
        </w:r>
        <w:r>
          <w:rPr>
            <w:noProof/>
            <w:webHidden/>
          </w:rPr>
          <w:tab/>
        </w:r>
        <w:r>
          <w:rPr>
            <w:noProof/>
            <w:webHidden/>
          </w:rPr>
          <w:fldChar w:fldCharType="begin"/>
        </w:r>
        <w:r>
          <w:rPr>
            <w:noProof/>
            <w:webHidden/>
          </w:rPr>
          <w:instrText xml:space="preserve"> PAGEREF _Toc118563714 \h </w:instrText>
        </w:r>
        <w:r>
          <w:rPr>
            <w:noProof/>
            <w:webHidden/>
          </w:rPr>
        </w:r>
        <w:r>
          <w:rPr>
            <w:noProof/>
            <w:webHidden/>
          </w:rPr>
          <w:fldChar w:fldCharType="separate"/>
        </w:r>
        <w:r>
          <w:rPr>
            <w:noProof/>
            <w:webHidden/>
          </w:rPr>
          <w:t>9</w:t>
        </w:r>
        <w:r>
          <w:rPr>
            <w:noProof/>
            <w:webHidden/>
          </w:rPr>
          <w:fldChar w:fldCharType="end"/>
        </w:r>
      </w:hyperlink>
    </w:p>
    <w:p w14:paraId="0B0721FC" w14:textId="512B895D" w:rsidR="004B6B0D" w:rsidRDefault="004B6B0D">
      <w:pPr>
        <w:pStyle w:val="TOC2"/>
        <w:rPr>
          <w:rFonts w:asciiTheme="minorHAnsi" w:eastAsiaTheme="minorEastAsia" w:hAnsiTheme="minorHAnsi" w:cstheme="minorBidi"/>
          <w:smallCaps w:val="0"/>
          <w:noProof/>
          <w:sz w:val="24"/>
          <w:szCs w:val="24"/>
        </w:rPr>
      </w:pPr>
      <w:hyperlink w:anchor="_Toc118563715" w:history="1">
        <w:r w:rsidRPr="00C40C1A">
          <w:rPr>
            <w:rStyle w:val="Hyperlink"/>
            <w:noProof/>
          </w:rPr>
          <w:t>2.3</w:t>
        </w:r>
        <w:r>
          <w:rPr>
            <w:rFonts w:asciiTheme="minorHAnsi" w:eastAsiaTheme="minorEastAsia" w:hAnsiTheme="minorHAnsi" w:cstheme="minorBidi"/>
            <w:smallCaps w:val="0"/>
            <w:noProof/>
            <w:sz w:val="24"/>
            <w:szCs w:val="24"/>
          </w:rPr>
          <w:tab/>
        </w:r>
        <w:r w:rsidRPr="00C40C1A">
          <w:rPr>
            <w:rStyle w:val="Hyperlink"/>
            <w:noProof/>
          </w:rPr>
          <w:t>Assumptions and Dependencies</w:t>
        </w:r>
        <w:r>
          <w:rPr>
            <w:noProof/>
            <w:webHidden/>
          </w:rPr>
          <w:tab/>
        </w:r>
        <w:r>
          <w:rPr>
            <w:noProof/>
            <w:webHidden/>
          </w:rPr>
          <w:fldChar w:fldCharType="begin"/>
        </w:r>
        <w:r>
          <w:rPr>
            <w:noProof/>
            <w:webHidden/>
          </w:rPr>
          <w:instrText xml:space="preserve"> PAGEREF _Toc118563715 \h </w:instrText>
        </w:r>
        <w:r>
          <w:rPr>
            <w:noProof/>
            <w:webHidden/>
          </w:rPr>
        </w:r>
        <w:r>
          <w:rPr>
            <w:noProof/>
            <w:webHidden/>
          </w:rPr>
          <w:fldChar w:fldCharType="separate"/>
        </w:r>
        <w:r>
          <w:rPr>
            <w:noProof/>
            <w:webHidden/>
          </w:rPr>
          <w:t>16</w:t>
        </w:r>
        <w:r>
          <w:rPr>
            <w:noProof/>
            <w:webHidden/>
          </w:rPr>
          <w:fldChar w:fldCharType="end"/>
        </w:r>
      </w:hyperlink>
    </w:p>
    <w:p w14:paraId="2BAF7273" w14:textId="593B2878" w:rsidR="004B6B0D" w:rsidRDefault="004B6B0D">
      <w:pPr>
        <w:pStyle w:val="TOC3"/>
        <w:rPr>
          <w:rFonts w:asciiTheme="minorHAnsi" w:eastAsiaTheme="minorEastAsia" w:hAnsiTheme="minorHAnsi" w:cstheme="minorBidi"/>
          <w:i w:val="0"/>
          <w:iCs w:val="0"/>
          <w:noProof/>
          <w:sz w:val="24"/>
          <w:szCs w:val="24"/>
        </w:rPr>
      </w:pPr>
      <w:hyperlink w:anchor="_Toc118563716" w:history="1">
        <w:r w:rsidRPr="00C40C1A">
          <w:rPr>
            <w:rStyle w:val="Hyperlink"/>
            <w:noProof/>
          </w:rPr>
          <w:t>2.3.1</w:t>
        </w:r>
        <w:r>
          <w:rPr>
            <w:rFonts w:asciiTheme="minorHAnsi" w:eastAsiaTheme="minorEastAsia" w:hAnsiTheme="minorHAnsi" w:cstheme="minorBidi"/>
            <w:i w:val="0"/>
            <w:iCs w:val="0"/>
            <w:noProof/>
            <w:sz w:val="24"/>
            <w:szCs w:val="24"/>
          </w:rPr>
          <w:tab/>
        </w:r>
        <w:r w:rsidRPr="00C40C1A">
          <w:rPr>
            <w:rStyle w:val="Hyperlink"/>
            <w:noProof/>
          </w:rPr>
          <w:t>Assumptions</w:t>
        </w:r>
        <w:r>
          <w:rPr>
            <w:noProof/>
            <w:webHidden/>
          </w:rPr>
          <w:tab/>
        </w:r>
        <w:r>
          <w:rPr>
            <w:noProof/>
            <w:webHidden/>
          </w:rPr>
          <w:fldChar w:fldCharType="begin"/>
        </w:r>
        <w:r>
          <w:rPr>
            <w:noProof/>
            <w:webHidden/>
          </w:rPr>
          <w:instrText xml:space="preserve"> PAGEREF _Toc118563716 \h </w:instrText>
        </w:r>
        <w:r>
          <w:rPr>
            <w:noProof/>
            <w:webHidden/>
          </w:rPr>
        </w:r>
        <w:r>
          <w:rPr>
            <w:noProof/>
            <w:webHidden/>
          </w:rPr>
          <w:fldChar w:fldCharType="separate"/>
        </w:r>
        <w:r>
          <w:rPr>
            <w:noProof/>
            <w:webHidden/>
          </w:rPr>
          <w:t>16</w:t>
        </w:r>
        <w:r>
          <w:rPr>
            <w:noProof/>
            <w:webHidden/>
          </w:rPr>
          <w:fldChar w:fldCharType="end"/>
        </w:r>
      </w:hyperlink>
    </w:p>
    <w:p w14:paraId="04C67E92" w14:textId="617B3ED6" w:rsidR="004B6B0D" w:rsidRDefault="004B6B0D">
      <w:pPr>
        <w:pStyle w:val="TOC3"/>
        <w:rPr>
          <w:rFonts w:asciiTheme="minorHAnsi" w:eastAsiaTheme="minorEastAsia" w:hAnsiTheme="minorHAnsi" w:cstheme="minorBidi"/>
          <w:i w:val="0"/>
          <w:iCs w:val="0"/>
          <w:noProof/>
          <w:sz w:val="24"/>
          <w:szCs w:val="24"/>
        </w:rPr>
      </w:pPr>
      <w:hyperlink w:anchor="_Toc118563717" w:history="1">
        <w:r w:rsidRPr="00C40C1A">
          <w:rPr>
            <w:rStyle w:val="Hyperlink"/>
            <w:noProof/>
          </w:rPr>
          <w:t>2.3.2</w:t>
        </w:r>
        <w:r>
          <w:rPr>
            <w:rFonts w:asciiTheme="minorHAnsi" w:eastAsiaTheme="minorEastAsia" w:hAnsiTheme="minorHAnsi" w:cstheme="minorBidi"/>
            <w:i w:val="0"/>
            <w:iCs w:val="0"/>
            <w:noProof/>
            <w:sz w:val="24"/>
            <w:szCs w:val="24"/>
          </w:rPr>
          <w:tab/>
        </w:r>
        <w:r w:rsidRPr="00C40C1A">
          <w:rPr>
            <w:rStyle w:val="Hyperlink"/>
            <w:noProof/>
          </w:rPr>
          <w:t>Dependencies</w:t>
        </w:r>
        <w:r>
          <w:rPr>
            <w:noProof/>
            <w:webHidden/>
          </w:rPr>
          <w:tab/>
        </w:r>
        <w:r>
          <w:rPr>
            <w:noProof/>
            <w:webHidden/>
          </w:rPr>
          <w:fldChar w:fldCharType="begin"/>
        </w:r>
        <w:r>
          <w:rPr>
            <w:noProof/>
            <w:webHidden/>
          </w:rPr>
          <w:instrText xml:space="preserve"> PAGEREF _Toc118563717 \h </w:instrText>
        </w:r>
        <w:r>
          <w:rPr>
            <w:noProof/>
            <w:webHidden/>
          </w:rPr>
        </w:r>
        <w:r>
          <w:rPr>
            <w:noProof/>
            <w:webHidden/>
          </w:rPr>
          <w:fldChar w:fldCharType="separate"/>
        </w:r>
        <w:r>
          <w:rPr>
            <w:noProof/>
            <w:webHidden/>
          </w:rPr>
          <w:t>16</w:t>
        </w:r>
        <w:r>
          <w:rPr>
            <w:noProof/>
            <w:webHidden/>
          </w:rPr>
          <w:fldChar w:fldCharType="end"/>
        </w:r>
      </w:hyperlink>
    </w:p>
    <w:p w14:paraId="4DF263E1" w14:textId="232734D0" w:rsidR="004B6B0D" w:rsidRDefault="004B6B0D">
      <w:pPr>
        <w:pStyle w:val="TOC1"/>
        <w:rPr>
          <w:rFonts w:asciiTheme="minorHAnsi" w:eastAsiaTheme="minorEastAsia" w:hAnsiTheme="minorHAnsi" w:cstheme="minorBidi"/>
          <w:b w:val="0"/>
          <w:bCs w:val="0"/>
          <w:smallCaps w:val="0"/>
          <w:noProof/>
          <w:sz w:val="24"/>
          <w:szCs w:val="24"/>
        </w:rPr>
      </w:pPr>
      <w:hyperlink w:anchor="_Toc118563718" w:history="1">
        <w:r w:rsidRPr="00C40C1A">
          <w:rPr>
            <w:rStyle w:val="Hyperlink"/>
            <w:noProof/>
          </w:rPr>
          <w:t>3</w:t>
        </w:r>
        <w:r>
          <w:rPr>
            <w:rFonts w:asciiTheme="minorHAnsi" w:eastAsiaTheme="minorEastAsia" w:hAnsiTheme="minorHAnsi" w:cstheme="minorBidi"/>
            <w:b w:val="0"/>
            <w:bCs w:val="0"/>
            <w:smallCaps w:val="0"/>
            <w:noProof/>
            <w:sz w:val="24"/>
            <w:szCs w:val="24"/>
          </w:rPr>
          <w:tab/>
        </w:r>
        <w:r w:rsidRPr="00C40C1A">
          <w:rPr>
            <w:rStyle w:val="Hyperlink"/>
            <w:noProof/>
          </w:rPr>
          <w:t>Specific Requirements</w:t>
        </w:r>
        <w:r>
          <w:rPr>
            <w:noProof/>
            <w:webHidden/>
          </w:rPr>
          <w:tab/>
        </w:r>
        <w:r>
          <w:rPr>
            <w:noProof/>
            <w:webHidden/>
          </w:rPr>
          <w:fldChar w:fldCharType="begin"/>
        </w:r>
        <w:r>
          <w:rPr>
            <w:noProof/>
            <w:webHidden/>
          </w:rPr>
          <w:instrText xml:space="preserve"> PAGEREF _Toc118563718 \h </w:instrText>
        </w:r>
        <w:r>
          <w:rPr>
            <w:noProof/>
            <w:webHidden/>
          </w:rPr>
        </w:r>
        <w:r>
          <w:rPr>
            <w:noProof/>
            <w:webHidden/>
          </w:rPr>
          <w:fldChar w:fldCharType="separate"/>
        </w:r>
        <w:r>
          <w:rPr>
            <w:noProof/>
            <w:webHidden/>
          </w:rPr>
          <w:t>16</w:t>
        </w:r>
        <w:r>
          <w:rPr>
            <w:noProof/>
            <w:webHidden/>
          </w:rPr>
          <w:fldChar w:fldCharType="end"/>
        </w:r>
      </w:hyperlink>
    </w:p>
    <w:p w14:paraId="66EE9B75" w14:textId="145B2B45" w:rsidR="004B6B0D" w:rsidRDefault="004B6B0D">
      <w:pPr>
        <w:pStyle w:val="TOC2"/>
        <w:rPr>
          <w:rFonts w:asciiTheme="minorHAnsi" w:eastAsiaTheme="minorEastAsia" w:hAnsiTheme="minorHAnsi" w:cstheme="minorBidi"/>
          <w:smallCaps w:val="0"/>
          <w:noProof/>
          <w:sz w:val="24"/>
          <w:szCs w:val="24"/>
        </w:rPr>
      </w:pPr>
      <w:hyperlink w:anchor="_Toc118563719" w:history="1">
        <w:r w:rsidRPr="00C40C1A">
          <w:rPr>
            <w:rStyle w:val="Hyperlink"/>
            <w:noProof/>
          </w:rPr>
          <w:t>3.1</w:t>
        </w:r>
        <w:r>
          <w:rPr>
            <w:rFonts w:asciiTheme="minorHAnsi" w:eastAsiaTheme="minorEastAsia" w:hAnsiTheme="minorHAnsi" w:cstheme="minorBidi"/>
            <w:smallCaps w:val="0"/>
            <w:noProof/>
            <w:sz w:val="24"/>
            <w:szCs w:val="24"/>
          </w:rPr>
          <w:tab/>
        </w:r>
        <w:r w:rsidRPr="00C40C1A">
          <w:rPr>
            <w:rStyle w:val="Hyperlink"/>
            <w:noProof/>
          </w:rPr>
          <w:t>Use-Case Reports</w:t>
        </w:r>
        <w:r>
          <w:rPr>
            <w:noProof/>
            <w:webHidden/>
          </w:rPr>
          <w:tab/>
        </w:r>
        <w:r>
          <w:rPr>
            <w:noProof/>
            <w:webHidden/>
          </w:rPr>
          <w:fldChar w:fldCharType="begin"/>
        </w:r>
        <w:r>
          <w:rPr>
            <w:noProof/>
            <w:webHidden/>
          </w:rPr>
          <w:instrText xml:space="preserve"> PAGEREF _Toc118563719 \h </w:instrText>
        </w:r>
        <w:r>
          <w:rPr>
            <w:noProof/>
            <w:webHidden/>
          </w:rPr>
        </w:r>
        <w:r>
          <w:rPr>
            <w:noProof/>
            <w:webHidden/>
          </w:rPr>
          <w:fldChar w:fldCharType="separate"/>
        </w:r>
        <w:r>
          <w:rPr>
            <w:noProof/>
            <w:webHidden/>
          </w:rPr>
          <w:t>16</w:t>
        </w:r>
        <w:r>
          <w:rPr>
            <w:noProof/>
            <w:webHidden/>
          </w:rPr>
          <w:fldChar w:fldCharType="end"/>
        </w:r>
      </w:hyperlink>
    </w:p>
    <w:p w14:paraId="6ACEC6D8" w14:textId="1D501CA0" w:rsidR="004B6B0D" w:rsidRDefault="004B6B0D">
      <w:pPr>
        <w:pStyle w:val="TOC3"/>
        <w:rPr>
          <w:rFonts w:asciiTheme="minorHAnsi" w:eastAsiaTheme="minorEastAsia" w:hAnsiTheme="minorHAnsi" w:cstheme="minorBidi"/>
          <w:i w:val="0"/>
          <w:iCs w:val="0"/>
          <w:noProof/>
          <w:sz w:val="24"/>
          <w:szCs w:val="24"/>
        </w:rPr>
      </w:pPr>
      <w:hyperlink w:anchor="_Toc118563720" w:history="1">
        <w:r w:rsidRPr="00C40C1A">
          <w:rPr>
            <w:rStyle w:val="Hyperlink"/>
            <w:noProof/>
          </w:rPr>
          <w:t>3.1.1</w:t>
        </w:r>
        <w:r>
          <w:rPr>
            <w:rFonts w:asciiTheme="minorHAnsi" w:eastAsiaTheme="minorEastAsia" w:hAnsiTheme="minorHAnsi" w:cstheme="minorBidi"/>
            <w:i w:val="0"/>
            <w:iCs w:val="0"/>
            <w:noProof/>
            <w:sz w:val="24"/>
            <w:szCs w:val="24"/>
          </w:rPr>
          <w:tab/>
        </w:r>
        <w:r w:rsidRPr="00C40C1A">
          <w:rPr>
            <w:rStyle w:val="Hyperlink"/>
            <w:noProof/>
          </w:rPr>
          <w:t>Feature Area: Search</w:t>
        </w:r>
        <w:r>
          <w:rPr>
            <w:noProof/>
            <w:webHidden/>
          </w:rPr>
          <w:tab/>
        </w:r>
        <w:r>
          <w:rPr>
            <w:noProof/>
            <w:webHidden/>
          </w:rPr>
          <w:fldChar w:fldCharType="begin"/>
        </w:r>
        <w:r>
          <w:rPr>
            <w:noProof/>
            <w:webHidden/>
          </w:rPr>
          <w:instrText xml:space="preserve"> PAGEREF _Toc118563720 \h </w:instrText>
        </w:r>
        <w:r>
          <w:rPr>
            <w:noProof/>
            <w:webHidden/>
          </w:rPr>
        </w:r>
        <w:r>
          <w:rPr>
            <w:noProof/>
            <w:webHidden/>
          </w:rPr>
          <w:fldChar w:fldCharType="separate"/>
        </w:r>
        <w:r>
          <w:rPr>
            <w:noProof/>
            <w:webHidden/>
          </w:rPr>
          <w:t>16</w:t>
        </w:r>
        <w:r>
          <w:rPr>
            <w:noProof/>
            <w:webHidden/>
          </w:rPr>
          <w:fldChar w:fldCharType="end"/>
        </w:r>
      </w:hyperlink>
    </w:p>
    <w:p w14:paraId="19AF4987" w14:textId="7E2218C9" w:rsidR="004B6B0D" w:rsidRDefault="004B6B0D">
      <w:pPr>
        <w:pStyle w:val="TOC3"/>
        <w:rPr>
          <w:rFonts w:asciiTheme="minorHAnsi" w:eastAsiaTheme="minorEastAsia" w:hAnsiTheme="minorHAnsi" w:cstheme="minorBidi"/>
          <w:i w:val="0"/>
          <w:iCs w:val="0"/>
          <w:noProof/>
          <w:sz w:val="24"/>
          <w:szCs w:val="24"/>
        </w:rPr>
      </w:pPr>
      <w:hyperlink w:anchor="_Toc118563722" w:history="1">
        <w:r w:rsidRPr="00C40C1A">
          <w:rPr>
            <w:rStyle w:val="Hyperlink"/>
            <w:noProof/>
          </w:rPr>
          <w:t>3.1.2</w:t>
        </w:r>
        <w:r>
          <w:rPr>
            <w:rFonts w:asciiTheme="minorHAnsi" w:eastAsiaTheme="minorEastAsia" w:hAnsiTheme="minorHAnsi" w:cstheme="minorBidi"/>
            <w:i w:val="0"/>
            <w:iCs w:val="0"/>
            <w:noProof/>
            <w:sz w:val="24"/>
            <w:szCs w:val="24"/>
          </w:rPr>
          <w:tab/>
        </w:r>
        <w:r w:rsidRPr="00C40C1A">
          <w:rPr>
            <w:rStyle w:val="Hyperlink"/>
            <w:noProof/>
          </w:rPr>
          <w:t>Feature Area: Chatbot</w:t>
        </w:r>
        <w:r>
          <w:rPr>
            <w:noProof/>
            <w:webHidden/>
          </w:rPr>
          <w:tab/>
        </w:r>
        <w:r>
          <w:rPr>
            <w:noProof/>
            <w:webHidden/>
          </w:rPr>
          <w:fldChar w:fldCharType="begin"/>
        </w:r>
        <w:r>
          <w:rPr>
            <w:noProof/>
            <w:webHidden/>
          </w:rPr>
          <w:instrText xml:space="preserve"> PAGEREF _Toc118563722 \h </w:instrText>
        </w:r>
        <w:r>
          <w:rPr>
            <w:noProof/>
            <w:webHidden/>
          </w:rPr>
        </w:r>
        <w:r>
          <w:rPr>
            <w:noProof/>
            <w:webHidden/>
          </w:rPr>
          <w:fldChar w:fldCharType="separate"/>
        </w:r>
        <w:r>
          <w:rPr>
            <w:noProof/>
            <w:webHidden/>
          </w:rPr>
          <w:t>22</w:t>
        </w:r>
        <w:r>
          <w:rPr>
            <w:noProof/>
            <w:webHidden/>
          </w:rPr>
          <w:fldChar w:fldCharType="end"/>
        </w:r>
      </w:hyperlink>
    </w:p>
    <w:p w14:paraId="74A479A9" w14:textId="7455CA69" w:rsidR="004B6B0D" w:rsidRDefault="004B6B0D">
      <w:pPr>
        <w:pStyle w:val="TOC3"/>
        <w:rPr>
          <w:rFonts w:asciiTheme="minorHAnsi" w:eastAsiaTheme="minorEastAsia" w:hAnsiTheme="minorHAnsi" w:cstheme="minorBidi"/>
          <w:i w:val="0"/>
          <w:iCs w:val="0"/>
          <w:noProof/>
          <w:sz w:val="24"/>
          <w:szCs w:val="24"/>
        </w:rPr>
      </w:pPr>
      <w:hyperlink w:anchor="_Toc118563736" w:history="1">
        <w:r w:rsidRPr="00C40C1A">
          <w:rPr>
            <w:rStyle w:val="Hyperlink"/>
            <w:rFonts w:eastAsia="Calibri"/>
            <w:noProof/>
          </w:rPr>
          <w:t>3.1.3</w:t>
        </w:r>
        <w:r>
          <w:rPr>
            <w:rFonts w:asciiTheme="minorHAnsi" w:eastAsiaTheme="minorEastAsia" w:hAnsiTheme="minorHAnsi" w:cstheme="minorBidi"/>
            <w:i w:val="0"/>
            <w:iCs w:val="0"/>
            <w:noProof/>
            <w:sz w:val="24"/>
            <w:szCs w:val="24"/>
          </w:rPr>
          <w:tab/>
        </w:r>
        <w:r w:rsidRPr="00C40C1A">
          <w:rPr>
            <w:rStyle w:val="Hyperlink"/>
            <w:noProof/>
          </w:rPr>
          <w:t>Feature Area: Gesture</w:t>
        </w:r>
        <w:r>
          <w:rPr>
            <w:noProof/>
            <w:webHidden/>
          </w:rPr>
          <w:tab/>
        </w:r>
        <w:r>
          <w:rPr>
            <w:noProof/>
            <w:webHidden/>
          </w:rPr>
          <w:fldChar w:fldCharType="begin"/>
        </w:r>
        <w:r>
          <w:rPr>
            <w:noProof/>
            <w:webHidden/>
          </w:rPr>
          <w:instrText xml:space="preserve"> PAGEREF _Toc118563736 \h </w:instrText>
        </w:r>
        <w:r>
          <w:rPr>
            <w:noProof/>
            <w:webHidden/>
          </w:rPr>
        </w:r>
        <w:r>
          <w:rPr>
            <w:noProof/>
            <w:webHidden/>
          </w:rPr>
          <w:fldChar w:fldCharType="separate"/>
        </w:r>
        <w:r>
          <w:rPr>
            <w:noProof/>
            <w:webHidden/>
          </w:rPr>
          <w:t>26</w:t>
        </w:r>
        <w:r>
          <w:rPr>
            <w:noProof/>
            <w:webHidden/>
          </w:rPr>
          <w:fldChar w:fldCharType="end"/>
        </w:r>
      </w:hyperlink>
    </w:p>
    <w:p w14:paraId="64DC3C62" w14:textId="487A4284" w:rsidR="004B6B0D" w:rsidRDefault="004B6B0D">
      <w:pPr>
        <w:pStyle w:val="TOC3"/>
        <w:rPr>
          <w:rFonts w:asciiTheme="minorHAnsi" w:eastAsiaTheme="minorEastAsia" w:hAnsiTheme="minorHAnsi" w:cstheme="minorBidi"/>
          <w:i w:val="0"/>
          <w:iCs w:val="0"/>
          <w:noProof/>
          <w:sz w:val="24"/>
          <w:szCs w:val="24"/>
        </w:rPr>
      </w:pPr>
      <w:hyperlink w:anchor="_Toc118563738" w:history="1">
        <w:r w:rsidRPr="00C40C1A">
          <w:rPr>
            <w:rStyle w:val="Hyperlink"/>
            <w:noProof/>
          </w:rPr>
          <w:t>3.1.4</w:t>
        </w:r>
        <w:r>
          <w:rPr>
            <w:rFonts w:asciiTheme="minorHAnsi" w:eastAsiaTheme="minorEastAsia" w:hAnsiTheme="minorHAnsi" w:cstheme="minorBidi"/>
            <w:i w:val="0"/>
            <w:iCs w:val="0"/>
            <w:noProof/>
            <w:sz w:val="24"/>
            <w:szCs w:val="24"/>
          </w:rPr>
          <w:tab/>
        </w:r>
        <w:r w:rsidRPr="00C40C1A">
          <w:rPr>
            <w:rStyle w:val="Hyperlink"/>
            <w:noProof/>
          </w:rPr>
          <w:t>Feature Area: Voice Driven</w:t>
        </w:r>
        <w:r>
          <w:rPr>
            <w:noProof/>
            <w:webHidden/>
          </w:rPr>
          <w:tab/>
        </w:r>
        <w:r>
          <w:rPr>
            <w:noProof/>
            <w:webHidden/>
          </w:rPr>
          <w:fldChar w:fldCharType="begin"/>
        </w:r>
        <w:r>
          <w:rPr>
            <w:noProof/>
            <w:webHidden/>
          </w:rPr>
          <w:instrText xml:space="preserve"> PAGEREF _Toc118563738 \h </w:instrText>
        </w:r>
        <w:r>
          <w:rPr>
            <w:noProof/>
            <w:webHidden/>
          </w:rPr>
        </w:r>
        <w:r>
          <w:rPr>
            <w:noProof/>
            <w:webHidden/>
          </w:rPr>
          <w:fldChar w:fldCharType="separate"/>
        </w:r>
        <w:r>
          <w:rPr>
            <w:noProof/>
            <w:webHidden/>
          </w:rPr>
          <w:t>28</w:t>
        </w:r>
        <w:r>
          <w:rPr>
            <w:noProof/>
            <w:webHidden/>
          </w:rPr>
          <w:fldChar w:fldCharType="end"/>
        </w:r>
      </w:hyperlink>
    </w:p>
    <w:p w14:paraId="70055C55" w14:textId="728181C2" w:rsidR="004B6B0D" w:rsidRDefault="004B6B0D">
      <w:pPr>
        <w:pStyle w:val="TOC3"/>
        <w:rPr>
          <w:rFonts w:asciiTheme="minorHAnsi" w:eastAsiaTheme="minorEastAsia" w:hAnsiTheme="minorHAnsi" w:cstheme="minorBidi"/>
          <w:i w:val="0"/>
          <w:iCs w:val="0"/>
          <w:noProof/>
          <w:sz w:val="24"/>
          <w:szCs w:val="24"/>
        </w:rPr>
      </w:pPr>
      <w:hyperlink w:anchor="_Toc118563739" w:history="1">
        <w:r w:rsidRPr="00C40C1A">
          <w:rPr>
            <w:rStyle w:val="Hyperlink"/>
            <w:noProof/>
          </w:rPr>
          <w:t>3.1.5</w:t>
        </w:r>
        <w:r>
          <w:rPr>
            <w:rFonts w:asciiTheme="minorHAnsi" w:eastAsiaTheme="minorEastAsia" w:hAnsiTheme="minorHAnsi" w:cstheme="minorBidi"/>
            <w:i w:val="0"/>
            <w:iCs w:val="0"/>
            <w:noProof/>
            <w:sz w:val="24"/>
            <w:szCs w:val="24"/>
          </w:rPr>
          <w:tab/>
        </w:r>
        <w:r w:rsidRPr="00C40C1A">
          <w:rPr>
            <w:rStyle w:val="Hyperlink"/>
            <w:noProof/>
          </w:rPr>
          <w:t>Feature Area: Reading Mode</w:t>
        </w:r>
        <w:r>
          <w:rPr>
            <w:noProof/>
            <w:webHidden/>
          </w:rPr>
          <w:tab/>
        </w:r>
        <w:r>
          <w:rPr>
            <w:noProof/>
            <w:webHidden/>
          </w:rPr>
          <w:fldChar w:fldCharType="begin"/>
        </w:r>
        <w:r>
          <w:rPr>
            <w:noProof/>
            <w:webHidden/>
          </w:rPr>
          <w:instrText xml:space="preserve"> PAGEREF _Toc118563739 \h </w:instrText>
        </w:r>
        <w:r>
          <w:rPr>
            <w:noProof/>
            <w:webHidden/>
          </w:rPr>
        </w:r>
        <w:r>
          <w:rPr>
            <w:noProof/>
            <w:webHidden/>
          </w:rPr>
          <w:fldChar w:fldCharType="separate"/>
        </w:r>
        <w:r>
          <w:rPr>
            <w:noProof/>
            <w:webHidden/>
          </w:rPr>
          <w:t>51</w:t>
        </w:r>
        <w:r>
          <w:rPr>
            <w:noProof/>
            <w:webHidden/>
          </w:rPr>
          <w:fldChar w:fldCharType="end"/>
        </w:r>
      </w:hyperlink>
    </w:p>
    <w:p w14:paraId="18B415D4" w14:textId="1B24E702" w:rsidR="004B6B0D" w:rsidRDefault="004B6B0D">
      <w:pPr>
        <w:pStyle w:val="TOC2"/>
        <w:rPr>
          <w:rFonts w:asciiTheme="minorHAnsi" w:eastAsiaTheme="minorEastAsia" w:hAnsiTheme="minorHAnsi" w:cstheme="minorBidi"/>
          <w:smallCaps w:val="0"/>
          <w:noProof/>
          <w:sz w:val="24"/>
          <w:szCs w:val="24"/>
        </w:rPr>
      </w:pPr>
      <w:hyperlink w:anchor="_Toc118563740" w:history="1">
        <w:r w:rsidRPr="00C40C1A">
          <w:rPr>
            <w:rStyle w:val="Hyperlink"/>
            <w:noProof/>
          </w:rPr>
          <w:t>3.2</w:t>
        </w:r>
        <w:r>
          <w:rPr>
            <w:rFonts w:asciiTheme="minorHAnsi" w:eastAsiaTheme="minorEastAsia" w:hAnsiTheme="minorHAnsi" w:cstheme="minorBidi"/>
            <w:smallCaps w:val="0"/>
            <w:noProof/>
            <w:sz w:val="24"/>
            <w:szCs w:val="24"/>
          </w:rPr>
          <w:tab/>
        </w:r>
        <w:r w:rsidRPr="00C40C1A">
          <w:rPr>
            <w:rStyle w:val="Hyperlink"/>
            <w:noProof/>
          </w:rPr>
          <w:t>Supplementary Requirements</w:t>
        </w:r>
        <w:r>
          <w:rPr>
            <w:noProof/>
            <w:webHidden/>
          </w:rPr>
          <w:tab/>
        </w:r>
        <w:r>
          <w:rPr>
            <w:noProof/>
            <w:webHidden/>
          </w:rPr>
          <w:fldChar w:fldCharType="begin"/>
        </w:r>
        <w:r>
          <w:rPr>
            <w:noProof/>
            <w:webHidden/>
          </w:rPr>
          <w:instrText xml:space="preserve"> PAGEREF _Toc118563740 \h </w:instrText>
        </w:r>
        <w:r>
          <w:rPr>
            <w:noProof/>
            <w:webHidden/>
          </w:rPr>
        </w:r>
        <w:r>
          <w:rPr>
            <w:noProof/>
            <w:webHidden/>
          </w:rPr>
          <w:fldChar w:fldCharType="separate"/>
        </w:r>
        <w:r>
          <w:rPr>
            <w:noProof/>
            <w:webHidden/>
          </w:rPr>
          <w:t>53</w:t>
        </w:r>
        <w:r>
          <w:rPr>
            <w:noProof/>
            <w:webHidden/>
          </w:rPr>
          <w:fldChar w:fldCharType="end"/>
        </w:r>
      </w:hyperlink>
    </w:p>
    <w:p w14:paraId="4FB61DB0" w14:textId="117F07CF" w:rsidR="004B6B0D" w:rsidRDefault="004B6B0D">
      <w:pPr>
        <w:pStyle w:val="TOC2"/>
        <w:rPr>
          <w:rFonts w:asciiTheme="minorHAnsi" w:eastAsiaTheme="minorEastAsia" w:hAnsiTheme="minorHAnsi" w:cstheme="minorBidi"/>
          <w:smallCaps w:val="0"/>
          <w:noProof/>
          <w:sz w:val="24"/>
          <w:szCs w:val="24"/>
        </w:rPr>
      </w:pPr>
      <w:hyperlink w:anchor="_Toc118563741" w:history="1">
        <w:r w:rsidRPr="00C40C1A">
          <w:rPr>
            <w:rStyle w:val="Hyperlink"/>
            <w:noProof/>
          </w:rPr>
          <w:t>3.3</w:t>
        </w:r>
        <w:r>
          <w:rPr>
            <w:rFonts w:asciiTheme="minorHAnsi" w:eastAsiaTheme="minorEastAsia" w:hAnsiTheme="minorHAnsi" w:cstheme="minorBidi"/>
            <w:smallCaps w:val="0"/>
            <w:noProof/>
            <w:sz w:val="24"/>
            <w:szCs w:val="24"/>
          </w:rPr>
          <w:tab/>
        </w:r>
        <w:r w:rsidRPr="00C40C1A">
          <w:rPr>
            <w:rStyle w:val="Hyperlink"/>
            <w:noProof/>
          </w:rPr>
          <w:t>Supporting Information</w:t>
        </w:r>
        <w:r>
          <w:rPr>
            <w:noProof/>
            <w:webHidden/>
          </w:rPr>
          <w:tab/>
        </w:r>
        <w:r>
          <w:rPr>
            <w:noProof/>
            <w:webHidden/>
          </w:rPr>
          <w:fldChar w:fldCharType="begin"/>
        </w:r>
        <w:r>
          <w:rPr>
            <w:noProof/>
            <w:webHidden/>
          </w:rPr>
          <w:instrText xml:space="preserve"> PAGEREF _Toc118563741 \h </w:instrText>
        </w:r>
        <w:r>
          <w:rPr>
            <w:noProof/>
            <w:webHidden/>
          </w:rPr>
        </w:r>
        <w:r>
          <w:rPr>
            <w:noProof/>
            <w:webHidden/>
          </w:rPr>
          <w:fldChar w:fldCharType="separate"/>
        </w:r>
        <w:r>
          <w:rPr>
            <w:noProof/>
            <w:webHidden/>
          </w:rPr>
          <w:t>53</w:t>
        </w:r>
        <w:r>
          <w:rPr>
            <w:noProof/>
            <w:webHidden/>
          </w:rPr>
          <w:fldChar w:fldCharType="end"/>
        </w:r>
      </w:hyperlink>
    </w:p>
    <w:p w14:paraId="189DC135" w14:textId="7C5A3200" w:rsidR="004B6B0D" w:rsidRDefault="004B6B0D">
      <w:pPr>
        <w:pStyle w:val="TOC2"/>
        <w:rPr>
          <w:rFonts w:asciiTheme="minorHAnsi" w:eastAsiaTheme="minorEastAsia" w:hAnsiTheme="minorHAnsi" w:cstheme="minorBidi"/>
          <w:smallCaps w:val="0"/>
          <w:noProof/>
          <w:sz w:val="24"/>
          <w:szCs w:val="24"/>
        </w:rPr>
      </w:pPr>
      <w:hyperlink w:anchor="_Toc118563742" w:history="1">
        <w:r w:rsidRPr="00C40C1A">
          <w:rPr>
            <w:rStyle w:val="Hyperlink"/>
            <w:noProof/>
          </w:rPr>
          <w:t>3.4</w:t>
        </w:r>
        <w:r>
          <w:rPr>
            <w:rFonts w:asciiTheme="minorHAnsi" w:eastAsiaTheme="minorEastAsia" w:hAnsiTheme="minorHAnsi" w:cstheme="minorBidi"/>
            <w:smallCaps w:val="0"/>
            <w:noProof/>
            <w:sz w:val="24"/>
            <w:szCs w:val="24"/>
          </w:rPr>
          <w:tab/>
        </w:r>
        <w:r w:rsidRPr="00C40C1A">
          <w:rPr>
            <w:rStyle w:val="Hyperlink"/>
            <w:noProof/>
          </w:rPr>
          <w:t>Scan</w:t>
        </w:r>
        <w:r>
          <w:rPr>
            <w:noProof/>
            <w:webHidden/>
          </w:rPr>
          <w:tab/>
        </w:r>
        <w:r>
          <w:rPr>
            <w:noProof/>
            <w:webHidden/>
          </w:rPr>
          <w:fldChar w:fldCharType="begin"/>
        </w:r>
        <w:r>
          <w:rPr>
            <w:noProof/>
            <w:webHidden/>
          </w:rPr>
          <w:instrText xml:space="preserve"> PAGEREF _Toc118563742 \h </w:instrText>
        </w:r>
        <w:r>
          <w:rPr>
            <w:noProof/>
            <w:webHidden/>
          </w:rPr>
        </w:r>
        <w:r>
          <w:rPr>
            <w:noProof/>
            <w:webHidden/>
          </w:rPr>
          <w:fldChar w:fldCharType="separate"/>
        </w:r>
        <w:r>
          <w:rPr>
            <w:noProof/>
            <w:webHidden/>
          </w:rPr>
          <w:t>53</w:t>
        </w:r>
        <w:r>
          <w:rPr>
            <w:noProof/>
            <w:webHidden/>
          </w:rPr>
          <w:fldChar w:fldCharType="end"/>
        </w:r>
      </w:hyperlink>
    </w:p>
    <w:p w14:paraId="37932EF9" w14:textId="500D36CB" w:rsidR="00F0601F" w:rsidRDefault="00274FFC" w:rsidP="36958FCA">
      <w:pPr>
        <w:pStyle w:val="TOC1"/>
      </w:pPr>
      <w:r>
        <w:fldChar w:fldCharType="end"/>
      </w:r>
      <w:r w:rsidR="00BB236E">
        <w:br w:type="page"/>
      </w:r>
    </w:p>
    <w:p w14:paraId="6F559B94" w14:textId="544C27B1" w:rsidR="00F0601F" w:rsidRPr="00AB6645" w:rsidRDefault="002C44BB" w:rsidP="000C0760">
      <w:pPr>
        <w:pStyle w:val="Heading1"/>
      </w:pPr>
      <w:bookmarkStart w:id="0" w:name="_Toc118468827"/>
      <w:bookmarkStart w:id="1" w:name="_Toc118468888"/>
      <w:bookmarkStart w:id="2" w:name="_Toc118469054"/>
      <w:bookmarkStart w:id="3" w:name="_Toc118469169"/>
      <w:bookmarkStart w:id="4" w:name="_Toc118563697"/>
      <w:bookmarkStart w:id="5" w:name="_Toc113015307"/>
      <w:bookmarkStart w:id="6" w:name="_Toc118317626"/>
      <w:bookmarkStart w:id="7" w:name="_Toc118563698"/>
      <w:bookmarkEnd w:id="0"/>
      <w:bookmarkEnd w:id="1"/>
      <w:bookmarkEnd w:id="2"/>
      <w:bookmarkEnd w:id="3"/>
      <w:bookmarkEnd w:id="4"/>
      <w:r w:rsidRPr="00AB6645">
        <w:lastRenderedPageBreak/>
        <w:t>Introduction</w:t>
      </w:r>
      <w:bookmarkEnd w:id="5"/>
      <w:bookmarkEnd w:id="6"/>
      <w:bookmarkEnd w:id="7"/>
    </w:p>
    <w:p w14:paraId="27D13061" w14:textId="43FCCDBD" w:rsidR="00DF6DB0" w:rsidRPr="00DF6DB0" w:rsidRDefault="00DF6DB0" w:rsidP="00A22070">
      <w:pPr>
        <w:spacing w:before="120" w:after="120"/>
        <w:ind w:firstLine="720"/>
        <w:jc w:val="both"/>
        <w:rPr>
          <w:sz w:val="22"/>
          <w:szCs w:val="22"/>
        </w:rPr>
      </w:pPr>
      <w:r w:rsidRPr="00DF6DB0">
        <w:rPr>
          <w:sz w:val="22"/>
          <w:szCs w:val="22"/>
        </w:rPr>
        <w:t xml:space="preserve">The United States Postal Service (USPS) is an agency that transports mail to and from residential </w:t>
      </w:r>
      <w:r w:rsidR="00F428E5">
        <w:rPr>
          <w:sz w:val="22"/>
          <w:szCs w:val="22"/>
        </w:rPr>
        <w:t>and commercial</w:t>
      </w:r>
      <w:r w:rsidRPr="00DF6DB0">
        <w:rPr>
          <w:sz w:val="22"/>
          <w:szCs w:val="22"/>
        </w:rPr>
        <w:t xml:space="preserve"> customers. To better assist their customers, the USPS offers a free subscription service called Informed Delivery that allows users to receive images of the mail incoming 7 days a week. The service even allows senders of mail items to associate advertisements via their campaign feature, replace black and white images of mail with full-color photos, and show packages arriving within the next week</w:t>
      </w:r>
      <w:r w:rsidR="009B3F89">
        <w:rPr>
          <w:sz w:val="22"/>
          <w:szCs w:val="22"/>
        </w:rPr>
        <w:t>,</w:t>
      </w:r>
      <w:r w:rsidRPr="00DF6DB0">
        <w:rPr>
          <w:sz w:val="22"/>
          <w:szCs w:val="22"/>
        </w:rPr>
        <w:t xml:space="preserve"> as well as outbound.</w:t>
      </w:r>
    </w:p>
    <w:p w14:paraId="5E236B14" w14:textId="17FE86A5" w:rsidR="2DE9BF25" w:rsidRDefault="00DF6DB0" w:rsidP="00A22070">
      <w:pPr>
        <w:spacing w:before="120" w:after="120"/>
        <w:ind w:firstLine="720"/>
        <w:jc w:val="both"/>
        <w:rPr>
          <w:sz w:val="22"/>
          <w:szCs w:val="22"/>
        </w:rPr>
      </w:pPr>
      <w:r w:rsidRPr="00DF6DB0">
        <w:rPr>
          <w:sz w:val="22"/>
          <w:szCs w:val="22"/>
        </w:rPr>
        <w:t xml:space="preserve">To extend the Informed Delivery service’s capabilities, USPS has requested a set of features to be implemented via an external application that will allow customers to be able to consume and interact with this service even further. The application is meant to run on mobile devices and will allow </w:t>
      </w:r>
      <w:r w:rsidR="00D77195">
        <w:rPr>
          <w:sz w:val="22"/>
          <w:szCs w:val="22"/>
        </w:rPr>
        <w:t>the use of</w:t>
      </w:r>
      <w:r w:rsidRPr="00DF6DB0">
        <w:rPr>
          <w:sz w:val="22"/>
          <w:szCs w:val="22"/>
        </w:rPr>
        <w:t xml:space="preserve"> voice commands to find mail items</w:t>
      </w:r>
      <w:r w:rsidR="00415E77">
        <w:rPr>
          <w:sz w:val="22"/>
          <w:szCs w:val="22"/>
        </w:rPr>
        <w:t>,</w:t>
      </w:r>
      <w:r w:rsidRPr="00DF6DB0">
        <w:rPr>
          <w:sz w:val="22"/>
          <w:szCs w:val="22"/>
        </w:rPr>
        <w:t xml:space="preserve"> as well as to trigger </w:t>
      </w:r>
      <w:r w:rsidR="00641CF9">
        <w:rPr>
          <w:sz w:val="22"/>
          <w:szCs w:val="22"/>
        </w:rPr>
        <w:t>alerts</w:t>
      </w:r>
      <w:r w:rsidRPr="00DF6DB0">
        <w:rPr>
          <w:sz w:val="22"/>
          <w:szCs w:val="22"/>
        </w:rPr>
        <w:t xml:space="preserve"> when items are received. Overall, the application </w:t>
      </w:r>
      <w:r w:rsidR="54EB8CFD" w:rsidRPr="5DD62BE5">
        <w:rPr>
          <w:sz w:val="22"/>
          <w:szCs w:val="22"/>
        </w:rPr>
        <w:t>should</w:t>
      </w:r>
      <w:r w:rsidRPr="00DF6DB0">
        <w:rPr>
          <w:sz w:val="22"/>
          <w:szCs w:val="22"/>
        </w:rPr>
        <w:t xml:space="preserve"> focus on enabling users with visual impairments to more effectively achieve their goals than by using a standard email client.</w:t>
      </w:r>
    </w:p>
    <w:p w14:paraId="02F4A004" w14:textId="7308C3ED" w:rsidR="00F0601F" w:rsidRPr="00142086" w:rsidRDefault="002C44BB" w:rsidP="00914531">
      <w:pPr>
        <w:pStyle w:val="Heading2"/>
      </w:pPr>
      <w:bookmarkStart w:id="8" w:name="_Toc113015308"/>
      <w:bookmarkStart w:id="9" w:name="_Toc118317627"/>
      <w:bookmarkStart w:id="10" w:name="_Toc118563699"/>
      <w:r w:rsidRPr="00142086">
        <w:t>Purpose</w:t>
      </w:r>
      <w:bookmarkEnd w:id="8"/>
      <w:bookmarkEnd w:id="9"/>
      <w:bookmarkEnd w:id="10"/>
    </w:p>
    <w:p w14:paraId="045BA50A" w14:textId="400BFFAF" w:rsidR="00090778" w:rsidRPr="002129B1" w:rsidRDefault="00547B53" w:rsidP="00A22070">
      <w:pPr>
        <w:spacing w:before="120" w:after="120"/>
        <w:ind w:firstLine="720"/>
        <w:jc w:val="both"/>
        <w:rPr>
          <w:rStyle w:val="normaltextrun"/>
          <w:sz w:val="22"/>
          <w:szCs w:val="22"/>
          <w:lang w:val="en-AU"/>
        </w:rPr>
      </w:pPr>
      <w:r w:rsidRPr="002129B1">
        <w:rPr>
          <w:rStyle w:val="normaltextrun"/>
          <w:sz w:val="22"/>
          <w:szCs w:val="22"/>
          <w:lang w:val="en-AU"/>
        </w:rPr>
        <w:t>The purpose of the SRS is to identify succinct and thorough</w:t>
      </w:r>
      <w:r w:rsidR="0070691E" w:rsidRPr="002129B1">
        <w:rPr>
          <w:rStyle w:val="normaltextrun"/>
          <w:sz w:val="22"/>
          <w:szCs w:val="22"/>
          <w:lang w:val="en-AU"/>
        </w:rPr>
        <w:t xml:space="preserve"> documentation through textural </w:t>
      </w:r>
      <w:r w:rsidR="00090778" w:rsidRPr="002129B1">
        <w:rPr>
          <w:rStyle w:val="normaltextrun"/>
          <w:sz w:val="22"/>
          <w:szCs w:val="22"/>
          <w:lang w:val="en-AU"/>
        </w:rPr>
        <w:t>U</w:t>
      </w:r>
      <w:r w:rsidR="0070691E" w:rsidRPr="002129B1">
        <w:rPr>
          <w:rStyle w:val="normaltextrun"/>
          <w:sz w:val="22"/>
          <w:szCs w:val="22"/>
          <w:lang w:val="en-AU"/>
        </w:rPr>
        <w:t xml:space="preserve">se </w:t>
      </w:r>
      <w:r w:rsidR="00090778" w:rsidRPr="002129B1">
        <w:rPr>
          <w:rStyle w:val="normaltextrun"/>
          <w:sz w:val="22"/>
          <w:szCs w:val="22"/>
          <w:lang w:val="en-AU"/>
        </w:rPr>
        <w:t>C</w:t>
      </w:r>
      <w:r w:rsidR="0070691E" w:rsidRPr="002129B1">
        <w:rPr>
          <w:rStyle w:val="normaltextrun"/>
          <w:sz w:val="22"/>
          <w:szCs w:val="22"/>
          <w:lang w:val="en-AU"/>
        </w:rPr>
        <w:t xml:space="preserve">ases and </w:t>
      </w:r>
      <w:r w:rsidR="00090778" w:rsidRPr="002129B1">
        <w:rPr>
          <w:rStyle w:val="normaltextrun"/>
          <w:sz w:val="22"/>
          <w:szCs w:val="22"/>
          <w:lang w:val="en-AU"/>
        </w:rPr>
        <w:t>U</w:t>
      </w:r>
      <w:r w:rsidR="0070691E" w:rsidRPr="002129B1">
        <w:rPr>
          <w:rStyle w:val="normaltextrun"/>
          <w:sz w:val="22"/>
          <w:szCs w:val="22"/>
          <w:lang w:val="en-AU"/>
        </w:rPr>
        <w:t xml:space="preserve">se </w:t>
      </w:r>
      <w:r w:rsidR="00090778" w:rsidRPr="002129B1">
        <w:rPr>
          <w:rStyle w:val="normaltextrun"/>
          <w:sz w:val="22"/>
          <w:szCs w:val="22"/>
          <w:lang w:val="en-AU"/>
        </w:rPr>
        <w:t>C</w:t>
      </w:r>
      <w:r w:rsidR="0070691E" w:rsidRPr="002129B1">
        <w:rPr>
          <w:rStyle w:val="normaltextrun"/>
          <w:sz w:val="22"/>
          <w:szCs w:val="22"/>
          <w:lang w:val="en-AU"/>
        </w:rPr>
        <w:t xml:space="preserve">ase diagrams. </w:t>
      </w:r>
      <w:r w:rsidR="00090778" w:rsidRPr="002129B1">
        <w:rPr>
          <w:rStyle w:val="normaltextrun"/>
          <w:sz w:val="22"/>
          <w:szCs w:val="22"/>
          <w:lang w:val="en-AU"/>
        </w:rPr>
        <w:t xml:space="preserve">This document will be used by the </w:t>
      </w:r>
      <w:r w:rsidR="007057CA" w:rsidRPr="002129B1">
        <w:rPr>
          <w:rStyle w:val="normaltextrun"/>
          <w:sz w:val="22"/>
          <w:szCs w:val="22"/>
          <w:lang w:val="en-AU"/>
        </w:rPr>
        <w:t xml:space="preserve">Informed Delivery Team B </w:t>
      </w:r>
      <w:r w:rsidR="00090778" w:rsidRPr="002129B1">
        <w:rPr>
          <w:rStyle w:val="normaltextrun"/>
          <w:sz w:val="22"/>
          <w:szCs w:val="22"/>
          <w:lang w:val="en-AU"/>
        </w:rPr>
        <w:t xml:space="preserve">project team to build and deploy by </w:t>
      </w:r>
      <w:r w:rsidR="007057CA" w:rsidRPr="002129B1">
        <w:rPr>
          <w:rStyle w:val="normaltextrun"/>
          <w:sz w:val="22"/>
          <w:szCs w:val="22"/>
          <w:lang w:val="en-AU"/>
        </w:rPr>
        <w:t>November</w:t>
      </w:r>
      <w:r w:rsidR="00090778" w:rsidRPr="002129B1">
        <w:rPr>
          <w:rStyle w:val="normaltextrun"/>
          <w:sz w:val="22"/>
          <w:szCs w:val="22"/>
          <w:lang w:val="en-AU"/>
        </w:rPr>
        <w:t xml:space="preserve"> 202</w:t>
      </w:r>
      <w:r w:rsidR="007057CA" w:rsidRPr="002129B1">
        <w:rPr>
          <w:rStyle w:val="normaltextrun"/>
          <w:sz w:val="22"/>
          <w:szCs w:val="22"/>
          <w:lang w:val="en-AU"/>
        </w:rPr>
        <w:t>2</w:t>
      </w:r>
      <w:r w:rsidR="00090778" w:rsidRPr="002129B1">
        <w:rPr>
          <w:rStyle w:val="normaltextrun"/>
          <w:sz w:val="22"/>
          <w:szCs w:val="22"/>
          <w:lang w:val="en-AU"/>
        </w:rPr>
        <w:t>.</w:t>
      </w:r>
    </w:p>
    <w:p w14:paraId="09FB13B3" w14:textId="64E31389" w:rsidR="00940149" w:rsidRPr="000B5D0B" w:rsidRDefault="0535C0A5" w:rsidP="00A22070">
      <w:pPr>
        <w:spacing w:before="120" w:after="120"/>
        <w:ind w:firstLine="720"/>
        <w:jc w:val="both"/>
        <w:rPr>
          <w:rStyle w:val="normaltextrun"/>
          <w:sz w:val="22"/>
          <w:szCs w:val="22"/>
          <w:lang w:val="en-AU"/>
        </w:rPr>
      </w:pPr>
      <w:r w:rsidRPr="6DA74132">
        <w:rPr>
          <w:rStyle w:val="normaltextrun"/>
          <w:sz w:val="22"/>
          <w:szCs w:val="22"/>
          <w:lang w:val="en-AU"/>
        </w:rPr>
        <w:t xml:space="preserve">The application will implement several modules outside of the scope of this document. The Use Cases for the modules implemented in this document are shown in depth in Section 3.  Below </w:t>
      </w:r>
      <w:r w:rsidR="00BF616C">
        <w:rPr>
          <w:rStyle w:val="normaltextrun"/>
          <w:sz w:val="22"/>
          <w:szCs w:val="22"/>
          <w:lang w:val="en-AU"/>
        </w:rPr>
        <w:t>provides</w:t>
      </w:r>
      <w:r w:rsidRPr="6DA74132">
        <w:rPr>
          <w:rStyle w:val="normaltextrun"/>
          <w:sz w:val="22"/>
          <w:szCs w:val="22"/>
          <w:lang w:val="en-AU"/>
        </w:rPr>
        <w:t xml:space="preserve"> a </w:t>
      </w:r>
      <w:r w:rsidR="00BF616C">
        <w:rPr>
          <w:rStyle w:val="normaltextrun"/>
          <w:sz w:val="22"/>
          <w:szCs w:val="22"/>
          <w:lang w:val="en-AU"/>
        </w:rPr>
        <w:t>summary</w:t>
      </w:r>
      <w:r w:rsidRPr="6DA74132">
        <w:rPr>
          <w:rStyle w:val="normaltextrun"/>
          <w:sz w:val="22"/>
          <w:szCs w:val="22"/>
          <w:lang w:val="en-AU"/>
        </w:rPr>
        <w:t xml:space="preserve"> of </w:t>
      </w:r>
      <w:r w:rsidR="00BF616C">
        <w:rPr>
          <w:rStyle w:val="normaltextrun"/>
          <w:sz w:val="22"/>
          <w:szCs w:val="22"/>
          <w:lang w:val="en-AU"/>
        </w:rPr>
        <w:t xml:space="preserve">the primary functional areas </w:t>
      </w:r>
      <w:r w:rsidRPr="6DA74132">
        <w:rPr>
          <w:rStyle w:val="normaltextrun"/>
          <w:sz w:val="22"/>
          <w:szCs w:val="22"/>
          <w:lang w:val="en-AU"/>
        </w:rPr>
        <w:t xml:space="preserve">that will be addressed </w:t>
      </w:r>
      <w:r w:rsidR="00E923EA">
        <w:rPr>
          <w:rStyle w:val="normaltextrun"/>
          <w:sz w:val="22"/>
          <w:szCs w:val="22"/>
          <w:lang w:val="en-AU"/>
        </w:rPr>
        <w:t>by</w:t>
      </w:r>
      <w:r w:rsidR="0015109C">
        <w:rPr>
          <w:rStyle w:val="normaltextrun"/>
          <w:sz w:val="22"/>
          <w:szCs w:val="22"/>
          <w:lang w:val="en-AU"/>
        </w:rPr>
        <w:t xml:space="preserve"> </w:t>
      </w:r>
      <w:r w:rsidR="00090778" w:rsidRPr="002129B1">
        <w:rPr>
          <w:rStyle w:val="normaltextrun"/>
          <w:sz w:val="22"/>
          <w:szCs w:val="22"/>
          <w:lang w:val="en-AU"/>
        </w:rPr>
        <w:t xml:space="preserve">Use Cases </w:t>
      </w:r>
      <w:r w:rsidRPr="6DA74132">
        <w:rPr>
          <w:rStyle w:val="normaltextrun"/>
          <w:sz w:val="22"/>
          <w:szCs w:val="22"/>
          <w:lang w:val="en-AU"/>
        </w:rPr>
        <w:t>in this document:</w:t>
      </w:r>
    </w:p>
    <w:p w14:paraId="17A2ACE1" w14:textId="67074FEC" w:rsidR="00940149" w:rsidRPr="000B5D0B" w:rsidRDefault="0535C0A5" w:rsidP="000C0760">
      <w:pPr>
        <w:pStyle w:val="ListParagraph"/>
        <w:numPr>
          <w:ilvl w:val="0"/>
          <w:numId w:val="66"/>
        </w:numPr>
        <w:ind w:left="720"/>
        <w:jc w:val="both"/>
        <w:rPr>
          <w:sz w:val="22"/>
          <w:szCs w:val="22"/>
        </w:rPr>
      </w:pPr>
      <w:r w:rsidRPr="6DA74132">
        <w:rPr>
          <w:sz w:val="22"/>
          <w:szCs w:val="22"/>
        </w:rPr>
        <w:t xml:space="preserve">Search </w:t>
      </w:r>
      <w:r w:rsidR="00144C85">
        <w:rPr>
          <w:sz w:val="22"/>
          <w:szCs w:val="22"/>
        </w:rPr>
        <w:t>–</w:t>
      </w:r>
      <w:r w:rsidR="007F776C">
        <w:rPr>
          <w:sz w:val="22"/>
          <w:szCs w:val="22"/>
        </w:rPr>
        <w:t xml:space="preserve"> </w:t>
      </w:r>
      <w:r w:rsidR="00144C85">
        <w:rPr>
          <w:sz w:val="22"/>
          <w:szCs w:val="22"/>
        </w:rPr>
        <w:t>Enhance search capabilities by providing a filter</w:t>
      </w:r>
      <w:r w:rsidR="00EF092A">
        <w:rPr>
          <w:sz w:val="22"/>
          <w:szCs w:val="22"/>
        </w:rPr>
        <w:t xml:space="preserve"> for </w:t>
      </w:r>
      <w:r w:rsidRPr="6DA74132">
        <w:rPr>
          <w:sz w:val="22"/>
          <w:szCs w:val="22"/>
        </w:rPr>
        <w:t>past emails using specific date range and keyword</w:t>
      </w:r>
    </w:p>
    <w:p w14:paraId="1802836F" w14:textId="494068AD" w:rsidR="00940149" w:rsidRPr="000B5D0B" w:rsidRDefault="00873243" w:rsidP="000C0760">
      <w:pPr>
        <w:pStyle w:val="ListParagraph"/>
        <w:numPr>
          <w:ilvl w:val="0"/>
          <w:numId w:val="66"/>
        </w:numPr>
        <w:ind w:left="720"/>
        <w:jc w:val="both"/>
        <w:rPr>
          <w:sz w:val="22"/>
          <w:szCs w:val="22"/>
        </w:rPr>
      </w:pPr>
      <w:r w:rsidRPr="00BA2052">
        <w:rPr>
          <w:sz w:val="22"/>
          <w:szCs w:val="22"/>
        </w:rPr>
        <w:t>Chatbot</w:t>
      </w:r>
      <w:r w:rsidR="00527B5D">
        <w:rPr>
          <w:sz w:val="22"/>
          <w:szCs w:val="22"/>
        </w:rPr>
        <w:t xml:space="preserve"> – </w:t>
      </w:r>
      <w:r w:rsidR="00C73332">
        <w:rPr>
          <w:sz w:val="22"/>
          <w:szCs w:val="22"/>
        </w:rPr>
        <w:t>Enhance functionality to provide a better user experience</w:t>
      </w:r>
    </w:p>
    <w:p w14:paraId="13780D39" w14:textId="7A74132E" w:rsidR="00241F41" w:rsidRDefault="0048715B" w:rsidP="000C0760">
      <w:pPr>
        <w:pStyle w:val="ListParagraph"/>
        <w:numPr>
          <w:ilvl w:val="0"/>
          <w:numId w:val="66"/>
        </w:numPr>
        <w:ind w:left="720"/>
        <w:jc w:val="both"/>
        <w:rPr>
          <w:sz w:val="22"/>
          <w:szCs w:val="22"/>
        </w:rPr>
      </w:pPr>
      <w:r>
        <w:rPr>
          <w:sz w:val="22"/>
          <w:szCs w:val="22"/>
        </w:rPr>
        <w:t xml:space="preserve">Gesture </w:t>
      </w:r>
      <w:r w:rsidR="0048655D">
        <w:rPr>
          <w:sz w:val="22"/>
          <w:szCs w:val="22"/>
        </w:rPr>
        <w:t xml:space="preserve">Input – </w:t>
      </w:r>
      <w:r w:rsidR="001025D8">
        <w:rPr>
          <w:sz w:val="22"/>
          <w:szCs w:val="22"/>
        </w:rPr>
        <w:t>I</w:t>
      </w:r>
      <w:r w:rsidR="00831662">
        <w:rPr>
          <w:sz w:val="22"/>
          <w:szCs w:val="22"/>
        </w:rPr>
        <w:t xml:space="preserve">mplement </w:t>
      </w:r>
      <w:r w:rsidR="00053C9B">
        <w:rPr>
          <w:sz w:val="22"/>
          <w:szCs w:val="22"/>
        </w:rPr>
        <w:t xml:space="preserve">enhanced gesture input </w:t>
      </w:r>
      <w:r w:rsidR="00E50B8A">
        <w:rPr>
          <w:sz w:val="22"/>
          <w:szCs w:val="22"/>
        </w:rPr>
        <w:t>cap</w:t>
      </w:r>
      <w:r w:rsidR="00D91C11">
        <w:rPr>
          <w:sz w:val="22"/>
          <w:szCs w:val="22"/>
        </w:rPr>
        <w:t>abilities</w:t>
      </w:r>
    </w:p>
    <w:p w14:paraId="02E1E5D8" w14:textId="6C425F22" w:rsidR="0048655D" w:rsidRPr="00357968" w:rsidRDefault="00197F80" w:rsidP="000C0760">
      <w:pPr>
        <w:pStyle w:val="ListParagraph"/>
        <w:numPr>
          <w:ilvl w:val="0"/>
          <w:numId w:val="66"/>
        </w:numPr>
        <w:ind w:left="720"/>
        <w:jc w:val="both"/>
        <w:rPr>
          <w:sz w:val="22"/>
          <w:szCs w:val="22"/>
        </w:rPr>
      </w:pPr>
      <w:r>
        <w:rPr>
          <w:sz w:val="22"/>
          <w:szCs w:val="22"/>
        </w:rPr>
        <w:t xml:space="preserve">Voice Input – </w:t>
      </w:r>
      <w:r w:rsidR="00B177D0">
        <w:rPr>
          <w:sz w:val="22"/>
          <w:szCs w:val="22"/>
        </w:rPr>
        <w:t>Implement</w:t>
      </w:r>
      <w:r w:rsidR="008F4772">
        <w:rPr>
          <w:sz w:val="22"/>
          <w:szCs w:val="22"/>
        </w:rPr>
        <w:t xml:space="preserve"> voice driven </w:t>
      </w:r>
      <w:r w:rsidR="00585D52">
        <w:rPr>
          <w:sz w:val="22"/>
          <w:szCs w:val="22"/>
        </w:rPr>
        <w:t>function</w:t>
      </w:r>
      <w:r w:rsidR="008F4772">
        <w:rPr>
          <w:sz w:val="22"/>
          <w:szCs w:val="22"/>
        </w:rPr>
        <w:t xml:space="preserve"> for </w:t>
      </w:r>
      <w:r w:rsidR="00E313D7">
        <w:rPr>
          <w:sz w:val="22"/>
          <w:szCs w:val="22"/>
        </w:rPr>
        <w:t>application functions</w:t>
      </w:r>
    </w:p>
    <w:p w14:paraId="0A9799C0" w14:textId="6C0F85F8" w:rsidR="00940149" w:rsidRPr="00F732C1" w:rsidRDefault="00197F80" w:rsidP="000C0760">
      <w:pPr>
        <w:pStyle w:val="ListParagraph"/>
        <w:numPr>
          <w:ilvl w:val="0"/>
          <w:numId w:val="66"/>
        </w:numPr>
        <w:ind w:left="720"/>
        <w:jc w:val="both"/>
        <w:rPr>
          <w:sz w:val="22"/>
          <w:szCs w:val="22"/>
        </w:rPr>
      </w:pPr>
      <w:r>
        <w:rPr>
          <w:sz w:val="22"/>
          <w:szCs w:val="22"/>
        </w:rPr>
        <w:t xml:space="preserve">Screen Reader </w:t>
      </w:r>
      <w:r w:rsidR="005A5DB5">
        <w:rPr>
          <w:sz w:val="22"/>
          <w:szCs w:val="22"/>
        </w:rPr>
        <w:t>–</w:t>
      </w:r>
      <w:r>
        <w:rPr>
          <w:sz w:val="22"/>
          <w:szCs w:val="22"/>
        </w:rPr>
        <w:t xml:space="preserve"> </w:t>
      </w:r>
      <w:r w:rsidR="005A5DB5">
        <w:rPr>
          <w:sz w:val="22"/>
          <w:szCs w:val="22"/>
        </w:rPr>
        <w:t>Enhance effica</w:t>
      </w:r>
      <w:r w:rsidR="00391DCA">
        <w:rPr>
          <w:sz w:val="22"/>
          <w:szCs w:val="22"/>
        </w:rPr>
        <w:t xml:space="preserve">cy of </w:t>
      </w:r>
      <w:r w:rsidR="00D936AA">
        <w:rPr>
          <w:sz w:val="22"/>
          <w:szCs w:val="22"/>
        </w:rPr>
        <w:t>screen reader functionality</w:t>
      </w:r>
    </w:p>
    <w:p w14:paraId="66DDD579" w14:textId="2D5B1408" w:rsidR="00940149" w:rsidRPr="00F23C62" w:rsidRDefault="6C638AFB" w:rsidP="00914531">
      <w:pPr>
        <w:pStyle w:val="Heading2"/>
      </w:pPr>
      <w:bookmarkStart w:id="11" w:name="_Toc113015309"/>
      <w:bookmarkStart w:id="12" w:name="_Toc118317628"/>
      <w:bookmarkStart w:id="13" w:name="_Toc118563700"/>
      <w:r w:rsidRPr="00F23C62">
        <w:t>Scope</w:t>
      </w:r>
      <w:bookmarkEnd w:id="11"/>
      <w:bookmarkEnd w:id="12"/>
      <w:bookmarkEnd w:id="13"/>
    </w:p>
    <w:p w14:paraId="3134004C" w14:textId="0531FA37" w:rsidR="33953D70" w:rsidRDefault="4A245C82" w:rsidP="00A22070">
      <w:pPr>
        <w:spacing w:before="120" w:after="120"/>
        <w:ind w:firstLine="720"/>
        <w:jc w:val="both"/>
        <w:rPr>
          <w:rStyle w:val="normaltextrun"/>
          <w:sz w:val="22"/>
          <w:szCs w:val="22"/>
          <w:lang w:val="en-AU"/>
        </w:rPr>
      </w:pPr>
      <w:r w:rsidRPr="6DA74132">
        <w:rPr>
          <w:rStyle w:val="normaltextrun"/>
          <w:sz w:val="22"/>
          <w:szCs w:val="22"/>
          <w:lang w:val="en-AU"/>
        </w:rPr>
        <w:t xml:space="preserve">The application under development is a mobile application that has been created to be used in conjunction with USPS Informed Delivery service to provide visually impaired and sighted users access to the service with accessibility features. The features will enhance the </w:t>
      </w:r>
      <w:r w:rsidR="0295E585" w:rsidRPr="3CC0D019">
        <w:rPr>
          <w:rStyle w:val="normaltextrun"/>
          <w:sz w:val="22"/>
          <w:szCs w:val="22"/>
          <w:lang w:val="en-AU"/>
        </w:rPr>
        <w:t>pre-existing</w:t>
      </w:r>
      <w:r w:rsidRPr="3CC0D019">
        <w:rPr>
          <w:rStyle w:val="normaltextrun"/>
          <w:sz w:val="22"/>
          <w:szCs w:val="22"/>
          <w:lang w:val="en-AU"/>
        </w:rPr>
        <w:t xml:space="preserve"> </w:t>
      </w:r>
      <w:r w:rsidRPr="6DA74132">
        <w:rPr>
          <w:rStyle w:val="normaltextrun"/>
          <w:sz w:val="22"/>
          <w:szCs w:val="22"/>
          <w:lang w:val="en-AU"/>
        </w:rPr>
        <w:t>text</w:t>
      </w:r>
      <w:r w:rsidR="00F7658E">
        <w:rPr>
          <w:rStyle w:val="normaltextrun"/>
          <w:sz w:val="22"/>
          <w:szCs w:val="22"/>
          <w:lang w:val="en-AU"/>
        </w:rPr>
        <w:t>-</w:t>
      </w:r>
      <w:r w:rsidRPr="6DA74132">
        <w:rPr>
          <w:rStyle w:val="normaltextrun"/>
          <w:sz w:val="22"/>
          <w:szCs w:val="22"/>
          <w:lang w:val="en-AU"/>
        </w:rPr>
        <w:t>to</w:t>
      </w:r>
      <w:r w:rsidR="00F7658E">
        <w:rPr>
          <w:rStyle w:val="normaltextrun"/>
          <w:sz w:val="22"/>
          <w:szCs w:val="22"/>
          <w:lang w:val="en-AU"/>
        </w:rPr>
        <w:t>-</w:t>
      </w:r>
      <w:r w:rsidRPr="6DA74132">
        <w:rPr>
          <w:rStyle w:val="normaltextrun"/>
          <w:sz w:val="22"/>
          <w:szCs w:val="22"/>
          <w:lang w:val="en-AU"/>
        </w:rPr>
        <w:t xml:space="preserve">talk </w:t>
      </w:r>
      <w:r w:rsidR="0250EE96" w:rsidRPr="3CC0D019">
        <w:rPr>
          <w:rStyle w:val="normaltextrun"/>
          <w:sz w:val="22"/>
          <w:szCs w:val="22"/>
          <w:lang w:val="en-AU"/>
        </w:rPr>
        <w:t xml:space="preserve">and voice input </w:t>
      </w:r>
      <w:r w:rsidRPr="6DA74132">
        <w:rPr>
          <w:rStyle w:val="normaltextrun"/>
          <w:sz w:val="22"/>
          <w:szCs w:val="22"/>
          <w:lang w:val="en-AU"/>
        </w:rPr>
        <w:t xml:space="preserve">functionality already implemented </w:t>
      </w:r>
      <w:r w:rsidR="3A53EFDC" w:rsidRPr="3CC0D019">
        <w:rPr>
          <w:rStyle w:val="normaltextrun"/>
          <w:sz w:val="22"/>
          <w:szCs w:val="22"/>
          <w:lang w:val="en-AU"/>
        </w:rPr>
        <w:t xml:space="preserve">in the application </w:t>
      </w:r>
      <w:r w:rsidRPr="6DA74132">
        <w:rPr>
          <w:rStyle w:val="normaltextrun"/>
          <w:sz w:val="22"/>
          <w:szCs w:val="22"/>
          <w:lang w:val="en-AU"/>
        </w:rPr>
        <w:t>and will provide enhanced searching capabilities to allow for better navigation and organization of emails.  There will also be significant enhancement to better implement the Chatbot implementation to provide a more interactive experience to the user.</w:t>
      </w:r>
    </w:p>
    <w:p w14:paraId="3AD42CFC" w14:textId="61ACA7B9" w:rsidR="00F0601F" w:rsidRPr="00F23C62" w:rsidRDefault="002C44BB" w:rsidP="00914531">
      <w:pPr>
        <w:pStyle w:val="Heading2"/>
      </w:pPr>
      <w:bookmarkStart w:id="14" w:name="_Toc113015310"/>
      <w:bookmarkStart w:id="15" w:name="_Toc118317629"/>
      <w:bookmarkStart w:id="16" w:name="_Toc118563701"/>
      <w:r w:rsidRPr="00F23C62">
        <w:t>Definitions, Acronyms and Abbreviations</w:t>
      </w:r>
      <w:bookmarkEnd w:id="14"/>
      <w:bookmarkEnd w:id="15"/>
      <w:bookmarkEnd w:id="16"/>
    </w:p>
    <w:p w14:paraId="41F4EDB6" w14:textId="7BA9BFA7" w:rsidR="003054DD" w:rsidRPr="000B5D0B" w:rsidRDefault="4B3CF406" w:rsidP="00A22070">
      <w:pPr>
        <w:spacing w:before="120" w:after="120"/>
        <w:ind w:firstLine="720"/>
        <w:jc w:val="both"/>
        <w:rPr>
          <w:sz w:val="22"/>
          <w:szCs w:val="22"/>
        </w:rPr>
      </w:pPr>
      <w:r w:rsidRPr="6DA74132">
        <w:rPr>
          <w:sz w:val="22"/>
          <w:szCs w:val="22"/>
        </w:rPr>
        <w:t xml:space="preserve">Throughout this document there are many common terms that </w:t>
      </w:r>
      <w:r w:rsidR="72CA828C" w:rsidRPr="6DA74132">
        <w:rPr>
          <w:sz w:val="22"/>
          <w:szCs w:val="22"/>
        </w:rPr>
        <w:t xml:space="preserve">relate </w:t>
      </w:r>
      <w:r w:rsidRPr="6DA74132">
        <w:rPr>
          <w:sz w:val="22"/>
          <w:szCs w:val="22"/>
        </w:rPr>
        <w:t>to the application being created. However, to provide additional clarity all terms related to the application are defined below:</w:t>
      </w:r>
    </w:p>
    <w:p w14:paraId="699EDD87" w14:textId="59326602" w:rsidR="00EC3847" w:rsidRDefault="00EC3847" w:rsidP="000C0760">
      <w:pPr>
        <w:pStyle w:val="ListParagraph"/>
        <w:keepNext/>
        <w:numPr>
          <w:ilvl w:val="0"/>
          <w:numId w:val="15"/>
        </w:numPr>
        <w:spacing w:before="120" w:after="120"/>
        <w:ind w:left="720"/>
        <w:jc w:val="both"/>
        <w:rPr>
          <w:sz w:val="22"/>
          <w:szCs w:val="22"/>
        </w:rPr>
      </w:pPr>
      <w:r w:rsidRPr="3A20AF4E">
        <w:rPr>
          <w:sz w:val="22"/>
          <w:szCs w:val="22"/>
        </w:rPr>
        <w:t>AI</w:t>
      </w:r>
      <w:r>
        <w:rPr>
          <w:sz w:val="22"/>
          <w:szCs w:val="22"/>
        </w:rPr>
        <w:t xml:space="preserve"> </w:t>
      </w:r>
      <w:r w:rsidR="006601B0">
        <w:rPr>
          <w:sz w:val="22"/>
          <w:szCs w:val="22"/>
        </w:rPr>
        <w:t>–</w:t>
      </w:r>
      <w:r>
        <w:rPr>
          <w:sz w:val="22"/>
          <w:szCs w:val="22"/>
        </w:rPr>
        <w:t xml:space="preserve"> Artificial Intelligence</w:t>
      </w:r>
    </w:p>
    <w:p w14:paraId="7893303B" w14:textId="7D8030F7" w:rsidR="00940149" w:rsidRDefault="06565345" w:rsidP="000C0760">
      <w:pPr>
        <w:pStyle w:val="ListParagraph"/>
        <w:keepNext/>
        <w:numPr>
          <w:ilvl w:val="0"/>
          <w:numId w:val="15"/>
        </w:numPr>
        <w:spacing w:before="120" w:after="120"/>
        <w:ind w:left="720"/>
        <w:jc w:val="both"/>
        <w:rPr>
          <w:sz w:val="22"/>
          <w:szCs w:val="22"/>
        </w:rPr>
      </w:pPr>
      <w:r w:rsidRPr="6DA74132">
        <w:rPr>
          <w:sz w:val="22"/>
          <w:szCs w:val="22"/>
        </w:rPr>
        <w:t>Email</w:t>
      </w:r>
      <w:r w:rsidR="00146B6F">
        <w:rPr>
          <w:sz w:val="22"/>
          <w:szCs w:val="22"/>
        </w:rPr>
        <w:t xml:space="preserve"> </w:t>
      </w:r>
      <w:r w:rsidR="006601B0">
        <w:rPr>
          <w:sz w:val="22"/>
          <w:szCs w:val="22"/>
        </w:rPr>
        <w:t>–</w:t>
      </w:r>
      <w:r w:rsidR="00146B6F">
        <w:rPr>
          <w:sz w:val="22"/>
          <w:szCs w:val="22"/>
        </w:rPr>
        <w:t xml:space="preserve"> </w:t>
      </w:r>
      <w:r w:rsidRPr="6DA74132">
        <w:rPr>
          <w:sz w:val="22"/>
          <w:szCs w:val="22"/>
        </w:rPr>
        <w:t>Electronic mail; Messages exchanged over a digital network</w:t>
      </w:r>
    </w:p>
    <w:p w14:paraId="6957AB67" w14:textId="32326C3B" w:rsidR="00D470A8" w:rsidRDefault="16484D83" w:rsidP="000C0760">
      <w:pPr>
        <w:pStyle w:val="ListParagraph"/>
        <w:keepNext/>
        <w:numPr>
          <w:ilvl w:val="0"/>
          <w:numId w:val="15"/>
        </w:numPr>
        <w:spacing w:before="120" w:after="120"/>
        <w:ind w:left="720"/>
        <w:jc w:val="both"/>
        <w:rPr>
          <w:sz w:val="22"/>
          <w:szCs w:val="22"/>
        </w:rPr>
      </w:pPr>
      <w:r w:rsidRPr="36958FCA">
        <w:rPr>
          <w:sz w:val="22"/>
          <w:szCs w:val="22"/>
        </w:rPr>
        <w:t>MSM</w:t>
      </w:r>
      <w:r w:rsidR="1959FA19" w:rsidRPr="36958FCA">
        <w:rPr>
          <w:sz w:val="22"/>
          <w:szCs w:val="22"/>
        </w:rPr>
        <w:t xml:space="preserve"> – </w:t>
      </w:r>
      <w:r w:rsidR="400E0EDA" w:rsidRPr="36958FCA">
        <w:rPr>
          <w:sz w:val="22"/>
          <w:szCs w:val="22"/>
        </w:rPr>
        <w:t>Mail Speak Application</w:t>
      </w:r>
    </w:p>
    <w:p w14:paraId="54E89F3F" w14:textId="39E3768E" w:rsidR="00350F6B" w:rsidRPr="00350F6B" w:rsidRDefault="00350F6B" w:rsidP="000C0760">
      <w:pPr>
        <w:pStyle w:val="ListParagraph"/>
        <w:numPr>
          <w:ilvl w:val="0"/>
          <w:numId w:val="15"/>
        </w:numPr>
        <w:spacing w:before="120" w:after="120"/>
        <w:ind w:left="720"/>
        <w:jc w:val="both"/>
        <w:rPr>
          <w:sz w:val="22"/>
          <w:szCs w:val="22"/>
        </w:rPr>
      </w:pPr>
      <w:r w:rsidRPr="368DEED4">
        <w:rPr>
          <w:sz w:val="22"/>
          <w:szCs w:val="22"/>
        </w:rPr>
        <w:t xml:space="preserve">IMAP </w:t>
      </w:r>
      <w:r w:rsidR="006601B0">
        <w:rPr>
          <w:sz w:val="22"/>
          <w:szCs w:val="22"/>
        </w:rPr>
        <w:t>–</w:t>
      </w:r>
      <w:r w:rsidRPr="368DEED4">
        <w:rPr>
          <w:sz w:val="22"/>
          <w:szCs w:val="22"/>
        </w:rPr>
        <w:t xml:space="preserve"> Internet Message Access Protocol</w:t>
      </w:r>
    </w:p>
    <w:p w14:paraId="38B08DCE" w14:textId="6648051E" w:rsidR="00747DBF" w:rsidRDefault="06565345" w:rsidP="000C0760">
      <w:pPr>
        <w:pStyle w:val="ListParagraph"/>
        <w:numPr>
          <w:ilvl w:val="0"/>
          <w:numId w:val="15"/>
        </w:numPr>
        <w:spacing w:before="120" w:after="120"/>
        <w:ind w:left="720"/>
        <w:jc w:val="both"/>
        <w:rPr>
          <w:sz w:val="22"/>
          <w:szCs w:val="22"/>
        </w:rPr>
      </w:pPr>
      <w:r w:rsidRPr="368DEED4">
        <w:rPr>
          <w:sz w:val="22"/>
          <w:szCs w:val="22"/>
        </w:rPr>
        <w:t xml:space="preserve">Inbox </w:t>
      </w:r>
      <w:r w:rsidR="006601B0">
        <w:rPr>
          <w:sz w:val="22"/>
          <w:szCs w:val="22"/>
        </w:rPr>
        <w:t>–</w:t>
      </w:r>
      <w:r w:rsidRPr="368DEED4">
        <w:rPr>
          <w:sz w:val="22"/>
          <w:szCs w:val="22"/>
        </w:rPr>
        <w:t xml:space="preserve"> A system component which stores the user’s received emails</w:t>
      </w:r>
    </w:p>
    <w:p w14:paraId="74D083B4" w14:textId="3FBE2EA8" w:rsidR="004122C6" w:rsidRDefault="004122C6" w:rsidP="000C0760">
      <w:pPr>
        <w:pStyle w:val="ListParagraph"/>
        <w:numPr>
          <w:ilvl w:val="0"/>
          <w:numId w:val="15"/>
        </w:numPr>
        <w:spacing w:before="120" w:after="120"/>
        <w:ind w:left="720"/>
        <w:jc w:val="both"/>
        <w:rPr>
          <w:sz w:val="22"/>
          <w:szCs w:val="22"/>
        </w:rPr>
      </w:pPr>
      <w:r w:rsidRPr="368DEED4">
        <w:rPr>
          <w:sz w:val="22"/>
          <w:szCs w:val="22"/>
        </w:rPr>
        <w:t>SRS – Software Requirements Specification</w:t>
      </w:r>
    </w:p>
    <w:p w14:paraId="10117B60" w14:textId="1FC8C41C" w:rsidR="00350F6B" w:rsidRDefault="00350F6B" w:rsidP="000C0760">
      <w:pPr>
        <w:pStyle w:val="ListParagraph"/>
        <w:numPr>
          <w:ilvl w:val="0"/>
          <w:numId w:val="15"/>
        </w:numPr>
        <w:spacing w:before="120" w:after="120"/>
        <w:ind w:left="720"/>
        <w:jc w:val="both"/>
        <w:rPr>
          <w:sz w:val="22"/>
          <w:szCs w:val="22"/>
        </w:rPr>
      </w:pPr>
      <w:r w:rsidRPr="368DEED4">
        <w:rPr>
          <w:sz w:val="22"/>
          <w:szCs w:val="22"/>
        </w:rPr>
        <w:lastRenderedPageBreak/>
        <w:t>TBD</w:t>
      </w:r>
      <w:r w:rsidR="003B2150" w:rsidRPr="368DEED4">
        <w:rPr>
          <w:sz w:val="22"/>
          <w:szCs w:val="22"/>
        </w:rPr>
        <w:t xml:space="preserve"> – To </w:t>
      </w:r>
      <w:r w:rsidR="3C5FDDBC" w:rsidRPr="368DEED4">
        <w:rPr>
          <w:sz w:val="22"/>
          <w:szCs w:val="22"/>
        </w:rPr>
        <w:t>B</w:t>
      </w:r>
      <w:r w:rsidR="003B2150" w:rsidRPr="368DEED4">
        <w:rPr>
          <w:sz w:val="22"/>
          <w:szCs w:val="22"/>
        </w:rPr>
        <w:t xml:space="preserve">e </w:t>
      </w:r>
      <w:r w:rsidR="66F520B1" w:rsidRPr="368DEED4">
        <w:rPr>
          <w:sz w:val="22"/>
          <w:szCs w:val="22"/>
        </w:rPr>
        <w:t>D</w:t>
      </w:r>
      <w:r w:rsidR="003B2150" w:rsidRPr="368DEED4">
        <w:rPr>
          <w:sz w:val="22"/>
          <w:szCs w:val="22"/>
        </w:rPr>
        <w:t>etermined</w:t>
      </w:r>
    </w:p>
    <w:p w14:paraId="63DE85A1" w14:textId="179DC715" w:rsidR="00CD1969" w:rsidRPr="00D3248D" w:rsidRDefault="00CD1969" w:rsidP="000C0760">
      <w:pPr>
        <w:pStyle w:val="ListParagraph"/>
        <w:numPr>
          <w:ilvl w:val="0"/>
          <w:numId w:val="15"/>
        </w:numPr>
        <w:spacing w:before="120" w:after="120"/>
        <w:ind w:left="720"/>
        <w:jc w:val="both"/>
        <w:rPr>
          <w:sz w:val="22"/>
          <w:szCs w:val="22"/>
        </w:rPr>
      </w:pPr>
      <w:r>
        <w:rPr>
          <w:sz w:val="22"/>
          <w:szCs w:val="22"/>
        </w:rPr>
        <w:t>UI – User Interface</w:t>
      </w:r>
    </w:p>
    <w:p w14:paraId="5CA4C0FB" w14:textId="73F94070" w:rsidR="00940149" w:rsidRPr="000B5D0B" w:rsidRDefault="06565345" w:rsidP="000C0760">
      <w:pPr>
        <w:pStyle w:val="ListParagraph"/>
        <w:numPr>
          <w:ilvl w:val="0"/>
          <w:numId w:val="15"/>
        </w:numPr>
        <w:spacing w:before="120" w:after="120"/>
        <w:ind w:left="720"/>
        <w:jc w:val="both"/>
        <w:rPr>
          <w:sz w:val="22"/>
          <w:szCs w:val="22"/>
        </w:rPr>
      </w:pPr>
      <w:r w:rsidRPr="368DEED4">
        <w:rPr>
          <w:sz w:val="22"/>
          <w:szCs w:val="22"/>
        </w:rPr>
        <w:t xml:space="preserve">USPS </w:t>
      </w:r>
      <w:r w:rsidR="006601B0">
        <w:rPr>
          <w:sz w:val="22"/>
          <w:szCs w:val="22"/>
        </w:rPr>
        <w:t>–</w:t>
      </w:r>
      <w:r w:rsidRPr="368DEED4">
        <w:rPr>
          <w:sz w:val="22"/>
          <w:szCs w:val="22"/>
        </w:rPr>
        <w:t xml:space="preserve"> United States Postal Service</w:t>
      </w:r>
    </w:p>
    <w:p w14:paraId="1189DECA" w14:textId="6F97A65C" w:rsidR="00B83E2A" w:rsidRDefault="00B83E2A" w:rsidP="00914531">
      <w:pPr>
        <w:pStyle w:val="Heading2"/>
      </w:pPr>
      <w:bookmarkStart w:id="17" w:name="_Toc118317630"/>
      <w:bookmarkStart w:id="18" w:name="_Toc118563702"/>
      <w:bookmarkStart w:id="19" w:name="_Toc113015311"/>
      <w:r>
        <w:t>Project Documentation</w:t>
      </w:r>
      <w:bookmarkEnd w:id="17"/>
      <w:bookmarkEnd w:id="18"/>
    </w:p>
    <w:p w14:paraId="7134A2C1" w14:textId="77777777" w:rsidR="00B83E2A" w:rsidRPr="00626E74" w:rsidRDefault="00B83E2A" w:rsidP="000C0760">
      <w:pPr>
        <w:pStyle w:val="Heading3"/>
      </w:pPr>
      <w:bookmarkStart w:id="20" w:name="_Toc118317631"/>
      <w:bookmarkStart w:id="21" w:name="_Toc118563703"/>
      <w:r>
        <w:t>Project Suite of Documents</w:t>
      </w:r>
      <w:bookmarkEnd w:id="20"/>
      <w:bookmarkEnd w:id="21"/>
    </w:p>
    <w:p w14:paraId="0B54A8DF" w14:textId="3C2A0226" w:rsidR="00B83E2A" w:rsidRDefault="00B83E2A" w:rsidP="368DEED4">
      <w:pPr>
        <w:ind w:firstLine="720"/>
        <w:rPr>
          <w:rStyle w:val="normaltextrun"/>
          <w:i/>
          <w:iCs/>
          <w:sz w:val="22"/>
          <w:szCs w:val="22"/>
        </w:rPr>
      </w:pPr>
      <w:r w:rsidRPr="368DEED4">
        <w:rPr>
          <w:rStyle w:val="normaltextrun"/>
          <w:sz w:val="22"/>
          <w:szCs w:val="22"/>
        </w:rPr>
        <w:t xml:space="preserve">This </w:t>
      </w:r>
      <w:r w:rsidR="0056403A" w:rsidRPr="368DEED4">
        <w:rPr>
          <w:rStyle w:val="normaltextrun"/>
          <w:sz w:val="22"/>
          <w:szCs w:val="22"/>
        </w:rPr>
        <w:t xml:space="preserve">Software Requirements Specification </w:t>
      </w:r>
      <w:r w:rsidRPr="368DEED4">
        <w:rPr>
          <w:rStyle w:val="normaltextrun"/>
          <w:sz w:val="22"/>
          <w:szCs w:val="22"/>
        </w:rPr>
        <w:t xml:space="preserve">is part of a set of essential documents created to adequately manage, control and deliver the USPS Informed Delivery Application. Artifacts that are provided within the document package contain vital information for the application’s ongoing support and operation throughout its life cycle. Each document is created within the specific Milestone of the project. </w:t>
      </w:r>
    </w:p>
    <w:p w14:paraId="49DF3613" w14:textId="6CC38199" w:rsidR="00B83E2A" w:rsidRDefault="00930726" w:rsidP="005F278C">
      <w:pPr>
        <w:pStyle w:val="Caption"/>
      </w:pPr>
      <w:r>
        <w:t xml:space="preserve">Table </w:t>
      </w:r>
      <w:fldSimple w:instr=" STYLEREF 2 \s ">
        <w:r w:rsidR="005E5660">
          <w:rPr>
            <w:noProof/>
          </w:rPr>
          <w:t>1.4</w:t>
        </w:r>
      </w:fldSimple>
      <w:r w:rsidR="005E5660">
        <w:t>.</w:t>
      </w:r>
      <w:fldSimple w:instr=" SEQ Table \* ARABIC \s 2 ">
        <w:r w:rsidR="005E5660">
          <w:rPr>
            <w:noProof/>
          </w:rPr>
          <w:t>1</w:t>
        </w:r>
      </w:fldSimple>
      <w:r>
        <w:t xml:space="preserve"> </w:t>
      </w:r>
      <w:r w:rsidR="006601B0">
        <w:t>–</w:t>
      </w:r>
      <w:r w:rsidRPr="00775991">
        <w:t xml:space="preserve">Project Documentation </w:t>
      </w:r>
      <w:r w:rsidR="015E5363">
        <w:t>Package</w:t>
      </w:r>
    </w:p>
    <w:tbl>
      <w:tblPr>
        <w:tblW w:w="4889" w:type="pct"/>
        <w:tblCellMar>
          <w:left w:w="0" w:type="dxa"/>
          <w:right w:w="0" w:type="dxa"/>
        </w:tblCellMar>
        <w:tblLook w:val="00A0" w:firstRow="1" w:lastRow="0" w:firstColumn="1" w:lastColumn="0" w:noHBand="0" w:noVBand="0"/>
      </w:tblPr>
      <w:tblGrid>
        <w:gridCol w:w="4959"/>
        <w:gridCol w:w="2170"/>
        <w:gridCol w:w="2041"/>
      </w:tblGrid>
      <w:tr w:rsidR="00B83E2A" w:rsidRPr="00626E74" w14:paraId="60CE027F" w14:textId="77777777" w:rsidTr="760D3954">
        <w:trPr>
          <w:cantSplit/>
          <w:trHeight w:val="358"/>
          <w:tblHeader/>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132A402F" w14:textId="77777777" w:rsidR="00B83E2A" w:rsidRPr="00626E74" w:rsidRDefault="00B83E2A" w:rsidP="004F30D7">
            <w:pPr>
              <w:pStyle w:val="TableHeader"/>
              <w:rPr>
                <w:rFonts w:eastAsia="Arial"/>
              </w:rPr>
            </w:pPr>
            <w:r>
              <w:t>Document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56ED1746" w14:textId="77777777" w:rsidR="00B83E2A" w:rsidRPr="00626E74" w:rsidRDefault="00B83E2A" w:rsidP="004F30D7">
            <w:pPr>
              <w:pStyle w:val="TableHeader"/>
              <w:rPr>
                <w:rFonts w:eastAsia="Arial"/>
              </w:rPr>
            </w:pPr>
            <w:r>
              <w:t>Version</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shd w:val="clear" w:color="auto" w:fill="313897"/>
          </w:tcPr>
          <w:p w14:paraId="60A2CE37" w14:textId="77777777" w:rsidR="00B83E2A" w:rsidRPr="00626E74" w:rsidRDefault="00B83E2A" w:rsidP="004F30D7">
            <w:pPr>
              <w:pStyle w:val="TableHeader"/>
              <w:rPr>
                <w:rFonts w:eastAsia="Arial"/>
              </w:rPr>
            </w:pPr>
            <w:r>
              <w:t>Date</w:t>
            </w:r>
          </w:p>
        </w:tc>
      </w:tr>
      <w:tr w:rsidR="00B83E2A" w:rsidRPr="00251C7B" w14:paraId="7BCB26FC"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A42BF44" w14:textId="77777777" w:rsidR="00B83E2A" w:rsidRPr="00251C7B" w:rsidRDefault="00B83E2A" w:rsidP="368DEED4">
            <w:pPr>
              <w:pStyle w:val="TableText0"/>
              <w:ind w:left="163"/>
            </w:pPr>
            <w:r w:rsidRPr="368DEED4">
              <w:rPr>
                <w:rStyle w:val="normaltextrun"/>
              </w:rPr>
              <w:t>Project Management Plan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DB07A94" w14:textId="234FBFB2" w:rsidR="00B83E2A" w:rsidRPr="00251C7B" w:rsidRDefault="00BF2FAF">
            <w:pPr>
              <w:pStyle w:val="TableText0"/>
              <w:ind w:left="163"/>
            </w:pPr>
            <w:r>
              <w:t>4</w:t>
            </w:r>
            <w:r w:rsidR="2656A553">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65B68AB" w14:textId="7075D1BD" w:rsidR="00B83E2A" w:rsidRPr="00251C7B" w:rsidRDefault="00BF2FAF">
            <w:pPr>
              <w:pStyle w:val="TableText0"/>
              <w:ind w:left="163"/>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B83E2A" w:rsidRPr="00251C7B" w14:paraId="4CED197A"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BA37A99" w14:textId="77777777" w:rsidR="00B83E2A" w:rsidRPr="00251C7B" w:rsidRDefault="00B83E2A" w:rsidP="368DEED4">
            <w:pPr>
              <w:pStyle w:val="TableText0"/>
              <w:ind w:left="163"/>
            </w:pPr>
            <w:r w:rsidRPr="368DEED4">
              <w:rPr>
                <w:rStyle w:val="normaltextrun"/>
              </w:rPr>
              <w:t>Software Requirements Specification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9A30C89" w14:textId="72FC4568" w:rsidR="00B83E2A" w:rsidRPr="00251C7B" w:rsidRDefault="00BF2FAF">
            <w:pPr>
              <w:pStyle w:val="TableText0"/>
              <w:ind w:left="163"/>
            </w:pPr>
            <w:r>
              <w:t>4</w:t>
            </w:r>
            <w:r w:rsidR="39CB7E54">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F24AC26" w14:textId="30495640" w:rsidR="00B83E2A" w:rsidRPr="00251C7B" w:rsidRDefault="00BF2FAF">
            <w:pPr>
              <w:pStyle w:val="TableText0"/>
              <w:ind w:left="163"/>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B83E2A" w:rsidRPr="00251C7B" w14:paraId="3493293A"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EF737D6" w14:textId="77777777" w:rsidR="00B83E2A" w:rsidRPr="00251C7B" w:rsidRDefault="00B83E2A" w:rsidP="368DEED4">
            <w:pPr>
              <w:pStyle w:val="TableText0"/>
              <w:ind w:left="163"/>
            </w:pPr>
            <w:r w:rsidRPr="368DEED4">
              <w:rPr>
                <w:rStyle w:val="normaltextrun"/>
              </w:rPr>
              <w:t>Technical Design Document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D25D067" w14:textId="087E9BB0" w:rsidR="00B83E2A" w:rsidRPr="00251C7B" w:rsidRDefault="00BF2FAF">
            <w:pPr>
              <w:pStyle w:val="TableText0"/>
              <w:ind w:left="163"/>
            </w:pPr>
            <w:r>
              <w:t>3</w:t>
            </w:r>
            <w:r w:rsidR="67AF2874">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1EB8DA15" w14:textId="0C7BDF41" w:rsidR="00B83E2A" w:rsidRPr="00251C7B" w:rsidRDefault="00BF2FAF">
            <w:pPr>
              <w:pStyle w:val="TableText0"/>
              <w:ind w:left="163"/>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B83E2A" w:rsidRPr="00251C7B" w14:paraId="174A6F14"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CA1687F" w14:textId="77777777" w:rsidR="00B83E2A" w:rsidRPr="00251C7B" w:rsidRDefault="00B83E2A" w:rsidP="368DEED4">
            <w:pPr>
              <w:pStyle w:val="TableText0"/>
              <w:ind w:left="163"/>
            </w:pPr>
            <w:r w:rsidRPr="368DEED4">
              <w:rPr>
                <w:rStyle w:val="normaltextrun"/>
              </w:rPr>
              <w:t>Software Test Plan</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7327C1F" w14:textId="07307AB0" w:rsidR="00B83E2A" w:rsidRPr="00251C7B" w:rsidRDefault="00BF2FAF">
            <w:pPr>
              <w:pStyle w:val="TableText0"/>
              <w:ind w:left="163"/>
            </w:pPr>
            <w:r>
              <w:t>3</w:t>
            </w:r>
            <w:r w:rsidR="66505D7F">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6D07CA3" w14:textId="38F21450" w:rsidR="00B83E2A" w:rsidRPr="00251C7B" w:rsidRDefault="00BF2FAF">
            <w:pPr>
              <w:pStyle w:val="TableText0"/>
              <w:ind w:left="163"/>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B83E2A" w:rsidRPr="00251C7B" w14:paraId="73276321"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1D942164" w14:textId="77777777" w:rsidR="00B83E2A" w:rsidRPr="00251C7B" w:rsidRDefault="00B83E2A" w:rsidP="368DEED4">
            <w:pPr>
              <w:pStyle w:val="TableText0"/>
              <w:ind w:left="163"/>
            </w:pPr>
            <w:r w:rsidRPr="368DEED4">
              <w:rPr>
                <w:rStyle w:val="normaltextrun"/>
              </w:rPr>
              <w:t>Programmer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56D1CBF9" w14:textId="3A0209E5" w:rsidR="00B83E2A" w:rsidRPr="00251C7B" w:rsidRDefault="00BF2FAF">
            <w:pPr>
              <w:pStyle w:val="TableText0"/>
              <w:ind w:left="163"/>
            </w:pPr>
            <w:r>
              <w:t>2</w:t>
            </w:r>
            <w:r w:rsidR="36D75ABE">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98AF6B5" w14:textId="3C415211" w:rsidR="00B83E2A" w:rsidRPr="00251C7B" w:rsidRDefault="00BF2FAF">
            <w:pPr>
              <w:pStyle w:val="TableText0"/>
              <w:ind w:left="163"/>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B83E2A" w:rsidRPr="00251C7B" w14:paraId="737288C4"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912DFF9" w14:textId="77777777" w:rsidR="00B83E2A" w:rsidRDefault="00B83E2A" w:rsidP="368DEED4">
            <w:pPr>
              <w:pStyle w:val="TableText0"/>
              <w:ind w:left="163"/>
              <w:rPr>
                <w:rStyle w:val="normaltextrun"/>
              </w:rPr>
            </w:pPr>
            <w:r w:rsidRPr="368DEED4">
              <w:rPr>
                <w:rStyle w:val="normaltextrun"/>
              </w:rPr>
              <w:t>Development and Operations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74273E60" w14:textId="30F61C3C" w:rsidR="00B83E2A" w:rsidRDefault="00BF2FAF">
            <w:pPr>
              <w:pStyle w:val="TableText0"/>
              <w:ind w:left="163"/>
            </w:pPr>
            <w:r>
              <w:t>2</w:t>
            </w:r>
            <w:r w:rsidR="1D3BE3A7">
              <w:t>.0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2090F0CC" w14:textId="36F200E1" w:rsidR="00B83E2A" w:rsidRDefault="00BF2FAF">
            <w:pPr>
              <w:pStyle w:val="TableText0"/>
              <w:ind w:left="163"/>
            </w:pPr>
            <w:r>
              <w:rPr>
                <w:rStyle w:val="normaltextrun"/>
              </w:rPr>
              <w:t>11</w:t>
            </w:r>
            <w:r w:rsidRPr="0B43B53C">
              <w:rPr>
                <w:rStyle w:val="normaltextrun"/>
              </w:rPr>
              <w:t>/</w:t>
            </w:r>
            <w:r>
              <w:rPr>
                <w:rStyle w:val="normaltextrun"/>
              </w:rPr>
              <w:t>05</w:t>
            </w:r>
            <w:r w:rsidRPr="30FB0B40">
              <w:rPr>
                <w:rStyle w:val="normaltextrun"/>
              </w:rPr>
              <w:t>/2022</w:t>
            </w:r>
          </w:p>
        </w:tc>
      </w:tr>
      <w:tr w:rsidR="00B83E2A" w:rsidRPr="00251C7B" w14:paraId="7939DA8D"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BF5AC0F" w14:textId="77777777" w:rsidR="00B83E2A" w:rsidRDefault="00B83E2A" w:rsidP="368DEED4">
            <w:pPr>
              <w:pStyle w:val="TableText0"/>
              <w:ind w:left="163"/>
              <w:rPr>
                <w:rStyle w:val="normaltextrun"/>
              </w:rPr>
            </w:pPr>
            <w:r w:rsidRPr="368DEED4">
              <w:rPr>
                <w:rStyle w:val="normaltextrun"/>
              </w:rPr>
              <w:t>User Guide</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6AD681CE" w14:textId="7D189638" w:rsidR="00B83E2A" w:rsidRDefault="00BF2FAF" w:rsidP="368DEED4">
            <w:pPr>
              <w:pStyle w:val="TableText0"/>
              <w:ind w:left="163"/>
            </w:pPr>
            <w:r>
              <w:t>1.0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423EAB2E" w14:textId="3347E46C" w:rsidR="00B83E2A" w:rsidRDefault="00BF2FAF" w:rsidP="368DEED4">
            <w:pPr>
              <w:pStyle w:val="TableText0"/>
              <w:ind w:left="163"/>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r w:rsidR="00B83E2A" w:rsidRPr="00251C7B" w14:paraId="644116D5" w14:textId="77777777" w:rsidTr="760D3954">
        <w:trPr>
          <w:trHeight w:val="358"/>
        </w:trPr>
        <w:tc>
          <w:tcPr>
            <w:tcW w:w="2704"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3B824111" w14:textId="77777777" w:rsidR="00B83E2A" w:rsidRDefault="00B83E2A" w:rsidP="368DEED4">
            <w:pPr>
              <w:pStyle w:val="TableText0"/>
              <w:ind w:left="163"/>
              <w:rPr>
                <w:rStyle w:val="normaltextrun"/>
              </w:rPr>
            </w:pPr>
            <w:r w:rsidRPr="368DEED4">
              <w:rPr>
                <w:rStyle w:val="normaltextrun"/>
              </w:rPr>
              <w:t>Test Report</w:t>
            </w:r>
          </w:p>
        </w:tc>
        <w:tc>
          <w:tcPr>
            <w:tcW w:w="118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0F070E1C" w14:textId="6812C34C" w:rsidR="00B83E2A" w:rsidRDefault="00BF2FAF" w:rsidP="368DEED4">
            <w:pPr>
              <w:pStyle w:val="TableText0"/>
              <w:ind w:left="163"/>
            </w:pPr>
            <w:r>
              <w:t>1.0</w:t>
            </w:r>
          </w:p>
        </w:tc>
        <w:tc>
          <w:tcPr>
            <w:tcW w:w="1113" w:type="pct"/>
            <w:tcBorders>
              <w:top w:val="single" w:sz="7" w:space="0" w:color="000000" w:themeColor="text1"/>
              <w:left w:val="single" w:sz="7" w:space="0" w:color="000000" w:themeColor="text1"/>
              <w:bottom w:val="single" w:sz="7" w:space="0" w:color="000000" w:themeColor="text1"/>
              <w:right w:val="single" w:sz="7" w:space="0" w:color="000000" w:themeColor="text1"/>
            </w:tcBorders>
            <w:vAlign w:val="bottom"/>
          </w:tcPr>
          <w:p w14:paraId="1CB4EEFD" w14:textId="32DB2010" w:rsidR="00B83E2A" w:rsidRDefault="00BF2FAF" w:rsidP="368DEED4">
            <w:pPr>
              <w:pStyle w:val="TableText0"/>
              <w:ind w:left="163"/>
              <w:rPr>
                <w:rStyle w:val="normaltextrun"/>
              </w:rPr>
            </w:pPr>
            <w:r>
              <w:rPr>
                <w:rStyle w:val="normaltextrun"/>
              </w:rPr>
              <w:t>11</w:t>
            </w:r>
            <w:r w:rsidRPr="0B43B53C">
              <w:rPr>
                <w:rStyle w:val="normaltextrun"/>
              </w:rPr>
              <w:t>/</w:t>
            </w:r>
            <w:r>
              <w:rPr>
                <w:rStyle w:val="normaltextrun"/>
              </w:rPr>
              <w:t>05</w:t>
            </w:r>
            <w:r w:rsidRPr="30FB0B40">
              <w:rPr>
                <w:rStyle w:val="normaltextrun"/>
              </w:rPr>
              <w:t>/2022</w:t>
            </w:r>
          </w:p>
        </w:tc>
      </w:tr>
    </w:tbl>
    <w:p w14:paraId="3015C8B0" w14:textId="77777777" w:rsidR="00B83E2A" w:rsidRDefault="00B83E2A" w:rsidP="000C0760">
      <w:pPr>
        <w:pStyle w:val="Heading3"/>
      </w:pPr>
      <w:bookmarkStart w:id="22" w:name="_Toc118317632"/>
      <w:bookmarkStart w:id="23" w:name="_Toc118563704"/>
      <w:r>
        <w:t>Document References</w:t>
      </w:r>
      <w:bookmarkEnd w:id="22"/>
      <w:bookmarkEnd w:id="23"/>
    </w:p>
    <w:p w14:paraId="4EC0E393" w14:textId="73DEFB74" w:rsidR="00B83E2A" w:rsidRPr="00876824" w:rsidRDefault="00B83E2A" w:rsidP="368DEED4">
      <w:pPr>
        <w:ind w:firstLine="720"/>
        <w:rPr>
          <w:sz w:val="22"/>
          <w:szCs w:val="22"/>
        </w:rPr>
      </w:pPr>
      <w:r w:rsidRPr="36958FCA">
        <w:rPr>
          <w:sz w:val="22"/>
          <w:szCs w:val="22"/>
        </w:rPr>
        <w:t>During the process of writing current SRS the following documents were referenced:</w:t>
      </w:r>
    </w:p>
    <w:bookmarkEnd w:id="19"/>
    <w:p w14:paraId="3165B4A5" w14:textId="3A6C0947" w:rsidR="00940149" w:rsidRPr="002E1FA2" w:rsidRDefault="4E36899D" w:rsidP="00CB2AB3">
      <w:pPr>
        <w:pStyle w:val="NormalWeb"/>
        <w:numPr>
          <w:ilvl w:val="0"/>
          <w:numId w:val="5"/>
        </w:numPr>
        <w:spacing w:before="120" w:beforeAutospacing="0" w:after="120" w:afterAutospacing="0" w:line="240" w:lineRule="atLeast"/>
        <w:ind w:left="1080"/>
        <w:rPr>
          <w:sz w:val="22"/>
          <w:szCs w:val="22"/>
        </w:rPr>
      </w:pPr>
      <w:r w:rsidRPr="002E1FA2">
        <w:rPr>
          <w:sz w:val="22"/>
          <w:szCs w:val="22"/>
        </w:rPr>
        <w:t xml:space="preserve">Team B. (2022). </w:t>
      </w:r>
      <w:r w:rsidRPr="00CB2AB3">
        <w:rPr>
          <w:i/>
          <w:iCs/>
          <w:sz w:val="22"/>
          <w:szCs w:val="22"/>
        </w:rPr>
        <w:t>United Global Master Coders Team B Project Management Plan</w:t>
      </w:r>
      <w:r w:rsidRPr="002E1FA2">
        <w:rPr>
          <w:sz w:val="22"/>
          <w:szCs w:val="22"/>
        </w:rPr>
        <w:t xml:space="preserve">. </w:t>
      </w:r>
      <w:hyperlink r:id="rId12">
        <w:r w:rsidRPr="00CB2AB3">
          <w:rPr>
            <w:rStyle w:val="Hyperlink"/>
            <w:sz w:val="22"/>
            <w:szCs w:val="22"/>
          </w:rPr>
          <w:t>https://umgcdev361.sharepoint.com/:w:/r/sites/SWEN670Fall2022/Shared%20Documents/Team%20B%20Channel/Milestone%201%20(SAT%20SEP%203)/ProjectManager-Project-Plan-Template.docx?d=w671384dfe89d46d7a2583b60416fb909&amp;csf=1&amp;web=1&amp;e=xeRN2o</w:t>
        </w:r>
      </w:hyperlink>
    </w:p>
    <w:p w14:paraId="59694F8C" w14:textId="6D24CF6A" w:rsidR="00940149" w:rsidRPr="002E1FA2" w:rsidRDefault="4E36899D" w:rsidP="00CB2AB3">
      <w:pPr>
        <w:pStyle w:val="NormalWeb"/>
        <w:numPr>
          <w:ilvl w:val="0"/>
          <w:numId w:val="5"/>
        </w:numPr>
        <w:spacing w:before="120" w:beforeAutospacing="0" w:after="120" w:afterAutospacing="0" w:line="240" w:lineRule="atLeast"/>
        <w:ind w:left="1080"/>
        <w:rPr>
          <w:sz w:val="22"/>
          <w:szCs w:val="22"/>
        </w:rPr>
      </w:pPr>
      <w:r w:rsidRPr="002E1FA2">
        <w:rPr>
          <w:sz w:val="22"/>
          <w:szCs w:val="22"/>
        </w:rPr>
        <w:t>University of Maryland Global Campus</w:t>
      </w:r>
      <w:r w:rsidR="1DF14CE5" w:rsidRPr="002E1FA2">
        <w:rPr>
          <w:sz w:val="22"/>
          <w:szCs w:val="22"/>
        </w:rPr>
        <w:t xml:space="preserve"> </w:t>
      </w:r>
      <w:r w:rsidRPr="002E1FA2">
        <w:rPr>
          <w:sz w:val="22"/>
          <w:szCs w:val="22"/>
        </w:rPr>
        <w:t>(UMGC)</w:t>
      </w:r>
      <w:r w:rsidR="006601B0" w:rsidRPr="002E1FA2">
        <w:rPr>
          <w:sz w:val="22"/>
          <w:szCs w:val="22"/>
        </w:rPr>
        <w:t>. (2022)</w:t>
      </w:r>
      <w:r w:rsidRPr="002E1FA2">
        <w:rPr>
          <w:sz w:val="22"/>
          <w:szCs w:val="22"/>
        </w:rPr>
        <w:t xml:space="preserve"> </w:t>
      </w:r>
      <w:r w:rsidRPr="00CB2AB3">
        <w:rPr>
          <w:i/>
          <w:iCs/>
          <w:sz w:val="22"/>
          <w:szCs w:val="22"/>
        </w:rPr>
        <w:t>SWEN 670 capstone project management system</w:t>
      </w:r>
      <w:r w:rsidRPr="002E1FA2">
        <w:rPr>
          <w:sz w:val="22"/>
          <w:szCs w:val="22"/>
        </w:rPr>
        <w:t xml:space="preserve">. </w:t>
      </w:r>
      <w:hyperlink r:id="rId13">
        <w:r w:rsidRPr="002E1FA2">
          <w:rPr>
            <w:rStyle w:val="Hyperlink"/>
            <w:sz w:val="22"/>
            <w:szCs w:val="22"/>
          </w:rPr>
          <w:t>https://umgc-cappms.azurewebsites.net/download/48433bae-ed2e-4593-9285-80715ad69039----Team-A-SoftwareRequirementSpecification.docx</w:t>
        </w:r>
      </w:hyperlink>
    </w:p>
    <w:p w14:paraId="70E76D33" w14:textId="130D7F2B" w:rsidR="00F0601F" w:rsidRPr="002558E8" w:rsidRDefault="002C44BB" w:rsidP="00914531">
      <w:pPr>
        <w:pStyle w:val="Heading2"/>
      </w:pPr>
      <w:bookmarkStart w:id="24" w:name="_Toc113015312"/>
      <w:bookmarkStart w:id="25" w:name="_Toc118317633"/>
      <w:bookmarkStart w:id="26" w:name="_Toc118563705"/>
      <w:r>
        <w:t>Overview</w:t>
      </w:r>
      <w:bookmarkEnd w:id="24"/>
      <w:bookmarkEnd w:id="25"/>
      <w:bookmarkEnd w:id="26"/>
    </w:p>
    <w:p w14:paraId="52851137" w14:textId="6E84D859" w:rsidR="00940149" w:rsidRPr="00FC568A" w:rsidRDefault="000B5D0B" w:rsidP="00A22070">
      <w:pPr>
        <w:ind w:firstLine="720"/>
        <w:jc w:val="both"/>
        <w:rPr>
          <w:sz w:val="22"/>
          <w:szCs w:val="22"/>
        </w:rPr>
      </w:pPr>
      <w:r w:rsidRPr="6DA74132">
        <w:rPr>
          <w:sz w:val="22"/>
          <w:szCs w:val="22"/>
        </w:rPr>
        <w:t xml:space="preserve">This SRS is divided into two relevant sections: Overall Description and Specific Requirement.  Overall Description will define the requirements at a high level, while Specific Requirements describe </w:t>
      </w:r>
      <w:r w:rsidR="00C954D6" w:rsidRPr="6DA74132">
        <w:rPr>
          <w:sz w:val="22"/>
          <w:szCs w:val="22"/>
        </w:rPr>
        <w:t>in detail the modules to be covered by this document.</w:t>
      </w:r>
    </w:p>
    <w:p w14:paraId="55F23BAD" w14:textId="0738054F" w:rsidR="00F0601F" w:rsidRDefault="7E1144FB" w:rsidP="000C0760">
      <w:pPr>
        <w:pStyle w:val="Heading1"/>
        <w:jc w:val="left"/>
      </w:pPr>
      <w:bookmarkStart w:id="27" w:name="_Toc112694710"/>
      <w:bookmarkStart w:id="28" w:name="_Toc437470168"/>
      <w:bookmarkStart w:id="29" w:name="_Toc113015313"/>
      <w:bookmarkStart w:id="30" w:name="_Toc118317634"/>
      <w:bookmarkStart w:id="31" w:name="_Toc118563706"/>
      <w:r>
        <w:t>Overall Description</w:t>
      </w:r>
      <w:bookmarkEnd w:id="27"/>
      <w:bookmarkEnd w:id="28"/>
      <w:bookmarkEnd w:id="29"/>
      <w:bookmarkEnd w:id="30"/>
      <w:bookmarkEnd w:id="31"/>
    </w:p>
    <w:p w14:paraId="713000D5" w14:textId="5C7075AF" w:rsidR="00A808E3" w:rsidRPr="00BA2052" w:rsidRDefault="4F2AB489" w:rsidP="00A22070">
      <w:pPr>
        <w:spacing w:before="120" w:after="120"/>
        <w:ind w:firstLine="720"/>
        <w:jc w:val="both"/>
        <w:rPr>
          <w:rStyle w:val="normaltextrun"/>
          <w:sz w:val="22"/>
          <w:szCs w:val="22"/>
          <w:lang w:val="en-AU"/>
        </w:rPr>
      </w:pPr>
      <w:r w:rsidRPr="00BA2052">
        <w:rPr>
          <w:rStyle w:val="normaltextrun"/>
          <w:sz w:val="22"/>
          <w:szCs w:val="22"/>
          <w:lang w:val="en-AU"/>
        </w:rPr>
        <w:t xml:space="preserve">The USPS Informed Delivery application provides users access </w:t>
      </w:r>
      <w:r w:rsidR="00CF4944">
        <w:rPr>
          <w:rStyle w:val="normaltextrun"/>
          <w:sz w:val="22"/>
          <w:szCs w:val="22"/>
          <w:lang w:val="en-AU"/>
        </w:rPr>
        <w:t>to</w:t>
      </w:r>
      <w:r w:rsidRPr="00BA2052">
        <w:rPr>
          <w:rStyle w:val="normaltextrun"/>
          <w:sz w:val="22"/>
          <w:szCs w:val="22"/>
          <w:lang w:val="en-AU"/>
        </w:rPr>
        <w:t xml:space="preserve"> emails stored in the inboxes of their email accounts, with specific attention given to emails received through the USPS Informed </w:t>
      </w:r>
      <w:r w:rsidRPr="00BA2052">
        <w:rPr>
          <w:rStyle w:val="normaltextrun"/>
          <w:sz w:val="22"/>
          <w:szCs w:val="22"/>
          <w:lang w:val="en-AU"/>
        </w:rPr>
        <w:lastRenderedPageBreak/>
        <w:t>Delivery service. The application places emphasis on accessibility for the visually impaired through the utilization of text-to-speech and speech-to-text functionality.</w:t>
      </w:r>
    </w:p>
    <w:p w14:paraId="20A8E192" w14:textId="0CF2490D" w:rsidR="6DA74132" w:rsidRDefault="4F2AB489" w:rsidP="00A22070">
      <w:pPr>
        <w:spacing w:before="120" w:after="120"/>
        <w:ind w:firstLine="720"/>
        <w:jc w:val="both"/>
        <w:rPr>
          <w:rStyle w:val="normaltextrun"/>
          <w:sz w:val="22"/>
          <w:szCs w:val="22"/>
          <w:lang w:val="en-AU"/>
        </w:rPr>
      </w:pPr>
      <w:r w:rsidRPr="00BA2052">
        <w:rPr>
          <w:rStyle w:val="normaltextrun"/>
          <w:sz w:val="22"/>
          <w:szCs w:val="22"/>
          <w:lang w:val="en-AU"/>
        </w:rPr>
        <w:t xml:space="preserve">The enhancements to the informed delivery application that are to be implemented in the course of this project will extend the product’s current functionality. These enhancements will provide users with more powerful email search functionality, enhanced usability (with visually impaired users as the primary focus), and user </w:t>
      </w:r>
      <w:r w:rsidR="000B7A50" w:rsidRPr="00BA2052">
        <w:rPr>
          <w:rStyle w:val="normaltextrun"/>
          <w:sz w:val="22"/>
          <w:szCs w:val="22"/>
          <w:lang w:val="en-AU"/>
        </w:rPr>
        <w:t>behaviour</w:t>
      </w:r>
      <w:r w:rsidRPr="00BA2052">
        <w:rPr>
          <w:rStyle w:val="normaltextrun"/>
          <w:sz w:val="22"/>
          <w:szCs w:val="22"/>
          <w:lang w:val="en-AU"/>
        </w:rPr>
        <w:t xml:space="preserve"> reporting.</w:t>
      </w:r>
    </w:p>
    <w:p w14:paraId="6F943816" w14:textId="7052684A" w:rsidR="00F0601F" w:rsidRPr="0089679D" w:rsidRDefault="002C44BB" w:rsidP="00914531">
      <w:pPr>
        <w:pStyle w:val="Heading2"/>
      </w:pPr>
      <w:bookmarkStart w:id="32" w:name="_Toc112694711"/>
      <w:bookmarkStart w:id="33" w:name="_Toc1578787457"/>
      <w:bookmarkStart w:id="34" w:name="_Toc113015314"/>
      <w:bookmarkStart w:id="35" w:name="_Toc118317635"/>
      <w:bookmarkStart w:id="36" w:name="_Toc118563707"/>
      <w:r w:rsidRPr="0089679D">
        <w:t>Use-Case Model Survey</w:t>
      </w:r>
      <w:bookmarkEnd w:id="32"/>
      <w:bookmarkEnd w:id="33"/>
      <w:bookmarkEnd w:id="34"/>
      <w:bookmarkEnd w:id="35"/>
      <w:bookmarkEnd w:id="36"/>
    </w:p>
    <w:p w14:paraId="24389908" w14:textId="642EEB56" w:rsidR="003054DD" w:rsidRDefault="2D27D560" w:rsidP="00A22070">
      <w:pPr>
        <w:spacing w:before="120" w:after="120"/>
        <w:ind w:firstLine="720"/>
        <w:jc w:val="both"/>
        <w:rPr>
          <w:rStyle w:val="normaltextrun"/>
          <w:sz w:val="22"/>
          <w:szCs w:val="22"/>
          <w:lang w:val="en-AU"/>
        </w:rPr>
      </w:pPr>
      <w:r w:rsidRPr="00E85AA0">
        <w:rPr>
          <w:rStyle w:val="normaltextrun"/>
          <w:sz w:val="22"/>
          <w:szCs w:val="22"/>
          <w:lang w:val="en-AU"/>
        </w:rPr>
        <w:t xml:space="preserve">There are </w:t>
      </w:r>
      <w:r w:rsidR="006A45B1">
        <w:rPr>
          <w:rStyle w:val="normaltextrun"/>
          <w:sz w:val="22"/>
          <w:szCs w:val="22"/>
          <w:lang w:val="en-AU"/>
        </w:rPr>
        <w:t>37</w:t>
      </w:r>
      <w:r w:rsidRPr="00E85AA0">
        <w:rPr>
          <w:rStyle w:val="normaltextrun"/>
          <w:sz w:val="22"/>
          <w:szCs w:val="22"/>
          <w:lang w:val="en-AU"/>
        </w:rPr>
        <w:t xml:space="preserve"> Use Cases that make up the requirements for th</w:t>
      </w:r>
      <w:r w:rsidR="6AE694E9" w:rsidRPr="00E85AA0">
        <w:rPr>
          <w:rStyle w:val="normaltextrun"/>
          <w:sz w:val="22"/>
          <w:szCs w:val="22"/>
          <w:lang w:val="en-AU"/>
        </w:rPr>
        <w:t>e</w:t>
      </w:r>
      <w:r w:rsidRPr="00E85AA0">
        <w:rPr>
          <w:rStyle w:val="normaltextrun"/>
          <w:sz w:val="22"/>
          <w:szCs w:val="22"/>
          <w:lang w:val="en-AU"/>
        </w:rPr>
        <w:t xml:space="preserve"> specified functionality. The detailed Use Cases are identified in section 3.</w:t>
      </w:r>
    </w:p>
    <w:p w14:paraId="779338CD" w14:textId="0CC04E60" w:rsidR="00E66774" w:rsidRPr="00E85AA0" w:rsidRDefault="00E66774" w:rsidP="005F278C">
      <w:pPr>
        <w:pStyle w:val="Caption"/>
        <w:rPr>
          <w:rStyle w:val="normaltextrun"/>
          <w:sz w:val="22"/>
          <w:szCs w:val="22"/>
          <w:lang w:val="en-AU"/>
        </w:rPr>
      </w:pPr>
      <w:r>
        <w:t xml:space="preserve">Table </w:t>
      </w:r>
      <w:fldSimple w:instr=" STYLEREF 2 \s ">
        <w:r w:rsidR="005E5660">
          <w:rPr>
            <w:noProof/>
          </w:rPr>
          <w:t>2.1</w:t>
        </w:r>
      </w:fldSimple>
      <w:r w:rsidR="005E5660">
        <w:t>.</w:t>
      </w:r>
      <w:fldSimple w:instr=" SEQ Table \* ARABIC \s 2 ">
        <w:r w:rsidR="005E5660">
          <w:rPr>
            <w:noProof/>
          </w:rPr>
          <w:t>1</w:t>
        </w:r>
      </w:fldSimple>
      <w:r w:rsidDel="00930726">
        <w:fldChar w:fldCharType="begin"/>
      </w:r>
      <w:r w:rsidDel="00930726">
        <w:fldChar w:fldCharType="end"/>
      </w:r>
      <w:r>
        <w:t xml:space="preserve"> - Use Cases Overview</w:t>
      </w:r>
    </w:p>
    <w:tbl>
      <w:tblPr>
        <w:tblW w:w="9648" w:type="dxa"/>
        <w:tblLayout w:type="fixed"/>
        <w:tblLook w:val="04A0" w:firstRow="1" w:lastRow="0" w:firstColumn="1" w:lastColumn="0" w:noHBand="0" w:noVBand="1"/>
      </w:tblPr>
      <w:tblGrid>
        <w:gridCol w:w="4698"/>
        <w:gridCol w:w="4950"/>
      </w:tblGrid>
      <w:tr w:rsidR="7C331426" w14:paraId="61E19EE4" w14:textId="77777777" w:rsidTr="36958FCA">
        <w:trPr>
          <w:tblHeader/>
        </w:trPr>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4247F1B1" w14:textId="7EEEED18" w:rsidR="7C331426" w:rsidRDefault="7C331426" w:rsidP="7C331426">
            <w:pPr>
              <w:spacing w:line="480" w:lineRule="auto"/>
              <w:jc w:val="center"/>
            </w:pPr>
            <w:r w:rsidRPr="7C331426">
              <w:rPr>
                <w:b/>
                <w:bCs/>
                <w:color w:val="FFFFFF" w:themeColor="background1"/>
                <w:sz w:val="22"/>
                <w:szCs w:val="22"/>
              </w:rPr>
              <w:t>Use Case</w:t>
            </w:r>
            <w:r w:rsidRPr="7C331426">
              <w:rPr>
                <w:color w:val="FFFFFF" w:themeColor="background1"/>
                <w:sz w:val="22"/>
                <w:szCs w:val="22"/>
              </w:rPr>
              <w:t xml:space="preserve">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21AFE484" w14:textId="7C7DA1FF" w:rsidR="7C331426" w:rsidRDefault="7C331426" w:rsidP="7C331426">
            <w:pPr>
              <w:spacing w:line="480" w:lineRule="auto"/>
              <w:jc w:val="center"/>
            </w:pPr>
            <w:r w:rsidRPr="7C331426">
              <w:rPr>
                <w:b/>
                <w:bCs/>
                <w:color w:val="FFFFFF" w:themeColor="background1"/>
                <w:sz w:val="22"/>
                <w:szCs w:val="22"/>
              </w:rPr>
              <w:t>Description</w:t>
            </w:r>
            <w:r w:rsidRPr="7C331426">
              <w:rPr>
                <w:color w:val="FFFFFF" w:themeColor="background1"/>
                <w:sz w:val="22"/>
                <w:szCs w:val="22"/>
              </w:rPr>
              <w:t xml:space="preserve"> </w:t>
            </w:r>
          </w:p>
        </w:tc>
      </w:tr>
      <w:tr w:rsidR="7C331426" w14:paraId="3BE30DFA"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9514CA9" w14:textId="1C2810A3" w:rsidR="7C331426" w:rsidRPr="009A3DC7" w:rsidRDefault="7C331426" w:rsidP="009A3DC7">
            <w:pPr>
              <w:spacing w:before="60" w:after="60"/>
            </w:pPr>
            <w:r w:rsidRPr="009A3DC7">
              <w:t xml:space="preserve">1. Search past emails using specific date range and keyword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E9003B" w14:textId="2C09F38D" w:rsidR="7C331426" w:rsidRPr="009A3DC7" w:rsidRDefault="7C331426" w:rsidP="009A3DC7">
            <w:pPr>
              <w:spacing w:before="60" w:after="60"/>
            </w:pPr>
            <w:r w:rsidRPr="009A3DC7">
              <w:t xml:space="preserve">Searches inbox for emails that were sent within a given date range and contain a given keyword </w:t>
            </w:r>
          </w:p>
        </w:tc>
      </w:tr>
      <w:tr w:rsidR="7C331426" w14:paraId="275703FB"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0A5F7F" w14:textId="09BFA2DE" w:rsidR="7C331426" w:rsidRPr="009A3DC7" w:rsidRDefault="7C331426" w:rsidP="009A3DC7">
            <w:pPr>
              <w:spacing w:before="60" w:after="60"/>
            </w:pPr>
            <w:r w:rsidRPr="009A3DC7">
              <w:t xml:space="preserve">2. Chatbot: Initial chat suggestions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2557CC9" w14:textId="590C2936" w:rsidR="7C331426" w:rsidRPr="009A3DC7" w:rsidRDefault="7C331426" w:rsidP="009A3DC7">
            <w:pPr>
              <w:spacing w:before="60" w:after="60"/>
            </w:pPr>
            <w:r w:rsidRPr="009A3DC7">
              <w:t xml:space="preserve">Chatbot provides the user with suggested commands </w:t>
            </w:r>
          </w:p>
        </w:tc>
      </w:tr>
      <w:tr w:rsidR="7C331426" w14:paraId="1E50DD06"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83FE90" w14:textId="7B38FCF8" w:rsidR="7C331426" w:rsidRPr="009A3DC7" w:rsidRDefault="7C331426" w:rsidP="009A3DC7">
            <w:pPr>
              <w:spacing w:before="60" w:after="60"/>
            </w:pPr>
            <w:r w:rsidRPr="009A3DC7">
              <w:t xml:space="preserve">3. Chatbot: Request help documentation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E35CF" w14:textId="1BDB66CC" w:rsidR="7C331426" w:rsidRPr="009A3DC7" w:rsidRDefault="7C331426" w:rsidP="009A3DC7">
            <w:pPr>
              <w:spacing w:before="60" w:after="60"/>
            </w:pPr>
            <w:r w:rsidRPr="009A3DC7">
              <w:t xml:space="preserve">Chatbot provides the user with access to help documentation </w:t>
            </w:r>
          </w:p>
        </w:tc>
      </w:tr>
      <w:tr w:rsidR="7C331426" w14:paraId="7B90351A"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891DECD" w14:textId="770733AE" w:rsidR="7C331426" w:rsidRPr="009A3DC7" w:rsidRDefault="00AF605E" w:rsidP="009A3DC7">
            <w:pPr>
              <w:spacing w:before="60" w:after="60"/>
            </w:pPr>
            <w:r>
              <w:t>4</w:t>
            </w:r>
            <w:r w:rsidR="7C331426" w:rsidRPr="009A3DC7">
              <w:t xml:space="preserve">. Chatbot: Adding notifications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35E7454" w14:textId="7AF747F5" w:rsidR="7C331426" w:rsidRPr="009A3DC7" w:rsidRDefault="7C331426" w:rsidP="009A3DC7">
            <w:pPr>
              <w:spacing w:before="60" w:after="60"/>
            </w:pPr>
            <w:r w:rsidRPr="009A3DC7">
              <w:t xml:space="preserve">Chatbot allows the user to add new notifications </w:t>
            </w:r>
          </w:p>
        </w:tc>
      </w:tr>
      <w:tr w:rsidR="7C331426" w14:paraId="7AF00AD3"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81271D" w14:textId="6A569A90" w:rsidR="7C331426" w:rsidRPr="009A3DC7" w:rsidRDefault="00AF605E" w:rsidP="009A3DC7">
            <w:pPr>
              <w:spacing w:before="60" w:after="60"/>
            </w:pPr>
            <w:r>
              <w:t>5</w:t>
            </w:r>
            <w:r w:rsidR="7C331426" w:rsidRPr="009A3DC7">
              <w:t xml:space="preserve">. Chatbot: Removing notifications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C0AC85" w14:textId="08E6C011" w:rsidR="7C331426" w:rsidRPr="009A3DC7" w:rsidRDefault="7C331426" w:rsidP="009A3DC7">
            <w:pPr>
              <w:spacing w:before="60" w:after="60"/>
            </w:pPr>
            <w:r w:rsidRPr="009A3DC7">
              <w:t xml:space="preserve">Chatbot allows the user to remove notifications </w:t>
            </w:r>
          </w:p>
        </w:tc>
      </w:tr>
      <w:tr w:rsidR="7C331426" w14:paraId="7ADE82F7"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CB44EB" w14:textId="17746600" w:rsidR="7C331426" w:rsidRPr="009A3DC7" w:rsidRDefault="00AF605E" w:rsidP="009A3DC7">
            <w:pPr>
              <w:spacing w:before="60" w:after="60"/>
            </w:pPr>
            <w:r>
              <w:t>6</w:t>
            </w:r>
            <w:r w:rsidR="7C331426" w:rsidRPr="009A3DC7">
              <w:t xml:space="preserve">. Chatbot: Search mail by name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942D9D6" w14:textId="17786D76" w:rsidR="7C331426" w:rsidRPr="009A3DC7" w:rsidRDefault="7C331426" w:rsidP="009A3DC7">
            <w:pPr>
              <w:spacing w:before="60" w:after="60"/>
            </w:pPr>
            <w:r w:rsidRPr="009A3DC7">
              <w:t xml:space="preserve">Chatbot allows the user to search for emails sent by a given sender </w:t>
            </w:r>
          </w:p>
        </w:tc>
      </w:tr>
      <w:tr w:rsidR="7C331426" w14:paraId="263FBF4C"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8759A5" w14:textId="6779BFC0" w:rsidR="7C331426" w:rsidRPr="009A3DC7" w:rsidRDefault="00AF605E" w:rsidP="009A3DC7">
            <w:pPr>
              <w:spacing w:before="60" w:after="60"/>
            </w:pPr>
            <w:r>
              <w:t>7</w:t>
            </w:r>
            <w:r w:rsidR="7C331426" w:rsidRPr="009A3DC7">
              <w:t xml:space="preserve">. Chatbot: Search mail by specific date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BD085B" w14:textId="5B7949E6" w:rsidR="7C331426" w:rsidRPr="009A3DC7" w:rsidRDefault="7C331426" w:rsidP="009A3DC7">
            <w:pPr>
              <w:spacing w:before="60" w:after="60"/>
            </w:pPr>
            <w:r w:rsidRPr="009A3DC7">
              <w:t xml:space="preserve">Chatbot allows the user to search for emails sent on a given date </w:t>
            </w:r>
          </w:p>
        </w:tc>
      </w:tr>
      <w:tr w:rsidR="7C331426" w14:paraId="7AB99E4C"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CA5D981" w14:textId="44BE19F7" w:rsidR="7C331426" w:rsidRPr="009A3DC7" w:rsidRDefault="00AF605E" w:rsidP="009A3DC7">
            <w:pPr>
              <w:spacing w:before="60" w:after="60"/>
            </w:pPr>
            <w:r>
              <w:t>8</w:t>
            </w:r>
            <w:r w:rsidR="7C331426" w:rsidRPr="009A3DC7">
              <w:t xml:space="preserve">. Chatbot: Search mail by specific date range </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8EDE9A" w14:textId="553238A3" w:rsidR="7C331426" w:rsidRPr="009A3DC7" w:rsidRDefault="7C331426" w:rsidP="009A3DC7">
            <w:pPr>
              <w:spacing w:before="60" w:after="60"/>
            </w:pPr>
            <w:r w:rsidRPr="009A3DC7">
              <w:t xml:space="preserve">Chatbot allows the user to search for emails sent within a given date range </w:t>
            </w:r>
          </w:p>
        </w:tc>
      </w:tr>
      <w:tr w:rsidR="7C331426" w14:paraId="465D49BD"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409C0B" w14:textId="5B5FFFD0" w:rsidR="7C331426" w:rsidRPr="009A3DC7" w:rsidRDefault="001E09E4" w:rsidP="009A3DC7">
            <w:pPr>
              <w:spacing w:before="60" w:after="60"/>
            </w:pPr>
            <w:r>
              <w:t>9</w:t>
            </w:r>
            <w:r w:rsidR="7C331426" w:rsidRPr="009A3DC7">
              <w:t>. Gesture: Right swipe</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A9D2F2" w14:textId="1E40230B" w:rsidR="7C331426" w:rsidRPr="009A3DC7" w:rsidRDefault="7C331426" w:rsidP="009A3DC7">
            <w:pPr>
              <w:spacing w:before="60" w:after="60"/>
            </w:pPr>
            <w:r w:rsidRPr="009A3DC7">
              <w:t>Navigates application</w:t>
            </w:r>
          </w:p>
        </w:tc>
      </w:tr>
      <w:tr w:rsidR="00E703F2" w14:paraId="2BC81B1C"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F1D3D6" w14:textId="616EC99B" w:rsidR="00E703F2" w:rsidRPr="009A3DC7" w:rsidRDefault="00E703F2" w:rsidP="009A3DC7">
            <w:pPr>
              <w:spacing w:before="60" w:after="60"/>
            </w:pPr>
            <w:r>
              <w:t>1</w:t>
            </w:r>
            <w:r w:rsidR="001E09E4">
              <w:t>0</w:t>
            </w:r>
            <w:r>
              <w:t xml:space="preserve">. Gesture: Right swipe from far </w:t>
            </w:r>
            <w:r w:rsidR="00F0273F">
              <w:t>left</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D589E91" w14:textId="27F893E6" w:rsidR="00E703F2" w:rsidRPr="009A3DC7" w:rsidRDefault="00F0273F" w:rsidP="009A3DC7">
            <w:pPr>
              <w:spacing w:before="60" w:after="60"/>
            </w:pPr>
            <w:r>
              <w:t>Navigates back to previous page</w:t>
            </w:r>
          </w:p>
        </w:tc>
      </w:tr>
      <w:tr w:rsidR="00937C92" w14:paraId="03920462"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278200" w14:textId="7FCB2389" w:rsidR="00937C92" w:rsidRDefault="00937C92" w:rsidP="00937C92">
            <w:pPr>
              <w:spacing w:before="60" w:after="60"/>
            </w:pPr>
            <w:r>
              <w:t>1</w:t>
            </w:r>
            <w:r w:rsidR="001E09E4">
              <w:t>1</w:t>
            </w:r>
            <w:r w:rsidRPr="009A3DC7">
              <w:t xml:space="preserve">. Gesture: </w:t>
            </w:r>
            <w:r>
              <w:t>Left</w:t>
            </w:r>
            <w:r w:rsidRPr="009A3DC7">
              <w:t xml:space="preserve"> swipe</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3B2F5F2" w14:textId="7F84EDE6" w:rsidR="00937C92" w:rsidRDefault="00937C92" w:rsidP="00937C92">
            <w:pPr>
              <w:spacing w:before="60" w:after="60"/>
            </w:pPr>
            <w:r w:rsidRPr="009A3DC7">
              <w:t>Navigates application</w:t>
            </w:r>
          </w:p>
        </w:tc>
      </w:tr>
      <w:tr w:rsidR="00937C92" w14:paraId="3C3F0521"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87E4D1" w14:textId="15EDBCCE" w:rsidR="00937C92" w:rsidRPr="009A3DC7" w:rsidRDefault="00937C92" w:rsidP="00937C92">
            <w:pPr>
              <w:spacing w:before="60" w:after="60"/>
            </w:pPr>
            <w:r w:rsidRPr="009A3DC7" w:rsidDel="007B342A">
              <w:t>1</w:t>
            </w:r>
            <w:r w:rsidR="001E09E4">
              <w:t>2</w:t>
            </w:r>
            <w:r w:rsidRPr="009A3DC7">
              <w:t>. Gesture: Tap out</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3B222D" w14:textId="12A9B561" w:rsidR="00937C92" w:rsidRPr="009A3DC7" w:rsidRDefault="00937C92" w:rsidP="00937C92">
            <w:pPr>
              <w:spacing w:before="60" w:after="60"/>
            </w:pPr>
            <w:r w:rsidRPr="009A3DC7">
              <w:t>Dismisses subscreen</w:t>
            </w:r>
          </w:p>
        </w:tc>
      </w:tr>
      <w:tr w:rsidR="00937C92" w14:paraId="320AC5FD"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7BBE61" w14:textId="710D74BB" w:rsidR="00937C92" w:rsidRPr="009A3DC7" w:rsidRDefault="00937C92" w:rsidP="00937C92">
            <w:pPr>
              <w:spacing w:before="60" w:after="60"/>
            </w:pPr>
            <w:r>
              <w:t>1</w:t>
            </w:r>
            <w:r w:rsidR="001E09E4">
              <w:t>3</w:t>
            </w:r>
            <w:r w:rsidRPr="009A3DC7">
              <w:t xml:space="preserve">. Voice Driven: </w:t>
            </w:r>
            <w:r>
              <w:t>Login</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AE75D73" w14:textId="26E247FD" w:rsidR="00937C92" w:rsidRPr="009A3DC7" w:rsidRDefault="00937C92" w:rsidP="00937C92">
            <w:pPr>
              <w:spacing w:before="60" w:after="60"/>
            </w:pPr>
            <w:r>
              <w:t>Logs into application</w:t>
            </w:r>
          </w:p>
        </w:tc>
      </w:tr>
      <w:tr w:rsidR="00937C92" w14:paraId="6BB08F36"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8DCCF87" w14:textId="4E00133D" w:rsidR="00937C92" w:rsidRPr="009A3DC7" w:rsidRDefault="00937C92" w:rsidP="00937C92">
            <w:pPr>
              <w:spacing w:before="60" w:after="60"/>
            </w:pPr>
            <w:r>
              <w:t>1</w:t>
            </w:r>
            <w:r w:rsidR="001E09E4">
              <w:t>4</w:t>
            </w:r>
            <w:r>
              <w:t>.</w:t>
            </w:r>
            <w:r w:rsidRPr="009A3DC7">
              <w:t xml:space="preserve"> Voice Driven: </w:t>
            </w:r>
            <w:r>
              <w:t>Show Menu</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9E68C6D" w14:textId="5E879DBB" w:rsidR="00937C92" w:rsidRPr="009A3DC7" w:rsidRDefault="00937C92" w:rsidP="00937C92">
            <w:pPr>
              <w:spacing w:before="60" w:after="60"/>
            </w:pPr>
            <w:r>
              <w:t>Shows top bar menu</w:t>
            </w:r>
          </w:p>
        </w:tc>
      </w:tr>
      <w:tr w:rsidR="00937C92" w14:paraId="740AEE5B"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1832ACC" w14:textId="2DC2EEF6" w:rsidR="00937C92" w:rsidRPr="009A3DC7" w:rsidRDefault="00937C92" w:rsidP="00937C92">
            <w:pPr>
              <w:spacing w:before="60" w:after="60"/>
            </w:pPr>
            <w:r>
              <w:t>1</w:t>
            </w:r>
            <w:r w:rsidR="001E09E4">
              <w:t>5</w:t>
            </w:r>
            <w:r>
              <w:t>.</w:t>
            </w:r>
            <w:r w:rsidRPr="009A3DC7">
              <w:t xml:space="preserve"> Voice Driven:</w:t>
            </w:r>
            <w:r>
              <w:t xml:space="preserve"> Show Menu -</w:t>
            </w:r>
            <w:r w:rsidRPr="009A3DC7">
              <w:t xml:space="preserve"> </w:t>
            </w:r>
            <w:r>
              <w:t>Settings</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C4B9DE" w14:textId="07C35CA7" w:rsidR="00937C92" w:rsidRPr="009A3DC7" w:rsidRDefault="00937C92" w:rsidP="00937C92">
            <w:pPr>
              <w:spacing w:before="60" w:after="60"/>
            </w:pPr>
            <w:r>
              <w:t>Opens settings</w:t>
            </w:r>
          </w:p>
        </w:tc>
      </w:tr>
      <w:tr w:rsidR="00937C92" w14:paraId="4B26A92E"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1A4916" w14:textId="4270D135" w:rsidR="00937C92" w:rsidRPr="009A3DC7" w:rsidRDefault="00937C92" w:rsidP="00937C92">
            <w:pPr>
              <w:spacing w:before="60" w:after="60"/>
            </w:pPr>
            <w:r>
              <w:t>1</w:t>
            </w:r>
            <w:r w:rsidR="001E09E4">
              <w:t>6</w:t>
            </w:r>
            <w:r>
              <w:t>.</w:t>
            </w:r>
            <w:r w:rsidRPr="009A3DC7">
              <w:t xml:space="preserve"> Voice Driven: </w:t>
            </w:r>
            <w:r>
              <w:t>Show Menu - Logout</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B1AA5E" w14:textId="78DEFE01" w:rsidR="00937C92" w:rsidRPr="009A3DC7" w:rsidRDefault="00937C92" w:rsidP="00937C92">
            <w:pPr>
              <w:spacing w:before="60" w:after="60"/>
            </w:pPr>
            <w:r>
              <w:t>Logs out from application</w:t>
            </w:r>
          </w:p>
        </w:tc>
      </w:tr>
      <w:tr w:rsidR="00937C92" w14:paraId="7F656809"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50A907" w14:textId="6D0B7218" w:rsidR="00937C92" w:rsidRPr="009A3DC7" w:rsidRDefault="00937C92" w:rsidP="00937C92">
            <w:pPr>
              <w:spacing w:before="60" w:after="60"/>
            </w:pPr>
            <w:r>
              <w:t>1</w:t>
            </w:r>
            <w:r w:rsidR="001E09E4">
              <w:t>7</w:t>
            </w:r>
            <w:r>
              <w:t>.</w:t>
            </w:r>
            <w:r w:rsidRPr="009A3DC7">
              <w:t xml:space="preserve"> Voice Driven: </w:t>
            </w:r>
            <w:r>
              <w:t>Open Search Mail</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903192" w14:textId="3C565130" w:rsidR="00937C92" w:rsidRPr="009A3DC7" w:rsidRDefault="00937C92" w:rsidP="00937C92">
            <w:pPr>
              <w:spacing w:before="60" w:after="60"/>
            </w:pPr>
            <w:r>
              <w:t>Opens mail search</w:t>
            </w:r>
          </w:p>
        </w:tc>
      </w:tr>
      <w:tr w:rsidR="00937C92" w14:paraId="2AE0253D"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9554A98" w14:textId="761F22BA" w:rsidR="00937C92" w:rsidRPr="009A3DC7" w:rsidRDefault="00937C92" w:rsidP="00937C92">
            <w:pPr>
              <w:spacing w:before="60" w:after="60"/>
            </w:pPr>
            <w:r>
              <w:t>1</w:t>
            </w:r>
            <w:r w:rsidR="001E09E4">
              <w:t>8</w:t>
            </w:r>
            <w:r>
              <w:t>.</w:t>
            </w:r>
            <w:r w:rsidRPr="009A3DC7">
              <w:t xml:space="preserve"> Voice Driven: </w:t>
            </w:r>
            <w:r>
              <w:t>Search Mail</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AD3972F" w14:textId="426ECA8E" w:rsidR="00937C92" w:rsidRPr="009A3DC7" w:rsidRDefault="00937C92" w:rsidP="00937C92">
            <w:pPr>
              <w:spacing w:before="60" w:after="60"/>
            </w:pPr>
            <w:r>
              <w:t>Searches for mail</w:t>
            </w:r>
          </w:p>
        </w:tc>
      </w:tr>
      <w:tr w:rsidR="00937C92" w14:paraId="449E52CE"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198C26" w14:textId="02B64B6E" w:rsidR="00937C92" w:rsidRPr="009A3DC7" w:rsidRDefault="001E09E4" w:rsidP="00937C92">
            <w:pPr>
              <w:spacing w:before="60" w:after="60"/>
            </w:pPr>
            <w:r>
              <w:t>19</w:t>
            </w:r>
            <w:r w:rsidR="00937C92">
              <w:t>.</w:t>
            </w:r>
            <w:r w:rsidR="00937C92" w:rsidRPr="009A3DC7">
              <w:t xml:space="preserve"> Voice Driven:</w:t>
            </w:r>
            <w:r w:rsidR="00937C92">
              <w:t xml:space="preserve"> Search Mail: Open Individual Mail Piece</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A013B5E" w14:textId="36508AE6" w:rsidR="00937C92" w:rsidRPr="009A3DC7" w:rsidRDefault="00937C92" w:rsidP="00937C92">
            <w:pPr>
              <w:spacing w:before="60" w:after="60"/>
            </w:pPr>
            <w:r>
              <w:t>Opens individual mail piece</w:t>
            </w:r>
          </w:p>
        </w:tc>
      </w:tr>
      <w:tr w:rsidR="00937C92" w14:paraId="5FCFDC27"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F01AE4" w14:textId="74069DCF" w:rsidR="00937C92" w:rsidRPr="009A3DC7" w:rsidRDefault="00937C92" w:rsidP="00937C92">
            <w:pPr>
              <w:spacing w:before="60" w:after="60"/>
            </w:pPr>
            <w:r>
              <w:t>2</w:t>
            </w:r>
            <w:r w:rsidR="001E09E4">
              <w:t>0</w:t>
            </w:r>
            <w:r>
              <w:t>.</w:t>
            </w:r>
            <w:r w:rsidRPr="009A3DC7">
              <w:t xml:space="preserve"> Voice Driven: </w:t>
            </w:r>
            <w:r>
              <w:t>Open Notifications</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89778B" w14:textId="439387A7" w:rsidR="00937C92" w:rsidRPr="009A3DC7" w:rsidRDefault="00937C92" w:rsidP="00937C92">
            <w:pPr>
              <w:spacing w:before="60" w:after="60"/>
            </w:pPr>
            <w:r>
              <w:t>Opens notifications</w:t>
            </w:r>
          </w:p>
        </w:tc>
      </w:tr>
      <w:tr w:rsidR="00937C92" w14:paraId="454E43BC"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1BDAD0" w14:textId="3CE10530" w:rsidR="00937C92" w:rsidRPr="009A3DC7" w:rsidRDefault="00937C92" w:rsidP="00937C92">
            <w:pPr>
              <w:spacing w:before="60" w:after="60"/>
            </w:pPr>
            <w:r>
              <w:lastRenderedPageBreak/>
              <w:t>2</w:t>
            </w:r>
            <w:r w:rsidR="001E09E4">
              <w:t>1</w:t>
            </w:r>
            <w:r>
              <w:t>.</w:t>
            </w:r>
            <w:r w:rsidRPr="009A3DC7">
              <w:t xml:space="preserve"> Voice Driven: </w:t>
            </w:r>
            <w:r>
              <w:t>Add Notification</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20D0953" w14:textId="47B5C800" w:rsidR="00937C92" w:rsidRPr="009A3DC7" w:rsidRDefault="00937C92" w:rsidP="00937C92">
            <w:pPr>
              <w:spacing w:before="60" w:after="60"/>
            </w:pPr>
            <w:r>
              <w:t>Adds new notification subscription</w:t>
            </w:r>
          </w:p>
        </w:tc>
      </w:tr>
      <w:tr w:rsidR="00937C92" w14:paraId="5708B89B"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46127DB" w14:textId="102F0632" w:rsidR="00937C92" w:rsidRPr="009A3DC7" w:rsidRDefault="00937C92" w:rsidP="00937C92">
            <w:pPr>
              <w:spacing w:before="60" w:after="60"/>
            </w:pPr>
            <w:r>
              <w:t>2</w:t>
            </w:r>
            <w:r w:rsidR="001E09E4">
              <w:t>2</w:t>
            </w:r>
            <w:r>
              <w:t>.</w:t>
            </w:r>
            <w:r w:rsidRPr="009A3DC7">
              <w:t xml:space="preserve"> Voice Driven: </w:t>
            </w:r>
            <w:r>
              <w:t>Delete Notification</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ADD4F4" w14:textId="6DBBCE46" w:rsidR="00937C92" w:rsidRPr="009A3DC7" w:rsidRDefault="00937C92" w:rsidP="00937C92">
            <w:pPr>
              <w:spacing w:before="60" w:after="60"/>
            </w:pPr>
            <w:r>
              <w:t>Deletes existing notification subscription</w:t>
            </w:r>
          </w:p>
        </w:tc>
      </w:tr>
      <w:tr w:rsidR="00937C92" w14:paraId="7DCB4BDF"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CCFAAC4" w14:textId="59F50766" w:rsidR="00937C92" w:rsidRPr="009A3DC7" w:rsidRDefault="00937C92" w:rsidP="00937C92">
            <w:pPr>
              <w:spacing w:before="60" w:after="60"/>
            </w:pPr>
            <w:r>
              <w:t>2</w:t>
            </w:r>
            <w:r w:rsidR="001E09E4">
              <w:t>3</w:t>
            </w:r>
            <w:r>
              <w:t>.</w:t>
            </w:r>
            <w:r w:rsidRPr="009A3DC7">
              <w:t xml:space="preserve"> Voice Driven: </w:t>
            </w:r>
            <w:r>
              <w:t>Open Chatbot</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AF1B7F9" w14:textId="0F0FCA47" w:rsidR="00937C92" w:rsidRPr="009A3DC7" w:rsidRDefault="00937C92" w:rsidP="00937C92">
            <w:pPr>
              <w:spacing w:before="60" w:after="60"/>
            </w:pPr>
            <w:r>
              <w:t>Opens chat support</w:t>
            </w:r>
          </w:p>
        </w:tc>
      </w:tr>
      <w:tr w:rsidR="00937C92" w14:paraId="14AD527D"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1EE4AD5" w14:textId="660BCD4E" w:rsidR="00937C92" w:rsidRPr="009A3DC7" w:rsidRDefault="00937C92" w:rsidP="00937C92">
            <w:pPr>
              <w:spacing w:before="60" w:after="60"/>
            </w:pPr>
            <w:r>
              <w:t>2</w:t>
            </w:r>
            <w:r w:rsidR="001E09E4">
              <w:t>4</w:t>
            </w:r>
            <w:r>
              <w:t>.</w:t>
            </w:r>
            <w:r w:rsidRPr="009A3DC7">
              <w:t xml:space="preserve"> Voice Driven: </w:t>
            </w:r>
            <w:r>
              <w:t>Chatbot Commands</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CFAFBDB" w14:textId="449A89E7" w:rsidR="00937C92" w:rsidRPr="009A3DC7" w:rsidRDefault="00937C92" w:rsidP="00937C92">
            <w:pPr>
              <w:spacing w:before="60" w:after="60"/>
            </w:pPr>
            <w:r>
              <w:t>Executes chatbot commands</w:t>
            </w:r>
          </w:p>
        </w:tc>
      </w:tr>
      <w:tr w:rsidR="00937C92" w14:paraId="3F42AFAC"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750FC7C" w14:textId="61E85211" w:rsidR="00937C92" w:rsidRPr="009A3DC7" w:rsidRDefault="00937C92" w:rsidP="00937C92">
            <w:pPr>
              <w:spacing w:before="60" w:after="60"/>
            </w:pPr>
            <w:r>
              <w:t>2</w:t>
            </w:r>
            <w:r w:rsidR="001E09E4">
              <w:t>5</w:t>
            </w:r>
            <w:r>
              <w:t>.</w:t>
            </w:r>
            <w:r w:rsidRPr="009A3DC7">
              <w:t xml:space="preserve"> Voice Driven: </w:t>
            </w:r>
            <w:r>
              <w:t>Open Settings</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D7C948" w14:textId="071F3143" w:rsidR="00937C92" w:rsidRPr="009A3DC7" w:rsidRDefault="00937C92" w:rsidP="00937C92">
            <w:pPr>
              <w:spacing w:before="60" w:after="60"/>
            </w:pPr>
            <w:r>
              <w:t>Opens Settings</w:t>
            </w:r>
          </w:p>
        </w:tc>
      </w:tr>
      <w:tr w:rsidR="00937C92" w14:paraId="2C9AE10F"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DDEF092" w14:textId="5E564B36" w:rsidR="00937C92" w:rsidRPr="009A3DC7" w:rsidRDefault="00937C92" w:rsidP="00937C92">
            <w:pPr>
              <w:spacing w:before="60" w:after="60"/>
            </w:pPr>
            <w:r>
              <w:t>2</w:t>
            </w:r>
            <w:r w:rsidR="001E09E4">
              <w:t>6</w:t>
            </w:r>
            <w:r>
              <w:t>.</w:t>
            </w:r>
            <w:r w:rsidRPr="009A3DC7">
              <w:t xml:space="preserve"> Voice Driven: </w:t>
            </w:r>
            <w:r>
              <w:t>Settings – View “Terms and C</w:t>
            </w:r>
            <w:r w:rsidR="002608BE">
              <w:t>o</w:t>
            </w:r>
            <w:r>
              <w:t>nditions”</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6CDE5E7" w14:textId="2402FF1A" w:rsidR="00937C92" w:rsidRPr="009A3DC7" w:rsidRDefault="00937C92" w:rsidP="00937C92">
            <w:pPr>
              <w:spacing w:before="60" w:after="60"/>
            </w:pPr>
            <w:r>
              <w:t>Opens “Terms and Conditions” dialog</w:t>
            </w:r>
          </w:p>
        </w:tc>
      </w:tr>
      <w:tr w:rsidR="00937C92" w14:paraId="5AD04192"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6C7714" w14:textId="4D3A80A9" w:rsidR="00937C92" w:rsidRPr="009A3DC7" w:rsidRDefault="00937C92" w:rsidP="00937C92">
            <w:pPr>
              <w:spacing w:before="60" w:after="60"/>
            </w:pPr>
            <w:r>
              <w:t>2</w:t>
            </w:r>
            <w:r w:rsidR="002608BE">
              <w:t>7</w:t>
            </w:r>
            <w:r>
              <w:t>.</w:t>
            </w:r>
            <w:r w:rsidRPr="009A3DC7">
              <w:t xml:space="preserve"> Voice Driven: </w:t>
            </w:r>
            <w:r>
              <w:t>Settings – View “Privacy Policy”</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F0F5E3" w14:textId="76180DB8" w:rsidR="00937C92" w:rsidRPr="009A3DC7" w:rsidRDefault="00937C92" w:rsidP="00937C92">
            <w:pPr>
              <w:spacing w:before="60" w:after="60"/>
            </w:pPr>
            <w:r>
              <w:t>Opens “Privacy Policy”</w:t>
            </w:r>
          </w:p>
        </w:tc>
      </w:tr>
      <w:tr w:rsidR="00937C92" w14:paraId="206717AD"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3ABABB7" w14:textId="0958FEAB" w:rsidR="00937C92" w:rsidRPr="009A3DC7" w:rsidRDefault="00937C92" w:rsidP="00937C92">
            <w:pPr>
              <w:spacing w:before="60" w:after="60"/>
            </w:pPr>
            <w:r>
              <w:t>2</w:t>
            </w:r>
            <w:r w:rsidR="002608BE">
              <w:t>8</w:t>
            </w:r>
            <w:r>
              <w:t>.</w:t>
            </w:r>
            <w:r w:rsidRPr="009A3DC7">
              <w:t xml:space="preserve"> Voice Driven: </w:t>
            </w:r>
            <w:r>
              <w:t>Dismiss Dialog</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DA2A1D" w14:textId="1D07411D" w:rsidR="00937C92" w:rsidRPr="009A3DC7" w:rsidRDefault="00937C92" w:rsidP="00937C92">
            <w:pPr>
              <w:spacing w:before="60" w:after="60"/>
            </w:pPr>
            <w:r>
              <w:t>Dismisses dialog pop-up</w:t>
            </w:r>
          </w:p>
        </w:tc>
      </w:tr>
      <w:tr w:rsidR="00937C92" w14:paraId="601AD835"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9C8AB1" w14:textId="55E01652" w:rsidR="00937C92" w:rsidRPr="009A3DC7" w:rsidRDefault="002608BE" w:rsidP="00937C92">
            <w:pPr>
              <w:spacing w:before="60" w:after="60"/>
            </w:pPr>
            <w:r>
              <w:t>29</w:t>
            </w:r>
            <w:r w:rsidR="00937C92">
              <w:t>.</w:t>
            </w:r>
            <w:r w:rsidR="00937C92" w:rsidRPr="009A3DC7">
              <w:t xml:space="preserve"> Voice Driven: </w:t>
            </w:r>
            <w:r w:rsidR="00937C92">
              <w:t>Open Daily Digest</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50262" w14:textId="69118EFB" w:rsidR="00937C92" w:rsidRPr="009A3DC7" w:rsidRDefault="00937C92" w:rsidP="00937C92">
            <w:pPr>
              <w:spacing w:before="60" w:after="60"/>
            </w:pPr>
            <w:r>
              <w:t>Opens daily digest</w:t>
            </w:r>
          </w:p>
        </w:tc>
      </w:tr>
      <w:tr w:rsidR="00937C92" w14:paraId="4F00441F"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C70770F" w14:textId="4CA0D4CC" w:rsidR="00937C92" w:rsidRPr="009A3DC7" w:rsidRDefault="00937C92" w:rsidP="00937C92">
            <w:pPr>
              <w:spacing w:before="60" w:after="60"/>
            </w:pPr>
            <w:r>
              <w:t>3</w:t>
            </w:r>
            <w:r w:rsidR="002608BE">
              <w:t>0</w:t>
            </w:r>
            <w:r>
              <w:t>.</w:t>
            </w:r>
            <w:r w:rsidRPr="009A3DC7">
              <w:t xml:space="preserve"> Voice Driven: </w:t>
            </w:r>
            <w:r>
              <w:t>Daily Digest – View Next Mail Piece</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F528AA4" w14:textId="1844107E" w:rsidR="00937C92" w:rsidRPr="009A3DC7" w:rsidRDefault="00937C92" w:rsidP="00937C92">
            <w:pPr>
              <w:spacing w:before="60" w:after="60"/>
            </w:pPr>
            <w:r>
              <w:t>Opens next mail piece</w:t>
            </w:r>
          </w:p>
        </w:tc>
      </w:tr>
      <w:tr w:rsidR="00937C92" w14:paraId="6C03B686"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273FBD" w14:textId="51106A41" w:rsidR="00937C92" w:rsidRPr="009A3DC7" w:rsidRDefault="00937C92" w:rsidP="00937C92">
            <w:pPr>
              <w:spacing w:before="60" w:after="60"/>
            </w:pPr>
            <w:r>
              <w:t>3</w:t>
            </w:r>
            <w:r w:rsidR="002608BE">
              <w:t>1</w:t>
            </w:r>
            <w:r>
              <w:t>.</w:t>
            </w:r>
            <w:r w:rsidRPr="009A3DC7">
              <w:t xml:space="preserve"> Voice Driven: </w:t>
            </w:r>
            <w:r>
              <w:t>Daily Digest – View Previous Mail Piece</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CB37FB" w14:textId="4C2E3913" w:rsidR="00937C92" w:rsidRPr="009A3DC7" w:rsidRDefault="00937C92" w:rsidP="00937C92">
            <w:pPr>
              <w:spacing w:before="60" w:after="60"/>
            </w:pPr>
            <w:r w:rsidRPr="009A3DC7" w:rsidDel="003010F8">
              <w:t xml:space="preserve">Opens </w:t>
            </w:r>
            <w:r>
              <w:t>previous mail piece</w:t>
            </w:r>
          </w:p>
        </w:tc>
      </w:tr>
      <w:tr w:rsidR="00937C92" w14:paraId="447A23CF"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E658A9" w14:textId="26C869FA" w:rsidR="00937C92" w:rsidRPr="009A3DC7" w:rsidRDefault="00937C92" w:rsidP="00937C92">
            <w:pPr>
              <w:spacing w:before="60" w:after="60"/>
            </w:pPr>
            <w:r>
              <w:t>3</w:t>
            </w:r>
            <w:r w:rsidR="002608BE">
              <w:t>2</w:t>
            </w:r>
            <w:r>
              <w:t>.</w:t>
            </w:r>
            <w:r w:rsidRPr="009A3DC7">
              <w:t xml:space="preserve"> Voice Driven: </w:t>
            </w:r>
            <w:r>
              <w:t>Open Upload Mail</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78C920B" w14:textId="312708D9" w:rsidR="00937C92" w:rsidRPr="009A3DC7" w:rsidRDefault="00937C92" w:rsidP="00937C92">
            <w:pPr>
              <w:spacing w:before="60" w:after="60"/>
            </w:pPr>
            <w:r>
              <w:t>Opens upload mail (photo gallery)</w:t>
            </w:r>
          </w:p>
        </w:tc>
      </w:tr>
      <w:tr w:rsidR="00937C92" w14:paraId="7A0F41A4"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5E1B1DA" w14:textId="33ED68EA" w:rsidR="00937C92" w:rsidRPr="009A3DC7" w:rsidRDefault="00937C92" w:rsidP="00937C92">
            <w:pPr>
              <w:spacing w:before="60" w:after="60"/>
            </w:pPr>
            <w:r>
              <w:t>3</w:t>
            </w:r>
            <w:r w:rsidR="002608BE">
              <w:t>3</w:t>
            </w:r>
            <w:r>
              <w:t>.</w:t>
            </w:r>
            <w:r w:rsidRPr="009A3DC7">
              <w:t xml:space="preserve"> Voice Driven: </w:t>
            </w:r>
            <w:r>
              <w:t>Open Scan Mail</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519161" w14:textId="1831E04A" w:rsidR="00937C92" w:rsidRPr="009A3DC7" w:rsidRDefault="00937C92" w:rsidP="00937C92">
            <w:pPr>
              <w:spacing w:before="60" w:after="60"/>
            </w:pPr>
            <w:r>
              <w:t>Opens scan mail (camera)</w:t>
            </w:r>
          </w:p>
        </w:tc>
      </w:tr>
      <w:tr w:rsidR="00937C92" w14:paraId="41D826FF"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3D14DC3" w14:textId="37C5AB71" w:rsidR="00937C92" w:rsidRPr="009A3DC7" w:rsidRDefault="00937C92" w:rsidP="00937C92">
            <w:pPr>
              <w:spacing w:before="60" w:after="60"/>
            </w:pPr>
            <w:r>
              <w:t>3</w:t>
            </w:r>
            <w:r w:rsidR="002608BE">
              <w:t>4</w:t>
            </w:r>
            <w:r>
              <w:t>.</w:t>
            </w:r>
            <w:r w:rsidRPr="009A3DC7">
              <w:t xml:space="preserve"> Voice Driven: </w:t>
            </w:r>
            <w:r>
              <w:t>Home Action/ Main Menu</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150F56A" w14:textId="37E8EDBE" w:rsidR="00937C92" w:rsidRPr="009A3DC7" w:rsidRDefault="00937C92" w:rsidP="00937C92">
            <w:pPr>
              <w:spacing w:before="60" w:after="60"/>
            </w:pPr>
            <w:r>
              <w:t>Opens main menu</w:t>
            </w:r>
          </w:p>
        </w:tc>
      </w:tr>
      <w:tr w:rsidR="00937C92" w14:paraId="33D4CD10"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71B105" w14:textId="2D233E85" w:rsidR="00937C92" w:rsidRPr="009A3DC7" w:rsidRDefault="00937C92" w:rsidP="00937C92">
            <w:pPr>
              <w:spacing w:before="60" w:after="60"/>
            </w:pPr>
            <w:r>
              <w:t>3</w:t>
            </w:r>
            <w:r w:rsidR="002608BE">
              <w:t>5</w:t>
            </w:r>
            <w:r>
              <w:t>.</w:t>
            </w:r>
            <w:r w:rsidRPr="009A3DC7">
              <w:t xml:space="preserve"> Voice Driven: </w:t>
            </w:r>
            <w:r>
              <w:t>Back Action</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E487FD" w14:textId="684CD3A6" w:rsidR="00937C92" w:rsidRPr="009A3DC7" w:rsidRDefault="00937C92" w:rsidP="00937C92">
            <w:pPr>
              <w:spacing w:before="60" w:after="60"/>
            </w:pPr>
            <w:r>
              <w:t>Navigates to previous screen</w:t>
            </w:r>
          </w:p>
        </w:tc>
      </w:tr>
      <w:tr w:rsidR="00937C92" w14:paraId="49A2919B"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62EBCD" w14:textId="0BBE1EF7" w:rsidR="00937C92" w:rsidRPr="009A3DC7" w:rsidRDefault="00937C92" w:rsidP="00937C92">
            <w:pPr>
              <w:spacing w:before="60" w:after="60"/>
            </w:pPr>
            <w:r>
              <w:t>3</w:t>
            </w:r>
            <w:r w:rsidR="002608BE">
              <w:t>6</w:t>
            </w:r>
            <w:r>
              <w:t>.</w:t>
            </w:r>
            <w:r w:rsidRPr="009A3DC7">
              <w:t xml:space="preserve"> Reading Mode: </w:t>
            </w:r>
            <w:r>
              <w:t>Whole Screen</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492B18" w14:textId="03BC4691" w:rsidR="00937C92" w:rsidRPr="009A3DC7" w:rsidRDefault="00937C92" w:rsidP="00937C92">
            <w:pPr>
              <w:spacing w:before="60" w:after="60"/>
            </w:pPr>
            <w:r>
              <w:t>Native OS text</w:t>
            </w:r>
            <w:r w:rsidRPr="009A3DC7">
              <w:t>-to-</w:t>
            </w:r>
            <w:r>
              <w:t>speech</w:t>
            </w:r>
            <w:r w:rsidRPr="009A3DC7">
              <w:t xml:space="preserve"> reading of </w:t>
            </w:r>
            <w:r>
              <w:t>whole screen</w:t>
            </w:r>
          </w:p>
        </w:tc>
      </w:tr>
      <w:tr w:rsidR="00937C92" w14:paraId="421187E1" w14:textId="77777777" w:rsidTr="36958FCA">
        <w:tc>
          <w:tcPr>
            <w:tcW w:w="4698"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971A9DD" w14:textId="53918DBC" w:rsidR="00937C92" w:rsidRPr="009A3DC7" w:rsidRDefault="00937C92" w:rsidP="00937C92">
            <w:pPr>
              <w:spacing w:before="60" w:after="60"/>
            </w:pPr>
            <w:r>
              <w:t>3</w:t>
            </w:r>
            <w:r w:rsidR="002608BE">
              <w:t>7</w:t>
            </w:r>
            <w:r>
              <w:t>.</w:t>
            </w:r>
            <w:r w:rsidRPr="009A3DC7">
              <w:t xml:space="preserve"> Reading Mode: </w:t>
            </w:r>
            <w:r>
              <w:t>Single User Interface (UI) Element</w:t>
            </w:r>
          </w:p>
        </w:tc>
        <w:tc>
          <w:tcPr>
            <w:tcW w:w="495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E84655D" w14:textId="369B503E" w:rsidR="00937C92" w:rsidRPr="009A3DC7" w:rsidRDefault="00937C92" w:rsidP="00937C92">
            <w:pPr>
              <w:spacing w:before="60" w:after="60"/>
            </w:pPr>
            <w:r>
              <w:t>Native OS text</w:t>
            </w:r>
            <w:r w:rsidRPr="009A3DC7">
              <w:t>-to-</w:t>
            </w:r>
            <w:r>
              <w:t>speech</w:t>
            </w:r>
            <w:r w:rsidRPr="009A3DC7">
              <w:t xml:space="preserve"> reading of </w:t>
            </w:r>
            <w:r>
              <w:t>single UI element</w:t>
            </w:r>
          </w:p>
        </w:tc>
      </w:tr>
    </w:tbl>
    <w:p w14:paraId="7DB0F1F1" w14:textId="3AA58D32" w:rsidR="00280822" w:rsidRDefault="00280822">
      <w:pPr>
        <w:pStyle w:val="Heading2"/>
      </w:pPr>
      <w:bookmarkStart w:id="37" w:name="_Toc118468838"/>
      <w:bookmarkStart w:id="38" w:name="_Toc118468899"/>
      <w:bookmarkStart w:id="39" w:name="_Toc118469065"/>
      <w:bookmarkStart w:id="40" w:name="_Toc118469180"/>
      <w:bookmarkStart w:id="41" w:name="_Toc118563708"/>
      <w:bookmarkStart w:id="42" w:name="_Toc118468839"/>
      <w:bookmarkStart w:id="43" w:name="_Toc118468900"/>
      <w:bookmarkStart w:id="44" w:name="_Toc118469066"/>
      <w:bookmarkStart w:id="45" w:name="_Toc118469181"/>
      <w:bookmarkStart w:id="46" w:name="_Toc118563709"/>
      <w:bookmarkStart w:id="47" w:name="_Toc118468840"/>
      <w:bookmarkStart w:id="48" w:name="_Toc118468901"/>
      <w:bookmarkStart w:id="49" w:name="_Toc118469067"/>
      <w:bookmarkStart w:id="50" w:name="_Toc118469182"/>
      <w:bookmarkStart w:id="51" w:name="_Toc118563710"/>
      <w:bookmarkStart w:id="52" w:name="_Toc118468841"/>
      <w:bookmarkStart w:id="53" w:name="_Toc118468902"/>
      <w:bookmarkStart w:id="54" w:name="_Toc118469068"/>
      <w:bookmarkStart w:id="55" w:name="_Toc118469183"/>
      <w:bookmarkStart w:id="56" w:name="_Toc118563711"/>
      <w:bookmarkStart w:id="57" w:name="_Toc118468842"/>
      <w:bookmarkStart w:id="58" w:name="_Toc118468903"/>
      <w:bookmarkStart w:id="59" w:name="_Toc118469069"/>
      <w:bookmarkStart w:id="60" w:name="_Toc118469184"/>
      <w:bookmarkStart w:id="61" w:name="_Toc118563712"/>
      <w:bookmarkStart w:id="62" w:name="_Toc118468843"/>
      <w:bookmarkStart w:id="63" w:name="_Toc118468904"/>
      <w:bookmarkStart w:id="64" w:name="_Toc118469070"/>
      <w:bookmarkStart w:id="65" w:name="_Toc118469185"/>
      <w:bookmarkStart w:id="66" w:name="_Toc118563713"/>
      <w:bookmarkStart w:id="67" w:name="_Toc112694712"/>
      <w:bookmarkStart w:id="68" w:name="_Toc765887807"/>
      <w:bookmarkStart w:id="69" w:name="_Toc113015315"/>
      <w:bookmarkStart w:id="70" w:name="_Toc118317636"/>
      <w:bookmarkStart w:id="71" w:name="_Toc118563714"/>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r>
        <w:lastRenderedPageBreak/>
        <w:t>Use Case Diagrams</w:t>
      </w:r>
      <w:bookmarkEnd w:id="67"/>
      <w:bookmarkEnd w:id="68"/>
      <w:bookmarkEnd w:id="69"/>
      <w:bookmarkEnd w:id="70"/>
      <w:bookmarkEnd w:id="71"/>
    </w:p>
    <w:p w14:paraId="663C1BA6" w14:textId="048CA410" w:rsidR="0C41703D" w:rsidRPr="005618BC" w:rsidRDefault="0C41703D" w:rsidP="00CB2AB3">
      <w:pPr>
        <w:pStyle w:val="ListParagraph"/>
        <w:keepNext/>
        <w:keepLines/>
        <w:numPr>
          <w:ilvl w:val="0"/>
          <w:numId w:val="5"/>
        </w:numPr>
        <w:spacing w:before="240" w:after="120" w:line="240" w:lineRule="atLeast"/>
        <w:ind w:left="446"/>
        <w:contextualSpacing w:val="0"/>
        <w:jc w:val="both"/>
        <w:rPr>
          <w:b/>
          <w:bCs/>
          <w:sz w:val="22"/>
          <w:szCs w:val="22"/>
        </w:rPr>
      </w:pPr>
      <w:bookmarkStart w:id="72" w:name="_Toc113015316"/>
      <w:r w:rsidRPr="368DEED4">
        <w:rPr>
          <w:b/>
          <w:bCs/>
          <w:sz w:val="22"/>
          <w:szCs w:val="22"/>
        </w:rPr>
        <w:t>Search Past Emails</w:t>
      </w:r>
      <w:bookmarkEnd w:id="72"/>
    </w:p>
    <w:p w14:paraId="6F4AC2D0" w14:textId="548A10BC" w:rsidR="00B210B1" w:rsidRDefault="0C41703D" w:rsidP="00A2320F">
      <w:pPr>
        <w:jc w:val="center"/>
      </w:pPr>
      <w:r>
        <w:rPr>
          <w:noProof/>
        </w:rPr>
        <w:drawing>
          <wp:inline distT="0" distB="0" distL="0" distR="0" wp14:anchorId="6BAD490A" wp14:editId="03FD6FA8">
            <wp:extent cx="4572000" cy="3171825"/>
            <wp:effectExtent l="0" t="0" r="0" b="0"/>
            <wp:docPr id="113004845" name="Picture 1130048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004845"/>
                    <pic:cNvPicPr/>
                  </pic:nvPicPr>
                  <pic:blipFill>
                    <a:blip r:embed="rId14">
                      <a:extLst>
                        <a:ext uri="{28A0092B-C50C-407E-A947-70E740481C1C}">
                          <a14:useLocalDpi xmlns:a14="http://schemas.microsoft.com/office/drawing/2010/main" val="0"/>
                        </a:ext>
                      </a:extLst>
                    </a:blip>
                    <a:stretch>
                      <a:fillRect/>
                    </a:stretch>
                  </pic:blipFill>
                  <pic:spPr>
                    <a:xfrm>
                      <a:off x="0" y="0"/>
                      <a:ext cx="4572000" cy="3171825"/>
                    </a:xfrm>
                    <a:prstGeom prst="rect">
                      <a:avLst/>
                    </a:prstGeom>
                  </pic:spPr>
                </pic:pic>
              </a:graphicData>
            </a:graphic>
          </wp:inline>
        </w:drawing>
      </w:r>
    </w:p>
    <w:p w14:paraId="25BC9511" w14:textId="55E46D1F" w:rsidR="008D52DC" w:rsidRDefault="008D52DC" w:rsidP="005F278C">
      <w:pPr>
        <w:pStyle w:val="Caption"/>
      </w:pPr>
      <w:r>
        <w:fldChar w:fldCharType="begin"/>
      </w:r>
      <w:r>
        <w:instrText>STYLEREF 1 \s</w:instrText>
      </w:r>
      <w:r>
        <w:fldChar w:fldCharType="separate"/>
      </w:r>
      <w:r w:rsidR="00DE4DEB">
        <w:rPr>
          <w:noProof/>
        </w:rPr>
        <w:t>2</w:t>
      </w:r>
      <w:r>
        <w:fldChar w:fldCharType="end"/>
      </w:r>
      <w:r w:rsidDel="00302D85">
        <w:t xml:space="preserve">Figure </w:t>
      </w:r>
      <w:fldSimple w:instr=" STYLEREF 2 \s ">
        <w:r w:rsidR="00302D85">
          <w:rPr>
            <w:noProof/>
          </w:rPr>
          <w:t>2.2</w:t>
        </w:r>
      </w:fldSimple>
      <w:r w:rsidR="00302D85">
        <w:t>.</w:t>
      </w:r>
      <w:fldSimple w:instr=" SEQ Figure \* ARABIC \s 2 ">
        <w:r w:rsidR="00302D85">
          <w:rPr>
            <w:noProof/>
          </w:rPr>
          <w:t>1</w:t>
        </w:r>
      </w:fldSimple>
      <w:r w:rsidR="00302D85">
        <w:t xml:space="preserve"> - </w:t>
      </w:r>
      <w:r w:rsidR="00302D85" w:rsidRPr="00594F2B" w:rsidDel="00302D85">
        <w:t>Search Past Emails System</w:t>
      </w:r>
    </w:p>
    <w:p w14:paraId="2793217F" w14:textId="77777777" w:rsidR="000A2DB8" w:rsidRDefault="00683046" w:rsidP="00A22070">
      <w:pPr>
        <w:spacing w:before="120"/>
        <w:jc w:val="both"/>
        <w:rPr>
          <w:b/>
          <w:bCs/>
          <w:sz w:val="22"/>
          <w:szCs w:val="22"/>
        </w:rPr>
      </w:pPr>
      <w:r w:rsidRPr="002F72D9">
        <w:rPr>
          <w:b/>
          <w:bCs/>
          <w:sz w:val="22"/>
          <w:szCs w:val="22"/>
        </w:rPr>
        <w:t>Description:</w:t>
      </w:r>
    </w:p>
    <w:p w14:paraId="3D8DEB89" w14:textId="383A170D" w:rsidR="00A144DC" w:rsidRPr="00E53F98" w:rsidRDefault="00A144DC" w:rsidP="00A22070">
      <w:pPr>
        <w:ind w:left="360"/>
        <w:jc w:val="both"/>
        <w:rPr>
          <w:b/>
          <w:bCs/>
          <w:sz w:val="22"/>
          <w:szCs w:val="22"/>
        </w:rPr>
      </w:pPr>
      <w:r w:rsidRPr="07958B33">
        <w:rPr>
          <w:sz w:val="22"/>
          <w:szCs w:val="22"/>
        </w:rPr>
        <w:t xml:space="preserve">This Use Case diagram describes the functionality available for </w:t>
      </w:r>
      <w:r w:rsidR="71FEF0A9" w:rsidRPr="6F7D70FE">
        <w:rPr>
          <w:sz w:val="22"/>
          <w:szCs w:val="22"/>
        </w:rPr>
        <w:t xml:space="preserve">the </w:t>
      </w:r>
      <w:r w:rsidR="71FEF0A9" w:rsidRPr="76057638">
        <w:rPr>
          <w:sz w:val="22"/>
          <w:szCs w:val="22"/>
        </w:rPr>
        <w:t xml:space="preserve">Search Past Emails </w:t>
      </w:r>
      <w:r w:rsidR="10138711" w:rsidRPr="477A2314">
        <w:rPr>
          <w:sz w:val="22"/>
          <w:szCs w:val="22"/>
        </w:rPr>
        <w:t>f</w:t>
      </w:r>
      <w:r w:rsidR="7DD2F521" w:rsidRPr="477A2314">
        <w:rPr>
          <w:sz w:val="22"/>
          <w:szCs w:val="22"/>
        </w:rPr>
        <w:t>eature</w:t>
      </w:r>
      <w:r w:rsidR="71FEF0A9" w:rsidRPr="76057638">
        <w:rPr>
          <w:sz w:val="22"/>
          <w:szCs w:val="22"/>
        </w:rPr>
        <w:t xml:space="preserve"> within the application</w:t>
      </w:r>
      <w:r w:rsidRPr="07958B33">
        <w:rPr>
          <w:sz w:val="22"/>
          <w:szCs w:val="22"/>
        </w:rPr>
        <w:t>.</w:t>
      </w:r>
    </w:p>
    <w:p w14:paraId="0891BDFD" w14:textId="77777777" w:rsidR="002E5ED6" w:rsidRPr="00E53F98" w:rsidRDefault="00683046" w:rsidP="00A22070">
      <w:pPr>
        <w:spacing w:before="120"/>
        <w:jc w:val="both"/>
        <w:rPr>
          <w:b/>
          <w:bCs/>
          <w:sz w:val="22"/>
          <w:szCs w:val="22"/>
        </w:rPr>
      </w:pPr>
      <w:r w:rsidRPr="00E53F98">
        <w:rPr>
          <w:b/>
          <w:bCs/>
          <w:sz w:val="22"/>
          <w:szCs w:val="22"/>
        </w:rPr>
        <w:t>Use Cases:</w:t>
      </w:r>
    </w:p>
    <w:p w14:paraId="5D53E024" w14:textId="553E4E19" w:rsidR="00F84023" w:rsidRPr="00A144DC" w:rsidRDefault="48289509" w:rsidP="000C0760">
      <w:pPr>
        <w:pStyle w:val="Preconditionlist"/>
        <w:numPr>
          <w:ilvl w:val="0"/>
          <w:numId w:val="67"/>
        </w:numPr>
        <w:spacing w:line="240" w:lineRule="auto"/>
        <w:jc w:val="both"/>
      </w:pPr>
      <w:r w:rsidRPr="1F0573A8">
        <w:t>Search past emails using specific date range and keyword</w:t>
      </w:r>
      <w:r w:rsidR="4D82ECBA">
        <w:t xml:space="preserve"> or sender and mail body text keywords</w:t>
      </w:r>
    </w:p>
    <w:p w14:paraId="75CAAFB3" w14:textId="77AB118E" w:rsidR="00A144DC" w:rsidRPr="00165D2C" w:rsidRDefault="6AE694E9" w:rsidP="00A22070">
      <w:pPr>
        <w:spacing w:before="120"/>
        <w:jc w:val="both"/>
        <w:rPr>
          <w:b/>
          <w:bCs/>
          <w:sz w:val="22"/>
          <w:szCs w:val="22"/>
        </w:rPr>
      </w:pPr>
      <w:r w:rsidRPr="00165D2C">
        <w:rPr>
          <w:b/>
          <w:bCs/>
          <w:sz w:val="22"/>
          <w:szCs w:val="22"/>
        </w:rPr>
        <w:t>Primary Actor:</w:t>
      </w:r>
    </w:p>
    <w:p w14:paraId="7BC35212" w14:textId="47534258" w:rsidR="00683046" w:rsidRDefault="30ED407A" w:rsidP="00A22070">
      <w:pPr>
        <w:ind w:left="360"/>
        <w:jc w:val="both"/>
        <w:rPr>
          <w:sz w:val="22"/>
          <w:szCs w:val="22"/>
        </w:rPr>
      </w:pPr>
      <w:r w:rsidRPr="26CC1796">
        <w:rPr>
          <w:sz w:val="22"/>
          <w:szCs w:val="22"/>
        </w:rPr>
        <w:t>User</w:t>
      </w:r>
      <w:r w:rsidR="00A144DC" w:rsidRPr="6DA74132">
        <w:rPr>
          <w:sz w:val="22"/>
          <w:szCs w:val="22"/>
        </w:rPr>
        <w:t xml:space="preserve"> –user of the application</w:t>
      </w:r>
      <w:r w:rsidR="00596E75" w:rsidRPr="6DA74132">
        <w:rPr>
          <w:sz w:val="22"/>
          <w:szCs w:val="22"/>
        </w:rPr>
        <w:t>.</w:t>
      </w:r>
    </w:p>
    <w:p w14:paraId="51C6DB6D" w14:textId="769FEF71" w:rsidR="00683046" w:rsidRPr="00165D2C" w:rsidRDefault="00683046" w:rsidP="00A22070">
      <w:pPr>
        <w:spacing w:before="120"/>
        <w:jc w:val="both"/>
        <w:rPr>
          <w:b/>
          <w:bCs/>
          <w:sz w:val="22"/>
          <w:szCs w:val="22"/>
        </w:rPr>
      </w:pPr>
      <w:r w:rsidRPr="00165D2C">
        <w:rPr>
          <w:b/>
          <w:bCs/>
          <w:sz w:val="22"/>
          <w:szCs w:val="22"/>
        </w:rPr>
        <w:t>Supporting Actors:</w:t>
      </w:r>
    </w:p>
    <w:p w14:paraId="54DCBFDC" w14:textId="73A3D748" w:rsidR="00A144DC" w:rsidRDefault="5F22EB4B" w:rsidP="00A22070">
      <w:pPr>
        <w:ind w:left="360"/>
        <w:jc w:val="both"/>
        <w:rPr>
          <w:sz w:val="22"/>
          <w:szCs w:val="22"/>
        </w:rPr>
      </w:pPr>
      <w:r w:rsidRPr="26CC1796">
        <w:rPr>
          <w:sz w:val="22"/>
          <w:szCs w:val="22"/>
        </w:rPr>
        <w:t>Email Service – User's email service provider</w:t>
      </w:r>
    </w:p>
    <w:p w14:paraId="64889EBB" w14:textId="77777777" w:rsidR="00683046" w:rsidRPr="00165D2C" w:rsidRDefault="00F84023" w:rsidP="00A22070">
      <w:pPr>
        <w:spacing w:before="120"/>
        <w:jc w:val="both"/>
        <w:rPr>
          <w:b/>
          <w:bCs/>
          <w:sz w:val="22"/>
          <w:szCs w:val="22"/>
        </w:rPr>
      </w:pPr>
      <w:r w:rsidRPr="00165D2C">
        <w:rPr>
          <w:b/>
          <w:bCs/>
          <w:sz w:val="22"/>
          <w:szCs w:val="22"/>
        </w:rPr>
        <w:t>Stakeholders and Interests:</w:t>
      </w:r>
    </w:p>
    <w:p w14:paraId="683E67A3" w14:textId="7C4A18EB" w:rsidR="00F84023" w:rsidRDefault="300E819C" w:rsidP="00A22070">
      <w:pPr>
        <w:ind w:left="360"/>
        <w:jc w:val="both"/>
        <w:rPr>
          <w:sz w:val="22"/>
          <w:szCs w:val="22"/>
        </w:rPr>
      </w:pPr>
      <w:r w:rsidRPr="60B270DD">
        <w:rPr>
          <w:sz w:val="22"/>
          <w:szCs w:val="22"/>
        </w:rPr>
        <w:t>User desires to search emails in their inbox.</w:t>
      </w:r>
    </w:p>
    <w:p w14:paraId="494979EA" w14:textId="77777777" w:rsidR="00F84023" w:rsidRPr="00165D2C" w:rsidRDefault="00F84023" w:rsidP="00A22070">
      <w:pPr>
        <w:spacing w:before="120"/>
        <w:jc w:val="both"/>
        <w:rPr>
          <w:b/>
          <w:bCs/>
          <w:sz w:val="22"/>
          <w:szCs w:val="22"/>
        </w:rPr>
      </w:pPr>
      <w:r w:rsidRPr="00165D2C">
        <w:rPr>
          <w:b/>
          <w:bCs/>
          <w:sz w:val="22"/>
          <w:szCs w:val="22"/>
        </w:rPr>
        <w:t>Pre-Conditions:</w:t>
      </w:r>
    </w:p>
    <w:p w14:paraId="22D6E41F" w14:textId="7143F2AE" w:rsidR="00F84023" w:rsidRDefault="7D12BCA0" w:rsidP="00A22070">
      <w:pPr>
        <w:ind w:left="360"/>
        <w:jc w:val="both"/>
        <w:rPr>
          <w:sz w:val="22"/>
          <w:szCs w:val="22"/>
        </w:rPr>
      </w:pPr>
      <w:r w:rsidRPr="6DA74132">
        <w:rPr>
          <w:sz w:val="22"/>
          <w:szCs w:val="22"/>
        </w:rPr>
        <w:t>User</w:t>
      </w:r>
      <w:r w:rsidR="0361749C" w:rsidRPr="6DA74132">
        <w:rPr>
          <w:sz w:val="22"/>
          <w:szCs w:val="22"/>
        </w:rPr>
        <w:t xml:space="preserve"> must </w:t>
      </w:r>
      <w:r w:rsidR="11EC38FD" w:rsidRPr="6DA74132">
        <w:rPr>
          <w:sz w:val="22"/>
          <w:szCs w:val="22"/>
        </w:rPr>
        <w:t>have an</w:t>
      </w:r>
      <w:r w:rsidRPr="6DA74132">
        <w:rPr>
          <w:sz w:val="22"/>
          <w:szCs w:val="22"/>
        </w:rPr>
        <w:t xml:space="preserve"> operational email account that is accessible through the application</w:t>
      </w:r>
      <w:r w:rsidR="5133A5C1" w:rsidRPr="6DA74132">
        <w:rPr>
          <w:sz w:val="22"/>
          <w:szCs w:val="22"/>
        </w:rPr>
        <w:t xml:space="preserve"> and must be logged into the application</w:t>
      </w:r>
      <w:r w:rsidRPr="6DA74132">
        <w:rPr>
          <w:sz w:val="22"/>
          <w:szCs w:val="22"/>
        </w:rPr>
        <w:t>.</w:t>
      </w:r>
    </w:p>
    <w:p w14:paraId="21621706" w14:textId="77777777" w:rsidR="00F84023" w:rsidRPr="00165D2C" w:rsidRDefault="00F84023" w:rsidP="00A22070">
      <w:pPr>
        <w:spacing w:before="120"/>
        <w:jc w:val="both"/>
        <w:rPr>
          <w:b/>
          <w:bCs/>
          <w:sz w:val="22"/>
          <w:szCs w:val="22"/>
        </w:rPr>
      </w:pPr>
      <w:r w:rsidRPr="00165D2C">
        <w:rPr>
          <w:b/>
          <w:bCs/>
          <w:sz w:val="22"/>
          <w:szCs w:val="22"/>
        </w:rPr>
        <w:t>Post Conditions:</w:t>
      </w:r>
    </w:p>
    <w:p w14:paraId="4B19FE65" w14:textId="47EEBCE7" w:rsidR="00F84023" w:rsidRDefault="6B655D4A" w:rsidP="00A22070">
      <w:pPr>
        <w:ind w:left="360"/>
        <w:jc w:val="both"/>
        <w:rPr>
          <w:sz w:val="22"/>
          <w:szCs w:val="22"/>
        </w:rPr>
      </w:pPr>
      <w:r w:rsidRPr="0D2B414F">
        <w:rPr>
          <w:sz w:val="22"/>
          <w:szCs w:val="22"/>
        </w:rPr>
        <w:t>User is on the list of filtered emails page until they press the back action</w:t>
      </w:r>
      <w:r w:rsidRPr="22E6D9C0">
        <w:rPr>
          <w:sz w:val="22"/>
          <w:szCs w:val="22"/>
        </w:rPr>
        <w:t xml:space="preserve">. </w:t>
      </w:r>
      <w:r w:rsidRPr="0D2B414F">
        <w:rPr>
          <w:sz w:val="22"/>
          <w:szCs w:val="22"/>
        </w:rPr>
        <w:t>Search criteria will stay until the user clears it or closes the application</w:t>
      </w:r>
      <w:r w:rsidR="6A26C286" w:rsidRPr="6DA74132">
        <w:rPr>
          <w:sz w:val="22"/>
          <w:szCs w:val="22"/>
        </w:rPr>
        <w:t>.</w:t>
      </w:r>
    </w:p>
    <w:p w14:paraId="47EF7291" w14:textId="77777777" w:rsidR="00F84023" w:rsidRPr="00165D2C" w:rsidRDefault="00F84023" w:rsidP="00A22070">
      <w:pPr>
        <w:spacing w:before="120"/>
        <w:jc w:val="both"/>
        <w:rPr>
          <w:b/>
          <w:bCs/>
          <w:sz w:val="22"/>
          <w:szCs w:val="22"/>
        </w:rPr>
      </w:pPr>
      <w:r w:rsidRPr="00165D2C">
        <w:rPr>
          <w:b/>
          <w:bCs/>
          <w:sz w:val="22"/>
          <w:szCs w:val="22"/>
        </w:rPr>
        <w:t>Minimal Guarantee:</w:t>
      </w:r>
    </w:p>
    <w:p w14:paraId="68A201D2" w14:textId="2E40A8BE" w:rsidR="004D21A7" w:rsidRDefault="5C20448C" w:rsidP="00A22070">
      <w:pPr>
        <w:ind w:left="360"/>
        <w:jc w:val="both"/>
        <w:rPr>
          <w:sz w:val="22"/>
          <w:szCs w:val="22"/>
        </w:rPr>
      </w:pPr>
      <w:r w:rsidRPr="6DA74132">
        <w:rPr>
          <w:sz w:val="22"/>
          <w:szCs w:val="22"/>
        </w:rPr>
        <w:t>User is provided with a view of emails that match the given search criteria.</w:t>
      </w:r>
    </w:p>
    <w:p w14:paraId="2A2CCE60" w14:textId="706DAD37" w:rsidR="004D21A7" w:rsidRPr="00165D2C" w:rsidRDefault="004D21A7" w:rsidP="00A22070">
      <w:pPr>
        <w:spacing w:before="120"/>
        <w:jc w:val="both"/>
        <w:rPr>
          <w:b/>
          <w:bCs/>
          <w:sz w:val="22"/>
          <w:szCs w:val="22"/>
        </w:rPr>
      </w:pPr>
      <w:r w:rsidRPr="00165D2C">
        <w:rPr>
          <w:b/>
          <w:bCs/>
          <w:sz w:val="22"/>
          <w:szCs w:val="22"/>
        </w:rPr>
        <w:t>Main Success Scenario</w:t>
      </w:r>
      <w:r w:rsidR="00DF2F4B">
        <w:rPr>
          <w:b/>
          <w:bCs/>
          <w:sz w:val="22"/>
          <w:szCs w:val="22"/>
        </w:rPr>
        <w:t>:</w:t>
      </w:r>
    </w:p>
    <w:p w14:paraId="006F6DF0" w14:textId="2426D70C" w:rsidR="00583340" w:rsidRPr="00461EED" w:rsidRDefault="488F47B9" w:rsidP="000C0760">
      <w:pPr>
        <w:pStyle w:val="Preconditionlist"/>
        <w:numPr>
          <w:ilvl w:val="0"/>
          <w:numId w:val="72"/>
        </w:numPr>
        <w:spacing w:line="240" w:lineRule="auto"/>
        <w:jc w:val="both"/>
      </w:pPr>
      <w:r w:rsidRPr="00461EED">
        <w:t>User is able to input date range or keyword into search.</w:t>
      </w:r>
    </w:p>
    <w:p w14:paraId="40D81D01" w14:textId="5A93E47E" w:rsidR="00CD4100" w:rsidRDefault="488F47B9" w:rsidP="000C0760">
      <w:pPr>
        <w:pStyle w:val="Preconditionlist"/>
        <w:numPr>
          <w:ilvl w:val="0"/>
          <w:numId w:val="67"/>
        </w:numPr>
        <w:spacing w:line="240" w:lineRule="auto"/>
        <w:jc w:val="both"/>
      </w:pPr>
      <w:r w:rsidRPr="00461EED">
        <w:lastRenderedPageBreak/>
        <w:t>User is able to select “</w:t>
      </w:r>
      <w:r w:rsidR="323DA198">
        <w:t>Search</w:t>
      </w:r>
      <w:r w:rsidRPr="00461EED">
        <w:t>”.</w:t>
      </w:r>
    </w:p>
    <w:p w14:paraId="4DD93B92" w14:textId="30FCF84D" w:rsidR="00583340" w:rsidRPr="000A2DB8" w:rsidRDefault="488F47B9" w:rsidP="000C0760">
      <w:pPr>
        <w:pStyle w:val="Preconditionlist"/>
        <w:numPr>
          <w:ilvl w:val="0"/>
          <w:numId w:val="67"/>
        </w:numPr>
        <w:spacing w:line="240" w:lineRule="auto"/>
        <w:jc w:val="both"/>
      </w:pPr>
      <w:r w:rsidRPr="00CD4100">
        <w:t xml:space="preserve">User is presented with a filtered view of emails </w:t>
      </w:r>
      <w:r w:rsidR="573568E5">
        <w:t>from local storage</w:t>
      </w:r>
      <w:r>
        <w:t xml:space="preserve"> </w:t>
      </w:r>
      <w:r w:rsidRPr="00CD4100">
        <w:t>that match the search criteria.</w:t>
      </w:r>
    </w:p>
    <w:p w14:paraId="21CF3066" w14:textId="1E16EC23" w:rsidR="001F5A08" w:rsidRPr="00165D2C" w:rsidRDefault="001F5A08" w:rsidP="00A22070">
      <w:pPr>
        <w:spacing w:before="120"/>
        <w:jc w:val="both"/>
        <w:rPr>
          <w:b/>
          <w:bCs/>
          <w:sz w:val="22"/>
          <w:szCs w:val="22"/>
        </w:rPr>
      </w:pPr>
      <w:r w:rsidRPr="00165D2C">
        <w:rPr>
          <w:b/>
          <w:bCs/>
          <w:sz w:val="22"/>
          <w:szCs w:val="22"/>
        </w:rPr>
        <w:t>Extensions</w:t>
      </w:r>
      <w:r w:rsidR="00DF2F4B">
        <w:rPr>
          <w:b/>
          <w:bCs/>
          <w:sz w:val="22"/>
          <w:szCs w:val="22"/>
        </w:rPr>
        <w:t>:</w:t>
      </w:r>
    </w:p>
    <w:p w14:paraId="58E45747" w14:textId="1D961A4A" w:rsidR="001F5A08" w:rsidRDefault="4990CBBA" w:rsidP="36958FCA">
      <w:pPr>
        <w:ind w:firstLine="360"/>
        <w:jc w:val="both"/>
        <w:rPr>
          <w:sz w:val="22"/>
          <w:szCs w:val="22"/>
        </w:rPr>
      </w:pPr>
      <w:r w:rsidRPr="76B67D97">
        <w:rPr>
          <w:sz w:val="22"/>
          <w:szCs w:val="22"/>
        </w:rPr>
        <w:t>1</w:t>
      </w:r>
      <w:r w:rsidR="7F7463B7" w:rsidRPr="76B67D97">
        <w:rPr>
          <w:sz w:val="22"/>
          <w:szCs w:val="22"/>
        </w:rPr>
        <w:t>a</w:t>
      </w:r>
      <w:r w:rsidRPr="5D87D5AD">
        <w:rPr>
          <w:sz w:val="22"/>
          <w:szCs w:val="22"/>
        </w:rPr>
        <w:t xml:space="preserve">. </w:t>
      </w:r>
      <w:r w:rsidR="1EC2D5CA" w:rsidRPr="5D87D5AD">
        <w:rPr>
          <w:sz w:val="22"/>
          <w:szCs w:val="22"/>
        </w:rPr>
        <w:t xml:space="preserve"> </w:t>
      </w:r>
      <w:r w:rsidR="37656CD2">
        <w:t xml:space="preserve">User is able to </w:t>
      </w:r>
      <w:r w:rsidR="0C5B2DB7">
        <w:t>select the “Advanced Search” option</w:t>
      </w:r>
      <w:r w:rsidR="37656CD2">
        <w:t>.</w:t>
      </w:r>
      <w:r w:rsidR="37656CD2" w:rsidRPr="5D87D5AD">
        <w:rPr>
          <w:sz w:val="22"/>
          <w:szCs w:val="22"/>
        </w:rPr>
        <w:t xml:space="preserve"> </w:t>
      </w:r>
    </w:p>
    <w:p w14:paraId="6F685FE7" w14:textId="0C9D5FD5" w:rsidR="001F5A08" w:rsidRDefault="1FD4AB6C" w:rsidP="36958FCA">
      <w:pPr>
        <w:ind w:firstLine="360"/>
        <w:jc w:val="both"/>
        <w:rPr>
          <w:sz w:val="22"/>
          <w:szCs w:val="22"/>
        </w:rPr>
      </w:pPr>
      <w:r w:rsidRPr="76B67D97">
        <w:rPr>
          <w:sz w:val="22"/>
          <w:szCs w:val="22"/>
        </w:rPr>
        <w:t>1</w:t>
      </w:r>
      <w:r w:rsidR="69939148" w:rsidRPr="76B67D97">
        <w:rPr>
          <w:sz w:val="22"/>
          <w:szCs w:val="22"/>
        </w:rPr>
        <w:t>b</w:t>
      </w:r>
      <w:r w:rsidRPr="4E19BF51">
        <w:rPr>
          <w:sz w:val="22"/>
          <w:szCs w:val="22"/>
        </w:rPr>
        <w:t xml:space="preserve">. User is able to input date range, sender keyword, and </w:t>
      </w:r>
      <w:r w:rsidRPr="112A8932">
        <w:rPr>
          <w:sz w:val="22"/>
          <w:szCs w:val="22"/>
        </w:rPr>
        <w:t>mail body keyword.</w:t>
      </w:r>
    </w:p>
    <w:p w14:paraId="341EB045" w14:textId="62D17A97" w:rsidR="10CDA036" w:rsidRPr="00CB2AB3" w:rsidRDefault="7538EE50" w:rsidP="00CB2AB3">
      <w:pPr>
        <w:pStyle w:val="ListParagraph"/>
        <w:keepNext/>
        <w:keepLines/>
        <w:numPr>
          <w:ilvl w:val="0"/>
          <w:numId w:val="5"/>
        </w:numPr>
        <w:spacing w:before="240" w:after="120" w:line="240" w:lineRule="atLeast"/>
        <w:ind w:left="446"/>
        <w:contextualSpacing w:val="0"/>
        <w:jc w:val="both"/>
        <w:rPr>
          <w:b/>
          <w:bCs/>
          <w:sz w:val="22"/>
          <w:szCs w:val="22"/>
        </w:rPr>
      </w:pPr>
      <w:r w:rsidRPr="368DEED4">
        <w:rPr>
          <w:b/>
          <w:bCs/>
          <w:sz w:val="22"/>
          <w:szCs w:val="22"/>
        </w:rPr>
        <w:t>Chatbot</w:t>
      </w:r>
    </w:p>
    <w:p w14:paraId="351919C1" w14:textId="26972B65" w:rsidR="7538EE50" w:rsidRDefault="36BAE741" w:rsidP="36958FCA">
      <w:pPr>
        <w:spacing w:before="240" w:after="240"/>
        <w:jc w:val="center"/>
      </w:pPr>
      <w:r>
        <w:rPr>
          <w:noProof/>
        </w:rPr>
        <w:drawing>
          <wp:inline distT="0" distB="0" distL="0" distR="0" wp14:anchorId="67D75B1E" wp14:editId="4F9A3DB4">
            <wp:extent cx="5943600" cy="4853942"/>
            <wp:effectExtent l="0" t="0" r="0" b="0"/>
            <wp:docPr id="1250569994" name="Picture 12505699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0569994"/>
                    <pic:cNvPicPr/>
                  </pic:nvPicPr>
                  <pic:blipFill>
                    <a:blip r:embed="rId15">
                      <a:extLst>
                        <a:ext uri="{28A0092B-C50C-407E-A947-70E740481C1C}">
                          <a14:useLocalDpi xmlns:a14="http://schemas.microsoft.com/office/drawing/2010/main" val="0"/>
                        </a:ext>
                      </a:extLst>
                    </a:blip>
                    <a:stretch>
                      <a:fillRect/>
                    </a:stretch>
                  </pic:blipFill>
                  <pic:spPr>
                    <a:xfrm>
                      <a:off x="0" y="0"/>
                      <a:ext cx="5943600" cy="4853942"/>
                    </a:xfrm>
                    <a:prstGeom prst="rect">
                      <a:avLst/>
                    </a:prstGeom>
                  </pic:spPr>
                </pic:pic>
              </a:graphicData>
            </a:graphic>
          </wp:inline>
        </w:drawing>
      </w:r>
    </w:p>
    <w:p w14:paraId="47961415" w14:textId="488B835B" w:rsidR="00FC12AC" w:rsidRDefault="00FC12AC" w:rsidP="005F278C">
      <w:pPr>
        <w:pStyle w:val="Caption"/>
      </w:pPr>
      <w:r>
        <w:t xml:space="preserve">Figure </w:t>
      </w:r>
      <w:fldSimple w:instr=" STYLEREF 2 \s ">
        <w:r w:rsidR="00302D85">
          <w:rPr>
            <w:noProof/>
          </w:rPr>
          <w:t>2.2</w:t>
        </w:r>
      </w:fldSimple>
      <w:r w:rsidR="00302D85">
        <w:t>.</w:t>
      </w:r>
      <w:fldSimple w:instr=" SEQ Figure \* ARABIC \s 2 ">
        <w:r w:rsidR="00302D85">
          <w:rPr>
            <w:noProof/>
          </w:rPr>
          <w:t>2</w:t>
        </w:r>
      </w:fldSimple>
      <w:r w:rsidDel="00302D85">
        <w:fldChar w:fldCharType="begin"/>
      </w:r>
      <w:r w:rsidDel="00302D85">
        <w:fldChar w:fldCharType="end"/>
      </w:r>
      <w:r w:rsidR="2B90D70D">
        <w:t xml:space="preserve"> - Chatbot System</w:t>
      </w:r>
    </w:p>
    <w:p w14:paraId="78769EA3" w14:textId="470DA7C7" w:rsidR="00FC12AC" w:rsidRPr="00FC12AC" w:rsidRDefault="00FC12AC" w:rsidP="00A22070">
      <w:pPr>
        <w:jc w:val="both"/>
        <w:rPr>
          <w:b/>
          <w:bCs/>
          <w:sz w:val="22"/>
          <w:szCs w:val="22"/>
        </w:rPr>
      </w:pPr>
      <w:r w:rsidRPr="00FC12AC">
        <w:rPr>
          <w:b/>
          <w:bCs/>
          <w:sz w:val="22"/>
          <w:szCs w:val="22"/>
        </w:rPr>
        <w:t>Description:</w:t>
      </w:r>
    </w:p>
    <w:p w14:paraId="5AD0C4C2" w14:textId="50236215" w:rsidR="19D81367" w:rsidRPr="00B30812" w:rsidRDefault="19D81367" w:rsidP="00A22070">
      <w:pPr>
        <w:ind w:left="360"/>
        <w:jc w:val="both"/>
        <w:rPr>
          <w:sz w:val="22"/>
          <w:szCs w:val="22"/>
        </w:rPr>
      </w:pPr>
      <w:r w:rsidRPr="00B30812">
        <w:rPr>
          <w:sz w:val="22"/>
          <w:szCs w:val="22"/>
        </w:rPr>
        <w:t xml:space="preserve">This Use Case diagram describes the functionality available for the </w:t>
      </w:r>
      <w:r w:rsidR="5DA005A9" w:rsidRPr="00B30812">
        <w:rPr>
          <w:sz w:val="22"/>
          <w:szCs w:val="22"/>
        </w:rPr>
        <w:t>Chatbot</w:t>
      </w:r>
      <w:r w:rsidRPr="00B30812">
        <w:rPr>
          <w:sz w:val="22"/>
          <w:szCs w:val="22"/>
        </w:rPr>
        <w:t xml:space="preserve"> f</w:t>
      </w:r>
      <w:r w:rsidR="3463AD07" w:rsidRPr="00B30812">
        <w:rPr>
          <w:sz w:val="22"/>
          <w:szCs w:val="22"/>
        </w:rPr>
        <w:t xml:space="preserve">eature </w:t>
      </w:r>
      <w:r w:rsidRPr="00B30812">
        <w:rPr>
          <w:sz w:val="22"/>
          <w:szCs w:val="22"/>
        </w:rPr>
        <w:t>within the application.</w:t>
      </w:r>
    </w:p>
    <w:p w14:paraId="0E551CC5" w14:textId="77777777" w:rsidR="19D81367" w:rsidRPr="00B30812" w:rsidRDefault="19D81367" w:rsidP="00A22070">
      <w:pPr>
        <w:spacing w:before="120"/>
        <w:jc w:val="both"/>
        <w:rPr>
          <w:b/>
          <w:bCs/>
          <w:sz w:val="22"/>
          <w:szCs w:val="22"/>
        </w:rPr>
      </w:pPr>
      <w:r w:rsidRPr="00B30812">
        <w:rPr>
          <w:b/>
          <w:bCs/>
          <w:sz w:val="22"/>
          <w:szCs w:val="22"/>
        </w:rPr>
        <w:t>Use Cases:</w:t>
      </w:r>
    </w:p>
    <w:p w14:paraId="0F29F067" w14:textId="2213D544" w:rsidR="5A769CEC" w:rsidRPr="00B30812" w:rsidRDefault="5A769CEC" w:rsidP="000C0760">
      <w:pPr>
        <w:pStyle w:val="Preconditionlist"/>
        <w:numPr>
          <w:ilvl w:val="0"/>
          <w:numId w:val="79"/>
        </w:numPr>
        <w:jc w:val="both"/>
      </w:pPr>
      <w:r w:rsidRPr="00B30812">
        <w:t>Initial Chat Suggestions</w:t>
      </w:r>
    </w:p>
    <w:p w14:paraId="1153AE7A" w14:textId="046A03CB" w:rsidR="5A769CEC" w:rsidRPr="00B30812" w:rsidRDefault="5A769CEC" w:rsidP="000C0760">
      <w:pPr>
        <w:pStyle w:val="Preconditionlist"/>
        <w:numPr>
          <w:ilvl w:val="0"/>
          <w:numId w:val="79"/>
        </w:numPr>
        <w:jc w:val="both"/>
      </w:pPr>
      <w:r w:rsidRPr="00B30812">
        <w:t>Request Help Documentation</w:t>
      </w:r>
    </w:p>
    <w:p w14:paraId="4BF7A215" w14:textId="4AB58413" w:rsidR="5A769CEC" w:rsidRPr="00B30812" w:rsidRDefault="5A769CEC" w:rsidP="000C0760">
      <w:pPr>
        <w:pStyle w:val="Preconditionlist"/>
        <w:numPr>
          <w:ilvl w:val="0"/>
          <w:numId w:val="79"/>
        </w:numPr>
        <w:jc w:val="both"/>
      </w:pPr>
      <w:r w:rsidRPr="00B30812">
        <w:t>Adding Notifications</w:t>
      </w:r>
    </w:p>
    <w:p w14:paraId="529EBF99" w14:textId="6A93EE91" w:rsidR="5A769CEC" w:rsidRPr="00B30812" w:rsidRDefault="5A769CEC" w:rsidP="000C0760">
      <w:pPr>
        <w:pStyle w:val="Preconditionlist"/>
        <w:numPr>
          <w:ilvl w:val="0"/>
          <w:numId w:val="79"/>
        </w:numPr>
        <w:jc w:val="both"/>
      </w:pPr>
      <w:r w:rsidRPr="00B30812">
        <w:t>Removing Notifications</w:t>
      </w:r>
    </w:p>
    <w:p w14:paraId="18C51A94" w14:textId="7D0C6CE0" w:rsidR="5A769CEC" w:rsidRPr="00B30812" w:rsidRDefault="5A769CEC" w:rsidP="000C0760">
      <w:pPr>
        <w:pStyle w:val="Preconditionlist"/>
        <w:numPr>
          <w:ilvl w:val="0"/>
          <w:numId w:val="79"/>
        </w:numPr>
        <w:jc w:val="both"/>
      </w:pPr>
      <w:r w:rsidRPr="00B30812">
        <w:t>Search Mail by Name</w:t>
      </w:r>
    </w:p>
    <w:p w14:paraId="06D288D6" w14:textId="4631045B" w:rsidR="5A769CEC" w:rsidRPr="00B30812" w:rsidRDefault="5A769CEC" w:rsidP="000C0760">
      <w:pPr>
        <w:pStyle w:val="Preconditionlist"/>
        <w:numPr>
          <w:ilvl w:val="0"/>
          <w:numId w:val="79"/>
        </w:numPr>
        <w:jc w:val="both"/>
      </w:pPr>
      <w:r w:rsidRPr="00B30812">
        <w:lastRenderedPageBreak/>
        <w:t>Search Mail by Specific Date</w:t>
      </w:r>
    </w:p>
    <w:p w14:paraId="005C694F" w14:textId="6B8A5D33" w:rsidR="5A769CEC" w:rsidRPr="00B30812" w:rsidRDefault="5A769CEC" w:rsidP="000C0760">
      <w:pPr>
        <w:pStyle w:val="Preconditionlist"/>
        <w:numPr>
          <w:ilvl w:val="0"/>
          <w:numId w:val="79"/>
        </w:numPr>
        <w:jc w:val="both"/>
      </w:pPr>
      <w:r w:rsidRPr="00B30812">
        <w:t>Search Mail by Specific Date Range</w:t>
      </w:r>
    </w:p>
    <w:p w14:paraId="6B8142EE" w14:textId="1D80DA4A" w:rsidR="19D81367" w:rsidRPr="00B30812" w:rsidRDefault="19D81367" w:rsidP="00A22070">
      <w:pPr>
        <w:spacing w:before="120"/>
        <w:jc w:val="both"/>
        <w:rPr>
          <w:b/>
          <w:bCs/>
          <w:sz w:val="22"/>
          <w:szCs w:val="22"/>
        </w:rPr>
      </w:pPr>
      <w:r w:rsidRPr="00B30812">
        <w:rPr>
          <w:b/>
          <w:bCs/>
          <w:sz w:val="22"/>
          <w:szCs w:val="22"/>
        </w:rPr>
        <w:t>Primary Actor:</w:t>
      </w:r>
    </w:p>
    <w:p w14:paraId="5C094587" w14:textId="751443B1" w:rsidR="477A2314" w:rsidRDefault="19D81367" w:rsidP="00A22070">
      <w:pPr>
        <w:ind w:left="360"/>
        <w:jc w:val="both"/>
        <w:rPr>
          <w:sz w:val="22"/>
          <w:szCs w:val="22"/>
        </w:rPr>
      </w:pPr>
      <w:r w:rsidRPr="477A2314">
        <w:rPr>
          <w:sz w:val="22"/>
          <w:szCs w:val="22"/>
        </w:rPr>
        <w:t>User –user of the application.</w:t>
      </w:r>
    </w:p>
    <w:p w14:paraId="02024392" w14:textId="77777777" w:rsidR="19D81367" w:rsidRPr="00B30812" w:rsidRDefault="19D81367" w:rsidP="00A22070">
      <w:pPr>
        <w:spacing w:before="120"/>
        <w:jc w:val="both"/>
        <w:rPr>
          <w:b/>
          <w:bCs/>
          <w:sz w:val="22"/>
          <w:szCs w:val="22"/>
        </w:rPr>
      </w:pPr>
      <w:r w:rsidRPr="00B30812">
        <w:rPr>
          <w:b/>
          <w:bCs/>
          <w:sz w:val="22"/>
          <w:szCs w:val="22"/>
        </w:rPr>
        <w:t xml:space="preserve">Supporting Actors: </w:t>
      </w:r>
    </w:p>
    <w:p w14:paraId="16E17ACC" w14:textId="66D22BEE" w:rsidR="477A2314" w:rsidRDefault="19D81367" w:rsidP="00A22070">
      <w:pPr>
        <w:ind w:left="360"/>
        <w:jc w:val="both"/>
        <w:rPr>
          <w:sz w:val="22"/>
          <w:szCs w:val="22"/>
        </w:rPr>
      </w:pPr>
      <w:r w:rsidRPr="477A2314">
        <w:rPr>
          <w:sz w:val="22"/>
          <w:szCs w:val="22"/>
        </w:rPr>
        <w:t>Email Service – User's email service provider</w:t>
      </w:r>
    </w:p>
    <w:p w14:paraId="279916DF" w14:textId="77777777" w:rsidR="19D81367" w:rsidRPr="00B30812" w:rsidRDefault="19D81367" w:rsidP="00A22070">
      <w:pPr>
        <w:spacing w:before="120"/>
        <w:jc w:val="both"/>
        <w:rPr>
          <w:b/>
          <w:bCs/>
          <w:sz w:val="22"/>
          <w:szCs w:val="22"/>
        </w:rPr>
      </w:pPr>
      <w:r w:rsidRPr="00B30812">
        <w:rPr>
          <w:b/>
          <w:bCs/>
          <w:sz w:val="22"/>
          <w:szCs w:val="22"/>
        </w:rPr>
        <w:t>Stakeholders and Interests:</w:t>
      </w:r>
    </w:p>
    <w:p w14:paraId="02F68F9F" w14:textId="244D47FF" w:rsidR="477A2314" w:rsidRDefault="19D81367" w:rsidP="00A22070">
      <w:pPr>
        <w:ind w:left="360"/>
        <w:jc w:val="both"/>
        <w:rPr>
          <w:sz w:val="22"/>
          <w:szCs w:val="22"/>
        </w:rPr>
      </w:pPr>
      <w:r w:rsidRPr="477A2314">
        <w:rPr>
          <w:sz w:val="22"/>
          <w:szCs w:val="22"/>
        </w:rPr>
        <w:t xml:space="preserve">User desires to </w:t>
      </w:r>
      <w:r w:rsidR="04C81B21" w:rsidRPr="477A2314">
        <w:rPr>
          <w:sz w:val="22"/>
          <w:szCs w:val="22"/>
        </w:rPr>
        <w:t>use chatbot for information and notification settings management</w:t>
      </w:r>
      <w:r w:rsidRPr="477A2314">
        <w:rPr>
          <w:sz w:val="22"/>
          <w:szCs w:val="22"/>
        </w:rPr>
        <w:t>.</w:t>
      </w:r>
    </w:p>
    <w:p w14:paraId="5F3EC114" w14:textId="77777777" w:rsidR="19D81367" w:rsidRPr="00B30812" w:rsidRDefault="19D81367" w:rsidP="00A22070">
      <w:pPr>
        <w:spacing w:before="120"/>
        <w:jc w:val="both"/>
        <w:rPr>
          <w:b/>
          <w:bCs/>
          <w:sz w:val="22"/>
          <w:szCs w:val="22"/>
        </w:rPr>
      </w:pPr>
      <w:r w:rsidRPr="00B30812">
        <w:rPr>
          <w:b/>
          <w:bCs/>
          <w:sz w:val="22"/>
          <w:szCs w:val="22"/>
        </w:rPr>
        <w:t>Pre-Conditions:</w:t>
      </w:r>
    </w:p>
    <w:p w14:paraId="1629F8C2" w14:textId="5A1B719C" w:rsidR="477A2314" w:rsidRDefault="19D81367" w:rsidP="00A22070">
      <w:pPr>
        <w:ind w:left="360"/>
        <w:jc w:val="both"/>
        <w:rPr>
          <w:sz w:val="22"/>
          <w:szCs w:val="22"/>
        </w:rPr>
      </w:pPr>
      <w:r w:rsidRPr="477A2314">
        <w:rPr>
          <w:sz w:val="22"/>
          <w:szCs w:val="22"/>
        </w:rPr>
        <w:t>User must be logged into the application</w:t>
      </w:r>
      <w:r w:rsidR="02FDAFF2" w:rsidRPr="477A2314">
        <w:rPr>
          <w:sz w:val="22"/>
          <w:szCs w:val="22"/>
        </w:rPr>
        <w:t xml:space="preserve"> and have Chatbot open</w:t>
      </w:r>
      <w:r w:rsidRPr="477A2314">
        <w:rPr>
          <w:sz w:val="22"/>
          <w:szCs w:val="22"/>
        </w:rPr>
        <w:t>.</w:t>
      </w:r>
    </w:p>
    <w:p w14:paraId="6C26F74A" w14:textId="77777777" w:rsidR="19D81367" w:rsidRPr="00B30812" w:rsidRDefault="19D81367" w:rsidP="00A22070">
      <w:pPr>
        <w:spacing w:before="120"/>
        <w:jc w:val="both"/>
        <w:rPr>
          <w:b/>
          <w:bCs/>
          <w:sz w:val="22"/>
          <w:szCs w:val="22"/>
        </w:rPr>
      </w:pPr>
      <w:r w:rsidRPr="00B30812">
        <w:rPr>
          <w:b/>
          <w:bCs/>
          <w:sz w:val="22"/>
          <w:szCs w:val="22"/>
        </w:rPr>
        <w:t>Post Conditions:</w:t>
      </w:r>
    </w:p>
    <w:p w14:paraId="79D277E8" w14:textId="70A5C2E2" w:rsidR="477A2314" w:rsidRDefault="19D81367" w:rsidP="00A22070">
      <w:pPr>
        <w:ind w:left="360"/>
        <w:jc w:val="both"/>
        <w:rPr>
          <w:sz w:val="22"/>
          <w:szCs w:val="22"/>
        </w:rPr>
      </w:pPr>
      <w:r w:rsidRPr="477A2314">
        <w:rPr>
          <w:sz w:val="22"/>
          <w:szCs w:val="22"/>
        </w:rPr>
        <w:t xml:space="preserve">User </w:t>
      </w:r>
      <w:r w:rsidR="5BFEF59E" w:rsidRPr="477A2314">
        <w:rPr>
          <w:sz w:val="22"/>
          <w:szCs w:val="22"/>
        </w:rPr>
        <w:t>has been presented with desired information or has successfully managed notification settings</w:t>
      </w:r>
      <w:r w:rsidRPr="477A2314">
        <w:rPr>
          <w:sz w:val="22"/>
          <w:szCs w:val="22"/>
        </w:rPr>
        <w:t>.</w:t>
      </w:r>
    </w:p>
    <w:p w14:paraId="31C53B17" w14:textId="77777777" w:rsidR="19D81367" w:rsidRPr="00B30812" w:rsidRDefault="19D81367" w:rsidP="00A22070">
      <w:pPr>
        <w:spacing w:before="120"/>
        <w:jc w:val="both"/>
        <w:rPr>
          <w:b/>
          <w:bCs/>
          <w:sz w:val="22"/>
          <w:szCs w:val="22"/>
        </w:rPr>
      </w:pPr>
      <w:r w:rsidRPr="00B30812">
        <w:rPr>
          <w:b/>
          <w:bCs/>
          <w:sz w:val="22"/>
          <w:szCs w:val="22"/>
        </w:rPr>
        <w:t>Minimal Guarantee:</w:t>
      </w:r>
    </w:p>
    <w:p w14:paraId="65B6FA6F" w14:textId="4135EB60" w:rsidR="477A2314" w:rsidRDefault="19D81367" w:rsidP="00A22070">
      <w:pPr>
        <w:ind w:left="360"/>
        <w:jc w:val="both"/>
        <w:rPr>
          <w:sz w:val="22"/>
          <w:szCs w:val="22"/>
        </w:rPr>
      </w:pPr>
      <w:r w:rsidRPr="477A2314">
        <w:rPr>
          <w:sz w:val="22"/>
          <w:szCs w:val="22"/>
        </w:rPr>
        <w:t xml:space="preserve">User is </w:t>
      </w:r>
      <w:r w:rsidR="79721B46" w:rsidRPr="477A2314">
        <w:rPr>
          <w:sz w:val="22"/>
          <w:szCs w:val="22"/>
        </w:rPr>
        <w:t>able to retrieve desired information or successfully manage notification settings through Chatbot</w:t>
      </w:r>
      <w:r w:rsidRPr="477A2314">
        <w:rPr>
          <w:sz w:val="22"/>
          <w:szCs w:val="22"/>
        </w:rPr>
        <w:t>.</w:t>
      </w:r>
    </w:p>
    <w:p w14:paraId="3A0A85B9" w14:textId="591C55C7" w:rsidR="19D81367" w:rsidRPr="00B30812" w:rsidRDefault="19D81367" w:rsidP="00A22070">
      <w:pPr>
        <w:spacing w:before="120"/>
        <w:jc w:val="both"/>
        <w:rPr>
          <w:b/>
          <w:bCs/>
          <w:sz w:val="22"/>
          <w:szCs w:val="22"/>
        </w:rPr>
      </w:pPr>
      <w:r w:rsidRPr="00B30812">
        <w:rPr>
          <w:b/>
          <w:bCs/>
          <w:sz w:val="22"/>
          <w:szCs w:val="22"/>
        </w:rPr>
        <w:t>Main Success Scenario</w:t>
      </w:r>
      <w:r w:rsidR="00DF2F4B">
        <w:rPr>
          <w:b/>
          <w:bCs/>
          <w:sz w:val="22"/>
          <w:szCs w:val="22"/>
        </w:rPr>
        <w:t>:</w:t>
      </w:r>
    </w:p>
    <w:p w14:paraId="35D58F38" w14:textId="79F5A0ED" w:rsidR="19D81367" w:rsidRPr="008B19C6" w:rsidRDefault="19D81367" w:rsidP="000C0760">
      <w:pPr>
        <w:pStyle w:val="Preconditionlist"/>
        <w:numPr>
          <w:ilvl w:val="0"/>
          <w:numId w:val="142"/>
        </w:numPr>
        <w:jc w:val="both"/>
      </w:pPr>
      <w:r w:rsidRPr="008B19C6">
        <w:t xml:space="preserve">User </w:t>
      </w:r>
      <w:r w:rsidR="324F6D49" w:rsidRPr="008B19C6">
        <w:t>opens Chatbot.</w:t>
      </w:r>
    </w:p>
    <w:p w14:paraId="3163FC3E" w14:textId="7497552A" w:rsidR="19D81367" w:rsidRPr="008B19C6" w:rsidRDefault="19D81367" w:rsidP="000C0760">
      <w:pPr>
        <w:pStyle w:val="Preconditionlist"/>
        <w:numPr>
          <w:ilvl w:val="0"/>
          <w:numId w:val="142"/>
        </w:numPr>
        <w:jc w:val="both"/>
      </w:pPr>
      <w:r w:rsidRPr="008B19C6">
        <w:t xml:space="preserve">User </w:t>
      </w:r>
      <w:r w:rsidR="7867BFE5" w:rsidRPr="008B19C6">
        <w:t>requests help documentation</w:t>
      </w:r>
      <w:r w:rsidRPr="008B19C6">
        <w:t>.</w:t>
      </w:r>
    </w:p>
    <w:p w14:paraId="3344843D" w14:textId="6477ABE7" w:rsidR="411B97F9" w:rsidRPr="008B19C6" w:rsidRDefault="411B97F9" w:rsidP="000C0760">
      <w:pPr>
        <w:pStyle w:val="Preconditionlist"/>
        <w:numPr>
          <w:ilvl w:val="0"/>
          <w:numId w:val="142"/>
        </w:numPr>
        <w:jc w:val="both"/>
      </w:pPr>
      <w:r w:rsidRPr="008B19C6">
        <w:t>Chatbot with help documentation link.</w:t>
      </w:r>
    </w:p>
    <w:p w14:paraId="1C2FCEE5" w14:textId="5A4126C2" w:rsidR="411B97F9" w:rsidRPr="008B19C6" w:rsidRDefault="411B97F9" w:rsidP="000C0760">
      <w:pPr>
        <w:pStyle w:val="Preconditionlist"/>
        <w:numPr>
          <w:ilvl w:val="0"/>
          <w:numId w:val="142"/>
        </w:numPr>
        <w:jc w:val="both"/>
      </w:pPr>
      <w:r w:rsidRPr="008B19C6">
        <w:t>User requests a notification be added.</w:t>
      </w:r>
    </w:p>
    <w:p w14:paraId="2F327D36" w14:textId="6567BCF4" w:rsidR="411B97F9" w:rsidRPr="008B19C6" w:rsidRDefault="411B97F9" w:rsidP="000C0760">
      <w:pPr>
        <w:pStyle w:val="Preconditionlist"/>
        <w:numPr>
          <w:ilvl w:val="0"/>
          <w:numId w:val="142"/>
        </w:numPr>
        <w:jc w:val="both"/>
      </w:pPr>
      <w:r w:rsidRPr="008B19C6">
        <w:t>Notification is added to active notifications.</w:t>
      </w:r>
    </w:p>
    <w:p w14:paraId="7FEC6AAA" w14:textId="0451F586" w:rsidR="411B97F9" w:rsidRPr="008B19C6" w:rsidRDefault="411B97F9" w:rsidP="000C0760">
      <w:pPr>
        <w:pStyle w:val="Preconditionlist"/>
        <w:numPr>
          <w:ilvl w:val="0"/>
          <w:numId w:val="142"/>
        </w:numPr>
        <w:jc w:val="both"/>
      </w:pPr>
      <w:r w:rsidRPr="008B19C6">
        <w:t>User requests a notification be removed.</w:t>
      </w:r>
    </w:p>
    <w:p w14:paraId="7925E439" w14:textId="1BC63589" w:rsidR="411B97F9" w:rsidRPr="008B19C6" w:rsidRDefault="411B97F9" w:rsidP="000C0760">
      <w:pPr>
        <w:pStyle w:val="Preconditionlist"/>
        <w:numPr>
          <w:ilvl w:val="0"/>
          <w:numId w:val="142"/>
        </w:numPr>
        <w:jc w:val="both"/>
      </w:pPr>
      <w:r w:rsidRPr="008B19C6">
        <w:t>Notification is removed from active notifications.</w:t>
      </w:r>
    </w:p>
    <w:p w14:paraId="5728E8DA" w14:textId="08BCEE45" w:rsidR="411B97F9" w:rsidRPr="008B19C6" w:rsidRDefault="411B97F9" w:rsidP="000C0760">
      <w:pPr>
        <w:pStyle w:val="Preconditionlist"/>
        <w:numPr>
          <w:ilvl w:val="0"/>
          <w:numId w:val="142"/>
        </w:numPr>
        <w:jc w:val="both"/>
      </w:pPr>
      <w:r w:rsidRPr="008B19C6">
        <w:t>User searches emails by name.</w:t>
      </w:r>
    </w:p>
    <w:p w14:paraId="7B1070FF" w14:textId="539F235D" w:rsidR="411B97F9" w:rsidRPr="008B19C6" w:rsidRDefault="411B97F9" w:rsidP="000C0760">
      <w:pPr>
        <w:pStyle w:val="Preconditionlist"/>
        <w:numPr>
          <w:ilvl w:val="0"/>
          <w:numId w:val="142"/>
        </w:numPr>
        <w:jc w:val="both"/>
      </w:pPr>
      <w:r w:rsidRPr="008B19C6">
        <w:t>User is presented with emails sent by the given name.</w:t>
      </w:r>
    </w:p>
    <w:p w14:paraId="03D97365" w14:textId="4E016D85" w:rsidR="411B97F9" w:rsidRPr="008B19C6" w:rsidRDefault="411B97F9" w:rsidP="000C0760">
      <w:pPr>
        <w:pStyle w:val="Preconditionlist"/>
        <w:numPr>
          <w:ilvl w:val="0"/>
          <w:numId w:val="142"/>
        </w:numPr>
        <w:jc w:val="both"/>
      </w:pPr>
      <w:r w:rsidRPr="008B19C6">
        <w:t>User searches emails by date.</w:t>
      </w:r>
    </w:p>
    <w:p w14:paraId="109E889F" w14:textId="49239801" w:rsidR="411B97F9" w:rsidRPr="008B19C6" w:rsidRDefault="411B97F9" w:rsidP="000C0760">
      <w:pPr>
        <w:pStyle w:val="Preconditionlist"/>
        <w:numPr>
          <w:ilvl w:val="0"/>
          <w:numId w:val="142"/>
        </w:numPr>
        <w:jc w:val="both"/>
      </w:pPr>
      <w:r w:rsidRPr="008B19C6">
        <w:t>User is presented with emails sent on given date.</w:t>
      </w:r>
    </w:p>
    <w:p w14:paraId="2430601F" w14:textId="17BF078C" w:rsidR="411B97F9" w:rsidRPr="008B19C6" w:rsidRDefault="411B97F9" w:rsidP="000C0760">
      <w:pPr>
        <w:pStyle w:val="Preconditionlist"/>
        <w:numPr>
          <w:ilvl w:val="0"/>
          <w:numId w:val="142"/>
        </w:numPr>
        <w:jc w:val="both"/>
      </w:pPr>
      <w:r w:rsidRPr="008B19C6">
        <w:t>User searches emails by date range.</w:t>
      </w:r>
    </w:p>
    <w:p w14:paraId="600EF8A2" w14:textId="761CB20E" w:rsidR="411B97F9" w:rsidRPr="008B19C6" w:rsidRDefault="411B97F9" w:rsidP="000C0760">
      <w:pPr>
        <w:pStyle w:val="Preconditionlist"/>
        <w:numPr>
          <w:ilvl w:val="0"/>
          <w:numId w:val="142"/>
        </w:numPr>
        <w:jc w:val="both"/>
      </w:pPr>
      <w:r w:rsidRPr="008B19C6">
        <w:t>User is presented with emails sent within the given date range.</w:t>
      </w:r>
    </w:p>
    <w:p w14:paraId="0E7B0D06" w14:textId="2F139A65" w:rsidR="19D81367" w:rsidRPr="00B30812" w:rsidRDefault="19D81367" w:rsidP="00A22070">
      <w:pPr>
        <w:spacing w:before="120"/>
        <w:jc w:val="both"/>
        <w:rPr>
          <w:b/>
          <w:bCs/>
          <w:sz w:val="22"/>
          <w:szCs w:val="22"/>
        </w:rPr>
      </w:pPr>
      <w:r w:rsidRPr="00B30812">
        <w:rPr>
          <w:b/>
          <w:bCs/>
          <w:sz w:val="22"/>
          <w:szCs w:val="22"/>
        </w:rPr>
        <w:t>Extensions</w:t>
      </w:r>
      <w:r w:rsidR="00DF2F4B">
        <w:rPr>
          <w:b/>
          <w:bCs/>
          <w:sz w:val="22"/>
          <w:szCs w:val="22"/>
        </w:rPr>
        <w:t>:</w:t>
      </w:r>
    </w:p>
    <w:p w14:paraId="3D61A62B" w14:textId="657B7209" w:rsidR="19D81367" w:rsidRDefault="7F437B66" w:rsidP="00A22070">
      <w:pPr>
        <w:ind w:left="360"/>
        <w:jc w:val="both"/>
        <w:rPr>
          <w:sz w:val="22"/>
          <w:szCs w:val="22"/>
        </w:rPr>
      </w:pPr>
      <w:r w:rsidRPr="477A2314">
        <w:rPr>
          <w:sz w:val="22"/>
          <w:szCs w:val="22"/>
        </w:rPr>
        <w:t>6a. No notification found.</w:t>
      </w:r>
    </w:p>
    <w:p w14:paraId="10238D32" w14:textId="6CA3DDA8" w:rsidR="7F437B66" w:rsidRDefault="7F437B66" w:rsidP="00A22070">
      <w:pPr>
        <w:ind w:left="360"/>
        <w:jc w:val="both"/>
        <w:rPr>
          <w:sz w:val="22"/>
          <w:szCs w:val="22"/>
        </w:rPr>
      </w:pPr>
      <w:r w:rsidRPr="477A2314">
        <w:rPr>
          <w:sz w:val="22"/>
          <w:szCs w:val="22"/>
        </w:rPr>
        <w:t>6b. Notification is already active.</w:t>
      </w:r>
    </w:p>
    <w:p w14:paraId="5E2C19C9" w14:textId="2D13D374" w:rsidR="7F437B66" w:rsidRDefault="7F437B66" w:rsidP="00A22070">
      <w:pPr>
        <w:ind w:left="360"/>
        <w:jc w:val="both"/>
        <w:rPr>
          <w:sz w:val="22"/>
          <w:szCs w:val="22"/>
        </w:rPr>
      </w:pPr>
      <w:r w:rsidRPr="477A2314">
        <w:rPr>
          <w:sz w:val="22"/>
          <w:szCs w:val="22"/>
        </w:rPr>
        <w:t>8a. No notification found.</w:t>
      </w:r>
    </w:p>
    <w:p w14:paraId="3B34D82A" w14:textId="48602FBA" w:rsidR="7F437B66" w:rsidRDefault="7F437B66" w:rsidP="00A22070">
      <w:pPr>
        <w:ind w:left="360"/>
        <w:jc w:val="both"/>
        <w:rPr>
          <w:sz w:val="22"/>
          <w:szCs w:val="22"/>
        </w:rPr>
      </w:pPr>
      <w:r w:rsidRPr="477A2314">
        <w:rPr>
          <w:sz w:val="22"/>
          <w:szCs w:val="22"/>
        </w:rPr>
        <w:t>8b. Notification is not active.</w:t>
      </w:r>
    </w:p>
    <w:p w14:paraId="4B0C4057" w14:textId="54230795" w:rsidR="654CF051" w:rsidRPr="00F00810" w:rsidRDefault="5347F18E" w:rsidP="00CB2AB3">
      <w:pPr>
        <w:pStyle w:val="ListParagraph"/>
        <w:keepNext/>
        <w:keepLines/>
        <w:numPr>
          <w:ilvl w:val="0"/>
          <w:numId w:val="5"/>
        </w:numPr>
        <w:spacing w:before="240" w:after="120" w:line="240" w:lineRule="atLeast"/>
        <w:ind w:left="446"/>
        <w:contextualSpacing w:val="0"/>
        <w:jc w:val="both"/>
        <w:rPr>
          <w:b/>
          <w:bCs/>
          <w:sz w:val="22"/>
          <w:szCs w:val="22"/>
        </w:rPr>
      </w:pPr>
      <w:r w:rsidRPr="368DEED4">
        <w:rPr>
          <w:b/>
          <w:bCs/>
          <w:sz w:val="22"/>
          <w:szCs w:val="22"/>
        </w:rPr>
        <w:lastRenderedPageBreak/>
        <w:t>Gesture</w:t>
      </w:r>
    </w:p>
    <w:p w14:paraId="4943455E" w14:textId="2FA260E6" w:rsidR="4E468276" w:rsidRDefault="0097535C" w:rsidP="00CB2AB3">
      <w:pPr>
        <w:keepNext/>
        <w:keepLines/>
        <w:spacing w:before="240" w:after="120" w:line="240" w:lineRule="atLeast"/>
        <w:jc w:val="both"/>
      </w:pPr>
      <w:r>
        <w:rPr>
          <w:noProof/>
        </w:rPr>
        <w:drawing>
          <wp:inline distT="0" distB="0" distL="0" distR="0" wp14:anchorId="26C9BB30" wp14:editId="624EB26B">
            <wp:extent cx="5943600" cy="420941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43600" cy="4209415"/>
                    </a:xfrm>
                    <a:prstGeom prst="rect">
                      <a:avLst/>
                    </a:prstGeom>
                    <a:noFill/>
                    <a:ln>
                      <a:noFill/>
                    </a:ln>
                  </pic:spPr>
                </pic:pic>
              </a:graphicData>
            </a:graphic>
          </wp:inline>
        </w:drawing>
      </w:r>
    </w:p>
    <w:p w14:paraId="15281DD6" w14:textId="2B3B02AA" w:rsidR="008D52DC" w:rsidRDefault="008D52DC" w:rsidP="005F278C">
      <w:pPr>
        <w:pStyle w:val="Caption"/>
      </w:pPr>
      <w:r>
        <w:t xml:space="preserve">Figure </w:t>
      </w:r>
      <w:fldSimple w:instr=" STYLEREF 2 \s ">
        <w:r w:rsidR="00302D85">
          <w:rPr>
            <w:noProof/>
          </w:rPr>
          <w:t>2.2</w:t>
        </w:r>
      </w:fldSimple>
      <w:r w:rsidR="00302D85">
        <w:t>.</w:t>
      </w:r>
      <w:fldSimple w:instr=" SEQ Figure \* ARABIC \s 2 ">
        <w:r w:rsidR="00302D85">
          <w:rPr>
            <w:noProof/>
          </w:rPr>
          <w:t>3</w:t>
        </w:r>
      </w:fldSimple>
      <w:r w:rsidDel="00302D85">
        <w:fldChar w:fldCharType="begin"/>
      </w:r>
      <w:r w:rsidDel="00302D85">
        <w:fldChar w:fldCharType="end"/>
      </w:r>
      <w:r w:rsidR="5A5FC492">
        <w:t xml:space="preserve"> - Gesture System</w:t>
      </w:r>
    </w:p>
    <w:p w14:paraId="0DD6039D" w14:textId="2D68416C" w:rsidR="654CF051" w:rsidRPr="00046644" w:rsidRDefault="4E468276" w:rsidP="00046644">
      <w:pPr>
        <w:spacing w:before="120"/>
        <w:jc w:val="both"/>
        <w:rPr>
          <w:b/>
          <w:bCs/>
          <w:sz w:val="22"/>
          <w:szCs w:val="22"/>
        </w:rPr>
      </w:pPr>
      <w:r w:rsidRPr="00046644">
        <w:rPr>
          <w:b/>
          <w:bCs/>
          <w:sz w:val="22"/>
          <w:szCs w:val="22"/>
        </w:rPr>
        <w:t>Description:</w:t>
      </w:r>
    </w:p>
    <w:p w14:paraId="40634CA3" w14:textId="7382E2CE" w:rsidR="654CF051" w:rsidRPr="00046644" w:rsidRDefault="4E468276" w:rsidP="00046644">
      <w:pPr>
        <w:ind w:left="360"/>
        <w:jc w:val="both"/>
        <w:rPr>
          <w:sz w:val="22"/>
          <w:szCs w:val="22"/>
        </w:rPr>
      </w:pPr>
      <w:r w:rsidRPr="00046644">
        <w:rPr>
          <w:sz w:val="22"/>
          <w:szCs w:val="22"/>
        </w:rPr>
        <w:t xml:space="preserve">This Use Case diagram describes the functionality available for the </w:t>
      </w:r>
      <w:r w:rsidR="47C8CBFB" w:rsidRPr="00046644">
        <w:rPr>
          <w:sz w:val="22"/>
          <w:szCs w:val="22"/>
        </w:rPr>
        <w:t>gesture driven commands feature</w:t>
      </w:r>
      <w:r w:rsidRPr="00046644">
        <w:rPr>
          <w:sz w:val="22"/>
          <w:szCs w:val="22"/>
        </w:rPr>
        <w:t>.</w:t>
      </w:r>
    </w:p>
    <w:p w14:paraId="54C5FD9D" w14:textId="2D68416C" w:rsidR="654CF051" w:rsidRPr="00046644" w:rsidRDefault="4E468276" w:rsidP="00046644">
      <w:pPr>
        <w:spacing w:before="120"/>
        <w:jc w:val="both"/>
        <w:rPr>
          <w:b/>
          <w:bCs/>
          <w:sz w:val="22"/>
          <w:szCs w:val="22"/>
        </w:rPr>
      </w:pPr>
      <w:r w:rsidRPr="00046644">
        <w:rPr>
          <w:b/>
          <w:bCs/>
          <w:sz w:val="22"/>
          <w:szCs w:val="22"/>
        </w:rPr>
        <w:t>Use Cases:</w:t>
      </w:r>
    </w:p>
    <w:p w14:paraId="25C48507" w14:textId="2D9760EF" w:rsidR="654CF051" w:rsidRPr="00046644" w:rsidRDefault="74D06F69" w:rsidP="000C0760">
      <w:pPr>
        <w:pStyle w:val="Preconditionlist"/>
        <w:numPr>
          <w:ilvl w:val="0"/>
          <w:numId w:val="141"/>
        </w:numPr>
        <w:jc w:val="both"/>
      </w:pPr>
      <w:r w:rsidRPr="00046644">
        <w:t>Hold Down</w:t>
      </w:r>
    </w:p>
    <w:p w14:paraId="136CA599" w14:textId="6C5A583A" w:rsidR="74D06F69" w:rsidRPr="00046644" w:rsidRDefault="74D06F69" w:rsidP="000C0760">
      <w:pPr>
        <w:pStyle w:val="Preconditionlist"/>
        <w:numPr>
          <w:ilvl w:val="0"/>
          <w:numId w:val="141"/>
        </w:numPr>
        <w:jc w:val="both"/>
      </w:pPr>
      <w:r w:rsidRPr="00046644">
        <w:t>Left Swipe</w:t>
      </w:r>
    </w:p>
    <w:p w14:paraId="61CACAC9" w14:textId="7A791E4D" w:rsidR="74D06F69" w:rsidRDefault="74D06F69" w:rsidP="000C0760">
      <w:pPr>
        <w:pStyle w:val="Preconditionlist"/>
        <w:numPr>
          <w:ilvl w:val="0"/>
          <w:numId w:val="141"/>
        </w:numPr>
        <w:jc w:val="both"/>
      </w:pPr>
      <w:r w:rsidRPr="00046644">
        <w:t>Right Swipe</w:t>
      </w:r>
    </w:p>
    <w:p w14:paraId="4A9B7B83" w14:textId="6BEAD09E" w:rsidR="00200C16" w:rsidRPr="00046644" w:rsidRDefault="00200C16" w:rsidP="000C0760">
      <w:pPr>
        <w:pStyle w:val="Preconditionlist"/>
        <w:numPr>
          <w:ilvl w:val="0"/>
          <w:numId w:val="141"/>
        </w:numPr>
        <w:jc w:val="both"/>
      </w:pPr>
      <w:r>
        <w:t xml:space="preserve">Right Swipe from </w:t>
      </w:r>
      <w:r w:rsidR="00BA4C8D">
        <w:t>F</w:t>
      </w:r>
      <w:r>
        <w:t xml:space="preserve">ar </w:t>
      </w:r>
      <w:r w:rsidR="00BA4C8D">
        <w:t>L</w:t>
      </w:r>
      <w:r>
        <w:t>eft</w:t>
      </w:r>
    </w:p>
    <w:p w14:paraId="5D30951F" w14:textId="307FA4B2" w:rsidR="00F658AE" w:rsidRPr="00046644" w:rsidRDefault="74D06F69" w:rsidP="000C0760">
      <w:pPr>
        <w:pStyle w:val="Preconditionlist"/>
        <w:numPr>
          <w:ilvl w:val="0"/>
          <w:numId w:val="141"/>
        </w:numPr>
        <w:jc w:val="both"/>
      </w:pPr>
      <w:r w:rsidRPr="00046644">
        <w:t xml:space="preserve">Tap </w:t>
      </w:r>
      <w:r w:rsidR="00F658AE">
        <w:t>Out</w:t>
      </w:r>
    </w:p>
    <w:p w14:paraId="2968C1DE" w14:textId="3E8FF711" w:rsidR="00F658AE" w:rsidRDefault="00F658AE" w:rsidP="00F658AE">
      <w:pPr>
        <w:pStyle w:val="Preconditionlist"/>
        <w:numPr>
          <w:ilvl w:val="0"/>
          <w:numId w:val="0"/>
        </w:numPr>
        <w:spacing w:before="120"/>
        <w:ind w:left="720"/>
        <w:jc w:val="both"/>
      </w:pPr>
    </w:p>
    <w:p w14:paraId="79BA9E0C" w14:textId="32E2295B" w:rsidR="654CF051" w:rsidRPr="00046644" w:rsidRDefault="14831666" w:rsidP="00F658AE">
      <w:pPr>
        <w:pStyle w:val="Preconditionlist"/>
        <w:numPr>
          <w:ilvl w:val="0"/>
          <w:numId w:val="0"/>
        </w:numPr>
        <w:spacing w:before="120"/>
        <w:jc w:val="both"/>
        <w:rPr>
          <w:b/>
          <w:bCs/>
        </w:rPr>
      </w:pPr>
      <w:r w:rsidRPr="36958FCA">
        <w:rPr>
          <w:b/>
          <w:bCs/>
        </w:rPr>
        <w:t>Primary</w:t>
      </w:r>
      <w:r w:rsidR="4E468276" w:rsidRPr="36958FCA">
        <w:rPr>
          <w:b/>
        </w:rPr>
        <w:t xml:space="preserve"> Actor:</w:t>
      </w:r>
    </w:p>
    <w:p w14:paraId="70D45589" w14:textId="48F6E60E" w:rsidR="654CF051" w:rsidRPr="00046644" w:rsidRDefault="4E468276" w:rsidP="00046644">
      <w:pPr>
        <w:ind w:left="360"/>
        <w:jc w:val="both"/>
        <w:rPr>
          <w:sz w:val="22"/>
          <w:szCs w:val="22"/>
        </w:rPr>
      </w:pPr>
      <w:r w:rsidRPr="00046644">
        <w:rPr>
          <w:sz w:val="22"/>
          <w:szCs w:val="22"/>
        </w:rPr>
        <w:t>User –user of the application.</w:t>
      </w:r>
    </w:p>
    <w:p w14:paraId="407DB7FD" w14:textId="019E7860" w:rsidR="654CF051" w:rsidRPr="00046644" w:rsidRDefault="4E468276" w:rsidP="00046644">
      <w:pPr>
        <w:spacing w:before="120"/>
        <w:jc w:val="both"/>
        <w:rPr>
          <w:b/>
          <w:bCs/>
          <w:sz w:val="22"/>
          <w:szCs w:val="22"/>
        </w:rPr>
      </w:pPr>
      <w:r w:rsidRPr="00046644">
        <w:rPr>
          <w:b/>
          <w:bCs/>
          <w:sz w:val="22"/>
          <w:szCs w:val="22"/>
        </w:rPr>
        <w:t>Supporting Actors:</w:t>
      </w:r>
    </w:p>
    <w:p w14:paraId="5009C5FD" w14:textId="6844008F" w:rsidR="654CF051" w:rsidRPr="00046644" w:rsidRDefault="4E468276" w:rsidP="00046644">
      <w:pPr>
        <w:ind w:left="360"/>
        <w:jc w:val="both"/>
        <w:rPr>
          <w:sz w:val="22"/>
          <w:szCs w:val="22"/>
        </w:rPr>
      </w:pPr>
      <w:r w:rsidRPr="00046644">
        <w:rPr>
          <w:sz w:val="22"/>
          <w:szCs w:val="22"/>
        </w:rPr>
        <w:t>Email Service – User's email service provider</w:t>
      </w:r>
    </w:p>
    <w:p w14:paraId="36B36E60" w14:textId="2D68416C" w:rsidR="654CF051" w:rsidRPr="00046644" w:rsidRDefault="4E468276" w:rsidP="00046644">
      <w:pPr>
        <w:spacing w:before="120"/>
        <w:jc w:val="both"/>
        <w:rPr>
          <w:b/>
          <w:bCs/>
          <w:sz w:val="22"/>
          <w:szCs w:val="22"/>
        </w:rPr>
      </w:pPr>
      <w:r w:rsidRPr="00046644">
        <w:rPr>
          <w:b/>
          <w:bCs/>
          <w:sz w:val="22"/>
          <w:szCs w:val="22"/>
        </w:rPr>
        <w:t>Stakeholders and Interests:</w:t>
      </w:r>
    </w:p>
    <w:p w14:paraId="3C5604DD" w14:textId="54BC568D" w:rsidR="654CF051" w:rsidRPr="00046644" w:rsidRDefault="4E468276" w:rsidP="00046644">
      <w:pPr>
        <w:ind w:left="360"/>
        <w:jc w:val="both"/>
        <w:rPr>
          <w:sz w:val="22"/>
          <w:szCs w:val="22"/>
        </w:rPr>
      </w:pPr>
      <w:r w:rsidRPr="00046644">
        <w:rPr>
          <w:sz w:val="22"/>
          <w:szCs w:val="22"/>
        </w:rPr>
        <w:t>User desires to</w:t>
      </w:r>
      <w:r w:rsidR="1A9DD631" w:rsidRPr="00046644">
        <w:rPr>
          <w:sz w:val="22"/>
          <w:szCs w:val="22"/>
        </w:rPr>
        <w:t xml:space="preserve"> navigate application using gestures</w:t>
      </w:r>
      <w:r w:rsidRPr="00046644">
        <w:rPr>
          <w:sz w:val="22"/>
          <w:szCs w:val="22"/>
        </w:rPr>
        <w:t>.</w:t>
      </w:r>
    </w:p>
    <w:p w14:paraId="2EE970B4" w14:textId="2D68416C" w:rsidR="654CF051" w:rsidRPr="00046644" w:rsidRDefault="4E468276" w:rsidP="00046644">
      <w:pPr>
        <w:spacing w:before="120"/>
        <w:jc w:val="both"/>
        <w:rPr>
          <w:b/>
          <w:bCs/>
          <w:sz w:val="22"/>
          <w:szCs w:val="22"/>
        </w:rPr>
      </w:pPr>
      <w:r w:rsidRPr="00046644">
        <w:rPr>
          <w:b/>
          <w:bCs/>
          <w:sz w:val="22"/>
          <w:szCs w:val="22"/>
        </w:rPr>
        <w:t>Pre-Conditions:</w:t>
      </w:r>
    </w:p>
    <w:p w14:paraId="1F72CFD6" w14:textId="03B69555" w:rsidR="654CF051" w:rsidRPr="00046644" w:rsidRDefault="4E468276" w:rsidP="00046644">
      <w:pPr>
        <w:ind w:left="360"/>
        <w:jc w:val="both"/>
        <w:rPr>
          <w:sz w:val="22"/>
          <w:szCs w:val="22"/>
        </w:rPr>
      </w:pPr>
      <w:r w:rsidRPr="00046644">
        <w:rPr>
          <w:sz w:val="22"/>
          <w:szCs w:val="22"/>
        </w:rPr>
        <w:t>User must have an operational email account that is accessible through the application and must be logged into the application.</w:t>
      </w:r>
    </w:p>
    <w:p w14:paraId="47FE9BBA" w14:textId="2D68416C" w:rsidR="654CF051" w:rsidRPr="00046644" w:rsidRDefault="4E468276" w:rsidP="00046644">
      <w:pPr>
        <w:spacing w:before="120"/>
        <w:jc w:val="both"/>
        <w:rPr>
          <w:b/>
          <w:bCs/>
          <w:sz w:val="22"/>
          <w:szCs w:val="22"/>
        </w:rPr>
      </w:pPr>
      <w:r w:rsidRPr="00046644">
        <w:rPr>
          <w:b/>
          <w:bCs/>
          <w:sz w:val="22"/>
          <w:szCs w:val="22"/>
        </w:rPr>
        <w:lastRenderedPageBreak/>
        <w:t>Post Conditions:</w:t>
      </w:r>
    </w:p>
    <w:p w14:paraId="62D37FB5" w14:textId="43148C1C" w:rsidR="654CF051" w:rsidRPr="00046644" w:rsidRDefault="4E468276" w:rsidP="00046644">
      <w:pPr>
        <w:ind w:left="360"/>
        <w:jc w:val="both"/>
        <w:rPr>
          <w:sz w:val="22"/>
          <w:szCs w:val="22"/>
        </w:rPr>
      </w:pPr>
      <w:r w:rsidRPr="00046644">
        <w:rPr>
          <w:sz w:val="22"/>
          <w:szCs w:val="22"/>
        </w:rPr>
        <w:t xml:space="preserve">User </w:t>
      </w:r>
      <w:r w:rsidR="4749B833" w:rsidRPr="00046644">
        <w:rPr>
          <w:sz w:val="22"/>
          <w:szCs w:val="22"/>
        </w:rPr>
        <w:t xml:space="preserve">successfully navigates to area of application, </w:t>
      </w:r>
      <w:r w:rsidR="00191DE3">
        <w:rPr>
          <w:sz w:val="22"/>
          <w:szCs w:val="22"/>
        </w:rPr>
        <w:t>or</w:t>
      </w:r>
      <w:r w:rsidR="714F6F35" w:rsidRPr="00046644">
        <w:rPr>
          <w:sz w:val="22"/>
          <w:szCs w:val="22"/>
        </w:rPr>
        <w:t xml:space="preserve"> subscreens are dismissed</w:t>
      </w:r>
      <w:r w:rsidRPr="00046644">
        <w:rPr>
          <w:sz w:val="22"/>
          <w:szCs w:val="22"/>
        </w:rPr>
        <w:t>.</w:t>
      </w:r>
    </w:p>
    <w:p w14:paraId="0E7CD22E" w14:textId="2D68416C" w:rsidR="654CF051" w:rsidRPr="00046644" w:rsidRDefault="4E468276" w:rsidP="00046644">
      <w:pPr>
        <w:spacing w:before="120"/>
        <w:jc w:val="both"/>
        <w:rPr>
          <w:b/>
          <w:bCs/>
          <w:sz w:val="22"/>
          <w:szCs w:val="22"/>
        </w:rPr>
      </w:pPr>
      <w:r w:rsidRPr="00046644">
        <w:rPr>
          <w:b/>
          <w:bCs/>
          <w:sz w:val="22"/>
          <w:szCs w:val="22"/>
        </w:rPr>
        <w:t>Minimal Guarantee:</w:t>
      </w:r>
    </w:p>
    <w:p w14:paraId="5D8632DD" w14:textId="6F0FB127" w:rsidR="654CF051" w:rsidRPr="00046644" w:rsidRDefault="4E468276" w:rsidP="00046644">
      <w:pPr>
        <w:ind w:left="360"/>
        <w:jc w:val="both"/>
        <w:rPr>
          <w:sz w:val="22"/>
          <w:szCs w:val="22"/>
        </w:rPr>
      </w:pPr>
      <w:r w:rsidRPr="00046644">
        <w:rPr>
          <w:sz w:val="22"/>
          <w:szCs w:val="22"/>
        </w:rPr>
        <w:t>User is a</w:t>
      </w:r>
      <w:r w:rsidR="78D707E0" w:rsidRPr="00046644">
        <w:rPr>
          <w:sz w:val="22"/>
          <w:szCs w:val="22"/>
        </w:rPr>
        <w:t>ble to perform actions using gestures</w:t>
      </w:r>
      <w:r w:rsidRPr="00046644">
        <w:rPr>
          <w:sz w:val="22"/>
          <w:szCs w:val="22"/>
        </w:rPr>
        <w:t>.</w:t>
      </w:r>
    </w:p>
    <w:p w14:paraId="1A0B0183" w14:textId="07200E1F" w:rsidR="654CF051" w:rsidRPr="00046644" w:rsidRDefault="4E468276" w:rsidP="00046644">
      <w:pPr>
        <w:spacing w:before="120"/>
        <w:jc w:val="both"/>
        <w:rPr>
          <w:b/>
          <w:bCs/>
          <w:sz w:val="22"/>
          <w:szCs w:val="22"/>
        </w:rPr>
      </w:pPr>
      <w:r w:rsidRPr="00046644">
        <w:rPr>
          <w:b/>
          <w:bCs/>
          <w:sz w:val="22"/>
          <w:szCs w:val="22"/>
        </w:rPr>
        <w:t>Main Success Scenario</w:t>
      </w:r>
      <w:r w:rsidR="00996424" w:rsidRPr="00046644">
        <w:rPr>
          <w:b/>
          <w:bCs/>
          <w:sz w:val="22"/>
          <w:szCs w:val="22"/>
        </w:rPr>
        <w:t>:</w:t>
      </w:r>
    </w:p>
    <w:p w14:paraId="4DA793D8" w14:textId="2C85B183" w:rsidR="654CF051" w:rsidRPr="00046644" w:rsidRDefault="4E468276" w:rsidP="000C0760">
      <w:pPr>
        <w:pStyle w:val="Preconditionlist"/>
        <w:numPr>
          <w:ilvl w:val="0"/>
          <w:numId w:val="140"/>
        </w:numPr>
        <w:jc w:val="both"/>
      </w:pPr>
      <w:r w:rsidRPr="00046644">
        <w:t>User is able to in</w:t>
      </w:r>
      <w:r w:rsidR="2566750B" w:rsidRPr="00046644">
        <w:t>put gesture</w:t>
      </w:r>
      <w:r w:rsidRPr="00046644">
        <w:t>.</w:t>
      </w:r>
    </w:p>
    <w:p w14:paraId="1F30635F" w14:textId="0229DA7E" w:rsidR="3363F3FF" w:rsidRPr="00046644" w:rsidRDefault="3363F3FF" w:rsidP="000C0760">
      <w:pPr>
        <w:pStyle w:val="Preconditionlist"/>
        <w:numPr>
          <w:ilvl w:val="0"/>
          <w:numId w:val="140"/>
        </w:numPr>
        <w:jc w:val="both"/>
      </w:pPr>
      <w:r w:rsidRPr="00046644">
        <w:t xml:space="preserve">User navigates to </w:t>
      </w:r>
      <w:r w:rsidR="00200C16">
        <w:t>mail</w:t>
      </w:r>
      <w:r w:rsidR="00200C16" w:rsidRPr="00046644">
        <w:t xml:space="preserve"> </w:t>
      </w:r>
      <w:r w:rsidRPr="00046644">
        <w:t>view</w:t>
      </w:r>
    </w:p>
    <w:p w14:paraId="21D1325B" w14:textId="23BC0824" w:rsidR="3363F3FF" w:rsidRPr="00046644" w:rsidRDefault="3363F3FF" w:rsidP="000C0760">
      <w:pPr>
        <w:pStyle w:val="Preconditionlist"/>
        <w:numPr>
          <w:ilvl w:val="0"/>
          <w:numId w:val="140"/>
        </w:numPr>
        <w:jc w:val="both"/>
      </w:pPr>
      <w:r w:rsidRPr="00046644">
        <w:t>User swipes right.</w:t>
      </w:r>
    </w:p>
    <w:p w14:paraId="6AB49831" w14:textId="64DD6F86" w:rsidR="7AB3EB3D" w:rsidRPr="00046644" w:rsidRDefault="3363F3FF" w:rsidP="000C0760">
      <w:pPr>
        <w:pStyle w:val="Preconditionlist"/>
        <w:numPr>
          <w:ilvl w:val="0"/>
          <w:numId w:val="140"/>
        </w:numPr>
        <w:jc w:val="both"/>
      </w:pPr>
      <w:r w:rsidRPr="00046644">
        <w:t xml:space="preserve">User navigates to next </w:t>
      </w:r>
      <w:r w:rsidR="00200C16">
        <w:t>mail piec</w:t>
      </w:r>
      <w:r w:rsidR="00136FA6">
        <w:t>e</w:t>
      </w:r>
      <w:r w:rsidRPr="00046644">
        <w:t>.</w:t>
      </w:r>
    </w:p>
    <w:p w14:paraId="0655D4E1" w14:textId="6DB038F2" w:rsidR="3363F3FF" w:rsidRPr="00046644" w:rsidRDefault="3363F3FF" w:rsidP="000C0760">
      <w:pPr>
        <w:pStyle w:val="Preconditionlist"/>
        <w:numPr>
          <w:ilvl w:val="0"/>
          <w:numId w:val="140"/>
        </w:numPr>
        <w:jc w:val="both"/>
      </w:pPr>
      <w:r w:rsidRPr="00046644">
        <w:t>User swipes left.</w:t>
      </w:r>
    </w:p>
    <w:p w14:paraId="0BDB791F" w14:textId="1E0C6569" w:rsidR="3363F3FF" w:rsidRPr="00046644" w:rsidRDefault="3363F3FF" w:rsidP="000C0760">
      <w:pPr>
        <w:pStyle w:val="Preconditionlist"/>
        <w:numPr>
          <w:ilvl w:val="0"/>
          <w:numId w:val="140"/>
        </w:numPr>
        <w:jc w:val="both"/>
      </w:pPr>
      <w:r w:rsidRPr="00046644">
        <w:t xml:space="preserve">User navigates to previous </w:t>
      </w:r>
      <w:r w:rsidR="00136FA6">
        <w:t>mail piece</w:t>
      </w:r>
      <w:r w:rsidRPr="00046644">
        <w:t>.</w:t>
      </w:r>
    </w:p>
    <w:p w14:paraId="74BF3918" w14:textId="75C1F4E8" w:rsidR="1E0698BD" w:rsidRPr="00046644" w:rsidRDefault="3363F3FF" w:rsidP="000C0760">
      <w:pPr>
        <w:pStyle w:val="Preconditionlist"/>
        <w:numPr>
          <w:ilvl w:val="0"/>
          <w:numId w:val="140"/>
        </w:numPr>
        <w:jc w:val="both"/>
      </w:pPr>
      <w:r w:rsidRPr="00046644">
        <w:t>User taps out.</w:t>
      </w:r>
    </w:p>
    <w:p w14:paraId="5CA9F5ED" w14:textId="0A074562" w:rsidR="0DE8876D" w:rsidRDefault="3363F3FF" w:rsidP="000C0760">
      <w:pPr>
        <w:pStyle w:val="Preconditionlist"/>
        <w:numPr>
          <w:ilvl w:val="0"/>
          <w:numId w:val="140"/>
        </w:numPr>
        <w:jc w:val="both"/>
      </w:pPr>
      <w:r w:rsidRPr="00046644">
        <w:t>Any subscreen is dismissed.</w:t>
      </w:r>
    </w:p>
    <w:p w14:paraId="5E70BA6D" w14:textId="2163F266" w:rsidR="006D3CD9" w:rsidRDefault="006D3CD9" w:rsidP="000C0760">
      <w:pPr>
        <w:pStyle w:val="Preconditionlist"/>
        <w:numPr>
          <w:ilvl w:val="0"/>
          <w:numId w:val="140"/>
        </w:numPr>
        <w:jc w:val="both"/>
      </w:pPr>
      <w:r>
        <w:t>User swipes right from far left edge of screen</w:t>
      </w:r>
    </w:p>
    <w:p w14:paraId="2078B7C2" w14:textId="00B7B5B3" w:rsidR="00465F5B" w:rsidRPr="00046644" w:rsidRDefault="00465F5B" w:rsidP="000C0760">
      <w:pPr>
        <w:pStyle w:val="Preconditionlist"/>
        <w:numPr>
          <w:ilvl w:val="0"/>
          <w:numId w:val="140"/>
        </w:numPr>
        <w:jc w:val="both"/>
      </w:pPr>
      <w:r>
        <w:t>Application navigates back to previous page</w:t>
      </w:r>
    </w:p>
    <w:p w14:paraId="39B7F0D8" w14:textId="667AD672" w:rsidR="00CD24FB" w:rsidRPr="00046644" w:rsidRDefault="37BFC17F" w:rsidP="00CB2AB3">
      <w:pPr>
        <w:pStyle w:val="ListParagraph"/>
        <w:keepNext/>
        <w:keepLines/>
        <w:numPr>
          <w:ilvl w:val="0"/>
          <w:numId w:val="5"/>
        </w:numPr>
        <w:spacing w:before="240" w:after="120" w:line="240" w:lineRule="atLeast"/>
        <w:ind w:left="446"/>
        <w:contextualSpacing w:val="0"/>
        <w:jc w:val="both"/>
        <w:rPr>
          <w:b/>
          <w:bCs/>
          <w:sz w:val="22"/>
          <w:szCs w:val="22"/>
        </w:rPr>
      </w:pPr>
      <w:r w:rsidRPr="368DEED4">
        <w:rPr>
          <w:b/>
          <w:bCs/>
          <w:sz w:val="22"/>
          <w:szCs w:val="22"/>
        </w:rPr>
        <w:t>Voice Driven</w:t>
      </w:r>
    </w:p>
    <w:p w14:paraId="374901AA" w14:textId="495083F5" w:rsidR="0D26E263" w:rsidRDefault="00704393" w:rsidP="00FE021C">
      <w:pPr>
        <w:jc w:val="center"/>
        <w:rPr>
          <w:b/>
          <w:sz w:val="22"/>
          <w:szCs w:val="22"/>
          <w:lang w:val="ru-RU"/>
        </w:rPr>
      </w:pPr>
      <w:r>
        <w:rPr>
          <w:b/>
          <w:noProof/>
          <w:sz w:val="22"/>
          <w:szCs w:val="22"/>
          <w:lang w:val="ru-RU"/>
        </w:rPr>
        <w:drawing>
          <wp:inline distT="0" distB="0" distL="0" distR="0" wp14:anchorId="18D64F75" wp14:editId="40D76188">
            <wp:extent cx="5943600" cy="3937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43600" cy="3937000"/>
                    </a:xfrm>
                    <a:prstGeom prst="rect">
                      <a:avLst/>
                    </a:prstGeom>
                    <a:noFill/>
                    <a:ln>
                      <a:noFill/>
                    </a:ln>
                  </pic:spPr>
                </pic:pic>
              </a:graphicData>
            </a:graphic>
          </wp:inline>
        </w:drawing>
      </w:r>
    </w:p>
    <w:p w14:paraId="1C590610" w14:textId="11E20DFA" w:rsidR="002E39AF" w:rsidRDefault="002E39AF" w:rsidP="005F278C">
      <w:pPr>
        <w:pStyle w:val="Caption"/>
      </w:pPr>
      <w:r>
        <w:t xml:space="preserve">Figure </w:t>
      </w:r>
      <w:fldSimple w:instr=" STYLEREF 2 \s ">
        <w:r w:rsidR="00302D85">
          <w:rPr>
            <w:noProof/>
          </w:rPr>
          <w:t>2.2</w:t>
        </w:r>
      </w:fldSimple>
      <w:r w:rsidR="00302D85">
        <w:t>.</w:t>
      </w:r>
      <w:fldSimple w:instr=" SEQ Figure \* ARABIC \s 2 ">
        <w:r w:rsidR="00302D85">
          <w:rPr>
            <w:noProof/>
          </w:rPr>
          <w:t>4</w:t>
        </w:r>
      </w:fldSimple>
      <w:r w:rsidDel="00302D85">
        <w:fldChar w:fldCharType="begin"/>
      </w:r>
      <w:r w:rsidDel="00302D85">
        <w:fldChar w:fldCharType="end"/>
      </w:r>
      <w:r>
        <w:t xml:space="preserve"> - </w:t>
      </w:r>
      <w:r w:rsidRPr="00951F76">
        <w:t>Voice Driven System</w:t>
      </w:r>
    </w:p>
    <w:p w14:paraId="678AF8DD" w14:textId="62EE3CDC" w:rsidR="002E39AF" w:rsidRPr="00046644" w:rsidRDefault="002E39AF" w:rsidP="00CB2AB3">
      <w:pPr>
        <w:keepNext/>
        <w:keepLines/>
        <w:jc w:val="both"/>
        <w:rPr>
          <w:b/>
          <w:bCs/>
          <w:sz w:val="22"/>
          <w:szCs w:val="22"/>
        </w:rPr>
      </w:pPr>
      <w:r w:rsidRPr="00046644">
        <w:rPr>
          <w:b/>
          <w:bCs/>
          <w:sz w:val="22"/>
          <w:szCs w:val="22"/>
        </w:rPr>
        <w:t>Description:</w:t>
      </w:r>
    </w:p>
    <w:p w14:paraId="7F577D2D" w14:textId="0386DAF7" w:rsidR="15E8155F" w:rsidRPr="00046644" w:rsidRDefault="60C9F739" w:rsidP="001D481F">
      <w:pPr>
        <w:ind w:left="360"/>
        <w:jc w:val="both"/>
        <w:rPr>
          <w:sz w:val="22"/>
          <w:szCs w:val="22"/>
        </w:rPr>
      </w:pPr>
      <w:r w:rsidRPr="00046644">
        <w:rPr>
          <w:sz w:val="22"/>
          <w:szCs w:val="22"/>
        </w:rPr>
        <w:t>This Use Case diagram describes the functionality available for the Voice Driven feature within the application.</w:t>
      </w:r>
    </w:p>
    <w:p w14:paraId="324F61B9" w14:textId="77777777" w:rsidR="15E8155F" w:rsidRDefault="60C9F739" w:rsidP="001D481F">
      <w:pPr>
        <w:spacing w:before="120"/>
        <w:jc w:val="both"/>
        <w:rPr>
          <w:b/>
          <w:bCs/>
          <w:sz w:val="22"/>
          <w:szCs w:val="22"/>
        </w:rPr>
      </w:pPr>
      <w:r w:rsidRPr="00046644">
        <w:rPr>
          <w:b/>
          <w:bCs/>
          <w:sz w:val="22"/>
          <w:szCs w:val="22"/>
        </w:rPr>
        <w:t>Use Cases:</w:t>
      </w:r>
    </w:p>
    <w:p w14:paraId="353D710D" w14:textId="419EEAF1" w:rsidR="005E5660" w:rsidRPr="00CB2AB3" w:rsidRDefault="005F278C" w:rsidP="000C0760">
      <w:pPr>
        <w:pStyle w:val="ListParagraph"/>
        <w:numPr>
          <w:ilvl w:val="0"/>
          <w:numId w:val="139"/>
        </w:numPr>
        <w:rPr>
          <w:sz w:val="22"/>
          <w:szCs w:val="22"/>
        </w:rPr>
      </w:pPr>
      <w:r w:rsidRPr="00CB2AB3">
        <w:rPr>
          <w:sz w:val="22"/>
          <w:szCs w:val="22"/>
        </w:rPr>
        <w:lastRenderedPageBreak/>
        <w:t>Login</w:t>
      </w:r>
    </w:p>
    <w:p w14:paraId="57CADDAC" w14:textId="4EC2FDA8" w:rsidR="005F278C" w:rsidRPr="00CB2AB3" w:rsidRDefault="005F278C" w:rsidP="000C0760">
      <w:pPr>
        <w:pStyle w:val="ListParagraph"/>
        <w:numPr>
          <w:ilvl w:val="0"/>
          <w:numId w:val="139"/>
        </w:numPr>
        <w:rPr>
          <w:sz w:val="22"/>
          <w:szCs w:val="22"/>
        </w:rPr>
      </w:pPr>
      <w:r w:rsidRPr="00CB2AB3">
        <w:rPr>
          <w:sz w:val="22"/>
          <w:szCs w:val="22"/>
        </w:rPr>
        <w:t>Show Menu</w:t>
      </w:r>
    </w:p>
    <w:p w14:paraId="49D38F3B" w14:textId="0F2A7EBF" w:rsidR="005F278C" w:rsidRPr="00CB2AB3" w:rsidRDefault="005F278C" w:rsidP="000C0760">
      <w:pPr>
        <w:pStyle w:val="ListParagraph"/>
        <w:numPr>
          <w:ilvl w:val="0"/>
          <w:numId w:val="139"/>
        </w:numPr>
        <w:rPr>
          <w:sz w:val="22"/>
          <w:szCs w:val="22"/>
        </w:rPr>
      </w:pPr>
      <w:r w:rsidRPr="00CB2AB3">
        <w:rPr>
          <w:sz w:val="22"/>
          <w:szCs w:val="22"/>
        </w:rPr>
        <w:t>Show Menu – Settings</w:t>
      </w:r>
    </w:p>
    <w:p w14:paraId="76603AAC" w14:textId="3A560D31" w:rsidR="005F278C" w:rsidRPr="00CB2AB3" w:rsidRDefault="005F278C" w:rsidP="000C0760">
      <w:pPr>
        <w:pStyle w:val="ListParagraph"/>
        <w:numPr>
          <w:ilvl w:val="0"/>
          <w:numId w:val="139"/>
        </w:numPr>
        <w:rPr>
          <w:sz w:val="22"/>
          <w:szCs w:val="22"/>
        </w:rPr>
      </w:pPr>
      <w:r w:rsidRPr="00CB2AB3">
        <w:rPr>
          <w:sz w:val="22"/>
          <w:szCs w:val="22"/>
        </w:rPr>
        <w:t>Show Menu – Logout</w:t>
      </w:r>
    </w:p>
    <w:p w14:paraId="31C89CAA" w14:textId="34ED8FA1" w:rsidR="005F278C" w:rsidRPr="00CB2AB3" w:rsidRDefault="005F278C" w:rsidP="000C0760">
      <w:pPr>
        <w:pStyle w:val="ListParagraph"/>
        <w:numPr>
          <w:ilvl w:val="0"/>
          <w:numId w:val="139"/>
        </w:numPr>
        <w:rPr>
          <w:sz w:val="22"/>
          <w:szCs w:val="22"/>
        </w:rPr>
      </w:pPr>
      <w:r w:rsidRPr="00CB2AB3">
        <w:rPr>
          <w:sz w:val="22"/>
          <w:szCs w:val="22"/>
        </w:rPr>
        <w:t>Open Search Mail</w:t>
      </w:r>
    </w:p>
    <w:p w14:paraId="6B3BD07E" w14:textId="4FB6DBBD" w:rsidR="005F278C" w:rsidRPr="00CB2AB3" w:rsidRDefault="005F278C" w:rsidP="000C0760">
      <w:pPr>
        <w:pStyle w:val="ListParagraph"/>
        <w:numPr>
          <w:ilvl w:val="0"/>
          <w:numId w:val="139"/>
        </w:numPr>
        <w:rPr>
          <w:sz w:val="22"/>
          <w:szCs w:val="22"/>
        </w:rPr>
      </w:pPr>
      <w:r w:rsidRPr="00CB2AB3">
        <w:rPr>
          <w:sz w:val="22"/>
          <w:szCs w:val="22"/>
        </w:rPr>
        <w:t>Search Mail</w:t>
      </w:r>
    </w:p>
    <w:p w14:paraId="615D7DA8" w14:textId="667BCBD5" w:rsidR="00215048" w:rsidRPr="00CB2AB3" w:rsidRDefault="006F0CA9" w:rsidP="000C0760">
      <w:pPr>
        <w:pStyle w:val="ListParagraph"/>
        <w:numPr>
          <w:ilvl w:val="0"/>
          <w:numId w:val="139"/>
        </w:numPr>
        <w:rPr>
          <w:sz w:val="22"/>
          <w:szCs w:val="22"/>
        </w:rPr>
      </w:pPr>
      <w:r w:rsidRPr="00CB2AB3">
        <w:rPr>
          <w:sz w:val="22"/>
          <w:szCs w:val="22"/>
        </w:rPr>
        <w:t>Search Mail with Filter</w:t>
      </w:r>
    </w:p>
    <w:p w14:paraId="03FA8841" w14:textId="088D154D" w:rsidR="00F621EF" w:rsidRPr="00CB2AB3" w:rsidRDefault="00F621EF" w:rsidP="000C0760">
      <w:pPr>
        <w:pStyle w:val="ListParagraph"/>
        <w:numPr>
          <w:ilvl w:val="0"/>
          <w:numId w:val="139"/>
        </w:numPr>
        <w:rPr>
          <w:sz w:val="22"/>
          <w:szCs w:val="22"/>
        </w:rPr>
      </w:pPr>
      <w:r w:rsidRPr="00CB2AB3">
        <w:rPr>
          <w:sz w:val="22"/>
          <w:szCs w:val="22"/>
        </w:rPr>
        <w:t xml:space="preserve">Search Mail </w:t>
      </w:r>
      <w:r w:rsidR="00D11999" w:rsidRPr="00CB2AB3">
        <w:rPr>
          <w:sz w:val="22"/>
          <w:szCs w:val="22"/>
        </w:rPr>
        <w:t>–</w:t>
      </w:r>
      <w:r w:rsidRPr="00CB2AB3">
        <w:rPr>
          <w:sz w:val="22"/>
          <w:szCs w:val="22"/>
        </w:rPr>
        <w:t xml:space="preserve"> Open</w:t>
      </w:r>
      <w:r w:rsidR="00D11999" w:rsidRPr="00CB2AB3">
        <w:rPr>
          <w:sz w:val="22"/>
          <w:szCs w:val="22"/>
        </w:rPr>
        <w:t xml:space="preserve"> Individual Mail</w:t>
      </w:r>
      <w:r w:rsidR="00862130" w:rsidRPr="00CB2AB3">
        <w:rPr>
          <w:sz w:val="22"/>
          <w:szCs w:val="22"/>
        </w:rPr>
        <w:t xml:space="preserve"> Piece</w:t>
      </w:r>
    </w:p>
    <w:p w14:paraId="102A23BF" w14:textId="65F89517" w:rsidR="00895521" w:rsidRPr="00CB2AB3" w:rsidRDefault="00100269" w:rsidP="000C0760">
      <w:pPr>
        <w:pStyle w:val="ListParagraph"/>
        <w:numPr>
          <w:ilvl w:val="0"/>
          <w:numId w:val="139"/>
        </w:numPr>
        <w:rPr>
          <w:sz w:val="22"/>
          <w:szCs w:val="22"/>
        </w:rPr>
      </w:pPr>
      <w:r w:rsidRPr="00CB2AB3">
        <w:rPr>
          <w:sz w:val="22"/>
          <w:szCs w:val="22"/>
        </w:rPr>
        <w:t>Open Notifications</w:t>
      </w:r>
    </w:p>
    <w:p w14:paraId="7640C7E1" w14:textId="1B37253E" w:rsidR="00100269" w:rsidRPr="00CB2AB3" w:rsidRDefault="00100269" w:rsidP="000C0760">
      <w:pPr>
        <w:pStyle w:val="ListParagraph"/>
        <w:numPr>
          <w:ilvl w:val="0"/>
          <w:numId w:val="139"/>
        </w:numPr>
        <w:rPr>
          <w:sz w:val="22"/>
          <w:szCs w:val="22"/>
        </w:rPr>
      </w:pPr>
      <w:r w:rsidRPr="00CB2AB3">
        <w:rPr>
          <w:sz w:val="22"/>
          <w:szCs w:val="22"/>
        </w:rPr>
        <w:t>Add Notification</w:t>
      </w:r>
    </w:p>
    <w:p w14:paraId="644C45B0" w14:textId="612E9A2A" w:rsidR="00100269" w:rsidRPr="00CB2AB3" w:rsidRDefault="00100269" w:rsidP="000C0760">
      <w:pPr>
        <w:pStyle w:val="ListParagraph"/>
        <w:numPr>
          <w:ilvl w:val="0"/>
          <w:numId w:val="139"/>
        </w:numPr>
        <w:rPr>
          <w:sz w:val="22"/>
          <w:szCs w:val="22"/>
        </w:rPr>
      </w:pPr>
      <w:r w:rsidRPr="00CB2AB3">
        <w:rPr>
          <w:sz w:val="22"/>
          <w:szCs w:val="22"/>
        </w:rPr>
        <w:t>Delete Notification</w:t>
      </w:r>
    </w:p>
    <w:p w14:paraId="1348F784" w14:textId="3FE7F3A3" w:rsidR="00C703C4" w:rsidRPr="00CB2AB3" w:rsidRDefault="00C703C4" w:rsidP="000C0760">
      <w:pPr>
        <w:pStyle w:val="ListParagraph"/>
        <w:numPr>
          <w:ilvl w:val="0"/>
          <w:numId w:val="139"/>
        </w:numPr>
        <w:rPr>
          <w:sz w:val="22"/>
          <w:szCs w:val="22"/>
        </w:rPr>
      </w:pPr>
      <w:r w:rsidRPr="00CB2AB3">
        <w:rPr>
          <w:sz w:val="22"/>
          <w:szCs w:val="22"/>
        </w:rPr>
        <w:t>Open Chatbot</w:t>
      </w:r>
    </w:p>
    <w:p w14:paraId="50D218E4" w14:textId="2150087A" w:rsidR="00C703C4" w:rsidRPr="00CB2AB3" w:rsidRDefault="008B7DC5" w:rsidP="000C0760">
      <w:pPr>
        <w:pStyle w:val="ListParagraph"/>
        <w:numPr>
          <w:ilvl w:val="0"/>
          <w:numId w:val="139"/>
        </w:numPr>
        <w:rPr>
          <w:sz w:val="22"/>
          <w:szCs w:val="22"/>
        </w:rPr>
      </w:pPr>
      <w:r w:rsidRPr="00CB2AB3">
        <w:rPr>
          <w:sz w:val="22"/>
          <w:szCs w:val="22"/>
        </w:rPr>
        <w:t>Chatbot Commands</w:t>
      </w:r>
    </w:p>
    <w:p w14:paraId="12EAC83B" w14:textId="3A43AA4D" w:rsidR="008B7DC5" w:rsidRPr="00CB2AB3" w:rsidRDefault="008B7DC5" w:rsidP="000C0760">
      <w:pPr>
        <w:pStyle w:val="ListParagraph"/>
        <w:numPr>
          <w:ilvl w:val="0"/>
          <w:numId w:val="139"/>
        </w:numPr>
        <w:rPr>
          <w:sz w:val="22"/>
          <w:szCs w:val="22"/>
        </w:rPr>
      </w:pPr>
      <w:r w:rsidRPr="00CB2AB3">
        <w:rPr>
          <w:sz w:val="22"/>
          <w:szCs w:val="22"/>
        </w:rPr>
        <w:t>Open Settings</w:t>
      </w:r>
    </w:p>
    <w:p w14:paraId="2199E670" w14:textId="2A7BA07D" w:rsidR="008B7DC5" w:rsidRPr="00CB2AB3" w:rsidRDefault="008B7DC5" w:rsidP="000C0760">
      <w:pPr>
        <w:pStyle w:val="ListParagraph"/>
        <w:numPr>
          <w:ilvl w:val="0"/>
          <w:numId w:val="139"/>
        </w:numPr>
        <w:rPr>
          <w:sz w:val="22"/>
          <w:szCs w:val="22"/>
        </w:rPr>
      </w:pPr>
      <w:r w:rsidRPr="00CB2AB3">
        <w:rPr>
          <w:sz w:val="22"/>
          <w:szCs w:val="22"/>
        </w:rPr>
        <w:t>Settings – View “Terms and Conditions”</w:t>
      </w:r>
    </w:p>
    <w:p w14:paraId="3370EE42" w14:textId="72AECBDB" w:rsidR="008B7DC5" w:rsidRPr="00CB2AB3" w:rsidRDefault="008B7DC5" w:rsidP="000C0760">
      <w:pPr>
        <w:pStyle w:val="ListParagraph"/>
        <w:numPr>
          <w:ilvl w:val="0"/>
          <w:numId w:val="139"/>
        </w:numPr>
        <w:rPr>
          <w:sz w:val="22"/>
          <w:szCs w:val="22"/>
        </w:rPr>
      </w:pPr>
      <w:r w:rsidRPr="00CB2AB3">
        <w:rPr>
          <w:sz w:val="22"/>
          <w:szCs w:val="22"/>
        </w:rPr>
        <w:t>Settings – View “Privacy Policy”</w:t>
      </w:r>
    </w:p>
    <w:p w14:paraId="496E1149" w14:textId="77777777" w:rsidR="008B7DC5" w:rsidRPr="00CB2AB3" w:rsidRDefault="008B7DC5" w:rsidP="000C0760">
      <w:pPr>
        <w:pStyle w:val="ListParagraph"/>
        <w:numPr>
          <w:ilvl w:val="0"/>
          <w:numId w:val="139"/>
        </w:numPr>
        <w:rPr>
          <w:sz w:val="22"/>
          <w:szCs w:val="22"/>
        </w:rPr>
      </w:pPr>
      <w:r w:rsidRPr="00CB2AB3">
        <w:rPr>
          <w:sz w:val="22"/>
          <w:szCs w:val="22"/>
        </w:rPr>
        <w:t>Dismiss Dialog</w:t>
      </w:r>
    </w:p>
    <w:p w14:paraId="456E7DD1" w14:textId="6CA43B17" w:rsidR="008B7DC5" w:rsidRPr="00CB2AB3" w:rsidRDefault="008B7DC5" w:rsidP="000C0760">
      <w:pPr>
        <w:pStyle w:val="ListParagraph"/>
        <w:numPr>
          <w:ilvl w:val="0"/>
          <w:numId w:val="139"/>
        </w:numPr>
        <w:rPr>
          <w:sz w:val="22"/>
          <w:szCs w:val="22"/>
        </w:rPr>
      </w:pPr>
      <w:r w:rsidRPr="00CB2AB3">
        <w:rPr>
          <w:sz w:val="22"/>
          <w:szCs w:val="22"/>
        </w:rPr>
        <w:t>Open Daily Digest</w:t>
      </w:r>
    </w:p>
    <w:p w14:paraId="0D2B2881" w14:textId="4FE30ACC" w:rsidR="00A93837" w:rsidRPr="00CB2AB3" w:rsidRDefault="00A93837" w:rsidP="000C0760">
      <w:pPr>
        <w:pStyle w:val="ListParagraph"/>
        <w:numPr>
          <w:ilvl w:val="0"/>
          <w:numId w:val="139"/>
        </w:numPr>
        <w:rPr>
          <w:sz w:val="22"/>
          <w:szCs w:val="22"/>
        </w:rPr>
      </w:pPr>
      <w:r w:rsidRPr="00CB2AB3">
        <w:rPr>
          <w:sz w:val="22"/>
          <w:szCs w:val="22"/>
        </w:rPr>
        <w:t>Daily Digest – View Next Mail Piece</w:t>
      </w:r>
    </w:p>
    <w:p w14:paraId="678B3D13" w14:textId="360971CA" w:rsidR="008B7DC5" w:rsidRPr="00CB2AB3" w:rsidRDefault="008B7DC5" w:rsidP="000C0760">
      <w:pPr>
        <w:pStyle w:val="ListParagraph"/>
        <w:numPr>
          <w:ilvl w:val="0"/>
          <w:numId w:val="139"/>
        </w:numPr>
        <w:rPr>
          <w:sz w:val="22"/>
          <w:szCs w:val="22"/>
        </w:rPr>
      </w:pPr>
      <w:r w:rsidRPr="00CB2AB3">
        <w:rPr>
          <w:sz w:val="22"/>
          <w:szCs w:val="22"/>
        </w:rPr>
        <w:t>Daily Digest – View Previous</w:t>
      </w:r>
      <w:r w:rsidR="00A93837" w:rsidRPr="00CB2AB3">
        <w:rPr>
          <w:sz w:val="22"/>
          <w:szCs w:val="22"/>
        </w:rPr>
        <w:t xml:space="preserve"> Mail Piece</w:t>
      </w:r>
    </w:p>
    <w:p w14:paraId="03D66EBB" w14:textId="367C7AF3" w:rsidR="00253783" w:rsidRPr="00CB2AB3" w:rsidRDefault="00253783" w:rsidP="000C0760">
      <w:pPr>
        <w:pStyle w:val="ListParagraph"/>
        <w:numPr>
          <w:ilvl w:val="0"/>
          <w:numId w:val="139"/>
        </w:numPr>
        <w:rPr>
          <w:sz w:val="22"/>
          <w:szCs w:val="22"/>
        </w:rPr>
      </w:pPr>
      <w:r w:rsidRPr="00CB2AB3">
        <w:rPr>
          <w:sz w:val="22"/>
          <w:szCs w:val="22"/>
        </w:rPr>
        <w:t>Open Upload Mail</w:t>
      </w:r>
    </w:p>
    <w:p w14:paraId="202EF1E4" w14:textId="706791C5" w:rsidR="00253783" w:rsidRPr="00CB2AB3" w:rsidRDefault="00253783" w:rsidP="000C0760">
      <w:pPr>
        <w:pStyle w:val="ListParagraph"/>
        <w:numPr>
          <w:ilvl w:val="0"/>
          <w:numId w:val="139"/>
        </w:numPr>
        <w:rPr>
          <w:sz w:val="22"/>
          <w:szCs w:val="22"/>
        </w:rPr>
      </w:pPr>
      <w:r w:rsidRPr="00CB2AB3">
        <w:rPr>
          <w:sz w:val="22"/>
          <w:szCs w:val="22"/>
        </w:rPr>
        <w:t>Open Scan Mail</w:t>
      </w:r>
    </w:p>
    <w:p w14:paraId="56A180D0" w14:textId="7CF6689A" w:rsidR="00253783" w:rsidRPr="00CB2AB3" w:rsidRDefault="00253783" w:rsidP="000C0760">
      <w:pPr>
        <w:pStyle w:val="ListParagraph"/>
        <w:numPr>
          <w:ilvl w:val="0"/>
          <w:numId w:val="139"/>
        </w:numPr>
        <w:rPr>
          <w:sz w:val="22"/>
          <w:szCs w:val="22"/>
        </w:rPr>
      </w:pPr>
      <w:r w:rsidRPr="00CB2AB3">
        <w:rPr>
          <w:sz w:val="22"/>
          <w:szCs w:val="22"/>
        </w:rPr>
        <w:t>Home. Action/ Main Menu</w:t>
      </w:r>
    </w:p>
    <w:p w14:paraId="5F0BD027" w14:textId="4892DE54" w:rsidR="005E5660" w:rsidRPr="00CB2AB3" w:rsidRDefault="00E23F8C" w:rsidP="000C0760">
      <w:pPr>
        <w:pStyle w:val="ListParagraph"/>
        <w:numPr>
          <w:ilvl w:val="0"/>
          <w:numId w:val="139"/>
        </w:numPr>
        <w:rPr>
          <w:sz w:val="22"/>
          <w:szCs w:val="22"/>
        </w:rPr>
      </w:pPr>
      <w:r w:rsidRPr="00CB2AB3">
        <w:rPr>
          <w:sz w:val="22"/>
          <w:szCs w:val="22"/>
        </w:rPr>
        <w:t>Back Action</w:t>
      </w:r>
    </w:p>
    <w:p w14:paraId="504764DE" w14:textId="57EB9391" w:rsidR="15E8155F" w:rsidRPr="00046644" w:rsidRDefault="60C9F739" w:rsidP="000C0760">
      <w:pPr>
        <w:pStyle w:val="Preconditionlist"/>
        <w:numPr>
          <w:ilvl w:val="0"/>
          <w:numId w:val="70"/>
        </w:numPr>
        <w:spacing w:before="120"/>
        <w:jc w:val="both"/>
        <w:rPr>
          <w:b/>
          <w:bCs/>
        </w:rPr>
      </w:pPr>
      <w:r w:rsidRPr="36958FCA">
        <w:rPr>
          <w:b/>
        </w:rPr>
        <w:t>Primary Actor:</w:t>
      </w:r>
    </w:p>
    <w:p w14:paraId="71051483" w14:textId="50BC7E73" w:rsidR="15E8155F" w:rsidRPr="00046644" w:rsidRDefault="60C9F739" w:rsidP="001D481F">
      <w:pPr>
        <w:ind w:left="360"/>
        <w:jc w:val="both"/>
        <w:rPr>
          <w:sz w:val="22"/>
          <w:szCs w:val="22"/>
        </w:rPr>
      </w:pPr>
      <w:r w:rsidRPr="00046644">
        <w:rPr>
          <w:sz w:val="22"/>
          <w:szCs w:val="22"/>
        </w:rPr>
        <w:t>User –user of the application.</w:t>
      </w:r>
    </w:p>
    <w:p w14:paraId="6C480F2D" w14:textId="4009B832" w:rsidR="15E8155F" w:rsidRPr="00046644" w:rsidRDefault="60C9F739" w:rsidP="001D481F">
      <w:pPr>
        <w:spacing w:before="120"/>
        <w:jc w:val="both"/>
        <w:rPr>
          <w:b/>
          <w:bCs/>
          <w:sz w:val="22"/>
          <w:szCs w:val="22"/>
        </w:rPr>
      </w:pPr>
      <w:r w:rsidRPr="00046644">
        <w:rPr>
          <w:b/>
          <w:bCs/>
          <w:sz w:val="22"/>
          <w:szCs w:val="22"/>
        </w:rPr>
        <w:t>Supporting Actors:</w:t>
      </w:r>
    </w:p>
    <w:p w14:paraId="5D977174" w14:textId="112A9BC9" w:rsidR="15E8155F" w:rsidRDefault="60C9F739" w:rsidP="001D481F">
      <w:pPr>
        <w:ind w:left="360"/>
        <w:jc w:val="both"/>
        <w:rPr>
          <w:sz w:val="22"/>
          <w:szCs w:val="22"/>
        </w:rPr>
      </w:pPr>
      <w:r w:rsidRPr="00046644">
        <w:rPr>
          <w:sz w:val="22"/>
          <w:szCs w:val="22"/>
        </w:rPr>
        <w:t>Email Service – User's email service provider</w:t>
      </w:r>
    </w:p>
    <w:p w14:paraId="1D97B292" w14:textId="28B78F4A" w:rsidR="00AB67DA" w:rsidRPr="00046644" w:rsidRDefault="00A74831" w:rsidP="001D481F">
      <w:pPr>
        <w:ind w:left="360"/>
        <w:jc w:val="both"/>
        <w:rPr>
          <w:sz w:val="22"/>
          <w:szCs w:val="22"/>
        </w:rPr>
      </w:pPr>
      <w:r>
        <w:rPr>
          <w:sz w:val="22"/>
          <w:szCs w:val="22"/>
        </w:rPr>
        <w:t>Devi</w:t>
      </w:r>
      <w:r w:rsidR="00E347D5">
        <w:rPr>
          <w:sz w:val="22"/>
          <w:szCs w:val="22"/>
        </w:rPr>
        <w:t>ce</w:t>
      </w:r>
      <w:r>
        <w:rPr>
          <w:sz w:val="22"/>
          <w:szCs w:val="22"/>
        </w:rPr>
        <w:t xml:space="preserve"> </w:t>
      </w:r>
      <w:r w:rsidR="00E347D5">
        <w:rPr>
          <w:sz w:val="22"/>
          <w:szCs w:val="22"/>
        </w:rPr>
        <w:t>B</w:t>
      </w:r>
      <w:r>
        <w:rPr>
          <w:sz w:val="22"/>
          <w:szCs w:val="22"/>
        </w:rPr>
        <w:t xml:space="preserve">uild-in </w:t>
      </w:r>
      <w:r w:rsidR="00E347D5">
        <w:rPr>
          <w:sz w:val="22"/>
          <w:szCs w:val="22"/>
        </w:rPr>
        <w:t xml:space="preserve">Accessibility </w:t>
      </w:r>
      <w:r w:rsidR="008A08EC">
        <w:rPr>
          <w:sz w:val="22"/>
          <w:szCs w:val="22"/>
        </w:rPr>
        <w:t>T</w:t>
      </w:r>
      <w:r w:rsidR="00E347D5">
        <w:rPr>
          <w:sz w:val="22"/>
          <w:szCs w:val="22"/>
        </w:rPr>
        <w:t>ool</w:t>
      </w:r>
      <w:r w:rsidR="008A08EC">
        <w:rPr>
          <w:sz w:val="22"/>
          <w:szCs w:val="22"/>
        </w:rPr>
        <w:t xml:space="preserve"> – Enables i</w:t>
      </w:r>
      <w:r w:rsidR="00941DB0">
        <w:rPr>
          <w:sz w:val="22"/>
          <w:szCs w:val="22"/>
        </w:rPr>
        <w:t>n</w:t>
      </w:r>
      <w:r w:rsidR="008A08EC">
        <w:rPr>
          <w:sz w:val="22"/>
          <w:szCs w:val="22"/>
        </w:rPr>
        <w:t>put of voice commands</w:t>
      </w:r>
    </w:p>
    <w:p w14:paraId="23683D36" w14:textId="756039D3" w:rsidR="15E8155F" w:rsidRPr="00046644" w:rsidRDefault="60C9F739" w:rsidP="36958FCA">
      <w:pPr>
        <w:spacing w:before="120"/>
        <w:ind w:left="360"/>
        <w:jc w:val="both"/>
        <w:rPr>
          <w:b/>
          <w:bCs/>
          <w:sz w:val="22"/>
          <w:szCs w:val="22"/>
        </w:rPr>
      </w:pPr>
      <w:r w:rsidRPr="00046644">
        <w:rPr>
          <w:b/>
          <w:bCs/>
          <w:sz w:val="22"/>
          <w:szCs w:val="22"/>
        </w:rPr>
        <w:t>Stakeholders and Interests:</w:t>
      </w:r>
    </w:p>
    <w:p w14:paraId="59DD9D0A" w14:textId="5F0F2B0C" w:rsidR="15E8155F" w:rsidRPr="00046644" w:rsidRDefault="60C9F739" w:rsidP="001D481F">
      <w:pPr>
        <w:ind w:left="360"/>
        <w:jc w:val="both"/>
        <w:rPr>
          <w:sz w:val="22"/>
          <w:szCs w:val="22"/>
        </w:rPr>
      </w:pPr>
      <w:r w:rsidRPr="00046644">
        <w:rPr>
          <w:sz w:val="22"/>
          <w:szCs w:val="22"/>
        </w:rPr>
        <w:t xml:space="preserve">User desires to </w:t>
      </w:r>
      <w:r w:rsidR="004513EB" w:rsidRPr="00046644">
        <w:rPr>
          <w:sz w:val="22"/>
          <w:szCs w:val="22"/>
        </w:rPr>
        <w:t>navigate application and perform actions using voice commands</w:t>
      </w:r>
      <w:r w:rsidRPr="00046644">
        <w:rPr>
          <w:sz w:val="22"/>
          <w:szCs w:val="22"/>
        </w:rPr>
        <w:t>.</w:t>
      </w:r>
    </w:p>
    <w:p w14:paraId="589F6729" w14:textId="77777777" w:rsidR="15E8155F" w:rsidRPr="00046644" w:rsidRDefault="60C9F739" w:rsidP="001D481F">
      <w:pPr>
        <w:spacing w:before="120"/>
        <w:jc w:val="both"/>
        <w:rPr>
          <w:b/>
          <w:bCs/>
          <w:sz w:val="22"/>
          <w:szCs w:val="22"/>
        </w:rPr>
      </w:pPr>
      <w:r w:rsidRPr="00046644">
        <w:rPr>
          <w:b/>
          <w:bCs/>
          <w:sz w:val="22"/>
          <w:szCs w:val="22"/>
        </w:rPr>
        <w:t>Pre-Conditions:</w:t>
      </w:r>
    </w:p>
    <w:p w14:paraId="65C5A124" w14:textId="54B59120" w:rsidR="15E8155F" w:rsidRPr="00046644" w:rsidRDefault="60C9F739" w:rsidP="001D481F">
      <w:pPr>
        <w:ind w:left="360"/>
        <w:jc w:val="both"/>
        <w:rPr>
          <w:sz w:val="22"/>
          <w:szCs w:val="22"/>
        </w:rPr>
      </w:pPr>
      <w:r w:rsidRPr="00046644">
        <w:rPr>
          <w:sz w:val="22"/>
          <w:szCs w:val="22"/>
        </w:rPr>
        <w:t>User must have an operational email account that is accessible through the application</w:t>
      </w:r>
      <w:r w:rsidR="00606BF0">
        <w:rPr>
          <w:sz w:val="22"/>
          <w:szCs w:val="22"/>
        </w:rPr>
        <w:t xml:space="preserve">. </w:t>
      </w:r>
      <w:r w:rsidR="4B171342" w:rsidRPr="00046644">
        <w:rPr>
          <w:sz w:val="22"/>
          <w:szCs w:val="22"/>
        </w:rPr>
        <w:t xml:space="preserve">User must have </w:t>
      </w:r>
      <w:r w:rsidR="04FD2B21" w:rsidRPr="36958FCA">
        <w:rPr>
          <w:sz w:val="22"/>
          <w:szCs w:val="22"/>
        </w:rPr>
        <w:t>internet</w:t>
      </w:r>
      <w:r w:rsidR="005423CF">
        <w:rPr>
          <w:sz w:val="22"/>
          <w:szCs w:val="22"/>
        </w:rPr>
        <w:t xml:space="preserve"> connection</w:t>
      </w:r>
      <w:r w:rsidR="4B171342" w:rsidRPr="00046644">
        <w:rPr>
          <w:sz w:val="22"/>
          <w:szCs w:val="22"/>
        </w:rPr>
        <w:t>.</w:t>
      </w:r>
      <w:r w:rsidR="0A3E0BBC" w:rsidRPr="00046644">
        <w:rPr>
          <w:sz w:val="22"/>
          <w:szCs w:val="22"/>
        </w:rPr>
        <w:t xml:space="preserve"> </w:t>
      </w:r>
      <w:r w:rsidR="0080020A">
        <w:rPr>
          <w:sz w:val="22"/>
          <w:szCs w:val="22"/>
        </w:rPr>
        <w:t xml:space="preserve">User must enable accessibility mode </w:t>
      </w:r>
      <w:r w:rsidR="00506B97">
        <w:rPr>
          <w:sz w:val="22"/>
          <w:szCs w:val="22"/>
        </w:rPr>
        <w:t xml:space="preserve">for </w:t>
      </w:r>
      <w:r w:rsidR="1C74586B" w:rsidRPr="36958FCA">
        <w:rPr>
          <w:sz w:val="22"/>
          <w:szCs w:val="22"/>
        </w:rPr>
        <w:t>voice</w:t>
      </w:r>
      <w:r w:rsidR="00B00578">
        <w:rPr>
          <w:sz w:val="22"/>
          <w:szCs w:val="22"/>
        </w:rPr>
        <w:t xml:space="preserve"> commands</w:t>
      </w:r>
      <w:r w:rsidR="00506B97">
        <w:rPr>
          <w:sz w:val="22"/>
          <w:szCs w:val="22"/>
        </w:rPr>
        <w:t xml:space="preserve"> </w:t>
      </w:r>
      <w:r w:rsidR="0080020A">
        <w:rPr>
          <w:sz w:val="22"/>
          <w:szCs w:val="22"/>
        </w:rPr>
        <w:t xml:space="preserve">on their Android/iOS device. </w:t>
      </w:r>
    </w:p>
    <w:p w14:paraId="17D49A76" w14:textId="77777777" w:rsidR="15E8155F" w:rsidRPr="00046644" w:rsidRDefault="60C9F739" w:rsidP="001D481F">
      <w:pPr>
        <w:spacing w:before="120"/>
        <w:jc w:val="both"/>
        <w:rPr>
          <w:b/>
          <w:bCs/>
          <w:sz w:val="22"/>
          <w:szCs w:val="22"/>
        </w:rPr>
      </w:pPr>
      <w:r w:rsidRPr="00046644">
        <w:rPr>
          <w:b/>
          <w:bCs/>
          <w:sz w:val="22"/>
          <w:szCs w:val="22"/>
        </w:rPr>
        <w:t>Post Conditions:</w:t>
      </w:r>
    </w:p>
    <w:p w14:paraId="09409448" w14:textId="7C2B5776" w:rsidR="15E8155F" w:rsidRPr="00046644" w:rsidRDefault="60C9F739" w:rsidP="001D481F">
      <w:pPr>
        <w:ind w:left="360"/>
        <w:jc w:val="both"/>
        <w:rPr>
          <w:sz w:val="22"/>
          <w:szCs w:val="22"/>
        </w:rPr>
      </w:pPr>
      <w:r w:rsidRPr="00046644">
        <w:rPr>
          <w:sz w:val="22"/>
          <w:szCs w:val="22"/>
        </w:rPr>
        <w:t xml:space="preserve">User </w:t>
      </w:r>
      <w:r w:rsidR="1FF5AB20" w:rsidRPr="00046644">
        <w:rPr>
          <w:sz w:val="22"/>
          <w:szCs w:val="22"/>
        </w:rPr>
        <w:t xml:space="preserve">has successfully navigated to the desired area of the application or has </w:t>
      </w:r>
      <w:r w:rsidR="3918C09E" w:rsidRPr="00046644">
        <w:rPr>
          <w:sz w:val="22"/>
          <w:szCs w:val="22"/>
        </w:rPr>
        <w:t xml:space="preserve">performed </w:t>
      </w:r>
      <w:r w:rsidR="1FF5AB20" w:rsidRPr="00046644">
        <w:rPr>
          <w:sz w:val="22"/>
          <w:szCs w:val="22"/>
        </w:rPr>
        <w:t>the desired action</w:t>
      </w:r>
      <w:r w:rsidRPr="00046644">
        <w:rPr>
          <w:sz w:val="22"/>
          <w:szCs w:val="22"/>
        </w:rPr>
        <w:t>.</w:t>
      </w:r>
    </w:p>
    <w:p w14:paraId="6A4AD74F" w14:textId="77777777" w:rsidR="15E8155F" w:rsidRPr="00046644" w:rsidRDefault="60C9F739" w:rsidP="001D481F">
      <w:pPr>
        <w:spacing w:before="120"/>
        <w:jc w:val="both"/>
        <w:rPr>
          <w:b/>
          <w:bCs/>
          <w:sz w:val="22"/>
          <w:szCs w:val="22"/>
        </w:rPr>
      </w:pPr>
      <w:r w:rsidRPr="00046644">
        <w:rPr>
          <w:b/>
          <w:bCs/>
          <w:sz w:val="22"/>
          <w:szCs w:val="22"/>
        </w:rPr>
        <w:t>Minimal Guarantee:</w:t>
      </w:r>
    </w:p>
    <w:p w14:paraId="0DA797C4" w14:textId="6E421A73" w:rsidR="15E8155F" w:rsidRPr="00046644" w:rsidRDefault="60C9F739" w:rsidP="001D481F">
      <w:pPr>
        <w:ind w:left="360"/>
        <w:jc w:val="both"/>
        <w:rPr>
          <w:sz w:val="22"/>
          <w:szCs w:val="22"/>
        </w:rPr>
      </w:pPr>
      <w:r w:rsidRPr="00046644">
        <w:rPr>
          <w:sz w:val="22"/>
          <w:szCs w:val="22"/>
        </w:rPr>
        <w:t>User is</w:t>
      </w:r>
      <w:r w:rsidR="16EA0AE3" w:rsidRPr="00046644">
        <w:rPr>
          <w:sz w:val="22"/>
          <w:szCs w:val="22"/>
        </w:rPr>
        <w:t xml:space="preserve"> able</w:t>
      </w:r>
      <w:r w:rsidRPr="00046644">
        <w:rPr>
          <w:sz w:val="22"/>
          <w:szCs w:val="22"/>
        </w:rPr>
        <w:t xml:space="preserve"> </w:t>
      </w:r>
      <w:r w:rsidR="449DEB96" w:rsidRPr="00046644">
        <w:rPr>
          <w:sz w:val="22"/>
          <w:szCs w:val="22"/>
        </w:rPr>
        <w:t>navigate the application and perform</w:t>
      </w:r>
      <w:r w:rsidR="55AC7753" w:rsidRPr="00046644">
        <w:rPr>
          <w:sz w:val="22"/>
          <w:szCs w:val="22"/>
        </w:rPr>
        <w:t xml:space="preserve"> actions using voice commands</w:t>
      </w:r>
      <w:r w:rsidR="00461AD4">
        <w:rPr>
          <w:sz w:val="22"/>
          <w:szCs w:val="22"/>
        </w:rPr>
        <w:t>.</w:t>
      </w:r>
    </w:p>
    <w:p w14:paraId="4529D689" w14:textId="7B578C84" w:rsidR="15E8155F" w:rsidRPr="00046644" w:rsidRDefault="60C9F739" w:rsidP="001D481F">
      <w:pPr>
        <w:spacing w:before="120"/>
        <w:jc w:val="both"/>
        <w:rPr>
          <w:b/>
          <w:bCs/>
          <w:sz w:val="22"/>
          <w:szCs w:val="22"/>
        </w:rPr>
      </w:pPr>
      <w:r w:rsidRPr="00046644">
        <w:rPr>
          <w:b/>
          <w:bCs/>
          <w:sz w:val="22"/>
          <w:szCs w:val="22"/>
        </w:rPr>
        <w:t>Main Success Scenario</w:t>
      </w:r>
      <w:r w:rsidR="008C1DD9" w:rsidRPr="00046644">
        <w:rPr>
          <w:b/>
          <w:bCs/>
          <w:sz w:val="22"/>
          <w:szCs w:val="22"/>
        </w:rPr>
        <w:t>:</w:t>
      </w:r>
    </w:p>
    <w:p w14:paraId="7769C7B1" w14:textId="7BD37D0D" w:rsidR="15E8155F" w:rsidRPr="00CB2AB3" w:rsidRDefault="562E3AC9" w:rsidP="000C0760">
      <w:pPr>
        <w:pStyle w:val="ListParagraph"/>
        <w:numPr>
          <w:ilvl w:val="0"/>
          <w:numId w:val="143"/>
        </w:numPr>
        <w:rPr>
          <w:sz w:val="22"/>
          <w:szCs w:val="22"/>
        </w:rPr>
      </w:pPr>
      <w:r w:rsidRPr="00CB2AB3">
        <w:rPr>
          <w:sz w:val="22"/>
          <w:szCs w:val="22"/>
        </w:rPr>
        <w:t xml:space="preserve">User </w:t>
      </w:r>
      <w:r w:rsidR="7A1F9C5D" w:rsidRPr="00CB2AB3">
        <w:rPr>
          <w:sz w:val="22"/>
          <w:szCs w:val="22"/>
        </w:rPr>
        <w:t>logs in</w:t>
      </w:r>
      <w:r w:rsidRPr="00CB2AB3">
        <w:rPr>
          <w:sz w:val="22"/>
          <w:szCs w:val="22"/>
        </w:rPr>
        <w:t>.</w:t>
      </w:r>
    </w:p>
    <w:p w14:paraId="2572608C" w14:textId="7885E051" w:rsidR="2A1A9FC8" w:rsidRPr="00CB2AB3" w:rsidRDefault="2A1A9FC8" w:rsidP="000C0760">
      <w:pPr>
        <w:pStyle w:val="ListParagraph"/>
        <w:numPr>
          <w:ilvl w:val="0"/>
          <w:numId w:val="143"/>
        </w:numPr>
        <w:rPr>
          <w:sz w:val="22"/>
          <w:szCs w:val="22"/>
        </w:rPr>
      </w:pPr>
      <w:r w:rsidRPr="00CB2AB3">
        <w:rPr>
          <w:sz w:val="22"/>
          <w:szCs w:val="22"/>
        </w:rPr>
        <w:t xml:space="preserve">User </w:t>
      </w:r>
      <w:r w:rsidRPr="00CB2AB3" w:rsidDel="00775A0E">
        <w:rPr>
          <w:sz w:val="22"/>
          <w:szCs w:val="22"/>
        </w:rPr>
        <w:t xml:space="preserve">opens </w:t>
      </w:r>
      <w:r w:rsidR="00775A0E" w:rsidRPr="00CB2AB3">
        <w:rPr>
          <w:sz w:val="22"/>
          <w:szCs w:val="22"/>
        </w:rPr>
        <w:t>top bar d</w:t>
      </w:r>
      <w:r w:rsidR="002140B9" w:rsidRPr="00CB2AB3">
        <w:rPr>
          <w:sz w:val="22"/>
          <w:szCs w:val="22"/>
        </w:rPr>
        <w:t>ro</w:t>
      </w:r>
      <w:r w:rsidR="00775A0E" w:rsidRPr="00CB2AB3">
        <w:rPr>
          <w:sz w:val="22"/>
          <w:szCs w:val="22"/>
        </w:rPr>
        <w:t>pdown menu</w:t>
      </w:r>
      <w:r w:rsidRPr="00CB2AB3">
        <w:rPr>
          <w:sz w:val="22"/>
          <w:szCs w:val="22"/>
        </w:rPr>
        <w:t>.</w:t>
      </w:r>
    </w:p>
    <w:p w14:paraId="6246F265" w14:textId="4BF6B03F" w:rsidR="2A1A9FC8" w:rsidRPr="00CB2AB3" w:rsidRDefault="2A1A9FC8" w:rsidP="000C0760">
      <w:pPr>
        <w:pStyle w:val="ListParagraph"/>
        <w:numPr>
          <w:ilvl w:val="0"/>
          <w:numId w:val="143"/>
        </w:numPr>
        <w:rPr>
          <w:sz w:val="22"/>
          <w:szCs w:val="22"/>
        </w:rPr>
      </w:pPr>
      <w:r w:rsidRPr="00CB2AB3">
        <w:rPr>
          <w:sz w:val="22"/>
          <w:szCs w:val="22"/>
        </w:rPr>
        <w:t xml:space="preserve">User </w:t>
      </w:r>
      <w:r w:rsidR="002140B9" w:rsidRPr="00CB2AB3">
        <w:rPr>
          <w:sz w:val="22"/>
          <w:szCs w:val="22"/>
        </w:rPr>
        <w:t>selects “Settings” in the top bar dropdown menu.</w:t>
      </w:r>
    </w:p>
    <w:p w14:paraId="15B4616B" w14:textId="615DA7A1" w:rsidR="2A1A9FC8" w:rsidRPr="00CB2AB3" w:rsidRDefault="2A1A9FC8" w:rsidP="000C0760">
      <w:pPr>
        <w:pStyle w:val="ListParagraph"/>
        <w:numPr>
          <w:ilvl w:val="0"/>
          <w:numId w:val="143"/>
        </w:numPr>
        <w:rPr>
          <w:sz w:val="22"/>
          <w:szCs w:val="22"/>
        </w:rPr>
      </w:pPr>
      <w:r w:rsidRPr="00CB2AB3">
        <w:rPr>
          <w:sz w:val="22"/>
          <w:szCs w:val="22"/>
        </w:rPr>
        <w:t xml:space="preserve">User </w:t>
      </w:r>
      <w:r w:rsidR="002140B9" w:rsidRPr="00CB2AB3">
        <w:rPr>
          <w:sz w:val="22"/>
          <w:szCs w:val="22"/>
        </w:rPr>
        <w:t>selects “Logout” top bar dropdown menu.</w:t>
      </w:r>
    </w:p>
    <w:p w14:paraId="058C4916" w14:textId="2DF70B21" w:rsidR="2A1A9FC8" w:rsidRPr="00CB2AB3" w:rsidRDefault="2A1A9FC8" w:rsidP="000C0760">
      <w:pPr>
        <w:pStyle w:val="ListParagraph"/>
        <w:numPr>
          <w:ilvl w:val="0"/>
          <w:numId w:val="143"/>
        </w:numPr>
        <w:rPr>
          <w:sz w:val="22"/>
          <w:szCs w:val="22"/>
        </w:rPr>
      </w:pPr>
      <w:r w:rsidRPr="00CB2AB3">
        <w:rPr>
          <w:sz w:val="22"/>
          <w:szCs w:val="22"/>
        </w:rPr>
        <w:t xml:space="preserve">User </w:t>
      </w:r>
      <w:r w:rsidR="002140B9" w:rsidRPr="00CB2AB3">
        <w:rPr>
          <w:sz w:val="22"/>
          <w:szCs w:val="22"/>
        </w:rPr>
        <w:t xml:space="preserve">opens </w:t>
      </w:r>
      <w:r w:rsidR="0021271C" w:rsidRPr="00CB2AB3">
        <w:rPr>
          <w:sz w:val="22"/>
          <w:szCs w:val="22"/>
        </w:rPr>
        <w:t>mail search</w:t>
      </w:r>
    </w:p>
    <w:p w14:paraId="16800CB0" w14:textId="5A3EB48C" w:rsidR="2A1A9FC8" w:rsidRPr="00CB2AB3" w:rsidRDefault="2A1A9FC8" w:rsidP="000C0760">
      <w:pPr>
        <w:pStyle w:val="ListParagraph"/>
        <w:numPr>
          <w:ilvl w:val="0"/>
          <w:numId w:val="143"/>
        </w:numPr>
        <w:rPr>
          <w:sz w:val="22"/>
          <w:szCs w:val="22"/>
        </w:rPr>
      </w:pPr>
      <w:r w:rsidRPr="00CB2AB3">
        <w:rPr>
          <w:sz w:val="22"/>
          <w:szCs w:val="22"/>
        </w:rPr>
        <w:t xml:space="preserve">User </w:t>
      </w:r>
      <w:r w:rsidR="0021271C" w:rsidRPr="00CB2AB3">
        <w:rPr>
          <w:sz w:val="22"/>
          <w:szCs w:val="22"/>
        </w:rPr>
        <w:t>searches for mail</w:t>
      </w:r>
      <w:r w:rsidR="00E52063" w:rsidRPr="00CB2AB3">
        <w:rPr>
          <w:sz w:val="22"/>
          <w:szCs w:val="22"/>
        </w:rPr>
        <w:t>.</w:t>
      </w:r>
    </w:p>
    <w:p w14:paraId="064D2932" w14:textId="6EBD630F" w:rsidR="2A1A9FC8" w:rsidRPr="00CB2AB3" w:rsidRDefault="2A1A9FC8" w:rsidP="000C0760">
      <w:pPr>
        <w:pStyle w:val="ListParagraph"/>
        <w:numPr>
          <w:ilvl w:val="0"/>
          <w:numId w:val="143"/>
        </w:numPr>
        <w:rPr>
          <w:sz w:val="22"/>
          <w:szCs w:val="22"/>
        </w:rPr>
      </w:pPr>
      <w:r w:rsidRPr="00CB2AB3">
        <w:rPr>
          <w:sz w:val="22"/>
          <w:szCs w:val="22"/>
        </w:rPr>
        <w:lastRenderedPageBreak/>
        <w:t xml:space="preserve">User </w:t>
      </w:r>
      <w:r w:rsidR="0021271C" w:rsidRPr="00CB2AB3">
        <w:rPr>
          <w:sz w:val="22"/>
          <w:szCs w:val="22"/>
        </w:rPr>
        <w:t>opens individual mail piece.</w:t>
      </w:r>
    </w:p>
    <w:p w14:paraId="274FFA41" w14:textId="74D36F7B" w:rsidR="2A1A9FC8" w:rsidRPr="00CB2AB3" w:rsidRDefault="2A1A9FC8" w:rsidP="000C0760">
      <w:pPr>
        <w:pStyle w:val="ListParagraph"/>
        <w:numPr>
          <w:ilvl w:val="0"/>
          <w:numId w:val="143"/>
        </w:numPr>
        <w:rPr>
          <w:sz w:val="22"/>
          <w:szCs w:val="22"/>
        </w:rPr>
      </w:pPr>
      <w:r w:rsidRPr="00CB2AB3">
        <w:rPr>
          <w:sz w:val="22"/>
          <w:szCs w:val="22"/>
        </w:rPr>
        <w:t xml:space="preserve">User </w:t>
      </w:r>
      <w:r w:rsidR="0021271C" w:rsidRPr="00CB2AB3">
        <w:rPr>
          <w:sz w:val="22"/>
          <w:szCs w:val="22"/>
        </w:rPr>
        <w:t>opens notifications.</w:t>
      </w:r>
    </w:p>
    <w:p w14:paraId="5FC05F4D" w14:textId="1AE5400E" w:rsidR="2A1A9FC8" w:rsidRPr="00CB2AB3" w:rsidRDefault="2A1A9FC8" w:rsidP="000C0760">
      <w:pPr>
        <w:pStyle w:val="ListParagraph"/>
        <w:numPr>
          <w:ilvl w:val="0"/>
          <w:numId w:val="143"/>
        </w:numPr>
        <w:rPr>
          <w:sz w:val="22"/>
          <w:szCs w:val="22"/>
        </w:rPr>
      </w:pPr>
      <w:r w:rsidRPr="00CB2AB3">
        <w:rPr>
          <w:sz w:val="22"/>
          <w:szCs w:val="22"/>
        </w:rPr>
        <w:t xml:space="preserve">User </w:t>
      </w:r>
      <w:r w:rsidR="0021271C" w:rsidRPr="00CB2AB3">
        <w:rPr>
          <w:sz w:val="22"/>
          <w:szCs w:val="22"/>
        </w:rPr>
        <w:t>adds notification subscription.</w:t>
      </w:r>
    </w:p>
    <w:p w14:paraId="0B375CC5" w14:textId="77582398" w:rsidR="2A1A9FC8" w:rsidRPr="00CB2AB3" w:rsidRDefault="2A1A9FC8" w:rsidP="000C0760">
      <w:pPr>
        <w:pStyle w:val="ListParagraph"/>
        <w:numPr>
          <w:ilvl w:val="0"/>
          <w:numId w:val="143"/>
        </w:numPr>
        <w:rPr>
          <w:sz w:val="22"/>
          <w:szCs w:val="22"/>
        </w:rPr>
      </w:pPr>
      <w:r w:rsidRPr="00CB2AB3">
        <w:rPr>
          <w:sz w:val="22"/>
          <w:szCs w:val="22"/>
        </w:rPr>
        <w:t xml:space="preserve">User </w:t>
      </w:r>
      <w:r w:rsidR="0021271C" w:rsidRPr="00CB2AB3">
        <w:rPr>
          <w:sz w:val="22"/>
          <w:szCs w:val="22"/>
        </w:rPr>
        <w:t>deletes notification subscription.</w:t>
      </w:r>
    </w:p>
    <w:p w14:paraId="7CB0CF2B" w14:textId="1E988857" w:rsidR="2A1A9FC8" w:rsidRPr="00CB2AB3" w:rsidRDefault="2A1A9FC8" w:rsidP="000C0760">
      <w:pPr>
        <w:pStyle w:val="ListParagraph"/>
        <w:numPr>
          <w:ilvl w:val="0"/>
          <w:numId w:val="143"/>
        </w:numPr>
        <w:rPr>
          <w:sz w:val="22"/>
          <w:szCs w:val="22"/>
        </w:rPr>
      </w:pPr>
      <w:r w:rsidRPr="00CB2AB3">
        <w:rPr>
          <w:sz w:val="22"/>
          <w:szCs w:val="22"/>
        </w:rPr>
        <w:t xml:space="preserve">User </w:t>
      </w:r>
      <w:r w:rsidR="0021271C" w:rsidRPr="00CB2AB3">
        <w:rPr>
          <w:sz w:val="22"/>
          <w:szCs w:val="22"/>
        </w:rPr>
        <w:t>opens chat support.</w:t>
      </w:r>
    </w:p>
    <w:p w14:paraId="69BAFD28" w14:textId="430B0255" w:rsidR="2A1A9FC8" w:rsidRPr="00CB2AB3" w:rsidRDefault="2A1A9FC8" w:rsidP="000C0760">
      <w:pPr>
        <w:pStyle w:val="ListParagraph"/>
        <w:numPr>
          <w:ilvl w:val="0"/>
          <w:numId w:val="143"/>
        </w:numPr>
        <w:rPr>
          <w:sz w:val="22"/>
          <w:szCs w:val="22"/>
        </w:rPr>
      </w:pPr>
      <w:r w:rsidRPr="00CB2AB3">
        <w:rPr>
          <w:sz w:val="22"/>
          <w:szCs w:val="22"/>
        </w:rPr>
        <w:t xml:space="preserve">User </w:t>
      </w:r>
      <w:r w:rsidR="00B3603F" w:rsidRPr="00CB2AB3">
        <w:rPr>
          <w:sz w:val="22"/>
          <w:szCs w:val="22"/>
        </w:rPr>
        <w:t>communicates with chatbot via commands.</w:t>
      </w:r>
    </w:p>
    <w:p w14:paraId="664A7B53" w14:textId="598D31CE" w:rsidR="2A1A9FC8" w:rsidRPr="00CB2AB3" w:rsidRDefault="4BFBE9B7" w:rsidP="000C0760">
      <w:pPr>
        <w:pStyle w:val="ListParagraph"/>
        <w:numPr>
          <w:ilvl w:val="0"/>
          <w:numId w:val="143"/>
        </w:numPr>
        <w:rPr>
          <w:sz w:val="22"/>
          <w:szCs w:val="22"/>
        </w:rPr>
      </w:pPr>
      <w:r w:rsidRPr="00CB2AB3">
        <w:rPr>
          <w:sz w:val="22"/>
          <w:szCs w:val="22"/>
        </w:rPr>
        <w:t xml:space="preserve">User </w:t>
      </w:r>
      <w:r w:rsidR="4CD5165F" w:rsidRPr="00CB2AB3">
        <w:rPr>
          <w:sz w:val="22"/>
          <w:szCs w:val="22"/>
        </w:rPr>
        <w:t>opens settings.</w:t>
      </w:r>
    </w:p>
    <w:p w14:paraId="7D467A7C" w14:textId="60A8AA73" w:rsidR="2A1A9FC8" w:rsidRPr="00CB2AB3" w:rsidRDefault="2A1A9FC8" w:rsidP="000C0760">
      <w:pPr>
        <w:pStyle w:val="ListParagraph"/>
        <w:numPr>
          <w:ilvl w:val="0"/>
          <w:numId w:val="143"/>
        </w:numPr>
        <w:rPr>
          <w:sz w:val="22"/>
          <w:szCs w:val="22"/>
        </w:rPr>
      </w:pPr>
      <w:r w:rsidRPr="00CB2AB3">
        <w:rPr>
          <w:sz w:val="22"/>
          <w:szCs w:val="22"/>
        </w:rPr>
        <w:t xml:space="preserve">User </w:t>
      </w:r>
      <w:r w:rsidRPr="00CB2AB3" w:rsidDel="00B3603F">
        <w:rPr>
          <w:sz w:val="22"/>
          <w:szCs w:val="22"/>
        </w:rPr>
        <w:t xml:space="preserve">views </w:t>
      </w:r>
      <w:r w:rsidR="00B3603F" w:rsidRPr="00CB2AB3">
        <w:rPr>
          <w:sz w:val="22"/>
          <w:szCs w:val="22"/>
        </w:rPr>
        <w:t>“Terms and Conditions”.</w:t>
      </w:r>
    </w:p>
    <w:p w14:paraId="5D837C38" w14:textId="3A487940" w:rsidR="2A1A9FC8" w:rsidRPr="00CB2AB3" w:rsidRDefault="2A1A9FC8" w:rsidP="000C0760">
      <w:pPr>
        <w:pStyle w:val="ListParagraph"/>
        <w:numPr>
          <w:ilvl w:val="0"/>
          <w:numId w:val="143"/>
        </w:numPr>
        <w:rPr>
          <w:sz w:val="22"/>
          <w:szCs w:val="22"/>
        </w:rPr>
      </w:pPr>
      <w:r w:rsidRPr="00CB2AB3">
        <w:rPr>
          <w:sz w:val="22"/>
          <w:szCs w:val="22"/>
        </w:rPr>
        <w:t xml:space="preserve">User </w:t>
      </w:r>
      <w:r w:rsidR="00B3603F" w:rsidRPr="00CB2AB3">
        <w:rPr>
          <w:sz w:val="22"/>
          <w:szCs w:val="22"/>
        </w:rPr>
        <w:t>views “Privacy Policy”.</w:t>
      </w:r>
    </w:p>
    <w:p w14:paraId="3109F98B" w14:textId="109E8877" w:rsidR="2A1A9FC8" w:rsidRPr="00CB2AB3" w:rsidRDefault="2A1A9FC8" w:rsidP="000C0760">
      <w:pPr>
        <w:pStyle w:val="ListParagraph"/>
        <w:numPr>
          <w:ilvl w:val="0"/>
          <w:numId w:val="143"/>
        </w:numPr>
        <w:rPr>
          <w:sz w:val="22"/>
          <w:szCs w:val="22"/>
        </w:rPr>
      </w:pPr>
      <w:r w:rsidRPr="00CB2AB3">
        <w:rPr>
          <w:sz w:val="22"/>
          <w:szCs w:val="22"/>
        </w:rPr>
        <w:t xml:space="preserve">User </w:t>
      </w:r>
      <w:r w:rsidR="00B3603F" w:rsidRPr="00CB2AB3">
        <w:rPr>
          <w:sz w:val="22"/>
          <w:szCs w:val="22"/>
        </w:rPr>
        <w:t>dismisses dialog.</w:t>
      </w:r>
    </w:p>
    <w:p w14:paraId="6729DCDB" w14:textId="5C170CCB" w:rsidR="2A1A9FC8" w:rsidRPr="00CB2AB3" w:rsidRDefault="4BFBE9B7" w:rsidP="000C0760">
      <w:pPr>
        <w:pStyle w:val="ListParagraph"/>
        <w:numPr>
          <w:ilvl w:val="0"/>
          <w:numId w:val="143"/>
        </w:numPr>
        <w:rPr>
          <w:sz w:val="22"/>
          <w:szCs w:val="22"/>
        </w:rPr>
      </w:pPr>
      <w:r w:rsidRPr="00CB2AB3">
        <w:rPr>
          <w:sz w:val="22"/>
          <w:szCs w:val="22"/>
        </w:rPr>
        <w:t xml:space="preserve">User </w:t>
      </w:r>
      <w:r w:rsidR="4CD5165F" w:rsidRPr="00CB2AB3">
        <w:rPr>
          <w:sz w:val="22"/>
          <w:szCs w:val="22"/>
        </w:rPr>
        <w:t>opens daily digest.</w:t>
      </w:r>
    </w:p>
    <w:p w14:paraId="2EACA200" w14:textId="263179C9" w:rsidR="050AEFB6" w:rsidRPr="00CB2AB3" w:rsidRDefault="2A1A9FC8" w:rsidP="000C0760">
      <w:pPr>
        <w:pStyle w:val="ListParagraph"/>
        <w:numPr>
          <w:ilvl w:val="0"/>
          <w:numId w:val="143"/>
        </w:numPr>
        <w:rPr>
          <w:sz w:val="22"/>
          <w:szCs w:val="22"/>
        </w:rPr>
      </w:pPr>
      <w:r w:rsidRPr="00CB2AB3">
        <w:rPr>
          <w:sz w:val="22"/>
          <w:szCs w:val="22"/>
        </w:rPr>
        <w:t xml:space="preserve">User </w:t>
      </w:r>
      <w:r w:rsidR="00B3603F" w:rsidRPr="00CB2AB3">
        <w:rPr>
          <w:sz w:val="22"/>
          <w:szCs w:val="22"/>
        </w:rPr>
        <w:t>views next mail piece in daily digest.</w:t>
      </w:r>
    </w:p>
    <w:p w14:paraId="2DD2265B" w14:textId="0B4008B2" w:rsidR="0AD849EF" w:rsidRPr="00CB2AB3" w:rsidRDefault="2A1A9FC8" w:rsidP="000C0760">
      <w:pPr>
        <w:pStyle w:val="ListParagraph"/>
        <w:numPr>
          <w:ilvl w:val="0"/>
          <w:numId w:val="143"/>
        </w:numPr>
        <w:rPr>
          <w:sz w:val="22"/>
          <w:szCs w:val="22"/>
        </w:rPr>
      </w:pPr>
      <w:r w:rsidRPr="00CB2AB3">
        <w:rPr>
          <w:sz w:val="22"/>
          <w:szCs w:val="22"/>
        </w:rPr>
        <w:t>User</w:t>
      </w:r>
      <w:r w:rsidRPr="00CB2AB3" w:rsidDel="00B3603F">
        <w:rPr>
          <w:sz w:val="22"/>
          <w:szCs w:val="22"/>
        </w:rPr>
        <w:t xml:space="preserve"> </w:t>
      </w:r>
      <w:r w:rsidR="00B3603F" w:rsidRPr="00CB2AB3">
        <w:rPr>
          <w:sz w:val="22"/>
          <w:szCs w:val="22"/>
        </w:rPr>
        <w:t>views previous mail piece in daily digest.</w:t>
      </w:r>
    </w:p>
    <w:p w14:paraId="0FE85652" w14:textId="3D34BD84" w:rsidR="2A1A9FC8" w:rsidRPr="00CB2AB3" w:rsidRDefault="4BFBE9B7" w:rsidP="000C0760">
      <w:pPr>
        <w:pStyle w:val="ListParagraph"/>
        <w:numPr>
          <w:ilvl w:val="0"/>
          <w:numId w:val="143"/>
        </w:numPr>
        <w:rPr>
          <w:sz w:val="22"/>
          <w:szCs w:val="22"/>
        </w:rPr>
      </w:pPr>
      <w:r w:rsidRPr="00CB2AB3">
        <w:rPr>
          <w:sz w:val="22"/>
          <w:szCs w:val="22"/>
        </w:rPr>
        <w:t xml:space="preserve">User </w:t>
      </w:r>
      <w:r w:rsidR="4CD5165F" w:rsidRPr="00CB2AB3">
        <w:rPr>
          <w:sz w:val="22"/>
          <w:szCs w:val="22"/>
        </w:rPr>
        <w:t>opens upload mail.</w:t>
      </w:r>
    </w:p>
    <w:p w14:paraId="29D8DDD6" w14:textId="08B1B31D" w:rsidR="2A1A9FC8" w:rsidRPr="00CB2AB3" w:rsidRDefault="4BFBE9B7" w:rsidP="000C0760">
      <w:pPr>
        <w:pStyle w:val="ListParagraph"/>
        <w:numPr>
          <w:ilvl w:val="0"/>
          <w:numId w:val="143"/>
        </w:numPr>
        <w:rPr>
          <w:sz w:val="22"/>
          <w:szCs w:val="22"/>
        </w:rPr>
      </w:pPr>
      <w:r w:rsidRPr="00CB2AB3">
        <w:rPr>
          <w:sz w:val="22"/>
          <w:szCs w:val="22"/>
        </w:rPr>
        <w:t xml:space="preserve">User </w:t>
      </w:r>
      <w:r w:rsidR="4CD5165F" w:rsidRPr="00CB2AB3">
        <w:rPr>
          <w:sz w:val="22"/>
          <w:szCs w:val="22"/>
        </w:rPr>
        <w:t>opens scan mail.</w:t>
      </w:r>
      <w:r w:rsidRPr="00CB2AB3">
        <w:rPr>
          <w:sz w:val="22"/>
          <w:szCs w:val="22"/>
        </w:rPr>
        <w:t xml:space="preserve"> </w:t>
      </w:r>
    </w:p>
    <w:p w14:paraId="3842CC69" w14:textId="4B72F056" w:rsidR="28B017FB" w:rsidRPr="00CB2AB3" w:rsidRDefault="28B017FB" w:rsidP="000C0760">
      <w:pPr>
        <w:pStyle w:val="ListParagraph"/>
        <w:numPr>
          <w:ilvl w:val="0"/>
          <w:numId w:val="143"/>
        </w:numPr>
        <w:rPr>
          <w:sz w:val="22"/>
          <w:szCs w:val="22"/>
        </w:rPr>
      </w:pPr>
      <w:r w:rsidRPr="00CB2AB3">
        <w:rPr>
          <w:sz w:val="22"/>
          <w:szCs w:val="22"/>
        </w:rPr>
        <w:t xml:space="preserve">User sets </w:t>
      </w:r>
      <w:r w:rsidR="00B3603F" w:rsidRPr="00CB2AB3">
        <w:rPr>
          <w:sz w:val="22"/>
          <w:szCs w:val="22"/>
        </w:rPr>
        <w:t>navigates to main menu.</w:t>
      </w:r>
    </w:p>
    <w:p w14:paraId="5E3536DA" w14:textId="307A4150" w:rsidR="28B017FB" w:rsidRPr="00CB2AB3" w:rsidRDefault="28B017FB" w:rsidP="000C0760">
      <w:pPr>
        <w:pStyle w:val="ListParagraph"/>
        <w:numPr>
          <w:ilvl w:val="0"/>
          <w:numId w:val="143"/>
        </w:numPr>
        <w:rPr>
          <w:sz w:val="22"/>
          <w:szCs w:val="22"/>
        </w:rPr>
      </w:pPr>
      <w:r w:rsidRPr="00CB2AB3">
        <w:rPr>
          <w:sz w:val="22"/>
          <w:szCs w:val="22"/>
        </w:rPr>
        <w:t xml:space="preserve">User sets </w:t>
      </w:r>
      <w:r w:rsidR="00B3603F" w:rsidRPr="00CB2AB3">
        <w:rPr>
          <w:sz w:val="22"/>
          <w:szCs w:val="22"/>
        </w:rPr>
        <w:t>navigates to previous screen.</w:t>
      </w:r>
    </w:p>
    <w:p w14:paraId="6324B05B" w14:textId="161D7F9C" w:rsidR="15E8155F" w:rsidRPr="00046644" w:rsidRDefault="60C9F739" w:rsidP="000C0760">
      <w:pPr>
        <w:pStyle w:val="Preconditionlist"/>
        <w:numPr>
          <w:ilvl w:val="0"/>
          <w:numId w:val="69"/>
        </w:numPr>
        <w:spacing w:before="120"/>
        <w:jc w:val="both"/>
        <w:rPr>
          <w:b/>
          <w:bCs/>
        </w:rPr>
      </w:pPr>
      <w:r w:rsidRPr="36958FCA">
        <w:rPr>
          <w:b/>
        </w:rPr>
        <w:t>Extensions</w:t>
      </w:r>
      <w:r w:rsidR="008C1DD9" w:rsidRPr="00046644">
        <w:rPr>
          <w:b/>
          <w:bCs/>
        </w:rPr>
        <w:t>:</w:t>
      </w:r>
    </w:p>
    <w:p w14:paraId="350C9A23" w14:textId="04949540" w:rsidR="15E8155F" w:rsidRPr="00046644" w:rsidRDefault="774F861E" w:rsidP="001D481F">
      <w:pPr>
        <w:ind w:left="360"/>
        <w:jc w:val="both"/>
        <w:rPr>
          <w:sz w:val="22"/>
          <w:szCs w:val="22"/>
        </w:rPr>
      </w:pPr>
      <w:r w:rsidRPr="36958FCA">
        <w:rPr>
          <w:sz w:val="22"/>
          <w:szCs w:val="22"/>
        </w:rPr>
        <w:t xml:space="preserve">1a. User </w:t>
      </w:r>
      <w:r w:rsidR="4E8EE13A" w:rsidRPr="36958FCA">
        <w:rPr>
          <w:sz w:val="22"/>
          <w:szCs w:val="22"/>
        </w:rPr>
        <w:t>logs in with Google account</w:t>
      </w:r>
      <w:r w:rsidR="5C06ED8C" w:rsidRPr="36958FCA">
        <w:rPr>
          <w:sz w:val="22"/>
          <w:szCs w:val="22"/>
        </w:rPr>
        <w:t>.</w:t>
      </w:r>
    </w:p>
    <w:p w14:paraId="7E577423" w14:textId="40565E3B" w:rsidR="00E52063" w:rsidRPr="00046644" w:rsidRDefault="3AE1F68B" w:rsidP="36958FCA">
      <w:pPr>
        <w:pStyle w:val="Preconditionlist"/>
        <w:numPr>
          <w:ilvl w:val="0"/>
          <w:numId w:val="0"/>
        </w:numPr>
        <w:ind w:left="720" w:hanging="360"/>
        <w:jc w:val="both"/>
      </w:pPr>
      <w:r>
        <w:t>6</w:t>
      </w:r>
      <w:r w:rsidR="1D1AE768">
        <w:t>a.</w:t>
      </w:r>
      <w:r w:rsidR="3EC784A0" w:rsidRPr="00046644">
        <w:t xml:space="preserve"> </w:t>
      </w:r>
      <w:r w:rsidR="00E52063" w:rsidRPr="00046644">
        <w:t xml:space="preserve">User </w:t>
      </w:r>
      <w:r w:rsidR="00E52063">
        <w:t>searches for mail with filters</w:t>
      </w:r>
    </w:p>
    <w:p w14:paraId="1E81E616" w14:textId="0232AA68" w:rsidR="15E8155F" w:rsidRPr="00046644" w:rsidRDefault="4589D6D3" w:rsidP="000C0760">
      <w:pPr>
        <w:pStyle w:val="ListParagraph"/>
        <w:keepNext/>
        <w:keepLines/>
        <w:numPr>
          <w:ilvl w:val="0"/>
          <w:numId w:val="155"/>
        </w:numPr>
        <w:spacing w:before="240" w:after="120"/>
        <w:jc w:val="both"/>
        <w:rPr>
          <w:b/>
          <w:bCs/>
          <w:sz w:val="22"/>
          <w:szCs w:val="22"/>
        </w:rPr>
      </w:pPr>
      <w:r w:rsidRPr="368DEED4">
        <w:rPr>
          <w:b/>
          <w:bCs/>
          <w:sz w:val="22"/>
          <w:szCs w:val="22"/>
        </w:rPr>
        <w:t>Reading Mode</w:t>
      </w:r>
    </w:p>
    <w:p w14:paraId="04CE2920" w14:textId="6CB27E71" w:rsidR="7CBE3FE5" w:rsidRDefault="248D3534" w:rsidP="36958FCA">
      <w:pPr>
        <w:spacing w:before="240" w:after="240"/>
        <w:jc w:val="center"/>
      </w:pPr>
      <w:r>
        <w:t xml:space="preserve"> </w:t>
      </w:r>
      <w:r w:rsidR="00984616">
        <w:rPr>
          <w:noProof/>
        </w:rPr>
        <w:drawing>
          <wp:inline distT="0" distB="0" distL="0" distR="0" wp14:anchorId="6F75BA96" wp14:editId="47190B0B">
            <wp:extent cx="5358765" cy="287083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358765" cy="2870835"/>
                    </a:xfrm>
                    <a:prstGeom prst="rect">
                      <a:avLst/>
                    </a:prstGeom>
                    <a:noFill/>
                    <a:ln>
                      <a:noFill/>
                    </a:ln>
                  </pic:spPr>
                </pic:pic>
              </a:graphicData>
            </a:graphic>
          </wp:inline>
        </w:drawing>
      </w:r>
    </w:p>
    <w:p w14:paraId="3961BACD" w14:textId="283ED79C" w:rsidR="0086001A" w:rsidRDefault="0086001A" w:rsidP="005F278C">
      <w:pPr>
        <w:pStyle w:val="Caption"/>
        <w:rPr>
          <w:bCs/>
          <w:sz w:val="22"/>
          <w:szCs w:val="22"/>
        </w:rPr>
      </w:pPr>
      <w:r>
        <w:t xml:space="preserve">Figure </w:t>
      </w:r>
      <w:fldSimple w:instr=" STYLEREF 2 \s ">
        <w:r w:rsidR="00302D85">
          <w:rPr>
            <w:noProof/>
          </w:rPr>
          <w:t>2.2</w:t>
        </w:r>
      </w:fldSimple>
      <w:r w:rsidR="00302D85">
        <w:t>.</w:t>
      </w:r>
      <w:fldSimple w:instr=" SEQ Figure \* ARABIC \s 2 ">
        <w:r w:rsidR="00302D85">
          <w:rPr>
            <w:noProof/>
          </w:rPr>
          <w:t>5</w:t>
        </w:r>
      </w:fldSimple>
      <w:r w:rsidDel="00302D85">
        <w:fldChar w:fldCharType="begin"/>
      </w:r>
      <w:r w:rsidDel="00302D85">
        <w:fldChar w:fldCharType="end"/>
      </w:r>
      <w:r w:rsidR="3F30E861">
        <w:t xml:space="preserve"> - Reading Mode</w:t>
      </w:r>
    </w:p>
    <w:p w14:paraId="5D4DCD6F" w14:textId="69A350DA" w:rsidR="4589D6D3" w:rsidRPr="001D481F" w:rsidRDefault="4589D6D3" w:rsidP="001D481F">
      <w:pPr>
        <w:spacing w:before="120"/>
        <w:jc w:val="both"/>
        <w:rPr>
          <w:b/>
          <w:bCs/>
          <w:sz w:val="22"/>
          <w:szCs w:val="22"/>
        </w:rPr>
      </w:pPr>
      <w:r w:rsidRPr="001D481F">
        <w:rPr>
          <w:b/>
          <w:bCs/>
          <w:sz w:val="22"/>
          <w:szCs w:val="22"/>
        </w:rPr>
        <w:t>Description:</w:t>
      </w:r>
    </w:p>
    <w:p w14:paraId="75DE2143" w14:textId="79B729F1" w:rsidR="67B91B1E" w:rsidRPr="001D481F" w:rsidRDefault="4589D6D3" w:rsidP="001D481F">
      <w:pPr>
        <w:jc w:val="both"/>
        <w:rPr>
          <w:sz w:val="22"/>
          <w:szCs w:val="22"/>
        </w:rPr>
      </w:pPr>
      <w:r w:rsidRPr="001D481F">
        <w:rPr>
          <w:sz w:val="22"/>
          <w:szCs w:val="22"/>
        </w:rPr>
        <w:t xml:space="preserve">This Use Case diagram describes the functionality available for the </w:t>
      </w:r>
      <w:r w:rsidR="362BB450" w:rsidRPr="001D481F">
        <w:rPr>
          <w:sz w:val="22"/>
          <w:szCs w:val="22"/>
        </w:rPr>
        <w:t>Reading Mode</w:t>
      </w:r>
      <w:r w:rsidRPr="001D481F">
        <w:rPr>
          <w:sz w:val="22"/>
          <w:szCs w:val="22"/>
        </w:rPr>
        <w:t xml:space="preserve"> feature within the application.</w:t>
      </w:r>
    </w:p>
    <w:p w14:paraId="3D50D85C" w14:textId="7B938BA0" w:rsidR="4589D6D3" w:rsidRPr="001D481F" w:rsidRDefault="4589D6D3" w:rsidP="001D481F">
      <w:pPr>
        <w:spacing w:before="120"/>
        <w:jc w:val="both"/>
        <w:rPr>
          <w:b/>
          <w:bCs/>
          <w:sz w:val="22"/>
          <w:szCs w:val="22"/>
        </w:rPr>
      </w:pPr>
      <w:r w:rsidRPr="001D481F">
        <w:rPr>
          <w:b/>
          <w:bCs/>
          <w:sz w:val="22"/>
          <w:szCs w:val="22"/>
        </w:rPr>
        <w:t>Use Cases:</w:t>
      </w:r>
    </w:p>
    <w:p w14:paraId="2A4E6CED" w14:textId="3EBE1DBD" w:rsidR="5ECB6768" w:rsidRPr="00017D0D" w:rsidRDefault="64B156F4" w:rsidP="000C0760">
      <w:pPr>
        <w:pStyle w:val="Preconditionlist"/>
        <w:numPr>
          <w:ilvl w:val="0"/>
          <w:numId w:val="71"/>
        </w:numPr>
        <w:jc w:val="both"/>
        <w:rPr>
          <w:rFonts w:eastAsia="Times New Roman"/>
        </w:rPr>
      </w:pPr>
      <w:r>
        <w:t>Whole Screen</w:t>
      </w:r>
    </w:p>
    <w:p w14:paraId="42E4FC0D" w14:textId="2F775703" w:rsidR="000B141B" w:rsidRPr="001D481F" w:rsidRDefault="000B141B" w:rsidP="000C0760">
      <w:pPr>
        <w:pStyle w:val="Preconditionlist"/>
        <w:numPr>
          <w:ilvl w:val="0"/>
          <w:numId w:val="71"/>
        </w:numPr>
        <w:jc w:val="both"/>
        <w:rPr>
          <w:rFonts w:eastAsia="Times New Roman"/>
        </w:rPr>
      </w:pPr>
      <w:r>
        <w:t>Single UI Element</w:t>
      </w:r>
    </w:p>
    <w:p w14:paraId="27C39B23" w14:textId="62789A44" w:rsidR="4589D6D3" w:rsidRPr="001D481F" w:rsidRDefault="4589D6D3" w:rsidP="001D481F">
      <w:pPr>
        <w:spacing w:before="120"/>
        <w:jc w:val="both"/>
        <w:rPr>
          <w:b/>
          <w:bCs/>
          <w:sz w:val="22"/>
          <w:szCs w:val="22"/>
        </w:rPr>
      </w:pPr>
      <w:r w:rsidRPr="001D481F">
        <w:rPr>
          <w:b/>
          <w:bCs/>
          <w:sz w:val="22"/>
          <w:szCs w:val="22"/>
        </w:rPr>
        <w:lastRenderedPageBreak/>
        <w:t xml:space="preserve">Primary Actor: </w:t>
      </w:r>
    </w:p>
    <w:p w14:paraId="02A06FDC" w14:textId="530E837A" w:rsidR="67B91B1E" w:rsidRPr="001D481F" w:rsidRDefault="4589D6D3" w:rsidP="001605B3">
      <w:pPr>
        <w:ind w:left="360"/>
        <w:jc w:val="both"/>
        <w:rPr>
          <w:sz w:val="22"/>
          <w:szCs w:val="22"/>
        </w:rPr>
      </w:pPr>
      <w:r w:rsidRPr="001D481F">
        <w:rPr>
          <w:sz w:val="22"/>
          <w:szCs w:val="22"/>
        </w:rPr>
        <w:t>User –user of the application.</w:t>
      </w:r>
    </w:p>
    <w:p w14:paraId="44EB6F08" w14:textId="77777777" w:rsidR="4589D6D3" w:rsidRPr="001D481F" w:rsidRDefault="4589D6D3" w:rsidP="001D481F">
      <w:pPr>
        <w:spacing w:before="120"/>
        <w:jc w:val="both"/>
        <w:rPr>
          <w:b/>
          <w:bCs/>
          <w:sz w:val="22"/>
          <w:szCs w:val="22"/>
        </w:rPr>
      </w:pPr>
      <w:r w:rsidRPr="001D481F">
        <w:rPr>
          <w:b/>
          <w:bCs/>
          <w:sz w:val="22"/>
          <w:szCs w:val="22"/>
        </w:rPr>
        <w:t xml:space="preserve">Supporting Actors: </w:t>
      </w:r>
    </w:p>
    <w:p w14:paraId="46073A78" w14:textId="499955CF" w:rsidR="00FF48E6" w:rsidRPr="00046644" w:rsidRDefault="00FF48E6" w:rsidP="00FF48E6">
      <w:pPr>
        <w:ind w:left="360"/>
        <w:jc w:val="both"/>
        <w:rPr>
          <w:sz w:val="22"/>
          <w:szCs w:val="22"/>
        </w:rPr>
      </w:pPr>
      <w:r>
        <w:rPr>
          <w:sz w:val="22"/>
          <w:szCs w:val="22"/>
        </w:rPr>
        <w:t>Device Build-in Accessibility Tool – Enables text-to-</w:t>
      </w:r>
      <w:r w:rsidR="00AD5F1A">
        <w:rPr>
          <w:sz w:val="22"/>
          <w:szCs w:val="22"/>
        </w:rPr>
        <w:t>speech.</w:t>
      </w:r>
    </w:p>
    <w:p w14:paraId="140E655E" w14:textId="780D78B2" w:rsidR="4589D6D3" w:rsidRPr="001D481F" w:rsidRDefault="4589D6D3" w:rsidP="001D481F">
      <w:pPr>
        <w:spacing w:before="120"/>
        <w:jc w:val="both"/>
        <w:rPr>
          <w:b/>
          <w:bCs/>
          <w:sz w:val="22"/>
          <w:szCs w:val="22"/>
        </w:rPr>
      </w:pPr>
      <w:r w:rsidRPr="001D481F">
        <w:rPr>
          <w:b/>
          <w:bCs/>
          <w:sz w:val="22"/>
          <w:szCs w:val="22"/>
        </w:rPr>
        <w:t>Stakeholders and Interests:</w:t>
      </w:r>
    </w:p>
    <w:p w14:paraId="55BDB0B7" w14:textId="5E990FCF" w:rsidR="67B91B1E" w:rsidRPr="001D481F" w:rsidRDefault="4589D6D3" w:rsidP="001605B3">
      <w:pPr>
        <w:ind w:left="360"/>
        <w:jc w:val="both"/>
        <w:rPr>
          <w:sz w:val="22"/>
          <w:szCs w:val="22"/>
        </w:rPr>
      </w:pPr>
      <w:r w:rsidRPr="001D481F">
        <w:rPr>
          <w:sz w:val="22"/>
          <w:szCs w:val="22"/>
        </w:rPr>
        <w:t xml:space="preserve">User desires to </w:t>
      </w:r>
      <w:r w:rsidR="148CD09F" w:rsidRPr="001D481F">
        <w:rPr>
          <w:sz w:val="22"/>
          <w:szCs w:val="22"/>
        </w:rPr>
        <w:t>be provided with a text-to-speech translation of text currently in view</w:t>
      </w:r>
      <w:r w:rsidRPr="001D481F">
        <w:rPr>
          <w:sz w:val="22"/>
          <w:szCs w:val="22"/>
        </w:rPr>
        <w:t>.</w:t>
      </w:r>
    </w:p>
    <w:p w14:paraId="7A219CDB" w14:textId="77777777" w:rsidR="4589D6D3" w:rsidRPr="001D481F" w:rsidRDefault="4589D6D3" w:rsidP="001D481F">
      <w:pPr>
        <w:spacing w:before="120"/>
        <w:jc w:val="both"/>
        <w:rPr>
          <w:b/>
          <w:bCs/>
          <w:sz w:val="22"/>
          <w:szCs w:val="22"/>
        </w:rPr>
      </w:pPr>
      <w:r w:rsidRPr="001D481F">
        <w:rPr>
          <w:b/>
          <w:bCs/>
          <w:sz w:val="22"/>
          <w:szCs w:val="22"/>
        </w:rPr>
        <w:t>Pre-Conditions:</w:t>
      </w:r>
    </w:p>
    <w:p w14:paraId="600276E9" w14:textId="151D89BF" w:rsidR="00D0207B" w:rsidRPr="00046644" w:rsidRDefault="4589D6D3" w:rsidP="00D0207B">
      <w:pPr>
        <w:ind w:left="360"/>
        <w:jc w:val="both"/>
        <w:rPr>
          <w:sz w:val="22"/>
          <w:szCs w:val="22"/>
        </w:rPr>
      </w:pPr>
      <w:r w:rsidRPr="001D481F">
        <w:rPr>
          <w:sz w:val="22"/>
          <w:szCs w:val="22"/>
        </w:rPr>
        <w:t>User must have an operational email account that is accessible through the application</w:t>
      </w:r>
      <w:r w:rsidR="00FE0CA9">
        <w:rPr>
          <w:sz w:val="22"/>
          <w:szCs w:val="22"/>
        </w:rPr>
        <w:t xml:space="preserve">. </w:t>
      </w:r>
      <w:r w:rsidR="5D1B518F" w:rsidRPr="001D481F">
        <w:rPr>
          <w:sz w:val="22"/>
          <w:szCs w:val="22"/>
        </w:rPr>
        <w:t>User must have device speakers enabled.</w:t>
      </w:r>
      <w:r w:rsidR="00D0207B" w:rsidRPr="00D0207B">
        <w:rPr>
          <w:sz w:val="22"/>
          <w:szCs w:val="22"/>
        </w:rPr>
        <w:t xml:space="preserve"> </w:t>
      </w:r>
      <w:r w:rsidR="00D0207B">
        <w:rPr>
          <w:sz w:val="22"/>
          <w:szCs w:val="22"/>
        </w:rPr>
        <w:t>User must enable accessibility mode for screen reading on their Android/iOS device.</w:t>
      </w:r>
    </w:p>
    <w:p w14:paraId="45657720" w14:textId="3289912B" w:rsidR="4589D6D3" w:rsidRPr="001D481F" w:rsidRDefault="4589D6D3" w:rsidP="001D481F">
      <w:pPr>
        <w:spacing w:before="120"/>
        <w:jc w:val="both"/>
        <w:rPr>
          <w:b/>
          <w:bCs/>
          <w:sz w:val="22"/>
          <w:szCs w:val="22"/>
        </w:rPr>
      </w:pPr>
      <w:r w:rsidRPr="001D481F">
        <w:rPr>
          <w:b/>
          <w:bCs/>
          <w:sz w:val="22"/>
          <w:szCs w:val="22"/>
        </w:rPr>
        <w:t>Post Conditions:</w:t>
      </w:r>
    </w:p>
    <w:p w14:paraId="4E37A284" w14:textId="3A02B12A" w:rsidR="67B91B1E" w:rsidRPr="001D481F" w:rsidRDefault="6F03E4A4" w:rsidP="001D481F">
      <w:pPr>
        <w:jc w:val="both"/>
        <w:rPr>
          <w:sz w:val="22"/>
          <w:szCs w:val="22"/>
        </w:rPr>
      </w:pPr>
      <w:r w:rsidRPr="001D481F">
        <w:rPr>
          <w:sz w:val="22"/>
          <w:szCs w:val="22"/>
        </w:rPr>
        <w:t>N/A</w:t>
      </w:r>
    </w:p>
    <w:p w14:paraId="1D76A6FF" w14:textId="77777777" w:rsidR="4589D6D3" w:rsidRPr="001D481F" w:rsidRDefault="4589D6D3" w:rsidP="001D481F">
      <w:pPr>
        <w:spacing w:before="120"/>
        <w:jc w:val="both"/>
        <w:rPr>
          <w:b/>
          <w:bCs/>
          <w:sz w:val="22"/>
          <w:szCs w:val="22"/>
        </w:rPr>
      </w:pPr>
      <w:r w:rsidRPr="001D481F">
        <w:rPr>
          <w:b/>
          <w:bCs/>
          <w:sz w:val="22"/>
          <w:szCs w:val="22"/>
        </w:rPr>
        <w:t>Minimal Guarantee:</w:t>
      </w:r>
    </w:p>
    <w:p w14:paraId="6F4C23AF" w14:textId="1A60F18B" w:rsidR="67B91B1E" w:rsidRPr="001D481F" w:rsidRDefault="4589D6D3" w:rsidP="001D481F">
      <w:pPr>
        <w:jc w:val="both"/>
        <w:rPr>
          <w:sz w:val="22"/>
          <w:szCs w:val="22"/>
        </w:rPr>
      </w:pPr>
      <w:r w:rsidRPr="001D481F">
        <w:rPr>
          <w:sz w:val="22"/>
          <w:szCs w:val="22"/>
        </w:rPr>
        <w:t>User is provided w</w:t>
      </w:r>
      <w:r w:rsidR="0B4D07D7" w:rsidRPr="001D481F">
        <w:rPr>
          <w:sz w:val="22"/>
          <w:szCs w:val="22"/>
        </w:rPr>
        <w:t>ith an audio narration of current text in view within the application</w:t>
      </w:r>
      <w:r w:rsidRPr="001D481F">
        <w:rPr>
          <w:sz w:val="22"/>
          <w:szCs w:val="22"/>
        </w:rPr>
        <w:t>.</w:t>
      </w:r>
    </w:p>
    <w:p w14:paraId="4043C4FC" w14:textId="46F54860" w:rsidR="4589D6D3" w:rsidRPr="001D481F" w:rsidRDefault="4589D6D3" w:rsidP="001D481F">
      <w:pPr>
        <w:spacing w:before="120"/>
        <w:jc w:val="both"/>
        <w:rPr>
          <w:b/>
          <w:bCs/>
          <w:sz w:val="22"/>
          <w:szCs w:val="22"/>
        </w:rPr>
      </w:pPr>
      <w:r w:rsidRPr="001D481F">
        <w:rPr>
          <w:b/>
          <w:bCs/>
          <w:sz w:val="22"/>
          <w:szCs w:val="22"/>
        </w:rPr>
        <w:t>Main Success Scenario</w:t>
      </w:r>
      <w:r w:rsidR="00750E18" w:rsidRPr="001D481F">
        <w:rPr>
          <w:b/>
          <w:bCs/>
          <w:sz w:val="22"/>
          <w:szCs w:val="22"/>
        </w:rPr>
        <w:t>:</w:t>
      </w:r>
    </w:p>
    <w:p w14:paraId="13960327" w14:textId="63CA9A55" w:rsidR="67B91B1E" w:rsidRPr="001D481F" w:rsidRDefault="00CD8D33" w:rsidP="000C0760">
      <w:pPr>
        <w:pStyle w:val="Preconditionlist"/>
        <w:numPr>
          <w:ilvl w:val="0"/>
          <w:numId w:val="76"/>
        </w:numPr>
        <w:jc w:val="both"/>
      </w:pPr>
      <w:r>
        <w:t>All</w:t>
      </w:r>
      <w:r w:rsidR="001313D5">
        <w:t xml:space="preserve"> elements on the screen are read by the build-in accessibility tool.</w:t>
      </w:r>
    </w:p>
    <w:p w14:paraId="7E39B270" w14:textId="467889E7" w:rsidR="2643FF5E" w:rsidRPr="001D481F" w:rsidRDefault="00273657" w:rsidP="000C0760">
      <w:pPr>
        <w:pStyle w:val="Preconditionlist"/>
        <w:numPr>
          <w:ilvl w:val="0"/>
          <w:numId w:val="76"/>
        </w:numPr>
        <w:jc w:val="both"/>
      </w:pPr>
      <w:r>
        <w:t xml:space="preserve">Single UI element is </w:t>
      </w:r>
      <w:r w:rsidR="001313D5">
        <w:t>read by the build-in accessibility tool.</w:t>
      </w:r>
    </w:p>
    <w:p w14:paraId="650816CC" w14:textId="15CDF614" w:rsidR="6DA74132" w:rsidRPr="001605B3" w:rsidRDefault="002C44BB" w:rsidP="00914531">
      <w:pPr>
        <w:pStyle w:val="Heading2"/>
      </w:pPr>
      <w:bookmarkStart w:id="73" w:name="_Toc112694713"/>
      <w:bookmarkStart w:id="74" w:name="_Toc724457611"/>
      <w:bookmarkStart w:id="75" w:name="_Toc113015317"/>
      <w:bookmarkStart w:id="76" w:name="_Toc118317637"/>
      <w:bookmarkStart w:id="77" w:name="_Toc118563715"/>
      <w:r w:rsidRPr="001605B3">
        <w:t>Assumptions and Dependencies</w:t>
      </w:r>
      <w:bookmarkEnd w:id="73"/>
      <w:bookmarkEnd w:id="74"/>
      <w:bookmarkEnd w:id="75"/>
      <w:bookmarkEnd w:id="76"/>
      <w:bookmarkEnd w:id="77"/>
    </w:p>
    <w:p w14:paraId="7C460F9D" w14:textId="3EC56680" w:rsidR="00525E80" w:rsidRPr="00CB2AB3" w:rsidRDefault="55734EE7" w:rsidP="001605B3">
      <w:pPr>
        <w:pStyle w:val="Heading3"/>
      </w:pPr>
      <w:bookmarkStart w:id="78" w:name="_Toc112694714"/>
      <w:bookmarkStart w:id="79" w:name="_Toc424406363"/>
      <w:bookmarkStart w:id="80" w:name="_Toc113015318"/>
      <w:bookmarkStart w:id="81" w:name="_Toc118317638"/>
      <w:bookmarkStart w:id="82" w:name="_Toc118563716"/>
      <w:r w:rsidRPr="00CB2AB3">
        <w:t>Assumptions</w:t>
      </w:r>
      <w:bookmarkEnd w:id="78"/>
      <w:bookmarkEnd w:id="79"/>
      <w:bookmarkEnd w:id="80"/>
      <w:bookmarkEnd w:id="81"/>
      <w:bookmarkEnd w:id="82"/>
    </w:p>
    <w:p w14:paraId="26D1EE7A" w14:textId="2F857399" w:rsidR="00523208" w:rsidRPr="001D481F" w:rsidRDefault="41665FBD" w:rsidP="000C0760">
      <w:pPr>
        <w:pStyle w:val="ListParagraph"/>
        <w:numPr>
          <w:ilvl w:val="0"/>
          <w:numId w:val="6"/>
        </w:numPr>
        <w:jc w:val="both"/>
        <w:rPr>
          <w:sz w:val="22"/>
          <w:szCs w:val="22"/>
        </w:rPr>
      </w:pPr>
      <w:r w:rsidRPr="001D481F">
        <w:rPr>
          <w:sz w:val="22"/>
          <w:szCs w:val="22"/>
        </w:rPr>
        <w:t>Users have access to a device that is capable of installing and running the application.</w:t>
      </w:r>
    </w:p>
    <w:p w14:paraId="0950149D" w14:textId="689E80A5" w:rsidR="41665FBD" w:rsidRPr="001D481F" w:rsidRDefault="41665FBD" w:rsidP="000C0760">
      <w:pPr>
        <w:pStyle w:val="ListParagraph"/>
        <w:numPr>
          <w:ilvl w:val="0"/>
          <w:numId w:val="6"/>
        </w:numPr>
        <w:jc w:val="both"/>
        <w:rPr>
          <w:sz w:val="22"/>
          <w:szCs w:val="22"/>
        </w:rPr>
      </w:pPr>
      <w:r w:rsidRPr="001D481F">
        <w:rPr>
          <w:sz w:val="22"/>
          <w:szCs w:val="22"/>
        </w:rPr>
        <w:t>Users have access to a device that is capable of accessing the internet.</w:t>
      </w:r>
    </w:p>
    <w:p w14:paraId="1A084A71" w14:textId="19700514" w:rsidR="6DA74132" w:rsidRPr="001D481F" w:rsidRDefault="41665FBD" w:rsidP="000C0760">
      <w:pPr>
        <w:pStyle w:val="ListParagraph"/>
        <w:numPr>
          <w:ilvl w:val="0"/>
          <w:numId w:val="6"/>
        </w:numPr>
        <w:jc w:val="both"/>
        <w:rPr>
          <w:sz w:val="22"/>
          <w:szCs w:val="22"/>
        </w:rPr>
      </w:pPr>
      <w:r w:rsidRPr="001D481F">
        <w:rPr>
          <w:sz w:val="22"/>
          <w:szCs w:val="22"/>
        </w:rPr>
        <w:t>Email accounts with which the application is interfacing have Internet Message Access Protocol (IMAP) enabled</w:t>
      </w:r>
      <w:r w:rsidR="4189709B" w:rsidRPr="001D481F">
        <w:rPr>
          <w:sz w:val="22"/>
          <w:szCs w:val="22"/>
        </w:rPr>
        <w:t xml:space="preserve"> and are operational</w:t>
      </w:r>
      <w:r w:rsidRPr="001D481F">
        <w:rPr>
          <w:sz w:val="22"/>
          <w:szCs w:val="22"/>
        </w:rPr>
        <w:t>.</w:t>
      </w:r>
    </w:p>
    <w:p w14:paraId="19CADEAE" w14:textId="741DF8AD" w:rsidR="00523208" w:rsidRPr="00CB2AB3" w:rsidRDefault="55734EE7" w:rsidP="001605B3">
      <w:pPr>
        <w:pStyle w:val="Heading3"/>
      </w:pPr>
      <w:bookmarkStart w:id="83" w:name="_Toc112694715"/>
      <w:bookmarkStart w:id="84" w:name="_Toc347124868"/>
      <w:bookmarkStart w:id="85" w:name="_Toc113015319"/>
      <w:bookmarkStart w:id="86" w:name="_Toc118317639"/>
      <w:bookmarkStart w:id="87" w:name="_Toc118563717"/>
      <w:r w:rsidRPr="00CB2AB3">
        <w:t>Dependencies</w:t>
      </w:r>
      <w:bookmarkEnd w:id="83"/>
      <w:bookmarkEnd w:id="84"/>
      <w:bookmarkEnd w:id="85"/>
      <w:bookmarkEnd w:id="86"/>
      <w:bookmarkEnd w:id="87"/>
    </w:p>
    <w:p w14:paraId="618E962F" w14:textId="58D3F7C9" w:rsidR="50FD8A79" w:rsidRPr="001D481F" w:rsidRDefault="50FD8A79" w:rsidP="000C0760">
      <w:pPr>
        <w:pStyle w:val="ListParagraph"/>
        <w:keepNext/>
        <w:numPr>
          <w:ilvl w:val="0"/>
          <w:numId w:val="16"/>
        </w:numPr>
        <w:jc w:val="both"/>
        <w:rPr>
          <w:sz w:val="22"/>
          <w:szCs w:val="22"/>
        </w:rPr>
      </w:pPr>
      <w:r w:rsidRPr="001D481F">
        <w:rPr>
          <w:sz w:val="22"/>
          <w:szCs w:val="22"/>
        </w:rPr>
        <w:t>Acces</w:t>
      </w:r>
      <w:r w:rsidR="035A8472" w:rsidRPr="001D481F">
        <w:rPr>
          <w:sz w:val="22"/>
          <w:szCs w:val="22"/>
        </w:rPr>
        <w:t xml:space="preserve">s to email accounts </w:t>
      </w:r>
      <w:r w:rsidR="542AC88B" w:rsidRPr="001D481F">
        <w:rPr>
          <w:sz w:val="22"/>
          <w:szCs w:val="22"/>
        </w:rPr>
        <w:t>through the application</w:t>
      </w:r>
      <w:r w:rsidR="035A8472" w:rsidRPr="001D481F">
        <w:rPr>
          <w:sz w:val="22"/>
          <w:szCs w:val="22"/>
        </w:rPr>
        <w:t xml:space="preserve"> is dependent on the security policy of the organization that provides the email service</w:t>
      </w:r>
      <w:r w:rsidR="07346CBD" w:rsidRPr="001D481F">
        <w:rPr>
          <w:sz w:val="22"/>
          <w:szCs w:val="22"/>
        </w:rPr>
        <w:t>.</w:t>
      </w:r>
    </w:p>
    <w:p w14:paraId="235B270E" w14:textId="0851C603" w:rsidR="6DA74132" w:rsidRPr="001D481F" w:rsidRDefault="5A915EEF" w:rsidP="000C0760">
      <w:pPr>
        <w:pStyle w:val="ListParagraph"/>
        <w:keepNext/>
        <w:numPr>
          <w:ilvl w:val="0"/>
          <w:numId w:val="16"/>
        </w:numPr>
        <w:jc w:val="both"/>
        <w:rPr>
          <w:sz w:val="22"/>
          <w:szCs w:val="22"/>
        </w:rPr>
      </w:pPr>
      <w:r w:rsidRPr="001D481F">
        <w:rPr>
          <w:sz w:val="22"/>
          <w:szCs w:val="22"/>
        </w:rPr>
        <w:t xml:space="preserve">Processing of images of mail pieces is dependent on the application’s ability to access the </w:t>
      </w:r>
      <w:r w:rsidR="5C4E78CF" w:rsidRPr="001D481F">
        <w:rPr>
          <w:sz w:val="22"/>
          <w:szCs w:val="22"/>
        </w:rPr>
        <w:t>Google Cloud Vision AI</w:t>
      </w:r>
      <w:r w:rsidR="00EC3847" w:rsidRPr="001D481F">
        <w:rPr>
          <w:sz w:val="22"/>
          <w:szCs w:val="22"/>
        </w:rPr>
        <w:t xml:space="preserve"> (Artificial Intelligence)</w:t>
      </w:r>
      <w:r w:rsidR="0077082F" w:rsidRPr="001D481F">
        <w:rPr>
          <w:sz w:val="22"/>
          <w:szCs w:val="22"/>
        </w:rPr>
        <w:t xml:space="preserve"> </w:t>
      </w:r>
      <w:r w:rsidR="0B5D143D" w:rsidRPr="001D481F">
        <w:rPr>
          <w:sz w:val="22"/>
          <w:szCs w:val="22"/>
        </w:rPr>
        <w:t>service</w:t>
      </w:r>
      <w:r w:rsidR="07346CBD" w:rsidRPr="001D481F">
        <w:rPr>
          <w:sz w:val="22"/>
          <w:szCs w:val="22"/>
        </w:rPr>
        <w:t>.</w:t>
      </w:r>
    </w:p>
    <w:p w14:paraId="3A8611E8" w14:textId="061858ED" w:rsidR="00F0601F" w:rsidRPr="00805F13" w:rsidRDefault="002C44BB" w:rsidP="000C0760">
      <w:pPr>
        <w:pStyle w:val="Heading1"/>
      </w:pPr>
      <w:bookmarkStart w:id="88" w:name="_Toc112694716"/>
      <w:bookmarkStart w:id="89" w:name="_Toc113015320"/>
      <w:bookmarkStart w:id="90" w:name="_Toc118317640"/>
      <w:bookmarkStart w:id="91" w:name="_Toc118563718"/>
      <w:r>
        <w:t>Specific Requirements</w:t>
      </w:r>
      <w:bookmarkEnd w:id="88"/>
      <w:bookmarkEnd w:id="89"/>
      <w:bookmarkEnd w:id="90"/>
      <w:bookmarkEnd w:id="91"/>
    </w:p>
    <w:p w14:paraId="4469B5C4" w14:textId="7619F0BF" w:rsidR="004A684F" w:rsidRPr="00BA2052" w:rsidRDefault="004A684F" w:rsidP="001D481F">
      <w:pPr>
        <w:spacing w:before="120" w:after="120"/>
        <w:ind w:firstLine="720"/>
        <w:jc w:val="both"/>
        <w:rPr>
          <w:rStyle w:val="normaltextrun"/>
          <w:sz w:val="22"/>
          <w:szCs w:val="22"/>
          <w:lang w:val="en-AU"/>
        </w:rPr>
      </w:pPr>
      <w:r w:rsidRPr="00BA2052">
        <w:rPr>
          <w:rStyle w:val="normaltextrun"/>
          <w:sz w:val="22"/>
          <w:szCs w:val="22"/>
          <w:lang w:val="en-AU"/>
        </w:rPr>
        <w:t xml:space="preserve">The Use Case Reports below will provide the details of the </w:t>
      </w:r>
      <w:r w:rsidR="003B3C51">
        <w:rPr>
          <w:rStyle w:val="normaltextrun"/>
          <w:sz w:val="22"/>
          <w:szCs w:val="22"/>
          <w:lang w:val="en-AU"/>
        </w:rPr>
        <w:t>37</w:t>
      </w:r>
      <w:r w:rsidR="2C1CF533" w:rsidRPr="45FFA166">
        <w:rPr>
          <w:rStyle w:val="normaltextrun"/>
          <w:sz w:val="22"/>
          <w:szCs w:val="22"/>
          <w:lang w:val="en-AU"/>
        </w:rPr>
        <w:t xml:space="preserve"> </w:t>
      </w:r>
      <w:r w:rsidRPr="00BA2052">
        <w:rPr>
          <w:rStyle w:val="normaltextrun"/>
          <w:sz w:val="22"/>
          <w:szCs w:val="22"/>
          <w:lang w:val="en-AU"/>
        </w:rPr>
        <w:t>Use Cases being implemented with this application. The following Use Cases will contain both internal and external pre and post conditions.</w:t>
      </w:r>
    </w:p>
    <w:p w14:paraId="0A980861" w14:textId="085ECA68" w:rsidR="004A684F" w:rsidRDefault="002C44BB" w:rsidP="00914531">
      <w:pPr>
        <w:pStyle w:val="Heading2"/>
      </w:pPr>
      <w:bookmarkStart w:id="92" w:name="_Toc112694717"/>
      <w:bookmarkStart w:id="93" w:name="_Toc117582942"/>
      <w:bookmarkStart w:id="94" w:name="_Toc113015321"/>
      <w:bookmarkStart w:id="95" w:name="_Toc118317641"/>
      <w:bookmarkStart w:id="96" w:name="_Toc118563719"/>
      <w:r w:rsidRPr="001137F0">
        <w:t>Use-Case Reports</w:t>
      </w:r>
      <w:bookmarkEnd w:id="92"/>
      <w:bookmarkEnd w:id="93"/>
      <w:bookmarkEnd w:id="94"/>
      <w:bookmarkEnd w:id="95"/>
      <w:bookmarkEnd w:id="96"/>
    </w:p>
    <w:p w14:paraId="270F11DC" w14:textId="5C35D761" w:rsidR="00E256C4" w:rsidRPr="001605B3" w:rsidRDefault="00565147" w:rsidP="00CB2AB3">
      <w:pPr>
        <w:pStyle w:val="Heading3"/>
      </w:pPr>
      <w:bookmarkStart w:id="97" w:name="_Toc118317642"/>
      <w:bookmarkStart w:id="98" w:name="_Toc112694718"/>
      <w:bookmarkStart w:id="99" w:name="_Toc12135151"/>
      <w:bookmarkStart w:id="100" w:name="_Toc113015322"/>
      <w:bookmarkStart w:id="101" w:name="_Toc118563720"/>
      <w:r w:rsidRPr="001605B3">
        <w:t>Feature Area</w:t>
      </w:r>
      <w:r w:rsidR="004A684F" w:rsidRPr="001605B3">
        <w:t xml:space="preserve">: </w:t>
      </w:r>
      <w:r w:rsidR="001457D3" w:rsidRPr="001605B3">
        <w:t>Sear</w:t>
      </w:r>
      <w:r w:rsidR="00E24E6E" w:rsidRPr="001605B3">
        <w:t>ch</w:t>
      </w:r>
      <w:bookmarkEnd w:id="97"/>
      <w:bookmarkEnd w:id="101"/>
      <w:r w:rsidR="00E24E6E" w:rsidRPr="001605B3">
        <w:t xml:space="preserve"> </w:t>
      </w:r>
    </w:p>
    <w:p w14:paraId="0586216C" w14:textId="1F6E0D70" w:rsidR="004A684F" w:rsidRPr="00A13A7E" w:rsidRDefault="00E256C4" w:rsidP="00CB2AB3">
      <w:pPr>
        <w:pStyle w:val="Heading4"/>
      </w:pPr>
      <w:r>
        <w:t>Use case name</w:t>
      </w:r>
      <w:r w:rsidR="004A684F" w:rsidRPr="00A13A7E">
        <w:t xml:space="preserve">: </w:t>
      </w:r>
      <w:r w:rsidR="001457D3" w:rsidRPr="00A13A7E">
        <w:t>Sear</w:t>
      </w:r>
      <w:r w:rsidR="00E24E6E" w:rsidRPr="00A13A7E">
        <w:t xml:space="preserve">ch past </w:t>
      </w:r>
      <w:r w:rsidR="004E3CE4">
        <w:t>mail</w:t>
      </w:r>
      <w:r w:rsidR="004E3CE4" w:rsidRPr="00A13A7E">
        <w:t xml:space="preserve"> </w:t>
      </w:r>
      <w:r w:rsidR="00E24E6E" w:rsidRPr="00A13A7E">
        <w:t>using specific date range and keyword</w:t>
      </w:r>
      <w:bookmarkEnd w:id="98"/>
      <w:bookmarkEnd w:id="99"/>
      <w:bookmarkEnd w:id="100"/>
    </w:p>
    <w:p w14:paraId="38B1485E" w14:textId="795CCDF2" w:rsidR="00BC0DAB" w:rsidRPr="00F56AC0" w:rsidRDefault="57C72D60" w:rsidP="001D481F">
      <w:pPr>
        <w:spacing w:before="120" w:after="120"/>
        <w:jc w:val="both"/>
        <w:rPr>
          <w:sz w:val="22"/>
          <w:szCs w:val="22"/>
        </w:rPr>
      </w:pPr>
      <w:r w:rsidRPr="00F56AC0">
        <w:rPr>
          <w:b/>
          <w:sz w:val="22"/>
          <w:szCs w:val="22"/>
        </w:rPr>
        <w:t>Summary</w:t>
      </w:r>
      <w:r w:rsidRPr="00F56AC0">
        <w:rPr>
          <w:sz w:val="22"/>
          <w:szCs w:val="22"/>
        </w:rPr>
        <w:t xml:space="preserve">: </w:t>
      </w:r>
      <w:r w:rsidR="7C097337" w:rsidRPr="00F56AC0">
        <w:rPr>
          <w:sz w:val="22"/>
          <w:szCs w:val="22"/>
        </w:rPr>
        <w:t xml:space="preserve">The application shall allow users to enter a date range and keyword to filter their </w:t>
      </w:r>
      <w:r w:rsidR="005443DF">
        <w:rPr>
          <w:sz w:val="22"/>
          <w:szCs w:val="22"/>
        </w:rPr>
        <w:t>mail</w:t>
      </w:r>
      <w:r w:rsidR="005443DF" w:rsidRPr="00F56AC0">
        <w:rPr>
          <w:sz w:val="22"/>
          <w:szCs w:val="22"/>
        </w:rPr>
        <w:t xml:space="preserve"> </w:t>
      </w:r>
      <w:r w:rsidR="7C097337" w:rsidRPr="00F56AC0">
        <w:rPr>
          <w:sz w:val="22"/>
          <w:szCs w:val="22"/>
        </w:rPr>
        <w:t xml:space="preserve">by. The keyword shall look in all text fields stored in the </w:t>
      </w:r>
      <w:r w:rsidR="004E3CE4">
        <w:rPr>
          <w:sz w:val="22"/>
          <w:szCs w:val="22"/>
        </w:rPr>
        <w:t>mail piece</w:t>
      </w:r>
      <w:r w:rsidR="004E3CE4" w:rsidRPr="00F56AC0">
        <w:rPr>
          <w:sz w:val="22"/>
          <w:szCs w:val="22"/>
        </w:rPr>
        <w:t xml:space="preserve"> </w:t>
      </w:r>
      <w:r w:rsidR="7C097337" w:rsidRPr="00F56AC0">
        <w:rPr>
          <w:sz w:val="22"/>
          <w:szCs w:val="22"/>
        </w:rPr>
        <w:t>record.</w:t>
      </w:r>
    </w:p>
    <w:p w14:paraId="3E7547E3" w14:textId="7156F92E" w:rsidR="00560CA9" w:rsidRDefault="57C72D60" w:rsidP="001D481F">
      <w:pPr>
        <w:spacing w:before="120" w:after="120"/>
        <w:jc w:val="both"/>
        <w:rPr>
          <w:sz w:val="22"/>
          <w:szCs w:val="22"/>
        </w:rPr>
      </w:pPr>
      <w:r w:rsidRPr="00F56AC0">
        <w:rPr>
          <w:b/>
          <w:bCs/>
          <w:sz w:val="22"/>
          <w:szCs w:val="22"/>
        </w:rPr>
        <w:t>Preconditions</w:t>
      </w:r>
      <w:r w:rsidRPr="00F56AC0">
        <w:rPr>
          <w:sz w:val="22"/>
          <w:szCs w:val="22"/>
        </w:rPr>
        <w:t>:</w:t>
      </w:r>
    </w:p>
    <w:p w14:paraId="1258E4DE" w14:textId="42547E12" w:rsidR="00BC0DAB" w:rsidRPr="00BC2C33" w:rsidRDefault="7C097337" w:rsidP="000C0760">
      <w:pPr>
        <w:pStyle w:val="Preconditionlist"/>
        <w:numPr>
          <w:ilvl w:val="0"/>
          <w:numId w:val="74"/>
        </w:numPr>
        <w:jc w:val="both"/>
      </w:pPr>
      <w:r w:rsidRPr="00BC2C33">
        <w:lastRenderedPageBreak/>
        <w:t>The user must be logged in for the search inputs to appear.</w:t>
      </w:r>
    </w:p>
    <w:p w14:paraId="73434751" w14:textId="0D0B50A6" w:rsidR="00BC0DAB" w:rsidRPr="00F56AC0" w:rsidRDefault="57C72D60" w:rsidP="001D481F">
      <w:pPr>
        <w:spacing w:before="120" w:after="120"/>
        <w:jc w:val="both"/>
        <w:rPr>
          <w:sz w:val="22"/>
          <w:szCs w:val="22"/>
        </w:rPr>
      </w:pPr>
      <w:r w:rsidRPr="00F56AC0">
        <w:rPr>
          <w:b/>
          <w:sz w:val="22"/>
          <w:szCs w:val="22"/>
        </w:rPr>
        <w:t>Triggers</w:t>
      </w:r>
      <w:r w:rsidRPr="00F56AC0">
        <w:rPr>
          <w:sz w:val="22"/>
          <w:szCs w:val="22"/>
        </w:rPr>
        <w:t xml:space="preserve">: </w:t>
      </w:r>
      <w:r w:rsidR="3644629A" w:rsidRPr="00F56AC0">
        <w:rPr>
          <w:sz w:val="22"/>
          <w:szCs w:val="22"/>
        </w:rPr>
        <w:t xml:space="preserve">Entering dates or a keyword into the inputs and selecting </w:t>
      </w:r>
      <w:r w:rsidR="00FA737D">
        <w:rPr>
          <w:sz w:val="22"/>
          <w:szCs w:val="22"/>
        </w:rPr>
        <w:t>Search</w:t>
      </w:r>
      <w:r w:rsidR="450A10E7" w:rsidRPr="00F56AC0">
        <w:rPr>
          <w:sz w:val="22"/>
          <w:szCs w:val="22"/>
        </w:rPr>
        <w:t xml:space="preserve"> </w:t>
      </w:r>
      <w:r w:rsidR="3644629A" w:rsidRPr="00F56AC0">
        <w:rPr>
          <w:sz w:val="22"/>
          <w:szCs w:val="22"/>
        </w:rPr>
        <w:t>to</w:t>
      </w:r>
      <w:r w:rsidR="0748BCEB" w:rsidRPr="00F56AC0">
        <w:rPr>
          <w:sz w:val="22"/>
          <w:szCs w:val="22"/>
        </w:rPr>
        <w:t xml:space="preserve"> apply the filters and view the </w:t>
      </w:r>
      <w:r w:rsidR="00FA737D">
        <w:rPr>
          <w:sz w:val="22"/>
          <w:szCs w:val="22"/>
        </w:rPr>
        <w:t>mail</w:t>
      </w:r>
      <w:r w:rsidR="00FA737D" w:rsidRPr="00F56AC0">
        <w:rPr>
          <w:sz w:val="22"/>
          <w:szCs w:val="22"/>
        </w:rPr>
        <w:t xml:space="preserve"> </w:t>
      </w:r>
      <w:r w:rsidR="0748BCEB" w:rsidRPr="00F56AC0">
        <w:rPr>
          <w:sz w:val="22"/>
          <w:szCs w:val="22"/>
        </w:rPr>
        <w:t>results</w:t>
      </w:r>
    </w:p>
    <w:p w14:paraId="7713F0DF" w14:textId="77777777" w:rsidR="00BC0DAB" w:rsidRPr="00F56AC0" w:rsidRDefault="00BC0DAB" w:rsidP="001D481F">
      <w:pPr>
        <w:spacing w:before="120" w:after="120"/>
        <w:jc w:val="both"/>
        <w:rPr>
          <w:b/>
          <w:sz w:val="22"/>
          <w:szCs w:val="22"/>
        </w:rPr>
      </w:pPr>
      <w:bookmarkStart w:id="102" w:name="OLE_LINK3"/>
      <w:bookmarkStart w:id="103" w:name="OLE_LINK4"/>
      <w:r w:rsidRPr="00F56AC0">
        <w:rPr>
          <w:b/>
          <w:sz w:val="22"/>
          <w:szCs w:val="22"/>
        </w:rPr>
        <w:t>Basic course of events (Scenario):</w:t>
      </w:r>
    </w:p>
    <w:bookmarkEnd w:id="102"/>
    <w:bookmarkEnd w:id="103"/>
    <w:p w14:paraId="530CA45B" w14:textId="145D49EA" w:rsidR="00BC0DAB" w:rsidRPr="00F56AC0" w:rsidRDefault="00BC0DAB" w:rsidP="001D481F">
      <w:pPr>
        <w:spacing w:before="120" w:after="120"/>
        <w:jc w:val="both"/>
        <w:rPr>
          <w:sz w:val="22"/>
          <w:szCs w:val="22"/>
        </w:rPr>
      </w:pPr>
      <w:r w:rsidRPr="00BF4B4C">
        <w:rPr>
          <w:i/>
          <w:iCs/>
          <w:sz w:val="22"/>
          <w:szCs w:val="22"/>
        </w:rPr>
        <w:t>Internal Precondition:</w:t>
      </w:r>
      <w:r w:rsidRPr="00F56AC0">
        <w:rPr>
          <w:sz w:val="22"/>
          <w:szCs w:val="22"/>
        </w:rPr>
        <w:t xml:space="preserve"> </w:t>
      </w:r>
      <w:r w:rsidR="00233E2A" w:rsidRPr="00F56AC0">
        <w:rPr>
          <w:sz w:val="22"/>
          <w:szCs w:val="22"/>
        </w:rPr>
        <w:t>User is logged in successfully with an active email address</w:t>
      </w:r>
    </w:p>
    <w:tbl>
      <w:tblPr>
        <w:tblStyle w:val="TableGrid"/>
        <w:tblW w:w="9630" w:type="dxa"/>
        <w:tblInd w:w="-5" w:type="dxa"/>
        <w:tblLayout w:type="fixed"/>
        <w:tblLook w:val="04A0" w:firstRow="1" w:lastRow="0" w:firstColumn="1" w:lastColumn="0" w:noHBand="0" w:noVBand="1"/>
      </w:tblPr>
      <w:tblGrid>
        <w:gridCol w:w="2430"/>
        <w:gridCol w:w="2790"/>
        <w:gridCol w:w="4410"/>
      </w:tblGrid>
      <w:tr w:rsidR="00C91F26" w:rsidRPr="00F56AC0" w14:paraId="56651AD2" w14:textId="77777777" w:rsidTr="4FC37A75">
        <w:trPr>
          <w:tblHeader/>
        </w:trPr>
        <w:tc>
          <w:tcPr>
            <w:tcW w:w="2430" w:type="dxa"/>
            <w:shd w:val="clear" w:color="auto" w:fill="313897"/>
          </w:tcPr>
          <w:p w14:paraId="270A0EF4" w14:textId="77777777" w:rsidR="00BC0DAB" w:rsidRPr="00F56AC0" w:rsidRDefault="00BC0DAB" w:rsidP="004F30D7">
            <w:pPr>
              <w:pStyle w:val="TableHeader"/>
            </w:pPr>
            <w:r w:rsidRPr="00F56AC0">
              <w:t>Actor</w:t>
            </w:r>
          </w:p>
        </w:tc>
        <w:tc>
          <w:tcPr>
            <w:tcW w:w="2790" w:type="dxa"/>
            <w:shd w:val="clear" w:color="auto" w:fill="313897"/>
          </w:tcPr>
          <w:p w14:paraId="47EC5C97" w14:textId="77777777" w:rsidR="00BC0DAB" w:rsidRPr="00F56AC0" w:rsidRDefault="00BC0DAB" w:rsidP="004F30D7">
            <w:pPr>
              <w:pStyle w:val="TableHeader"/>
            </w:pPr>
            <w:r w:rsidRPr="00F56AC0">
              <w:t>System</w:t>
            </w:r>
          </w:p>
        </w:tc>
        <w:tc>
          <w:tcPr>
            <w:tcW w:w="4410" w:type="dxa"/>
            <w:shd w:val="clear" w:color="auto" w:fill="313897"/>
          </w:tcPr>
          <w:p w14:paraId="51A8DE4D" w14:textId="77777777" w:rsidR="00BC0DAB" w:rsidRPr="00F56AC0" w:rsidRDefault="00BC0DAB" w:rsidP="004F30D7">
            <w:pPr>
              <w:pStyle w:val="TableHeader"/>
            </w:pPr>
            <w:r w:rsidRPr="00F56AC0">
              <w:t>Screen</w:t>
            </w:r>
          </w:p>
        </w:tc>
      </w:tr>
      <w:tr w:rsidR="0065489F" w:rsidRPr="00F56AC0" w14:paraId="5262FA59" w14:textId="77777777" w:rsidTr="4FC37A75">
        <w:tc>
          <w:tcPr>
            <w:tcW w:w="2430" w:type="dxa"/>
          </w:tcPr>
          <w:p w14:paraId="7FC2C4E0" w14:textId="0E8504E8" w:rsidR="0065489F" w:rsidRPr="0009667D" w:rsidRDefault="7363A19F" w:rsidP="000C0760">
            <w:pPr>
              <w:pStyle w:val="ListParagraph"/>
              <w:numPr>
                <w:ilvl w:val="0"/>
                <w:numId w:val="7"/>
              </w:numPr>
              <w:ind w:left="360"/>
            </w:pPr>
            <w:r>
              <w:t xml:space="preserve">User </w:t>
            </w:r>
            <w:r w:rsidR="7934D6BD">
              <w:t>selects</w:t>
            </w:r>
            <w:r w:rsidR="16B23D8C">
              <w:t xml:space="preserve"> a start and end date for the</w:t>
            </w:r>
            <w:r>
              <w:t xml:space="preserve"> date range input</w:t>
            </w:r>
            <w:r w:rsidR="3F7ECC8C">
              <w:t>.</w:t>
            </w:r>
          </w:p>
        </w:tc>
        <w:tc>
          <w:tcPr>
            <w:tcW w:w="2790" w:type="dxa"/>
          </w:tcPr>
          <w:p w14:paraId="6E07B65D" w14:textId="4063E5FD" w:rsidR="0065489F" w:rsidRPr="0009667D" w:rsidRDefault="0065489F" w:rsidP="00642CCB">
            <w:pPr>
              <w:ind w:left="269" w:hanging="269"/>
            </w:pPr>
          </w:p>
        </w:tc>
        <w:tc>
          <w:tcPr>
            <w:tcW w:w="4410" w:type="dxa"/>
          </w:tcPr>
          <w:p w14:paraId="38EC0AB1" w14:textId="7AA6B67D" w:rsidR="0065489F" w:rsidRPr="0009667D" w:rsidRDefault="3532DE30" w:rsidP="4FC37A75">
            <w:r>
              <w:rPr>
                <w:noProof/>
              </w:rPr>
              <w:drawing>
                <wp:inline distT="0" distB="0" distL="0" distR="0" wp14:anchorId="4883D304" wp14:editId="02AC4802">
                  <wp:extent cx="2689362" cy="5476876"/>
                  <wp:effectExtent l="0" t="0" r="0" b="0"/>
                  <wp:docPr id="1121485293" name="Picture 1121485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1485293"/>
                          <pic:cNvPicPr/>
                        </pic:nvPicPr>
                        <pic:blipFill>
                          <a:blip r:embed="rId19">
                            <a:extLst>
                              <a:ext uri="{28A0092B-C50C-407E-A947-70E740481C1C}">
                                <a14:useLocalDpi xmlns:a14="http://schemas.microsoft.com/office/drawing/2010/main" val="0"/>
                              </a:ext>
                            </a:extLst>
                          </a:blip>
                          <a:stretch>
                            <a:fillRect/>
                          </a:stretch>
                        </pic:blipFill>
                        <pic:spPr>
                          <a:xfrm>
                            <a:off x="0" y="0"/>
                            <a:ext cx="2689362" cy="5476876"/>
                          </a:xfrm>
                          <a:prstGeom prst="rect">
                            <a:avLst/>
                          </a:prstGeom>
                        </pic:spPr>
                      </pic:pic>
                    </a:graphicData>
                  </a:graphic>
                </wp:inline>
              </w:drawing>
            </w:r>
          </w:p>
        </w:tc>
      </w:tr>
      <w:tr w:rsidR="0065489F" w:rsidRPr="00F56AC0" w14:paraId="3E2E0BB7" w14:textId="77777777" w:rsidTr="4FC37A75">
        <w:tc>
          <w:tcPr>
            <w:tcW w:w="2430" w:type="dxa"/>
          </w:tcPr>
          <w:p w14:paraId="3A2AFE33" w14:textId="77777777" w:rsidR="0065489F" w:rsidRPr="0009667D" w:rsidRDefault="0065489F" w:rsidP="00642CCB">
            <w:pPr>
              <w:pStyle w:val="ListParagraph"/>
              <w:ind w:left="342" w:hanging="270"/>
            </w:pPr>
          </w:p>
        </w:tc>
        <w:tc>
          <w:tcPr>
            <w:tcW w:w="2790" w:type="dxa"/>
          </w:tcPr>
          <w:p w14:paraId="1E66CA83" w14:textId="00F10C1C" w:rsidR="0065489F" w:rsidRPr="0009667D" w:rsidRDefault="7363A19F" w:rsidP="000C0760">
            <w:pPr>
              <w:pStyle w:val="ListParagraph"/>
              <w:numPr>
                <w:ilvl w:val="0"/>
                <w:numId w:val="7"/>
              </w:numPr>
              <w:ind w:left="360"/>
            </w:pPr>
            <w:r>
              <w:t>System displays date range</w:t>
            </w:r>
            <w:r w:rsidR="6647FDA2">
              <w:t>.</w:t>
            </w:r>
          </w:p>
        </w:tc>
        <w:tc>
          <w:tcPr>
            <w:tcW w:w="4410" w:type="dxa"/>
          </w:tcPr>
          <w:p w14:paraId="6873D137" w14:textId="07CE66C4" w:rsidR="0065489F" w:rsidRPr="0009667D" w:rsidRDefault="0065489F" w:rsidP="0065489F">
            <w:pPr>
              <w:rPr>
                <w:noProof/>
              </w:rPr>
            </w:pPr>
          </w:p>
        </w:tc>
      </w:tr>
      <w:tr w:rsidR="0065489F" w:rsidRPr="00F56AC0" w14:paraId="51798373" w14:textId="77777777" w:rsidTr="4FC37A75">
        <w:tc>
          <w:tcPr>
            <w:tcW w:w="2430" w:type="dxa"/>
          </w:tcPr>
          <w:p w14:paraId="50DF1A2E" w14:textId="2E55A553" w:rsidR="0065489F" w:rsidRPr="0009667D" w:rsidRDefault="7363A19F" w:rsidP="000C0760">
            <w:pPr>
              <w:pStyle w:val="ListParagraph"/>
              <w:numPr>
                <w:ilvl w:val="0"/>
                <w:numId w:val="7"/>
              </w:numPr>
              <w:ind w:left="360"/>
            </w:pPr>
            <w:r>
              <w:lastRenderedPageBreak/>
              <w:t>User enters keyword into input</w:t>
            </w:r>
            <w:r w:rsidR="2FC5A8BF">
              <w:t>.</w:t>
            </w:r>
          </w:p>
        </w:tc>
        <w:tc>
          <w:tcPr>
            <w:tcW w:w="2790" w:type="dxa"/>
          </w:tcPr>
          <w:p w14:paraId="19FC265D" w14:textId="04B867B3" w:rsidR="0065489F" w:rsidRPr="0009667D" w:rsidRDefault="0065489F" w:rsidP="00642CCB">
            <w:pPr>
              <w:pStyle w:val="ListParagraph"/>
              <w:ind w:left="269" w:hanging="269"/>
            </w:pPr>
          </w:p>
        </w:tc>
        <w:tc>
          <w:tcPr>
            <w:tcW w:w="4410" w:type="dxa"/>
          </w:tcPr>
          <w:p w14:paraId="7958747B" w14:textId="0F1E9393" w:rsidR="0065489F" w:rsidRPr="0009667D" w:rsidRDefault="024B57F9" w:rsidP="4FC37A75">
            <w:r>
              <w:rPr>
                <w:noProof/>
              </w:rPr>
              <w:drawing>
                <wp:inline distT="0" distB="0" distL="0" distR="0" wp14:anchorId="7D2AAFCB" wp14:editId="2517DF0B">
                  <wp:extent cx="2339019" cy="4981574"/>
                  <wp:effectExtent l="0" t="0" r="0" b="0"/>
                  <wp:docPr id="1313381588" name="Picture 13133815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3381588"/>
                          <pic:cNvPicPr/>
                        </pic:nvPicPr>
                        <pic:blipFill>
                          <a:blip r:embed="rId20">
                            <a:extLst>
                              <a:ext uri="{28A0092B-C50C-407E-A947-70E740481C1C}">
                                <a14:useLocalDpi xmlns:a14="http://schemas.microsoft.com/office/drawing/2010/main" val="0"/>
                              </a:ext>
                            </a:extLst>
                          </a:blip>
                          <a:stretch>
                            <a:fillRect/>
                          </a:stretch>
                        </pic:blipFill>
                        <pic:spPr>
                          <a:xfrm>
                            <a:off x="0" y="0"/>
                            <a:ext cx="2339019" cy="4981574"/>
                          </a:xfrm>
                          <a:prstGeom prst="rect">
                            <a:avLst/>
                          </a:prstGeom>
                        </pic:spPr>
                      </pic:pic>
                    </a:graphicData>
                  </a:graphic>
                </wp:inline>
              </w:drawing>
            </w:r>
          </w:p>
        </w:tc>
      </w:tr>
      <w:tr w:rsidR="0065489F" w:rsidRPr="00F56AC0" w14:paraId="526D9136" w14:textId="77777777" w:rsidTr="4FC37A75">
        <w:tc>
          <w:tcPr>
            <w:tcW w:w="2430" w:type="dxa"/>
          </w:tcPr>
          <w:p w14:paraId="3DB4BADA" w14:textId="77777777" w:rsidR="0065489F" w:rsidRPr="0009667D" w:rsidRDefault="0065489F" w:rsidP="00642CCB">
            <w:pPr>
              <w:pStyle w:val="ListParagraph"/>
              <w:ind w:left="342" w:hanging="270"/>
            </w:pPr>
          </w:p>
        </w:tc>
        <w:tc>
          <w:tcPr>
            <w:tcW w:w="2790" w:type="dxa"/>
          </w:tcPr>
          <w:p w14:paraId="5971227F" w14:textId="3CB462BB" w:rsidR="0065489F" w:rsidRPr="0009667D" w:rsidRDefault="7363A19F" w:rsidP="000C0760">
            <w:pPr>
              <w:pStyle w:val="ListParagraph"/>
              <w:numPr>
                <w:ilvl w:val="0"/>
                <w:numId w:val="7"/>
              </w:numPr>
              <w:ind w:left="360"/>
            </w:pPr>
            <w:r>
              <w:t>System displays user’s entered keyword</w:t>
            </w:r>
            <w:r w:rsidR="5E32DE86">
              <w:t xml:space="preserve"> and presents a list of mail pieces that match the provided keyword</w:t>
            </w:r>
            <w:r w:rsidR="39C6C29D">
              <w:t>.</w:t>
            </w:r>
          </w:p>
        </w:tc>
        <w:tc>
          <w:tcPr>
            <w:tcW w:w="4410" w:type="dxa"/>
          </w:tcPr>
          <w:p w14:paraId="64455227" w14:textId="68BBFEE8" w:rsidR="0065489F" w:rsidRPr="0009667D" w:rsidRDefault="0065489F" w:rsidP="00343696">
            <w:pPr>
              <w:rPr>
                <w:noProof/>
              </w:rPr>
            </w:pPr>
          </w:p>
        </w:tc>
      </w:tr>
      <w:tr w:rsidR="0065489F" w:rsidRPr="00F56AC0" w14:paraId="7DA96FC1" w14:textId="77777777" w:rsidTr="4FC37A75">
        <w:tc>
          <w:tcPr>
            <w:tcW w:w="2430" w:type="dxa"/>
          </w:tcPr>
          <w:p w14:paraId="5068A5CC" w14:textId="4545FF56" w:rsidR="0065489F" w:rsidRPr="0009667D" w:rsidRDefault="7363A19F" w:rsidP="000C0760">
            <w:pPr>
              <w:pStyle w:val="ListParagraph"/>
              <w:numPr>
                <w:ilvl w:val="0"/>
                <w:numId w:val="7"/>
              </w:numPr>
              <w:ind w:left="360"/>
            </w:pPr>
            <w:r>
              <w:t xml:space="preserve">User selects </w:t>
            </w:r>
            <w:r w:rsidR="791D6C89">
              <w:t>the checkmark on-screen keyboard</w:t>
            </w:r>
            <w:r w:rsidR="35E046E6">
              <w:t xml:space="preserve"> and selects the “Search” button</w:t>
            </w:r>
            <w:r w:rsidR="6804F3EB">
              <w:t>.</w:t>
            </w:r>
          </w:p>
        </w:tc>
        <w:tc>
          <w:tcPr>
            <w:tcW w:w="2790" w:type="dxa"/>
          </w:tcPr>
          <w:p w14:paraId="59AD7380" w14:textId="6B0E5A40" w:rsidR="0065489F" w:rsidRPr="0009667D" w:rsidRDefault="0065489F" w:rsidP="00642CCB">
            <w:pPr>
              <w:pStyle w:val="ListParagraph"/>
              <w:ind w:left="269" w:hanging="269"/>
            </w:pPr>
          </w:p>
        </w:tc>
        <w:tc>
          <w:tcPr>
            <w:tcW w:w="4410" w:type="dxa"/>
          </w:tcPr>
          <w:p w14:paraId="6E34E105" w14:textId="0C6CA893" w:rsidR="0065489F" w:rsidRPr="0009667D" w:rsidRDefault="0065489F" w:rsidP="0065489F">
            <w:pPr>
              <w:rPr>
                <w:noProof/>
              </w:rPr>
            </w:pPr>
          </w:p>
        </w:tc>
      </w:tr>
      <w:tr w:rsidR="0065489F" w:rsidRPr="00F56AC0" w14:paraId="63CA84C3" w14:textId="77777777" w:rsidTr="4FC37A75">
        <w:tc>
          <w:tcPr>
            <w:tcW w:w="2430" w:type="dxa"/>
          </w:tcPr>
          <w:p w14:paraId="68313187" w14:textId="77777777" w:rsidR="0065489F" w:rsidRPr="0009667D" w:rsidRDefault="0065489F" w:rsidP="00642CCB">
            <w:pPr>
              <w:pStyle w:val="ListParagraph"/>
              <w:ind w:left="342" w:hanging="270"/>
            </w:pPr>
          </w:p>
        </w:tc>
        <w:tc>
          <w:tcPr>
            <w:tcW w:w="2790" w:type="dxa"/>
          </w:tcPr>
          <w:p w14:paraId="4245EFF8" w14:textId="4CD194C2" w:rsidR="0065489F" w:rsidRPr="0009667D" w:rsidRDefault="7363A19F" w:rsidP="000C0760">
            <w:pPr>
              <w:pStyle w:val="ListParagraph"/>
              <w:numPr>
                <w:ilvl w:val="0"/>
                <w:numId w:val="7"/>
              </w:numPr>
              <w:ind w:left="360"/>
            </w:pPr>
            <w:r>
              <w:t xml:space="preserve">The system displays mail items meeting the </w:t>
            </w:r>
            <w:r w:rsidR="66B2C62C">
              <w:t xml:space="preserve">search </w:t>
            </w:r>
            <w:r>
              <w:t>criteria</w:t>
            </w:r>
            <w:r w:rsidR="30B31456">
              <w:t>.</w:t>
            </w:r>
            <w:r>
              <w:t xml:space="preserve"> </w:t>
            </w:r>
          </w:p>
        </w:tc>
        <w:tc>
          <w:tcPr>
            <w:tcW w:w="4410" w:type="dxa"/>
          </w:tcPr>
          <w:p w14:paraId="1013D477" w14:textId="69CB0C8E" w:rsidR="0065489F" w:rsidRPr="0009667D" w:rsidRDefault="24C286EF" w:rsidP="4FC37A75">
            <w:r>
              <w:rPr>
                <w:noProof/>
              </w:rPr>
              <w:drawing>
                <wp:inline distT="0" distB="0" distL="0" distR="0" wp14:anchorId="7B55CF58" wp14:editId="11D9F556">
                  <wp:extent cx="2688303" cy="5514975"/>
                  <wp:effectExtent l="0" t="0" r="0" b="0"/>
                  <wp:docPr id="1024524769" name="Picture 10245247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4524769"/>
                          <pic:cNvPicPr/>
                        </pic:nvPicPr>
                        <pic:blipFill>
                          <a:blip r:embed="rId21">
                            <a:extLst>
                              <a:ext uri="{28A0092B-C50C-407E-A947-70E740481C1C}">
                                <a14:useLocalDpi xmlns:a14="http://schemas.microsoft.com/office/drawing/2010/main" val="0"/>
                              </a:ext>
                            </a:extLst>
                          </a:blip>
                          <a:stretch>
                            <a:fillRect/>
                          </a:stretch>
                        </pic:blipFill>
                        <pic:spPr>
                          <a:xfrm>
                            <a:off x="0" y="0"/>
                            <a:ext cx="2688303" cy="5514975"/>
                          </a:xfrm>
                          <a:prstGeom prst="rect">
                            <a:avLst/>
                          </a:prstGeom>
                        </pic:spPr>
                      </pic:pic>
                    </a:graphicData>
                  </a:graphic>
                </wp:inline>
              </w:drawing>
            </w:r>
          </w:p>
        </w:tc>
      </w:tr>
    </w:tbl>
    <w:p w14:paraId="76AC626F" w14:textId="5705756E" w:rsidR="36958FCA" w:rsidRDefault="36958FCA"/>
    <w:p w14:paraId="2E2996D1" w14:textId="60EF9D27" w:rsidR="00BC0DAB" w:rsidRPr="00BF4B4C" w:rsidRDefault="002633A4" w:rsidP="00142014">
      <w:pPr>
        <w:spacing w:before="120" w:after="120"/>
        <w:jc w:val="both"/>
        <w:rPr>
          <w:i/>
          <w:iCs/>
          <w:sz w:val="22"/>
          <w:szCs w:val="22"/>
        </w:rPr>
      </w:pPr>
      <w:r w:rsidRPr="00BF4B4C">
        <w:rPr>
          <w:i/>
          <w:iCs/>
          <w:sz w:val="22"/>
          <w:szCs w:val="22"/>
        </w:rPr>
        <w:t>Inter Post Condition:</w:t>
      </w:r>
    </w:p>
    <w:p w14:paraId="0C8BA25A" w14:textId="0621B9F7" w:rsidR="002633A4" w:rsidRPr="00BF4B4C" w:rsidRDefault="007A1504" w:rsidP="000C0760">
      <w:pPr>
        <w:pStyle w:val="Preconditionlist"/>
        <w:numPr>
          <w:ilvl w:val="0"/>
          <w:numId w:val="47"/>
        </w:numPr>
        <w:ind w:left="720"/>
        <w:jc w:val="both"/>
      </w:pPr>
      <w:r w:rsidRPr="00BF4B4C">
        <w:t xml:space="preserve">User is on the list of filtered </w:t>
      </w:r>
      <w:r w:rsidR="00855251">
        <w:t>mail pieces</w:t>
      </w:r>
      <w:r w:rsidR="00855251" w:rsidRPr="00BF4B4C">
        <w:t xml:space="preserve"> </w:t>
      </w:r>
      <w:r w:rsidRPr="00BF4B4C">
        <w:t>page until they press the back action</w:t>
      </w:r>
    </w:p>
    <w:p w14:paraId="1ED2984C" w14:textId="2C4187A5" w:rsidR="79E7D7C5" w:rsidRPr="00BF4B4C" w:rsidRDefault="73CD78DD" w:rsidP="000C0760">
      <w:pPr>
        <w:pStyle w:val="Preconditionlist"/>
        <w:numPr>
          <w:ilvl w:val="0"/>
          <w:numId w:val="47"/>
        </w:numPr>
        <w:ind w:left="720"/>
        <w:jc w:val="both"/>
      </w:pPr>
      <w:r>
        <w:t>Search criteria will stay until the user clears it or closes the application</w:t>
      </w:r>
    </w:p>
    <w:p w14:paraId="158E6037" w14:textId="4DAA83D2" w:rsidR="4FC37A75" w:rsidRDefault="4FC37A75" w:rsidP="36958FCA">
      <w:pPr>
        <w:pStyle w:val="Preconditionlist"/>
        <w:numPr>
          <w:ilvl w:val="0"/>
          <w:numId w:val="0"/>
        </w:numPr>
        <w:jc w:val="both"/>
      </w:pPr>
    </w:p>
    <w:p w14:paraId="18DDC806" w14:textId="614FB591" w:rsidR="4AF5B1A8" w:rsidRDefault="1935FB4D" w:rsidP="4FC37A75">
      <w:pPr>
        <w:pStyle w:val="Preconditionlist"/>
        <w:numPr>
          <w:ilvl w:val="0"/>
          <w:numId w:val="0"/>
        </w:numPr>
        <w:jc w:val="both"/>
        <w:rPr>
          <w:b/>
          <w:bCs/>
        </w:rPr>
      </w:pPr>
      <w:r w:rsidRPr="6374EDDA">
        <w:rPr>
          <w:b/>
          <w:bCs/>
        </w:rPr>
        <w:t>Alternative Course of Events:</w:t>
      </w:r>
    </w:p>
    <w:p w14:paraId="5079A003" w14:textId="274BC299" w:rsidR="76F82F7C" w:rsidRDefault="3096D983" w:rsidP="000C0760">
      <w:pPr>
        <w:pStyle w:val="ListParagraph"/>
        <w:numPr>
          <w:ilvl w:val="0"/>
          <w:numId w:val="77"/>
        </w:numPr>
        <w:spacing w:before="120" w:after="120"/>
        <w:jc w:val="both"/>
        <w:rPr>
          <w:rFonts w:eastAsia="Calibri"/>
          <w:b/>
          <w:bCs/>
          <w:sz w:val="22"/>
          <w:szCs w:val="22"/>
        </w:rPr>
      </w:pPr>
      <w:r w:rsidRPr="6374EDDA">
        <w:rPr>
          <w:rFonts w:eastAsia="Calibri"/>
          <w:b/>
          <w:bCs/>
          <w:sz w:val="22"/>
          <w:szCs w:val="22"/>
        </w:rPr>
        <w:t>Advanced Search:</w:t>
      </w:r>
    </w:p>
    <w:tbl>
      <w:tblPr>
        <w:tblStyle w:val="TableGrid"/>
        <w:tblW w:w="0" w:type="auto"/>
        <w:tblLook w:val="04A0" w:firstRow="1" w:lastRow="0" w:firstColumn="1" w:lastColumn="0" w:noHBand="0" w:noVBand="1"/>
      </w:tblPr>
      <w:tblGrid>
        <w:gridCol w:w="2415"/>
        <w:gridCol w:w="2828"/>
        <w:gridCol w:w="4173"/>
      </w:tblGrid>
      <w:tr w:rsidR="6374EDDA" w14:paraId="1146C1DD" w14:textId="77777777" w:rsidTr="6374EDDA">
        <w:tc>
          <w:tcPr>
            <w:tcW w:w="2415" w:type="dxa"/>
            <w:tcBorders>
              <w:top w:val="single" w:sz="8" w:space="0" w:color="auto"/>
              <w:left w:val="single" w:sz="8" w:space="0" w:color="auto"/>
              <w:bottom w:val="single" w:sz="8" w:space="0" w:color="auto"/>
              <w:right w:val="single" w:sz="8" w:space="0" w:color="auto"/>
            </w:tcBorders>
            <w:shd w:val="clear" w:color="auto" w:fill="313897"/>
          </w:tcPr>
          <w:p w14:paraId="5297D9D0" w14:textId="7D31AE10" w:rsidR="6374EDDA" w:rsidRDefault="6374EDDA" w:rsidP="004F30D7">
            <w:pPr>
              <w:pStyle w:val="TableHeader"/>
            </w:pPr>
            <w:r w:rsidRPr="6374EDDA">
              <w:rPr>
                <w:rFonts w:eastAsia="Calibri"/>
              </w:rPr>
              <w:t>Actor</w:t>
            </w:r>
          </w:p>
        </w:tc>
        <w:tc>
          <w:tcPr>
            <w:tcW w:w="2828" w:type="dxa"/>
            <w:tcBorders>
              <w:top w:val="single" w:sz="8" w:space="0" w:color="auto"/>
              <w:left w:val="single" w:sz="8" w:space="0" w:color="auto"/>
              <w:bottom w:val="single" w:sz="8" w:space="0" w:color="auto"/>
              <w:right w:val="single" w:sz="8" w:space="0" w:color="auto"/>
            </w:tcBorders>
            <w:shd w:val="clear" w:color="auto" w:fill="313897"/>
          </w:tcPr>
          <w:p w14:paraId="48E0AAB2" w14:textId="2C73908A" w:rsidR="6374EDDA" w:rsidRDefault="6374EDDA" w:rsidP="004F30D7">
            <w:pPr>
              <w:pStyle w:val="TableHeader"/>
            </w:pPr>
            <w:r w:rsidRPr="6374EDDA">
              <w:rPr>
                <w:rFonts w:eastAsia="Calibri"/>
              </w:rPr>
              <w:t>System</w:t>
            </w:r>
          </w:p>
        </w:tc>
        <w:tc>
          <w:tcPr>
            <w:tcW w:w="4117" w:type="dxa"/>
            <w:tcBorders>
              <w:top w:val="single" w:sz="8" w:space="0" w:color="auto"/>
              <w:left w:val="single" w:sz="8" w:space="0" w:color="auto"/>
              <w:bottom w:val="single" w:sz="8" w:space="0" w:color="auto"/>
              <w:right w:val="single" w:sz="8" w:space="0" w:color="auto"/>
            </w:tcBorders>
            <w:shd w:val="clear" w:color="auto" w:fill="313897"/>
          </w:tcPr>
          <w:p w14:paraId="178E868F" w14:textId="548785D1" w:rsidR="6374EDDA" w:rsidRDefault="6374EDDA" w:rsidP="004F30D7">
            <w:pPr>
              <w:pStyle w:val="TableHeader"/>
              <w:rPr>
                <w:rFonts w:eastAsia="Calibri"/>
              </w:rPr>
            </w:pPr>
            <w:r w:rsidRPr="6374EDDA">
              <w:rPr>
                <w:rFonts w:eastAsia="Calibri"/>
              </w:rPr>
              <w:t>Screen</w:t>
            </w:r>
          </w:p>
        </w:tc>
      </w:tr>
      <w:tr w:rsidR="6374EDDA" w14:paraId="05EB3035" w14:textId="77777777" w:rsidTr="6374EDDA">
        <w:tc>
          <w:tcPr>
            <w:tcW w:w="2415" w:type="dxa"/>
            <w:tcBorders>
              <w:top w:val="single" w:sz="8" w:space="0" w:color="auto"/>
              <w:left w:val="single" w:sz="8" w:space="0" w:color="auto"/>
              <w:bottom w:val="single" w:sz="8" w:space="0" w:color="auto"/>
              <w:right w:val="single" w:sz="8" w:space="0" w:color="auto"/>
            </w:tcBorders>
          </w:tcPr>
          <w:p w14:paraId="09ECA2BA" w14:textId="19CE8FA1" w:rsidR="4D447872" w:rsidRDefault="4D447872" w:rsidP="6374EDDA">
            <w:r>
              <w:t>3. User selects the “Advanced Search” option</w:t>
            </w:r>
            <w:r w:rsidR="27AC520E">
              <w:t>.</w:t>
            </w:r>
          </w:p>
        </w:tc>
        <w:tc>
          <w:tcPr>
            <w:tcW w:w="2828" w:type="dxa"/>
            <w:tcBorders>
              <w:top w:val="single" w:sz="8" w:space="0" w:color="auto"/>
              <w:left w:val="single" w:sz="8" w:space="0" w:color="auto"/>
              <w:bottom w:val="single" w:sz="8" w:space="0" w:color="auto"/>
              <w:right w:val="single" w:sz="8" w:space="0" w:color="auto"/>
            </w:tcBorders>
          </w:tcPr>
          <w:p w14:paraId="532802F2" w14:textId="6F85367E" w:rsidR="6374EDDA" w:rsidRDefault="6374EDDA" w:rsidP="6374EDDA">
            <w:pPr>
              <w:ind w:left="336" w:hanging="336"/>
            </w:pPr>
          </w:p>
        </w:tc>
        <w:tc>
          <w:tcPr>
            <w:tcW w:w="4117" w:type="dxa"/>
            <w:tcBorders>
              <w:top w:val="single" w:sz="8" w:space="0" w:color="auto"/>
              <w:left w:val="single" w:sz="8" w:space="0" w:color="auto"/>
              <w:bottom w:val="single" w:sz="8" w:space="0" w:color="auto"/>
              <w:right w:val="single" w:sz="8" w:space="0" w:color="auto"/>
            </w:tcBorders>
          </w:tcPr>
          <w:p w14:paraId="24C05689" w14:textId="186C2EC3" w:rsidR="6374EDDA" w:rsidRDefault="6374EDDA"/>
        </w:tc>
      </w:tr>
      <w:tr w:rsidR="6374EDDA" w14:paraId="3356234F" w14:textId="77777777" w:rsidTr="6374EDDA">
        <w:tc>
          <w:tcPr>
            <w:tcW w:w="2415" w:type="dxa"/>
            <w:tcBorders>
              <w:top w:val="single" w:sz="8" w:space="0" w:color="auto"/>
              <w:left w:val="single" w:sz="8" w:space="0" w:color="auto"/>
              <w:bottom w:val="single" w:sz="8" w:space="0" w:color="auto"/>
              <w:right w:val="single" w:sz="8" w:space="0" w:color="auto"/>
            </w:tcBorders>
          </w:tcPr>
          <w:p w14:paraId="47F419A6" w14:textId="6FF2D836" w:rsidR="6374EDDA" w:rsidRDefault="6374EDDA" w:rsidP="6374EDDA"/>
        </w:tc>
        <w:tc>
          <w:tcPr>
            <w:tcW w:w="2828" w:type="dxa"/>
            <w:tcBorders>
              <w:top w:val="single" w:sz="8" w:space="0" w:color="auto"/>
              <w:left w:val="single" w:sz="8" w:space="0" w:color="auto"/>
              <w:bottom w:val="single" w:sz="8" w:space="0" w:color="auto"/>
              <w:right w:val="single" w:sz="8" w:space="0" w:color="auto"/>
            </w:tcBorders>
          </w:tcPr>
          <w:p w14:paraId="55949C22" w14:textId="10F148FD" w:rsidR="4D447872" w:rsidRDefault="4D447872" w:rsidP="6374EDDA">
            <w:r>
              <w:t xml:space="preserve">4. </w:t>
            </w:r>
            <w:r w:rsidR="772D63F9">
              <w:t>The sender and mail body text input controls are visible and the keyword input control is no longer visible.</w:t>
            </w:r>
          </w:p>
        </w:tc>
        <w:tc>
          <w:tcPr>
            <w:tcW w:w="4117" w:type="dxa"/>
            <w:tcBorders>
              <w:top w:val="single" w:sz="8" w:space="0" w:color="auto"/>
              <w:left w:val="single" w:sz="8" w:space="0" w:color="auto"/>
              <w:bottom w:val="single" w:sz="8" w:space="0" w:color="auto"/>
              <w:right w:val="single" w:sz="8" w:space="0" w:color="auto"/>
            </w:tcBorders>
          </w:tcPr>
          <w:p w14:paraId="3810ABBF" w14:textId="5F48BC4F" w:rsidR="126FEBAB" w:rsidRDefault="126FEBAB" w:rsidP="6374EDDA">
            <w:r>
              <w:rPr>
                <w:noProof/>
              </w:rPr>
              <w:drawing>
                <wp:inline distT="0" distB="0" distL="0" distR="0" wp14:anchorId="5EC6D5C6" wp14:editId="235EC6B6">
                  <wp:extent cx="2512988" cy="5162550"/>
                  <wp:effectExtent l="0" t="0" r="0" b="0"/>
                  <wp:docPr id="712891180" name="Picture 712891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extLst>
                              <a:ext uri="{28A0092B-C50C-407E-A947-70E740481C1C}">
                                <a14:useLocalDpi xmlns:a14="http://schemas.microsoft.com/office/drawing/2010/main" val="0"/>
                              </a:ext>
                            </a:extLst>
                          </a:blip>
                          <a:stretch>
                            <a:fillRect/>
                          </a:stretch>
                        </pic:blipFill>
                        <pic:spPr>
                          <a:xfrm>
                            <a:off x="0" y="0"/>
                            <a:ext cx="2512988" cy="5162550"/>
                          </a:xfrm>
                          <a:prstGeom prst="rect">
                            <a:avLst/>
                          </a:prstGeom>
                        </pic:spPr>
                      </pic:pic>
                    </a:graphicData>
                  </a:graphic>
                </wp:inline>
              </w:drawing>
            </w:r>
          </w:p>
        </w:tc>
      </w:tr>
      <w:tr w:rsidR="6374EDDA" w14:paraId="29FC7E5C" w14:textId="77777777" w:rsidTr="6374EDDA">
        <w:tc>
          <w:tcPr>
            <w:tcW w:w="2415" w:type="dxa"/>
            <w:tcBorders>
              <w:top w:val="single" w:sz="8" w:space="0" w:color="auto"/>
              <w:left w:val="single" w:sz="8" w:space="0" w:color="auto"/>
              <w:bottom w:val="single" w:sz="8" w:space="0" w:color="auto"/>
              <w:right w:val="single" w:sz="8" w:space="0" w:color="auto"/>
            </w:tcBorders>
          </w:tcPr>
          <w:p w14:paraId="25FE8C1D" w14:textId="3A77E7D0" w:rsidR="6374EDDA" w:rsidRDefault="6374EDDA" w:rsidP="6374EDDA">
            <w:r>
              <w:lastRenderedPageBreak/>
              <w:t xml:space="preserve">5. </w:t>
            </w:r>
            <w:r w:rsidR="70ACB5D8">
              <w:t>User enters text into the sender input control.</w:t>
            </w:r>
          </w:p>
        </w:tc>
        <w:tc>
          <w:tcPr>
            <w:tcW w:w="2828" w:type="dxa"/>
            <w:tcBorders>
              <w:top w:val="single" w:sz="8" w:space="0" w:color="auto"/>
              <w:left w:val="single" w:sz="8" w:space="0" w:color="auto"/>
              <w:bottom w:val="single" w:sz="8" w:space="0" w:color="auto"/>
              <w:right w:val="single" w:sz="8" w:space="0" w:color="auto"/>
            </w:tcBorders>
          </w:tcPr>
          <w:p w14:paraId="6A15D274" w14:textId="4AE4D595" w:rsidR="6374EDDA" w:rsidRDefault="6374EDDA" w:rsidP="6374EDDA"/>
        </w:tc>
        <w:tc>
          <w:tcPr>
            <w:tcW w:w="4117" w:type="dxa"/>
            <w:tcBorders>
              <w:top w:val="single" w:sz="8" w:space="0" w:color="auto"/>
              <w:left w:val="single" w:sz="8" w:space="0" w:color="auto"/>
              <w:bottom w:val="single" w:sz="8" w:space="0" w:color="auto"/>
              <w:right w:val="single" w:sz="8" w:space="0" w:color="auto"/>
            </w:tcBorders>
          </w:tcPr>
          <w:p w14:paraId="3ACC4396" w14:textId="036F59F4" w:rsidR="281065FC" w:rsidRDefault="4F09F6CF" w:rsidP="6374EDDA">
            <w:r>
              <w:rPr>
                <w:noProof/>
              </w:rPr>
              <w:drawing>
                <wp:inline distT="0" distB="0" distL="0" distR="0" wp14:anchorId="75714A6F" wp14:editId="38A0F5F9">
                  <wp:extent cx="2496948" cy="5257800"/>
                  <wp:effectExtent l="0" t="0" r="0" b="0"/>
                  <wp:docPr id="832599629" name="Picture 832599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2599629"/>
                          <pic:cNvPicPr/>
                        </pic:nvPicPr>
                        <pic:blipFill>
                          <a:blip r:embed="rId23">
                            <a:extLst>
                              <a:ext uri="{28A0092B-C50C-407E-A947-70E740481C1C}">
                                <a14:useLocalDpi xmlns:a14="http://schemas.microsoft.com/office/drawing/2010/main" val="0"/>
                              </a:ext>
                            </a:extLst>
                          </a:blip>
                          <a:stretch>
                            <a:fillRect/>
                          </a:stretch>
                        </pic:blipFill>
                        <pic:spPr>
                          <a:xfrm>
                            <a:off x="0" y="0"/>
                            <a:ext cx="2496948" cy="5257800"/>
                          </a:xfrm>
                          <a:prstGeom prst="rect">
                            <a:avLst/>
                          </a:prstGeom>
                        </pic:spPr>
                      </pic:pic>
                    </a:graphicData>
                  </a:graphic>
                </wp:inline>
              </w:drawing>
            </w:r>
          </w:p>
        </w:tc>
      </w:tr>
      <w:tr w:rsidR="6374EDDA" w14:paraId="270DE1D2" w14:textId="77777777" w:rsidTr="6374EDDA">
        <w:tc>
          <w:tcPr>
            <w:tcW w:w="2415" w:type="dxa"/>
            <w:tcBorders>
              <w:top w:val="single" w:sz="8" w:space="0" w:color="auto"/>
              <w:left w:val="single" w:sz="8" w:space="0" w:color="auto"/>
              <w:bottom w:val="single" w:sz="8" w:space="0" w:color="auto"/>
              <w:right w:val="single" w:sz="8" w:space="0" w:color="auto"/>
            </w:tcBorders>
          </w:tcPr>
          <w:p w14:paraId="005489AC" w14:textId="5D1677F4" w:rsidR="6374EDDA" w:rsidRDefault="6374EDDA" w:rsidP="6374EDDA"/>
        </w:tc>
        <w:tc>
          <w:tcPr>
            <w:tcW w:w="2828" w:type="dxa"/>
            <w:tcBorders>
              <w:top w:val="single" w:sz="8" w:space="0" w:color="auto"/>
              <w:left w:val="single" w:sz="8" w:space="0" w:color="auto"/>
              <w:bottom w:val="single" w:sz="8" w:space="0" w:color="auto"/>
              <w:right w:val="single" w:sz="8" w:space="0" w:color="auto"/>
            </w:tcBorders>
          </w:tcPr>
          <w:p w14:paraId="06FE825D" w14:textId="1AA8515C" w:rsidR="281065FC" w:rsidRDefault="281065FC" w:rsidP="00C26727">
            <w:r>
              <w:t>6. System displays user’s entered keyword and presents a list of mail pieces that match the provided keyword.</w:t>
            </w:r>
          </w:p>
        </w:tc>
        <w:tc>
          <w:tcPr>
            <w:tcW w:w="4117" w:type="dxa"/>
            <w:tcBorders>
              <w:top w:val="single" w:sz="8" w:space="0" w:color="auto"/>
              <w:left w:val="single" w:sz="8" w:space="0" w:color="auto"/>
              <w:bottom w:val="single" w:sz="8" w:space="0" w:color="auto"/>
              <w:right w:val="single" w:sz="8" w:space="0" w:color="auto"/>
            </w:tcBorders>
          </w:tcPr>
          <w:p w14:paraId="7EA3218A" w14:textId="20B7D144" w:rsidR="6374EDDA" w:rsidRDefault="6374EDDA" w:rsidP="6374EDDA"/>
        </w:tc>
      </w:tr>
      <w:tr w:rsidR="6374EDDA" w14:paraId="04BC22F9" w14:textId="77777777" w:rsidTr="6374EDDA">
        <w:tc>
          <w:tcPr>
            <w:tcW w:w="2415" w:type="dxa"/>
            <w:tcBorders>
              <w:top w:val="single" w:sz="8" w:space="0" w:color="auto"/>
              <w:left w:val="single" w:sz="8" w:space="0" w:color="auto"/>
              <w:bottom w:val="single" w:sz="8" w:space="0" w:color="auto"/>
              <w:right w:val="single" w:sz="8" w:space="0" w:color="auto"/>
            </w:tcBorders>
          </w:tcPr>
          <w:p w14:paraId="514292C9" w14:textId="0DBB326C" w:rsidR="281065FC" w:rsidRDefault="281065FC" w:rsidP="6374EDDA">
            <w:r>
              <w:lastRenderedPageBreak/>
              <w:t>7. User selects the checkmark on the on-screen keyboard and enters text into the mail body in</w:t>
            </w:r>
            <w:r w:rsidR="03D8B6F3">
              <w:t>put control.</w:t>
            </w:r>
          </w:p>
        </w:tc>
        <w:tc>
          <w:tcPr>
            <w:tcW w:w="2828" w:type="dxa"/>
            <w:tcBorders>
              <w:top w:val="single" w:sz="8" w:space="0" w:color="auto"/>
              <w:left w:val="single" w:sz="8" w:space="0" w:color="auto"/>
              <w:bottom w:val="single" w:sz="8" w:space="0" w:color="auto"/>
              <w:right w:val="single" w:sz="8" w:space="0" w:color="auto"/>
            </w:tcBorders>
          </w:tcPr>
          <w:p w14:paraId="45601EE2" w14:textId="0E9C50E6" w:rsidR="6374EDDA" w:rsidRDefault="6374EDDA" w:rsidP="6374EDDA"/>
        </w:tc>
        <w:tc>
          <w:tcPr>
            <w:tcW w:w="4117" w:type="dxa"/>
            <w:tcBorders>
              <w:top w:val="single" w:sz="8" w:space="0" w:color="auto"/>
              <w:left w:val="single" w:sz="8" w:space="0" w:color="auto"/>
              <w:bottom w:val="single" w:sz="8" w:space="0" w:color="auto"/>
              <w:right w:val="single" w:sz="8" w:space="0" w:color="auto"/>
            </w:tcBorders>
          </w:tcPr>
          <w:p w14:paraId="0F3D88A3" w14:textId="388632E7" w:rsidR="03D8B6F3" w:rsidRDefault="7F22F58B" w:rsidP="6374EDDA">
            <w:r>
              <w:rPr>
                <w:noProof/>
              </w:rPr>
              <w:drawing>
                <wp:inline distT="0" distB="0" distL="0" distR="0" wp14:anchorId="21DDD7C0" wp14:editId="4EADF093">
                  <wp:extent cx="2485621" cy="5276852"/>
                  <wp:effectExtent l="0" t="0" r="0" b="0"/>
                  <wp:docPr id="1365656671" name="Picture 13656566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5656671"/>
                          <pic:cNvPicPr/>
                        </pic:nvPicPr>
                        <pic:blipFill>
                          <a:blip r:embed="rId24">
                            <a:extLst>
                              <a:ext uri="{28A0092B-C50C-407E-A947-70E740481C1C}">
                                <a14:useLocalDpi xmlns:a14="http://schemas.microsoft.com/office/drawing/2010/main" val="0"/>
                              </a:ext>
                            </a:extLst>
                          </a:blip>
                          <a:stretch>
                            <a:fillRect/>
                          </a:stretch>
                        </pic:blipFill>
                        <pic:spPr>
                          <a:xfrm>
                            <a:off x="0" y="0"/>
                            <a:ext cx="2485621" cy="5276852"/>
                          </a:xfrm>
                          <a:prstGeom prst="rect">
                            <a:avLst/>
                          </a:prstGeom>
                        </pic:spPr>
                      </pic:pic>
                    </a:graphicData>
                  </a:graphic>
                </wp:inline>
              </w:drawing>
            </w:r>
          </w:p>
        </w:tc>
      </w:tr>
      <w:tr w:rsidR="6374EDDA" w14:paraId="7889BC49" w14:textId="77777777" w:rsidTr="6374EDDA">
        <w:tc>
          <w:tcPr>
            <w:tcW w:w="2415" w:type="dxa"/>
            <w:tcBorders>
              <w:top w:val="single" w:sz="8" w:space="0" w:color="auto"/>
              <w:left w:val="single" w:sz="8" w:space="0" w:color="auto"/>
              <w:bottom w:val="single" w:sz="8" w:space="0" w:color="auto"/>
              <w:right w:val="single" w:sz="8" w:space="0" w:color="auto"/>
            </w:tcBorders>
          </w:tcPr>
          <w:p w14:paraId="349925A2" w14:textId="56475235" w:rsidR="6374EDDA" w:rsidRDefault="6374EDDA" w:rsidP="6374EDDA"/>
        </w:tc>
        <w:tc>
          <w:tcPr>
            <w:tcW w:w="2828" w:type="dxa"/>
            <w:tcBorders>
              <w:top w:val="single" w:sz="8" w:space="0" w:color="auto"/>
              <w:left w:val="single" w:sz="8" w:space="0" w:color="auto"/>
              <w:bottom w:val="single" w:sz="8" w:space="0" w:color="auto"/>
              <w:right w:val="single" w:sz="8" w:space="0" w:color="auto"/>
            </w:tcBorders>
          </w:tcPr>
          <w:p w14:paraId="37F0F4D3" w14:textId="0C19D2C1" w:rsidR="03D8B6F3" w:rsidRDefault="03D8B6F3" w:rsidP="6374EDDA">
            <w:r>
              <w:t>8. System displays user’s entered keyword and presents a list of mail pieces that match the provided keyword.</w:t>
            </w:r>
          </w:p>
        </w:tc>
        <w:tc>
          <w:tcPr>
            <w:tcW w:w="4117" w:type="dxa"/>
            <w:tcBorders>
              <w:top w:val="single" w:sz="8" w:space="0" w:color="auto"/>
              <w:left w:val="single" w:sz="8" w:space="0" w:color="auto"/>
              <w:bottom w:val="single" w:sz="8" w:space="0" w:color="auto"/>
              <w:right w:val="single" w:sz="8" w:space="0" w:color="auto"/>
            </w:tcBorders>
          </w:tcPr>
          <w:p w14:paraId="23ADE19F" w14:textId="5259111C" w:rsidR="6374EDDA" w:rsidRDefault="6374EDDA" w:rsidP="6374EDDA"/>
        </w:tc>
      </w:tr>
    </w:tbl>
    <w:p w14:paraId="0ACA549C" w14:textId="6EA0B5D1" w:rsidR="00E256C4" w:rsidRDefault="00565147" w:rsidP="00CB2AB3">
      <w:pPr>
        <w:pStyle w:val="Heading3"/>
        <w:numPr>
          <w:ilvl w:val="2"/>
          <w:numId w:val="18"/>
        </w:numPr>
      </w:pPr>
      <w:bookmarkStart w:id="104" w:name="_Toc117982586"/>
      <w:bookmarkStart w:id="105" w:name="_Toc117983542"/>
      <w:bookmarkStart w:id="106" w:name="_Toc118468851"/>
      <w:bookmarkStart w:id="107" w:name="_Toc118468912"/>
      <w:bookmarkStart w:id="108" w:name="_Toc118469078"/>
      <w:bookmarkStart w:id="109" w:name="_Toc118469193"/>
      <w:bookmarkStart w:id="110" w:name="_Toc118563721"/>
      <w:bookmarkStart w:id="111" w:name="_Toc1702665112"/>
      <w:bookmarkStart w:id="112" w:name="_Toc118317643"/>
      <w:bookmarkStart w:id="113" w:name="_Toc118563722"/>
      <w:bookmarkEnd w:id="104"/>
      <w:bookmarkEnd w:id="105"/>
      <w:bookmarkEnd w:id="106"/>
      <w:bookmarkEnd w:id="107"/>
      <w:bookmarkEnd w:id="108"/>
      <w:bookmarkEnd w:id="109"/>
      <w:bookmarkEnd w:id="110"/>
      <w:r>
        <w:t>Feature Area</w:t>
      </w:r>
      <w:r w:rsidR="00E256C4">
        <w:t>: Chatbot</w:t>
      </w:r>
      <w:bookmarkEnd w:id="112"/>
      <w:bookmarkEnd w:id="113"/>
    </w:p>
    <w:p w14:paraId="5BD145A6" w14:textId="068DF7B5" w:rsidR="618AF42A" w:rsidRPr="00B35AC7" w:rsidRDefault="233A7505" w:rsidP="000C0760">
      <w:pPr>
        <w:pStyle w:val="Heading4"/>
      </w:pPr>
      <w:r>
        <w:t>Use Case Name: Cha</w:t>
      </w:r>
      <w:r w:rsidR="3C84BD07">
        <w:t>tb</w:t>
      </w:r>
      <w:r>
        <w:t>ot - Initial Chat Suggestions</w:t>
      </w:r>
      <w:bookmarkEnd w:id="111"/>
    </w:p>
    <w:p w14:paraId="204F29EE" w14:textId="0D73A1A1" w:rsidR="618AF42A" w:rsidRPr="009376BD" w:rsidRDefault="005E700F" w:rsidP="001D481F">
      <w:pPr>
        <w:spacing w:before="120" w:after="120"/>
        <w:jc w:val="both"/>
        <w:rPr>
          <w:sz w:val="22"/>
          <w:szCs w:val="22"/>
        </w:rPr>
      </w:pPr>
      <w:bookmarkStart w:id="114" w:name="OLE_LINK5"/>
      <w:bookmarkStart w:id="115" w:name="OLE_LINK6"/>
      <w:r w:rsidRPr="009376BD">
        <w:rPr>
          <w:rFonts w:eastAsia="Calibri"/>
          <w:b/>
          <w:bCs/>
          <w:sz w:val="22"/>
          <w:szCs w:val="22"/>
        </w:rPr>
        <w:t>Summary:</w:t>
      </w:r>
      <w:r w:rsidRPr="009376BD">
        <w:rPr>
          <w:rFonts w:eastAsia="Calibri"/>
          <w:sz w:val="22"/>
          <w:szCs w:val="22"/>
        </w:rPr>
        <w:t xml:space="preserve"> </w:t>
      </w:r>
      <w:bookmarkEnd w:id="114"/>
      <w:bookmarkEnd w:id="115"/>
      <w:r w:rsidR="48F665EF" w:rsidRPr="009376BD">
        <w:rPr>
          <w:rFonts w:eastAsia="Calibri"/>
          <w:sz w:val="22"/>
          <w:szCs w:val="22"/>
        </w:rPr>
        <w:t xml:space="preserve">The application shall provide </w:t>
      </w:r>
      <w:r w:rsidR="009902F5">
        <w:rPr>
          <w:rFonts w:eastAsia="Calibri"/>
          <w:sz w:val="22"/>
          <w:szCs w:val="22"/>
        </w:rPr>
        <w:t>an introductory message</w:t>
      </w:r>
      <w:r w:rsidR="48F665EF" w:rsidRPr="009376BD">
        <w:rPr>
          <w:rFonts w:eastAsia="Calibri"/>
          <w:sz w:val="22"/>
          <w:szCs w:val="22"/>
        </w:rPr>
        <w:t xml:space="preserve"> to the user. </w:t>
      </w:r>
    </w:p>
    <w:p w14:paraId="5AB17663" w14:textId="2B46E297" w:rsidR="005C6705" w:rsidRPr="009376BD" w:rsidRDefault="00276CB9" w:rsidP="001D481F">
      <w:pPr>
        <w:pStyle w:val="ListParagraph"/>
        <w:spacing w:before="120" w:after="120"/>
        <w:ind w:left="0"/>
        <w:jc w:val="both"/>
        <w:rPr>
          <w:rFonts w:eastAsia="Calibri"/>
          <w:sz w:val="22"/>
          <w:szCs w:val="22"/>
        </w:rPr>
      </w:pPr>
      <w:bookmarkStart w:id="116" w:name="OLE_LINK7"/>
      <w:bookmarkStart w:id="117" w:name="OLE_LINK8"/>
      <w:r w:rsidRPr="009376BD">
        <w:rPr>
          <w:rFonts w:eastAsia="Calibri"/>
          <w:b/>
          <w:bCs/>
          <w:sz w:val="22"/>
          <w:szCs w:val="22"/>
        </w:rPr>
        <w:t>Preconditions:</w:t>
      </w:r>
      <w:r w:rsidRPr="009376BD">
        <w:rPr>
          <w:rFonts w:eastAsia="Calibri"/>
          <w:sz w:val="22"/>
          <w:szCs w:val="22"/>
        </w:rPr>
        <w:t xml:space="preserve"> </w:t>
      </w:r>
      <w:bookmarkEnd w:id="116"/>
      <w:bookmarkEnd w:id="117"/>
    </w:p>
    <w:p w14:paraId="73570295" w14:textId="163C5C3A" w:rsidR="6C1D442C" w:rsidRPr="00BF4B4C" w:rsidRDefault="48F665EF" w:rsidP="000C0760">
      <w:pPr>
        <w:pStyle w:val="Preconditionlist"/>
        <w:numPr>
          <w:ilvl w:val="0"/>
          <w:numId w:val="73"/>
        </w:numPr>
        <w:jc w:val="both"/>
      </w:pPr>
      <w:r w:rsidRPr="00BF4B4C">
        <w:t>User must be logged in</w:t>
      </w:r>
    </w:p>
    <w:p w14:paraId="4481839D" w14:textId="2D06BF2F" w:rsidR="618AF42A" w:rsidRPr="009376BD" w:rsidRDefault="00276CB9" w:rsidP="001D481F">
      <w:pPr>
        <w:pStyle w:val="ListParagraph"/>
        <w:spacing w:before="120" w:after="120"/>
        <w:ind w:left="0"/>
        <w:jc w:val="both"/>
        <w:rPr>
          <w:rFonts w:eastAsia="Calibri"/>
          <w:sz w:val="22"/>
          <w:szCs w:val="22"/>
        </w:rPr>
      </w:pPr>
      <w:bookmarkStart w:id="118" w:name="OLE_LINK9"/>
      <w:bookmarkStart w:id="119" w:name="OLE_LINK10"/>
      <w:r w:rsidRPr="009376BD">
        <w:rPr>
          <w:rFonts w:eastAsia="Calibri"/>
          <w:b/>
          <w:sz w:val="22"/>
          <w:szCs w:val="22"/>
        </w:rPr>
        <w:t>Triggers</w:t>
      </w:r>
      <w:r w:rsidRPr="009376BD">
        <w:rPr>
          <w:rFonts w:eastAsia="Calibri"/>
          <w:b/>
          <w:bCs/>
          <w:sz w:val="22"/>
          <w:szCs w:val="22"/>
        </w:rPr>
        <w:t>:</w:t>
      </w:r>
      <w:r w:rsidRPr="009376BD">
        <w:rPr>
          <w:rFonts w:eastAsia="Calibri"/>
          <w:sz w:val="22"/>
          <w:szCs w:val="22"/>
        </w:rPr>
        <w:t xml:space="preserve"> </w:t>
      </w:r>
      <w:bookmarkEnd w:id="118"/>
      <w:bookmarkEnd w:id="119"/>
      <w:r w:rsidR="48F665EF" w:rsidRPr="009376BD">
        <w:rPr>
          <w:rFonts w:eastAsia="Calibri"/>
          <w:sz w:val="22"/>
          <w:szCs w:val="22"/>
        </w:rPr>
        <w:t xml:space="preserve">Opening the chat window with the </w:t>
      </w:r>
      <w:r w:rsidR="3EB5DF43" w:rsidRPr="477A2314">
        <w:rPr>
          <w:rFonts w:eastAsia="Calibri"/>
          <w:sz w:val="22"/>
          <w:szCs w:val="22"/>
        </w:rPr>
        <w:t>chat</w:t>
      </w:r>
      <w:r w:rsidR="48F665EF" w:rsidRPr="009376BD">
        <w:rPr>
          <w:rFonts w:eastAsia="Calibri"/>
          <w:sz w:val="22"/>
          <w:szCs w:val="22"/>
        </w:rPr>
        <w:t>bot shall start with printing out common commands.</w:t>
      </w:r>
    </w:p>
    <w:p w14:paraId="7DCFCAE3" w14:textId="77777777" w:rsidR="005C6705" w:rsidRPr="009376BD" w:rsidRDefault="005C6705" w:rsidP="001D481F">
      <w:pPr>
        <w:spacing w:before="120" w:after="120"/>
        <w:jc w:val="both"/>
        <w:rPr>
          <w:b/>
          <w:bCs/>
          <w:sz w:val="22"/>
          <w:szCs w:val="22"/>
        </w:rPr>
      </w:pPr>
      <w:bookmarkStart w:id="120" w:name="OLE_LINK11"/>
      <w:bookmarkStart w:id="121" w:name="OLE_LINK12"/>
      <w:r w:rsidRPr="009376BD">
        <w:rPr>
          <w:b/>
          <w:bCs/>
          <w:sz w:val="22"/>
          <w:szCs w:val="22"/>
        </w:rPr>
        <w:t>Basic course of events (Scenario):</w:t>
      </w:r>
    </w:p>
    <w:tbl>
      <w:tblPr>
        <w:tblStyle w:val="TableGrid"/>
        <w:tblW w:w="9360" w:type="dxa"/>
        <w:tblLook w:val="04A0" w:firstRow="1" w:lastRow="0" w:firstColumn="1" w:lastColumn="0" w:noHBand="0" w:noVBand="1"/>
      </w:tblPr>
      <w:tblGrid>
        <w:gridCol w:w="3083"/>
        <w:gridCol w:w="3213"/>
        <w:gridCol w:w="3064"/>
      </w:tblGrid>
      <w:tr w:rsidR="00006C8B" w:rsidRPr="007C66F4" w14:paraId="4F1174C2" w14:textId="35CE7BE4" w:rsidTr="6374EDDA">
        <w:trPr>
          <w:tblHeader/>
        </w:trPr>
        <w:tc>
          <w:tcPr>
            <w:tcW w:w="4680" w:type="dxa"/>
            <w:tcBorders>
              <w:top w:val="single" w:sz="8" w:space="0" w:color="auto"/>
              <w:left w:val="single" w:sz="8" w:space="0" w:color="auto"/>
              <w:bottom w:val="single" w:sz="8" w:space="0" w:color="auto"/>
              <w:right w:val="single" w:sz="8" w:space="0" w:color="auto"/>
            </w:tcBorders>
            <w:shd w:val="clear" w:color="auto" w:fill="313897"/>
          </w:tcPr>
          <w:bookmarkEnd w:id="120"/>
          <w:bookmarkEnd w:id="121"/>
          <w:p w14:paraId="2BF9C587" w14:textId="7D31AE10" w:rsidR="3A20AF4E" w:rsidRPr="007C66F4" w:rsidRDefault="3A20AF4E" w:rsidP="004F30D7">
            <w:pPr>
              <w:pStyle w:val="TableHeader"/>
            </w:pPr>
            <w:r w:rsidRPr="007C66F4">
              <w:rPr>
                <w:rFonts w:eastAsia="Calibri"/>
              </w:rPr>
              <w:t>Actor</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1C991AC9" w14:textId="2C73908A" w:rsidR="3A20AF4E" w:rsidRPr="007C66F4" w:rsidRDefault="3A20AF4E" w:rsidP="004F30D7">
            <w:pPr>
              <w:pStyle w:val="TableHeader"/>
            </w:pPr>
            <w:r w:rsidRPr="007C66F4">
              <w:rPr>
                <w:rFonts w:eastAsia="Calibri"/>
              </w:rPr>
              <w:t>System</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1D34DB72" w14:textId="548785D1" w:rsidR="0235EC67" w:rsidRPr="477A2314" w:rsidRDefault="0235EC67" w:rsidP="004F30D7">
            <w:pPr>
              <w:pStyle w:val="TableHeader"/>
              <w:rPr>
                <w:rFonts w:eastAsia="Calibri"/>
              </w:rPr>
            </w:pPr>
            <w:r w:rsidRPr="477A2314">
              <w:rPr>
                <w:rFonts w:eastAsia="Calibri"/>
              </w:rPr>
              <w:t>Screen</w:t>
            </w:r>
          </w:p>
        </w:tc>
      </w:tr>
      <w:tr w:rsidR="3A20AF4E" w:rsidRPr="009376BD" w14:paraId="24536C76" w14:textId="04AA48F8" w:rsidTr="6374EDDA">
        <w:tc>
          <w:tcPr>
            <w:tcW w:w="4680" w:type="dxa"/>
            <w:tcBorders>
              <w:top w:val="single" w:sz="8" w:space="0" w:color="auto"/>
              <w:left w:val="single" w:sz="8" w:space="0" w:color="auto"/>
              <w:bottom w:val="single" w:sz="8" w:space="0" w:color="auto"/>
              <w:right w:val="single" w:sz="8" w:space="0" w:color="auto"/>
            </w:tcBorders>
          </w:tcPr>
          <w:p w14:paraId="69BBB386" w14:textId="7D44B3AD" w:rsidR="3A20AF4E" w:rsidRPr="009B42D7" w:rsidRDefault="0E7DC72B" w:rsidP="000C0760">
            <w:pPr>
              <w:pStyle w:val="ListParagraph"/>
              <w:numPr>
                <w:ilvl w:val="0"/>
                <w:numId w:val="8"/>
              </w:numPr>
              <w:ind w:left="332"/>
            </w:pPr>
            <w:r>
              <w:lastRenderedPageBreak/>
              <w:t>User taps on the chatbot button.</w:t>
            </w:r>
          </w:p>
        </w:tc>
        <w:tc>
          <w:tcPr>
            <w:tcW w:w="4680" w:type="dxa"/>
            <w:tcBorders>
              <w:top w:val="single" w:sz="8" w:space="0" w:color="auto"/>
              <w:left w:val="single" w:sz="8" w:space="0" w:color="auto"/>
              <w:bottom w:val="single" w:sz="8" w:space="0" w:color="auto"/>
              <w:right w:val="single" w:sz="8" w:space="0" w:color="auto"/>
            </w:tcBorders>
          </w:tcPr>
          <w:p w14:paraId="4F76E358" w14:textId="6F85367E" w:rsidR="3A20AF4E" w:rsidRPr="009B42D7" w:rsidRDefault="3A20AF4E" w:rsidP="00006C8B">
            <w:pPr>
              <w:ind w:left="336" w:hanging="336"/>
            </w:pPr>
          </w:p>
        </w:tc>
        <w:tc>
          <w:tcPr>
            <w:tcW w:w="4680" w:type="dxa"/>
            <w:tcBorders>
              <w:top w:val="single" w:sz="8" w:space="0" w:color="auto"/>
              <w:left w:val="single" w:sz="8" w:space="0" w:color="auto"/>
              <w:bottom w:val="single" w:sz="8" w:space="0" w:color="auto"/>
              <w:right w:val="single" w:sz="8" w:space="0" w:color="auto"/>
            </w:tcBorders>
          </w:tcPr>
          <w:p w14:paraId="4DAC60A0" w14:textId="186C2EC3" w:rsidR="477A2314" w:rsidRDefault="477A2314" w:rsidP="477A2314"/>
        </w:tc>
      </w:tr>
      <w:tr w:rsidR="3A20AF4E" w:rsidRPr="009376BD" w14:paraId="756FAF3C" w14:textId="5D74746E" w:rsidTr="6374EDDA">
        <w:tc>
          <w:tcPr>
            <w:tcW w:w="4680" w:type="dxa"/>
            <w:tcBorders>
              <w:top w:val="single" w:sz="8" w:space="0" w:color="auto"/>
              <w:left w:val="single" w:sz="8" w:space="0" w:color="auto"/>
              <w:bottom w:val="single" w:sz="8" w:space="0" w:color="auto"/>
              <w:right w:val="single" w:sz="8" w:space="0" w:color="auto"/>
            </w:tcBorders>
          </w:tcPr>
          <w:p w14:paraId="7474A243" w14:textId="6EEA1D46" w:rsidR="3A20AF4E" w:rsidRPr="009B42D7" w:rsidRDefault="3A20AF4E" w:rsidP="00006C8B">
            <w:pPr>
              <w:ind w:left="332" w:hanging="360"/>
            </w:pPr>
            <w:r w:rsidRPr="009B42D7">
              <w:rPr>
                <w:rFonts w:eastAsia="Calibri"/>
              </w:rPr>
              <w:t xml:space="preserve"> </w:t>
            </w:r>
          </w:p>
        </w:tc>
        <w:tc>
          <w:tcPr>
            <w:tcW w:w="4680" w:type="dxa"/>
            <w:tcBorders>
              <w:top w:val="single" w:sz="8" w:space="0" w:color="auto"/>
              <w:left w:val="single" w:sz="8" w:space="0" w:color="auto"/>
              <w:bottom w:val="single" w:sz="8" w:space="0" w:color="auto"/>
              <w:right w:val="single" w:sz="8" w:space="0" w:color="auto"/>
            </w:tcBorders>
          </w:tcPr>
          <w:p w14:paraId="2A42FCE6" w14:textId="2EED0955" w:rsidR="3A20AF4E" w:rsidRPr="009B42D7" w:rsidRDefault="3A20AF4E" w:rsidP="000C0760">
            <w:pPr>
              <w:pStyle w:val="ListParagraph"/>
              <w:numPr>
                <w:ilvl w:val="0"/>
                <w:numId w:val="39"/>
              </w:numPr>
              <w:ind w:left="360"/>
            </w:pPr>
            <w:r w:rsidRPr="009B42D7">
              <w:t>System opens the chat window with chatbot.</w:t>
            </w:r>
          </w:p>
        </w:tc>
        <w:tc>
          <w:tcPr>
            <w:tcW w:w="4680" w:type="dxa"/>
            <w:tcBorders>
              <w:top w:val="single" w:sz="8" w:space="0" w:color="auto"/>
              <w:left w:val="single" w:sz="8" w:space="0" w:color="auto"/>
              <w:bottom w:val="single" w:sz="8" w:space="0" w:color="auto"/>
              <w:right w:val="single" w:sz="8" w:space="0" w:color="auto"/>
            </w:tcBorders>
          </w:tcPr>
          <w:p w14:paraId="05661FDC" w14:textId="6051872B" w:rsidR="477A2314" w:rsidRDefault="477A2314" w:rsidP="477A2314"/>
        </w:tc>
      </w:tr>
      <w:tr w:rsidR="3A20AF4E" w:rsidRPr="009376BD" w14:paraId="0E2C2BBF" w14:textId="6A714F21" w:rsidTr="6374EDDA">
        <w:tc>
          <w:tcPr>
            <w:tcW w:w="4680" w:type="dxa"/>
            <w:tcBorders>
              <w:top w:val="single" w:sz="8" w:space="0" w:color="auto"/>
              <w:left w:val="single" w:sz="8" w:space="0" w:color="auto"/>
              <w:bottom w:val="single" w:sz="8" w:space="0" w:color="auto"/>
              <w:right w:val="single" w:sz="8" w:space="0" w:color="auto"/>
            </w:tcBorders>
          </w:tcPr>
          <w:p w14:paraId="12CAC567" w14:textId="3C2046E9" w:rsidR="3A20AF4E" w:rsidRPr="009B42D7" w:rsidRDefault="3A20AF4E" w:rsidP="00006C8B">
            <w:pPr>
              <w:ind w:left="332" w:hanging="360"/>
            </w:pPr>
            <w:r w:rsidRPr="009B42D7">
              <w:rPr>
                <w:rFonts w:eastAsia="Calibri"/>
              </w:rPr>
              <w:t xml:space="preserve"> </w:t>
            </w:r>
          </w:p>
        </w:tc>
        <w:tc>
          <w:tcPr>
            <w:tcW w:w="4680" w:type="dxa"/>
            <w:tcBorders>
              <w:top w:val="single" w:sz="8" w:space="0" w:color="auto"/>
              <w:left w:val="single" w:sz="8" w:space="0" w:color="auto"/>
              <w:bottom w:val="single" w:sz="8" w:space="0" w:color="auto"/>
              <w:right w:val="single" w:sz="8" w:space="0" w:color="auto"/>
            </w:tcBorders>
          </w:tcPr>
          <w:p w14:paraId="351A84B2" w14:textId="280C53F7" w:rsidR="3A20AF4E" w:rsidRPr="00DB5EE5" w:rsidRDefault="3A20AF4E" w:rsidP="000C0760">
            <w:pPr>
              <w:pStyle w:val="ListParagraph"/>
              <w:numPr>
                <w:ilvl w:val="0"/>
                <w:numId w:val="63"/>
              </w:numPr>
              <w:ind w:left="360"/>
            </w:pPr>
            <w:r w:rsidRPr="00DB5EE5">
              <w:t>System responds in the chat window with introductory message.</w:t>
            </w:r>
          </w:p>
        </w:tc>
        <w:tc>
          <w:tcPr>
            <w:tcW w:w="4680" w:type="dxa"/>
            <w:tcBorders>
              <w:top w:val="single" w:sz="8" w:space="0" w:color="auto"/>
              <w:left w:val="single" w:sz="8" w:space="0" w:color="auto"/>
              <w:bottom w:val="single" w:sz="8" w:space="0" w:color="auto"/>
              <w:right w:val="single" w:sz="8" w:space="0" w:color="auto"/>
            </w:tcBorders>
          </w:tcPr>
          <w:p w14:paraId="39D67571" w14:textId="4459D239" w:rsidR="477A2314" w:rsidRDefault="477A2314" w:rsidP="477A2314"/>
        </w:tc>
      </w:tr>
    </w:tbl>
    <w:p w14:paraId="2BA38445" w14:textId="32F07C88" w:rsidR="618AF42A" w:rsidRPr="00E471C3" w:rsidRDefault="35E9AC34" w:rsidP="000C0760">
      <w:pPr>
        <w:pStyle w:val="Heading4"/>
      </w:pPr>
      <w:bookmarkStart w:id="122" w:name="_Toc1581846339"/>
      <w:r>
        <w:t>Use Case Name: Chat</w:t>
      </w:r>
      <w:r w:rsidR="01B3D70F">
        <w:t>b</w:t>
      </w:r>
      <w:r>
        <w:t>ot - Request Help Documentation</w:t>
      </w:r>
      <w:bookmarkStart w:id="123" w:name="OLE_LINK13"/>
      <w:bookmarkStart w:id="124" w:name="OLE_LINK14"/>
      <w:bookmarkEnd w:id="122"/>
    </w:p>
    <w:bookmarkEnd w:id="123"/>
    <w:bookmarkEnd w:id="124"/>
    <w:p w14:paraId="28CC7C79" w14:textId="1C356300" w:rsidR="618AF42A" w:rsidRPr="007B3A71" w:rsidRDefault="005C6705" w:rsidP="001D481F">
      <w:pPr>
        <w:spacing w:before="120" w:after="120"/>
        <w:jc w:val="both"/>
      </w:pPr>
      <w:r w:rsidRPr="005E700F">
        <w:rPr>
          <w:rFonts w:eastAsia="Calibri"/>
          <w:b/>
          <w:sz w:val="22"/>
          <w:szCs w:val="22"/>
        </w:rPr>
        <w:t>Summary</w:t>
      </w:r>
      <w:r w:rsidRPr="005E700F">
        <w:rPr>
          <w:rFonts w:eastAsia="Calibri"/>
          <w:b/>
          <w:bCs/>
          <w:sz w:val="22"/>
          <w:szCs w:val="22"/>
        </w:rPr>
        <w:t>:</w:t>
      </w:r>
      <w:r>
        <w:rPr>
          <w:rFonts w:eastAsia="Calibri"/>
          <w:sz w:val="22"/>
          <w:szCs w:val="22"/>
        </w:rPr>
        <w:t xml:space="preserve"> </w:t>
      </w:r>
      <w:r w:rsidR="48F665EF" w:rsidRPr="007B3A71">
        <w:rPr>
          <w:rFonts w:eastAsia="Calibri"/>
          <w:sz w:val="22"/>
          <w:szCs w:val="22"/>
        </w:rPr>
        <w:t>The application shall allow the user to request help documentation from the chat bot window.</w:t>
      </w:r>
    </w:p>
    <w:p w14:paraId="7E701609" w14:textId="77777777" w:rsidR="00AA4900" w:rsidRDefault="005C6705" w:rsidP="001D481F">
      <w:pPr>
        <w:pStyle w:val="ListParagraph"/>
        <w:spacing w:before="120" w:after="120"/>
        <w:ind w:left="0"/>
        <w:contextualSpacing w:val="0"/>
        <w:jc w:val="both"/>
        <w:rPr>
          <w:rFonts w:eastAsia="Calibri"/>
          <w:sz w:val="22"/>
          <w:szCs w:val="22"/>
        </w:rPr>
      </w:pPr>
      <w:r w:rsidRPr="00276CB9">
        <w:rPr>
          <w:rFonts w:eastAsia="Calibri"/>
          <w:b/>
          <w:bCs/>
          <w:sz w:val="22"/>
          <w:szCs w:val="22"/>
        </w:rPr>
        <w:t>Preconditions:</w:t>
      </w:r>
      <w:r>
        <w:rPr>
          <w:rFonts w:eastAsia="Calibri"/>
          <w:sz w:val="22"/>
          <w:szCs w:val="22"/>
        </w:rPr>
        <w:t xml:space="preserve"> </w:t>
      </w:r>
    </w:p>
    <w:p w14:paraId="2FBB8288" w14:textId="77777777" w:rsidR="00C50BC8" w:rsidRDefault="48F665EF" w:rsidP="000C0760">
      <w:pPr>
        <w:pStyle w:val="Preconditionlist"/>
        <w:numPr>
          <w:ilvl w:val="0"/>
          <w:numId w:val="46"/>
        </w:numPr>
        <w:ind w:left="720"/>
        <w:jc w:val="both"/>
      </w:pPr>
      <w:r w:rsidRPr="00D26FC8">
        <w:t>User must be logged in</w:t>
      </w:r>
    </w:p>
    <w:p w14:paraId="5CBC0766" w14:textId="13959DE6" w:rsidR="008057C8" w:rsidRPr="00D26FC8" w:rsidRDefault="48F665EF" w:rsidP="000C0760">
      <w:pPr>
        <w:pStyle w:val="Preconditionlist"/>
        <w:numPr>
          <w:ilvl w:val="0"/>
          <w:numId w:val="46"/>
        </w:numPr>
        <w:ind w:left="720"/>
        <w:jc w:val="both"/>
      </w:pPr>
      <w:r w:rsidRPr="00D26FC8">
        <w:t>Chatbot window must be opened</w:t>
      </w:r>
    </w:p>
    <w:p w14:paraId="60D880E1" w14:textId="5A7282D5" w:rsidR="618AF42A" w:rsidRPr="007B3A71" w:rsidRDefault="002F3F6F" w:rsidP="001D481F">
      <w:pPr>
        <w:pStyle w:val="ListParagraph"/>
        <w:spacing w:before="120" w:after="120"/>
        <w:ind w:left="0"/>
        <w:contextualSpacing w:val="0"/>
        <w:jc w:val="both"/>
        <w:rPr>
          <w:rFonts w:eastAsia="Calibri"/>
          <w:sz w:val="22"/>
          <w:szCs w:val="22"/>
        </w:rPr>
      </w:pPr>
      <w:r w:rsidRPr="00276CB9">
        <w:rPr>
          <w:rFonts w:eastAsia="Calibri"/>
          <w:b/>
          <w:sz w:val="22"/>
          <w:szCs w:val="22"/>
        </w:rPr>
        <w:t>Triggers</w:t>
      </w:r>
      <w:r w:rsidRPr="00276CB9">
        <w:rPr>
          <w:rFonts w:eastAsia="Calibri"/>
          <w:b/>
          <w:bCs/>
          <w:sz w:val="22"/>
          <w:szCs w:val="22"/>
        </w:rPr>
        <w:t>:</w:t>
      </w:r>
      <w:r>
        <w:rPr>
          <w:rFonts w:eastAsia="Calibri"/>
          <w:sz w:val="22"/>
          <w:szCs w:val="22"/>
        </w:rPr>
        <w:t xml:space="preserve"> </w:t>
      </w:r>
      <w:r w:rsidR="48F665EF" w:rsidRPr="007B3A71">
        <w:rPr>
          <w:rFonts w:eastAsia="Calibri"/>
          <w:sz w:val="22"/>
          <w:szCs w:val="22"/>
        </w:rPr>
        <w:t>Entering in the chat with text phrase “help” shall bring a link to application help documentation</w:t>
      </w:r>
    </w:p>
    <w:p w14:paraId="501B1242" w14:textId="77777777" w:rsidR="002F3F6F" w:rsidRPr="007E5B81" w:rsidRDefault="002F3F6F" w:rsidP="001D481F">
      <w:pPr>
        <w:spacing w:before="120" w:after="120"/>
        <w:jc w:val="both"/>
        <w:rPr>
          <w:b/>
          <w:sz w:val="22"/>
          <w:szCs w:val="22"/>
        </w:rPr>
      </w:pPr>
      <w:r w:rsidRPr="2DE9BF25">
        <w:rPr>
          <w:b/>
          <w:sz w:val="22"/>
          <w:szCs w:val="22"/>
        </w:rPr>
        <w:t>Basic course of events (Scenario):</w:t>
      </w:r>
    </w:p>
    <w:tbl>
      <w:tblPr>
        <w:tblStyle w:val="TableGrid"/>
        <w:tblW w:w="9359" w:type="dxa"/>
        <w:tblLook w:val="04A0" w:firstRow="1" w:lastRow="0" w:firstColumn="1" w:lastColumn="0" w:noHBand="0" w:noVBand="1"/>
      </w:tblPr>
      <w:tblGrid>
        <w:gridCol w:w="3124"/>
        <w:gridCol w:w="3179"/>
        <w:gridCol w:w="3056"/>
      </w:tblGrid>
      <w:tr w:rsidR="00FC780B" w:rsidRPr="007C66F4" w14:paraId="474CC01D" w14:textId="4DC8314C" w:rsidTr="00B56947">
        <w:trPr>
          <w:tblHeader/>
        </w:trPr>
        <w:tc>
          <w:tcPr>
            <w:tcW w:w="4680" w:type="dxa"/>
            <w:tcBorders>
              <w:top w:val="single" w:sz="8" w:space="0" w:color="auto"/>
              <w:left w:val="single" w:sz="8" w:space="0" w:color="auto"/>
              <w:bottom w:val="single" w:sz="8" w:space="0" w:color="auto"/>
              <w:right w:val="single" w:sz="8" w:space="0" w:color="auto"/>
            </w:tcBorders>
            <w:shd w:val="clear" w:color="auto" w:fill="313897"/>
          </w:tcPr>
          <w:p w14:paraId="668977E0" w14:textId="4CB5F27D" w:rsidR="3A20AF4E" w:rsidRPr="007C66F4" w:rsidRDefault="3A20AF4E" w:rsidP="004F30D7">
            <w:pPr>
              <w:pStyle w:val="TableHeader"/>
            </w:pPr>
            <w:r w:rsidRPr="007C66F4">
              <w:rPr>
                <w:rFonts w:eastAsia="Calibri"/>
              </w:rPr>
              <w:t>Actor</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36F1FEFC" w14:textId="6ADA5427" w:rsidR="3A20AF4E" w:rsidRPr="007C66F4" w:rsidRDefault="3A20AF4E" w:rsidP="004F30D7">
            <w:pPr>
              <w:pStyle w:val="TableHeader"/>
            </w:pPr>
            <w:r w:rsidRPr="007C66F4">
              <w:rPr>
                <w:rFonts w:eastAsia="Calibri"/>
              </w:rPr>
              <w:t>System</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17D81309" w14:textId="6ED5A97C" w:rsidR="21454126" w:rsidRPr="477A2314" w:rsidRDefault="229E3C3E" w:rsidP="004F30D7">
            <w:pPr>
              <w:pStyle w:val="TableHeader"/>
              <w:rPr>
                <w:rFonts w:eastAsia="Calibri"/>
              </w:rPr>
            </w:pPr>
            <w:r w:rsidRPr="2DE9BF25">
              <w:rPr>
                <w:rFonts w:eastAsia="Calibri"/>
              </w:rPr>
              <w:t>Sc</w:t>
            </w:r>
            <w:r w:rsidR="212A93DB" w:rsidRPr="2DE9BF25">
              <w:rPr>
                <w:rFonts w:eastAsia="Calibri"/>
              </w:rPr>
              <w:t>reen</w:t>
            </w:r>
          </w:p>
        </w:tc>
      </w:tr>
      <w:tr w:rsidR="3A20AF4E" w:rsidRPr="007B3A71" w14:paraId="165F72FF" w14:textId="27B48191" w:rsidTr="00B56947">
        <w:tc>
          <w:tcPr>
            <w:tcW w:w="4680" w:type="dxa"/>
            <w:tcBorders>
              <w:top w:val="single" w:sz="8" w:space="0" w:color="auto"/>
              <w:left w:val="single" w:sz="8" w:space="0" w:color="auto"/>
              <w:bottom w:val="single" w:sz="8" w:space="0" w:color="auto"/>
              <w:right w:val="single" w:sz="8" w:space="0" w:color="auto"/>
            </w:tcBorders>
          </w:tcPr>
          <w:p w14:paraId="540A889A" w14:textId="561058BB" w:rsidR="3A20AF4E" w:rsidRPr="007B3A71" w:rsidRDefault="3A20AF4E" w:rsidP="000C0760">
            <w:pPr>
              <w:pStyle w:val="ListParagraph"/>
              <w:numPr>
                <w:ilvl w:val="0"/>
                <w:numId w:val="9"/>
              </w:numPr>
              <w:ind w:left="332" w:hanging="332"/>
            </w:pPr>
            <w:r w:rsidRPr="5BE11DE4">
              <w:t>User types in “Help” into the chat bot window.</w:t>
            </w:r>
          </w:p>
        </w:tc>
        <w:tc>
          <w:tcPr>
            <w:tcW w:w="4680" w:type="dxa"/>
            <w:tcBorders>
              <w:top w:val="single" w:sz="8" w:space="0" w:color="auto"/>
              <w:left w:val="single" w:sz="8" w:space="0" w:color="auto"/>
              <w:bottom w:val="single" w:sz="8" w:space="0" w:color="auto"/>
              <w:right w:val="single" w:sz="8" w:space="0" w:color="auto"/>
            </w:tcBorders>
          </w:tcPr>
          <w:p w14:paraId="79F2336F" w14:textId="27F40D63" w:rsidR="3A20AF4E" w:rsidRPr="007B3A71" w:rsidRDefault="3A20AF4E" w:rsidP="00E252E2">
            <w:pPr>
              <w:ind w:left="336" w:hanging="336"/>
              <w:rPr>
                <w:rFonts w:eastAsia="Calibri"/>
              </w:rPr>
            </w:pPr>
            <w:r w:rsidRPr="5BE11DE4">
              <w:rPr>
                <w:rFonts w:eastAsia="Calibri"/>
              </w:rPr>
              <w:t xml:space="preserve"> </w:t>
            </w:r>
          </w:p>
        </w:tc>
        <w:tc>
          <w:tcPr>
            <w:tcW w:w="4680" w:type="dxa"/>
            <w:tcBorders>
              <w:top w:val="single" w:sz="8" w:space="0" w:color="auto"/>
              <w:left w:val="single" w:sz="8" w:space="0" w:color="auto"/>
              <w:bottom w:val="single" w:sz="8" w:space="0" w:color="auto"/>
              <w:right w:val="single" w:sz="8" w:space="0" w:color="auto"/>
            </w:tcBorders>
          </w:tcPr>
          <w:p w14:paraId="2C1F289E" w14:textId="2089F82F" w:rsidR="477A2314" w:rsidRDefault="477A2314" w:rsidP="477A2314">
            <w:pPr>
              <w:rPr>
                <w:rFonts w:eastAsia="Calibri"/>
                <w:sz w:val="22"/>
                <w:szCs w:val="22"/>
              </w:rPr>
            </w:pPr>
          </w:p>
        </w:tc>
      </w:tr>
      <w:tr w:rsidR="3A20AF4E" w:rsidRPr="007B3A71" w14:paraId="62A20767" w14:textId="3871ADD0" w:rsidTr="00B56947">
        <w:tc>
          <w:tcPr>
            <w:tcW w:w="4680" w:type="dxa"/>
            <w:tcBorders>
              <w:top w:val="single" w:sz="8" w:space="0" w:color="auto"/>
              <w:left w:val="single" w:sz="8" w:space="0" w:color="auto"/>
              <w:bottom w:val="single" w:sz="8" w:space="0" w:color="auto"/>
              <w:right w:val="single" w:sz="8" w:space="0" w:color="auto"/>
            </w:tcBorders>
          </w:tcPr>
          <w:p w14:paraId="536F7DFF" w14:textId="6CC339C0" w:rsidR="3A20AF4E" w:rsidRPr="007B3A71" w:rsidRDefault="3A20AF4E" w:rsidP="000C0760">
            <w:pPr>
              <w:pStyle w:val="ListParagraph"/>
              <w:numPr>
                <w:ilvl w:val="0"/>
                <w:numId w:val="9"/>
              </w:numPr>
              <w:ind w:left="332" w:hanging="332"/>
            </w:pPr>
            <w:r w:rsidRPr="5BE11DE4">
              <w:t>User hits enter on their device’s keyboard.</w:t>
            </w:r>
          </w:p>
        </w:tc>
        <w:tc>
          <w:tcPr>
            <w:tcW w:w="4680" w:type="dxa"/>
            <w:tcBorders>
              <w:top w:val="single" w:sz="8" w:space="0" w:color="auto"/>
              <w:left w:val="single" w:sz="8" w:space="0" w:color="auto"/>
              <w:bottom w:val="single" w:sz="8" w:space="0" w:color="auto"/>
              <w:right w:val="single" w:sz="8" w:space="0" w:color="auto"/>
            </w:tcBorders>
          </w:tcPr>
          <w:p w14:paraId="5D31856A" w14:textId="4D012B3F" w:rsidR="3A20AF4E" w:rsidRPr="007B3A71" w:rsidRDefault="3A20AF4E" w:rsidP="00E252E2">
            <w:pPr>
              <w:ind w:left="336" w:hanging="336"/>
              <w:rPr>
                <w:rFonts w:eastAsia="Calibri"/>
              </w:rPr>
            </w:pPr>
            <w:r w:rsidRPr="5BE11DE4">
              <w:rPr>
                <w:rFonts w:eastAsia="Calibri"/>
              </w:rPr>
              <w:t xml:space="preserve"> </w:t>
            </w:r>
          </w:p>
        </w:tc>
        <w:tc>
          <w:tcPr>
            <w:tcW w:w="4680" w:type="dxa"/>
            <w:tcBorders>
              <w:top w:val="single" w:sz="8" w:space="0" w:color="auto"/>
              <w:left w:val="single" w:sz="8" w:space="0" w:color="auto"/>
              <w:bottom w:val="single" w:sz="8" w:space="0" w:color="auto"/>
              <w:right w:val="single" w:sz="8" w:space="0" w:color="auto"/>
            </w:tcBorders>
          </w:tcPr>
          <w:p w14:paraId="475B0C56" w14:textId="23AC8854" w:rsidR="477A2314" w:rsidRDefault="477A2314" w:rsidP="477A2314">
            <w:pPr>
              <w:rPr>
                <w:rFonts w:eastAsia="Calibri"/>
                <w:sz w:val="22"/>
                <w:szCs w:val="22"/>
              </w:rPr>
            </w:pPr>
          </w:p>
        </w:tc>
      </w:tr>
      <w:tr w:rsidR="3A20AF4E" w:rsidRPr="007B3A71" w14:paraId="4A36F87E" w14:textId="5333B87A" w:rsidTr="00B56947">
        <w:tc>
          <w:tcPr>
            <w:tcW w:w="4680" w:type="dxa"/>
            <w:tcBorders>
              <w:top w:val="single" w:sz="8" w:space="0" w:color="auto"/>
              <w:left w:val="single" w:sz="8" w:space="0" w:color="auto"/>
              <w:bottom w:val="single" w:sz="8" w:space="0" w:color="auto"/>
              <w:right w:val="single" w:sz="8" w:space="0" w:color="auto"/>
            </w:tcBorders>
          </w:tcPr>
          <w:p w14:paraId="69A05D91" w14:textId="61CA05DB" w:rsidR="3A20AF4E" w:rsidRPr="007B3A71" w:rsidRDefault="3A20AF4E" w:rsidP="00E252E2">
            <w:pPr>
              <w:ind w:left="332" w:hanging="332"/>
            </w:pPr>
          </w:p>
        </w:tc>
        <w:tc>
          <w:tcPr>
            <w:tcW w:w="4680" w:type="dxa"/>
            <w:tcBorders>
              <w:top w:val="single" w:sz="8" w:space="0" w:color="auto"/>
              <w:left w:val="single" w:sz="8" w:space="0" w:color="auto"/>
              <w:bottom w:val="single" w:sz="8" w:space="0" w:color="auto"/>
              <w:right w:val="single" w:sz="8" w:space="0" w:color="auto"/>
            </w:tcBorders>
          </w:tcPr>
          <w:p w14:paraId="3E5793E6" w14:textId="7BFDE03A" w:rsidR="3A20AF4E" w:rsidRPr="007B3A71" w:rsidRDefault="3A20AF4E" w:rsidP="000C0760">
            <w:pPr>
              <w:pStyle w:val="ListParagraph"/>
              <w:numPr>
                <w:ilvl w:val="0"/>
                <w:numId w:val="9"/>
              </w:numPr>
              <w:ind w:left="336" w:hanging="336"/>
            </w:pPr>
            <w:r w:rsidRPr="5BE11DE4">
              <w:t xml:space="preserve">System responds in the chat window with a </w:t>
            </w:r>
            <w:r w:rsidR="00052291">
              <w:t>list of suggested commands</w:t>
            </w:r>
            <w:r w:rsidRPr="5BE11DE4">
              <w:t>.</w:t>
            </w:r>
          </w:p>
        </w:tc>
        <w:tc>
          <w:tcPr>
            <w:tcW w:w="4680" w:type="dxa"/>
            <w:tcBorders>
              <w:top w:val="single" w:sz="8" w:space="0" w:color="auto"/>
              <w:left w:val="single" w:sz="8" w:space="0" w:color="auto"/>
              <w:bottom w:val="single" w:sz="8" w:space="0" w:color="auto"/>
              <w:right w:val="single" w:sz="8" w:space="0" w:color="auto"/>
            </w:tcBorders>
          </w:tcPr>
          <w:p w14:paraId="0F1DC428" w14:textId="7F97AE9F" w:rsidR="477A2314" w:rsidRDefault="477A2314" w:rsidP="477A2314">
            <w:pPr>
              <w:pStyle w:val="ListParagraph"/>
            </w:pPr>
          </w:p>
        </w:tc>
      </w:tr>
    </w:tbl>
    <w:p w14:paraId="7A26FDFA" w14:textId="2280C136" w:rsidR="000E0012" w:rsidRPr="006B7506" w:rsidRDefault="005B1CAF" w:rsidP="009F0294">
      <w:pPr>
        <w:pStyle w:val="ListParagraph"/>
        <w:spacing w:before="120" w:after="120"/>
        <w:ind w:left="0"/>
        <w:rPr>
          <w:rFonts w:eastAsia="Calibri"/>
          <w:b/>
          <w:bCs/>
          <w:sz w:val="22"/>
          <w:szCs w:val="22"/>
        </w:rPr>
      </w:pPr>
      <w:r w:rsidRPr="006B7506">
        <w:rPr>
          <w:rFonts w:eastAsia="Calibri"/>
          <w:b/>
          <w:bCs/>
          <w:sz w:val="22"/>
          <w:szCs w:val="22"/>
        </w:rPr>
        <w:t>Alternative Cou</w:t>
      </w:r>
      <w:r w:rsidR="006B7506" w:rsidRPr="006B7506">
        <w:rPr>
          <w:rFonts w:eastAsia="Calibri"/>
          <w:b/>
          <w:bCs/>
          <w:sz w:val="22"/>
          <w:szCs w:val="22"/>
        </w:rPr>
        <w:t>r</w:t>
      </w:r>
      <w:r w:rsidR="00A66D40">
        <w:rPr>
          <w:rFonts w:eastAsia="Calibri"/>
          <w:b/>
          <w:bCs/>
          <w:sz w:val="22"/>
          <w:szCs w:val="22"/>
        </w:rPr>
        <w:t>s</w:t>
      </w:r>
      <w:r w:rsidR="006B7506" w:rsidRPr="006B7506">
        <w:rPr>
          <w:rFonts w:eastAsia="Calibri"/>
          <w:b/>
          <w:bCs/>
          <w:sz w:val="22"/>
          <w:szCs w:val="22"/>
        </w:rPr>
        <w:t>e of events</w:t>
      </w:r>
      <w:r w:rsidR="00203DFC">
        <w:rPr>
          <w:rFonts w:eastAsia="Calibri"/>
          <w:b/>
          <w:bCs/>
          <w:sz w:val="22"/>
          <w:szCs w:val="22"/>
        </w:rPr>
        <w:t>:</w:t>
      </w:r>
    </w:p>
    <w:p w14:paraId="05D75162" w14:textId="11FC888D" w:rsidR="618AF42A" w:rsidRDefault="00357A72" w:rsidP="000C0760">
      <w:pPr>
        <w:pStyle w:val="ListParagraph"/>
        <w:numPr>
          <w:ilvl w:val="0"/>
          <w:numId w:val="77"/>
        </w:numPr>
        <w:spacing w:before="120" w:after="120"/>
        <w:jc w:val="both"/>
        <w:rPr>
          <w:rFonts w:eastAsia="Calibri Light"/>
          <w:b/>
          <w:bCs/>
          <w:sz w:val="22"/>
          <w:szCs w:val="22"/>
        </w:rPr>
      </w:pPr>
      <w:r w:rsidRPr="7D8A289F">
        <w:rPr>
          <w:rFonts w:eastAsia="Calibri"/>
          <w:b/>
          <w:bCs/>
          <w:sz w:val="22"/>
          <w:szCs w:val="22"/>
        </w:rPr>
        <w:t>Uses Chat</w:t>
      </w:r>
      <w:r w:rsidR="00282F7C" w:rsidRPr="7D8A289F">
        <w:rPr>
          <w:rFonts w:eastAsia="Calibri"/>
          <w:b/>
          <w:bCs/>
          <w:sz w:val="22"/>
          <w:szCs w:val="22"/>
        </w:rPr>
        <w:t>b</w:t>
      </w:r>
      <w:r w:rsidRPr="7D8A289F">
        <w:rPr>
          <w:rFonts w:eastAsia="Calibri"/>
          <w:b/>
          <w:bCs/>
          <w:sz w:val="22"/>
          <w:szCs w:val="22"/>
        </w:rPr>
        <w:t>ot Return Button</w:t>
      </w:r>
      <w:r w:rsidR="00C126F4" w:rsidRPr="7D8A289F">
        <w:rPr>
          <w:rFonts w:eastAsia="Calibri"/>
          <w:b/>
          <w:bCs/>
          <w:sz w:val="22"/>
          <w:szCs w:val="22"/>
        </w:rPr>
        <w:t>:</w:t>
      </w:r>
    </w:p>
    <w:tbl>
      <w:tblPr>
        <w:tblStyle w:val="TableGrid"/>
        <w:tblW w:w="9360" w:type="dxa"/>
        <w:tblLook w:val="04A0" w:firstRow="1" w:lastRow="0" w:firstColumn="1" w:lastColumn="0" w:noHBand="0" w:noVBand="1"/>
      </w:tblPr>
      <w:tblGrid>
        <w:gridCol w:w="3143"/>
        <w:gridCol w:w="3116"/>
        <w:gridCol w:w="3101"/>
      </w:tblGrid>
      <w:tr w:rsidR="00E1282D" w:rsidRPr="007C66F4" w14:paraId="787C8B45" w14:textId="1FC3AA1C" w:rsidTr="00B56947">
        <w:trPr>
          <w:tblHeader/>
        </w:trPr>
        <w:tc>
          <w:tcPr>
            <w:tcW w:w="4680" w:type="dxa"/>
            <w:tcBorders>
              <w:top w:val="single" w:sz="8" w:space="0" w:color="auto"/>
              <w:left w:val="single" w:sz="8" w:space="0" w:color="auto"/>
              <w:bottom w:val="single" w:sz="8" w:space="0" w:color="auto"/>
              <w:right w:val="single" w:sz="8" w:space="0" w:color="auto"/>
            </w:tcBorders>
            <w:shd w:val="clear" w:color="auto" w:fill="313897"/>
          </w:tcPr>
          <w:p w14:paraId="43C32E75" w14:textId="2EB219C0" w:rsidR="3A20AF4E" w:rsidRPr="007C66F4" w:rsidRDefault="3A20AF4E" w:rsidP="004F30D7">
            <w:pPr>
              <w:pStyle w:val="TableHeader"/>
            </w:pPr>
            <w:r w:rsidRPr="007C66F4">
              <w:rPr>
                <w:rFonts w:eastAsia="Calibri"/>
              </w:rPr>
              <w:t>Actor</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66580C5C" w14:textId="7CAE4E03" w:rsidR="3A20AF4E" w:rsidRPr="007C66F4" w:rsidRDefault="3A20AF4E" w:rsidP="004F30D7">
            <w:pPr>
              <w:pStyle w:val="TableHeader"/>
            </w:pPr>
            <w:r w:rsidRPr="007C66F4">
              <w:rPr>
                <w:rFonts w:eastAsia="Calibri"/>
              </w:rPr>
              <w:t>System</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5D27C95D" w14:textId="4AF6CE7D" w:rsidR="30A6ECAA" w:rsidRPr="2DE9BF25" w:rsidRDefault="30A6ECAA" w:rsidP="004F30D7">
            <w:pPr>
              <w:pStyle w:val="TableHeader"/>
              <w:rPr>
                <w:rFonts w:eastAsia="Calibri"/>
              </w:rPr>
            </w:pPr>
            <w:r w:rsidRPr="2DE9BF25">
              <w:rPr>
                <w:rFonts w:eastAsia="Calibri"/>
              </w:rPr>
              <w:t>Screen</w:t>
            </w:r>
          </w:p>
        </w:tc>
      </w:tr>
      <w:tr w:rsidR="3A20AF4E" w:rsidRPr="007B3A71" w14:paraId="4D878840" w14:textId="23187ACE" w:rsidTr="00B56947">
        <w:tc>
          <w:tcPr>
            <w:tcW w:w="4680" w:type="dxa"/>
            <w:tcBorders>
              <w:top w:val="single" w:sz="8" w:space="0" w:color="auto"/>
              <w:left w:val="single" w:sz="8" w:space="0" w:color="auto"/>
              <w:bottom w:val="single" w:sz="8" w:space="0" w:color="auto"/>
              <w:right w:val="single" w:sz="8" w:space="0" w:color="auto"/>
            </w:tcBorders>
          </w:tcPr>
          <w:p w14:paraId="2CBA1F48" w14:textId="731EAF5C" w:rsidR="3A20AF4E" w:rsidRPr="007B3A71" w:rsidRDefault="3A20AF4E" w:rsidP="000C0760">
            <w:pPr>
              <w:pStyle w:val="ListParagraph"/>
              <w:numPr>
                <w:ilvl w:val="0"/>
                <w:numId w:val="38"/>
              </w:numPr>
              <w:ind w:left="360"/>
            </w:pPr>
            <w:r w:rsidRPr="5BE11DE4">
              <w:t>User taps on the return button in the chatbot window.</w:t>
            </w:r>
          </w:p>
        </w:tc>
        <w:tc>
          <w:tcPr>
            <w:tcW w:w="4680" w:type="dxa"/>
            <w:tcBorders>
              <w:top w:val="single" w:sz="8" w:space="0" w:color="auto"/>
              <w:left w:val="single" w:sz="8" w:space="0" w:color="auto"/>
              <w:bottom w:val="single" w:sz="8" w:space="0" w:color="auto"/>
              <w:right w:val="single" w:sz="8" w:space="0" w:color="auto"/>
            </w:tcBorders>
          </w:tcPr>
          <w:p w14:paraId="155396C8" w14:textId="1AFBFE2F" w:rsidR="3A20AF4E" w:rsidRPr="007B3A71" w:rsidRDefault="3A20AF4E" w:rsidP="00DE2D18">
            <w:pPr>
              <w:ind w:left="368" w:hanging="360"/>
              <w:jc w:val="both"/>
            </w:pPr>
            <w:r w:rsidRPr="007B3A71">
              <w:rPr>
                <w:rFonts w:eastAsia="Calibri"/>
                <w:sz w:val="22"/>
                <w:szCs w:val="22"/>
              </w:rPr>
              <w:t xml:space="preserve"> </w:t>
            </w:r>
          </w:p>
        </w:tc>
        <w:tc>
          <w:tcPr>
            <w:tcW w:w="4680" w:type="dxa"/>
            <w:tcBorders>
              <w:top w:val="single" w:sz="8" w:space="0" w:color="auto"/>
              <w:left w:val="single" w:sz="8" w:space="0" w:color="auto"/>
              <w:bottom w:val="single" w:sz="8" w:space="0" w:color="auto"/>
              <w:right w:val="single" w:sz="8" w:space="0" w:color="auto"/>
            </w:tcBorders>
          </w:tcPr>
          <w:p w14:paraId="465AAF47" w14:textId="2BB016AD" w:rsidR="2DE9BF25" w:rsidRDefault="2DE9BF25" w:rsidP="2DE9BF25">
            <w:pPr>
              <w:rPr>
                <w:rFonts w:eastAsia="Calibri"/>
                <w:sz w:val="22"/>
                <w:szCs w:val="22"/>
              </w:rPr>
            </w:pPr>
          </w:p>
        </w:tc>
      </w:tr>
    </w:tbl>
    <w:p w14:paraId="378431D5" w14:textId="33137D21" w:rsidR="79EACF62" w:rsidRPr="00514E30" w:rsidRDefault="35E9AC34" w:rsidP="000C0760">
      <w:pPr>
        <w:pStyle w:val="Heading4"/>
      </w:pPr>
      <w:bookmarkStart w:id="125" w:name="_Toc113061641"/>
      <w:r>
        <w:t>Use Case Name: Chat</w:t>
      </w:r>
      <w:r w:rsidR="3A760CCC">
        <w:t>b</w:t>
      </w:r>
      <w:r>
        <w:t>ot - Adding Notifications</w:t>
      </w:r>
      <w:bookmarkStart w:id="126" w:name="_Toc695882759"/>
      <w:bookmarkEnd w:id="125"/>
    </w:p>
    <w:p w14:paraId="24B7D597" w14:textId="010B4511" w:rsidR="618AF42A" w:rsidRPr="007B3A71" w:rsidRDefault="48F665EF" w:rsidP="001D481F">
      <w:pPr>
        <w:spacing w:before="120" w:after="120"/>
        <w:jc w:val="both"/>
        <w:rPr>
          <w:b/>
          <w:sz w:val="22"/>
          <w:szCs w:val="22"/>
        </w:rPr>
      </w:pPr>
      <w:r w:rsidRPr="00640891">
        <w:rPr>
          <w:rFonts w:eastAsia="Calibri Light"/>
          <w:b/>
          <w:sz w:val="22"/>
          <w:szCs w:val="22"/>
        </w:rPr>
        <w:t>Summary</w:t>
      </w:r>
      <w:bookmarkEnd w:id="126"/>
      <w:r w:rsidR="3BE5E606" w:rsidRPr="5EFED88E">
        <w:rPr>
          <w:b/>
          <w:bCs/>
          <w:sz w:val="22"/>
          <w:szCs w:val="22"/>
        </w:rPr>
        <w:t>:</w:t>
      </w:r>
      <w:r w:rsidRPr="20FE5764">
        <w:rPr>
          <w:rFonts w:eastAsia="Calibri"/>
          <w:b/>
          <w:sz w:val="22"/>
          <w:szCs w:val="22"/>
        </w:rPr>
        <w:t xml:space="preserve"> </w:t>
      </w:r>
      <w:r w:rsidRPr="007B3A71">
        <w:rPr>
          <w:rFonts w:eastAsia="Calibri"/>
          <w:sz w:val="22"/>
          <w:szCs w:val="22"/>
        </w:rPr>
        <w:t>The application shall allow adding of a notification and to be associated with logged in user.</w:t>
      </w:r>
    </w:p>
    <w:p w14:paraId="6CDC4593" w14:textId="04BB4907" w:rsidR="618AF42A" w:rsidRPr="00640891" w:rsidRDefault="48F665EF" w:rsidP="001D481F">
      <w:pPr>
        <w:spacing w:before="120" w:after="120"/>
        <w:jc w:val="both"/>
        <w:rPr>
          <w:b/>
          <w:sz w:val="22"/>
          <w:szCs w:val="22"/>
        </w:rPr>
      </w:pPr>
      <w:bookmarkStart w:id="127" w:name="_Toc1829728804"/>
      <w:r w:rsidRPr="00640891">
        <w:rPr>
          <w:rFonts w:eastAsia="Calibri Light"/>
          <w:b/>
          <w:sz w:val="22"/>
          <w:szCs w:val="22"/>
        </w:rPr>
        <w:t>Preconditions</w:t>
      </w:r>
      <w:bookmarkEnd w:id="127"/>
      <w:r w:rsidR="5A0EDDDF" w:rsidRPr="5EFED88E">
        <w:rPr>
          <w:b/>
          <w:bCs/>
          <w:sz w:val="22"/>
          <w:szCs w:val="22"/>
        </w:rPr>
        <w:t>:</w:t>
      </w:r>
    </w:p>
    <w:p w14:paraId="3EC755D8" w14:textId="1BF6FEAD" w:rsidR="00C50BC8" w:rsidRDefault="48F665EF" w:rsidP="000C0760">
      <w:pPr>
        <w:pStyle w:val="Preconditionlist"/>
        <w:numPr>
          <w:ilvl w:val="0"/>
          <w:numId w:val="50"/>
        </w:numPr>
        <w:ind w:left="720"/>
        <w:jc w:val="both"/>
      </w:pPr>
      <w:r w:rsidRPr="009F0294">
        <w:t>User must be logged in</w:t>
      </w:r>
    </w:p>
    <w:p w14:paraId="6DF151CE" w14:textId="60C2A18A" w:rsidR="618AF42A" w:rsidRPr="009F0294" w:rsidRDefault="48F665EF" w:rsidP="000C0760">
      <w:pPr>
        <w:pStyle w:val="Preconditionlist"/>
        <w:numPr>
          <w:ilvl w:val="0"/>
          <w:numId w:val="50"/>
        </w:numPr>
        <w:ind w:left="720"/>
        <w:jc w:val="both"/>
      </w:pPr>
      <w:r w:rsidRPr="009F0294">
        <w:t>Chatbot window must be opened</w:t>
      </w:r>
    </w:p>
    <w:p w14:paraId="79C07F85" w14:textId="5590056F" w:rsidR="618AF42A" w:rsidRPr="007B3A71" w:rsidRDefault="48F665EF" w:rsidP="001D481F">
      <w:pPr>
        <w:spacing w:before="120" w:after="120"/>
        <w:jc w:val="both"/>
        <w:rPr>
          <w:rFonts w:eastAsia="Calibri"/>
          <w:sz w:val="22"/>
          <w:szCs w:val="22"/>
        </w:rPr>
      </w:pPr>
      <w:bookmarkStart w:id="128" w:name="_Toc833440995"/>
      <w:r w:rsidRPr="00640891">
        <w:rPr>
          <w:rFonts w:eastAsia="Calibri Light"/>
          <w:b/>
          <w:sz w:val="22"/>
          <w:szCs w:val="22"/>
        </w:rPr>
        <w:t>Triggers</w:t>
      </w:r>
      <w:bookmarkEnd w:id="128"/>
      <w:r w:rsidR="6C4DCA77" w:rsidRPr="5EFED88E">
        <w:rPr>
          <w:b/>
          <w:bCs/>
          <w:sz w:val="22"/>
          <w:szCs w:val="22"/>
        </w:rPr>
        <w:t>:</w:t>
      </w:r>
      <w:r w:rsidR="55CD700F" w:rsidRPr="29DD94C0">
        <w:rPr>
          <w:b/>
          <w:bCs/>
          <w:sz w:val="22"/>
          <w:szCs w:val="22"/>
        </w:rPr>
        <w:t xml:space="preserve"> </w:t>
      </w:r>
      <w:r w:rsidRPr="007B3A71">
        <w:rPr>
          <w:rFonts w:eastAsia="Calibri"/>
          <w:sz w:val="22"/>
          <w:szCs w:val="22"/>
        </w:rPr>
        <w:t>User enters the text phrase “</w:t>
      </w:r>
      <w:r w:rsidR="00117E93">
        <w:rPr>
          <w:rFonts w:eastAsia="Calibri"/>
          <w:sz w:val="22"/>
          <w:szCs w:val="22"/>
        </w:rPr>
        <w:t>notifications add [input]</w:t>
      </w:r>
      <w:r w:rsidRPr="007B3A71">
        <w:rPr>
          <w:rFonts w:eastAsia="Calibri"/>
          <w:sz w:val="22"/>
          <w:szCs w:val="22"/>
        </w:rPr>
        <w:t>” into the chatbot window.</w:t>
      </w:r>
    </w:p>
    <w:p w14:paraId="686E1A91" w14:textId="3085945C" w:rsidR="618AF42A" w:rsidRPr="007B3A71" w:rsidRDefault="48F665EF" w:rsidP="001D481F">
      <w:pPr>
        <w:spacing w:before="120" w:after="120"/>
        <w:jc w:val="both"/>
        <w:rPr>
          <w:b/>
          <w:sz w:val="22"/>
          <w:szCs w:val="22"/>
        </w:rPr>
      </w:pPr>
      <w:bookmarkStart w:id="129" w:name="_Toc1785390531"/>
      <w:r w:rsidRPr="00640891">
        <w:rPr>
          <w:rFonts w:eastAsia="Calibri Light"/>
          <w:b/>
          <w:sz w:val="22"/>
          <w:szCs w:val="22"/>
        </w:rPr>
        <w:t>Basic course of events</w:t>
      </w:r>
      <w:bookmarkEnd w:id="129"/>
      <w:r w:rsidR="215BB8A0" w:rsidRPr="29DD94C0">
        <w:rPr>
          <w:b/>
          <w:bCs/>
          <w:sz w:val="22"/>
          <w:szCs w:val="22"/>
        </w:rPr>
        <w:t xml:space="preserve"> (Scenario)</w:t>
      </w:r>
      <w:r w:rsidR="67623C3C" w:rsidRPr="29DD94C0">
        <w:rPr>
          <w:b/>
          <w:bCs/>
          <w:sz w:val="22"/>
          <w:szCs w:val="22"/>
        </w:rPr>
        <w:t>:</w:t>
      </w:r>
    </w:p>
    <w:tbl>
      <w:tblPr>
        <w:tblStyle w:val="TableGrid"/>
        <w:tblW w:w="9360" w:type="dxa"/>
        <w:tblLook w:val="04A0" w:firstRow="1" w:lastRow="0" w:firstColumn="1" w:lastColumn="0" w:noHBand="0" w:noVBand="1"/>
      </w:tblPr>
      <w:tblGrid>
        <w:gridCol w:w="3466"/>
        <w:gridCol w:w="3021"/>
        <w:gridCol w:w="2873"/>
      </w:tblGrid>
      <w:tr w:rsidR="3A20AF4E" w:rsidRPr="007B3A71" w14:paraId="0FB55115" w14:textId="1B29ABC8" w:rsidTr="00CB2AB3">
        <w:trPr>
          <w:tblHeader/>
        </w:trPr>
        <w:tc>
          <w:tcPr>
            <w:tcW w:w="3466" w:type="dxa"/>
            <w:tcBorders>
              <w:top w:val="single" w:sz="8" w:space="0" w:color="auto"/>
              <w:left w:val="single" w:sz="8" w:space="0" w:color="auto"/>
              <w:bottom w:val="single" w:sz="8" w:space="0" w:color="auto"/>
              <w:right w:val="single" w:sz="8" w:space="0" w:color="auto"/>
            </w:tcBorders>
            <w:shd w:val="clear" w:color="auto" w:fill="313897"/>
          </w:tcPr>
          <w:p w14:paraId="39C61CF1" w14:textId="161B4CE1" w:rsidR="3A20AF4E" w:rsidRPr="007B3A71" w:rsidRDefault="3A20AF4E" w:rsidP="004F30D7">
            <w:pPr>
              <w:pStyle w:val="TableHeader"/>
            </w:pPr>
            <w:r w:rsidRPr="007B3A71">
              <w:rPr>
                <w:rFonts w:eastAsia="Calibri"/>
              </w:rPr>
              <w:t>Actor</w:t>
            </w:r>
          </w:p>
        </w:tc>
        <w:tc>
          <w:tcPr>
            <w:tcW w:w="3021" w:type="dxa"/>
            <w:tcBorders>
              <w:top w:val="single" w:sz="8" w:space="0" w:color="auto"/>
              <w:left w:val="single" w:sz="8" w:space="0" w:color="auto"/>
              <w:bottom w:val="single" w:sz="8" w:space="0" w:color="auto"/>
              <w:right w:val="single" w:sz="8" w:space="0" w:color="auto"/>
            </w:tcBorders>
            <w:shd w:val="clear" w:color="auto" w:fill="313897"/>
          </w:tcPr>
          <w:p w14:paraId="08909C7A" w14:textId="06508E4D" w:rsidR="3A20AF4E" w:rsidRPr="007B3A71" w:rsidRDefault="3A20AF4E" w:rsidP="004F30D7">
            <w:pPr>
              <w:pStyle w:val="TableHeader"/>
            </w:pPr>
            <w:r w:rsidRPr="007B3A71">
              <w:rPr>
                <w:rFonts w:eastAsia="Calibri"/>
              </w:rPr>
              <w:t>System</w:t>
            </w:r>
          </w:p>
        </w:tc>
        <w:tc>
          <w:tcPr>
            <w:tcW w:w="2873" w:type="dxa"/>
            <w:tcBorders>
              <w:top w:val="single" w:sz="8" w:space="0" w:color="auto"/>
              <w:left w:val="single" w:sz="8" w:space="0" w:color="auto"/>
              <w:bottom w:val="single" w:sz="8" w:space="0" w:color="auto"/>
              <w:right w:val="single" w:sz="8" w:space="0" w:color="auto"/>
            </w:tcBorders>
            <w:shd w:val="clear" w:color="auto" w:fill="313897"/>
          </w:tcPr>
          <w:p w14:paraId="0B01A439" w14:textId="1F87F9E9" w:rsidR="4B3E6E2A" w:rsidRPr="576D2CD3" w:rsidRDefault="4B3E6E2A" w:rsidP="004F30D7">
            <w:pPr>
              <w:pStyle w:val="TableHeader"/>
              <w:rPr>
                <w:rFonts w:eastAsia="Calibri"/>
              </w:rPr>
            </w:pPr>
            <w:r w:rsidRPr="24C46265">
              <w:rPr>
                <w:rFonts w:eastAsia="Calibri"/>
              </w:rPr>
              <w:t>Screen</w:t>
            </w:r>
          </w:p>
        </w:tc>
      </w:tr>
      <w:tr w:rsidR="3A20AF4E" w:rsidRPr="007B3A71" w14:paraId="3A6BB145" w14:textId="66DEC9D3" w:rsidTr="00CB2AB3">
        <w:tc>
          <w:tcPr>
            <w:tcW w:w="3466" w:type="dxa"/>
            <w:tcBorders>
              <w:top w:val="single" w:sz="8" w:space="0" w:color="auto"/>
              <w:left w:val="single" w:sz="8" w:space="0" w:color="auto"/>
              <w:bottom w:val="single" w:sz="8" w:space="0" w:color="auto"/>
              <w:right w:val="single" w:sz="8" w:space="0" w:color="auto"/>
            </w:tcBorders>
          </w:tcPr>
          <w:p w14:paraId="6368E0EB" w14:textId="112D509D" w:rsidR="3A20AF4E" w:rsidRPr="007B3A71" w:rsidRDefault="3A20AF4E" w:rsidP="000C0760">
            <w:pPr>
              <w:pStyle w:val="ListParagraph"/>
              <w:numPr>
                <w:ilvl w:val="0"/>
                <w:numId w:val="11"/>
              </w:numPr>
              <w:ind w:left="332"/>
            </w:pPr>
            <w:r w:rsidRPr="69A42146">
              <w:t>User types in “</w:t>
            </w:r>
            <w:r w:rsidR="00117E93">
              <w:t>notifications add [input]</w:t>
            </w:r>
            <w:r w:rsidRPr="69A42146">
              <w:t>” into the chatbot window.</w:t>
            </w:r>
          </w:p>
        </w:tc>
        <w:tc>
          <w:tcPr>
            <w:tcW w:w="3021" w:type="dxa"/>
            <w:tcBorders>
              <w:top w:val="single" w:sz="8" w:space="0" w:color="auto"/>
              <w:left w:val="single" w:sz="8" w:space="0" w:color="auto"/>
              <w:bottom w:val="single" w:sz="8" w:space="0" w:color="auto"/>
              <w:right w:val="single" w:sz="8" w:space="0" w:color="auto"/>
            </w:tcBorders>
          </w:tcPr>
          <w:p w14:paraId="7FC5471B" w14:textId="34CD3AB3" w:rsidR="3A20AF4E" w:rsidRPr="007B3A71" w:rsidRDefault="3A20AF4E" w:rsidP="00DB5EE5">
            <w:pPr>
              <w:ind w:left="332"/>
              <w:rPr>
                <w:rFonts w:eastAsia="Calibri"/>
              </w:rPr>
            </w:pPr>
            <w:r w:rsidRPr="69A42146">
              <w:rPr>
                <w:rFonts w:eastAsia="Calibri"/>
              </w:rPr>
              <w:t xml:space="preserve"> </w:t>
            </w:r>
          </w:p>
        </w:tc>
        <w:tc>
          <w:tcPr>
            <w:tcW w:w="2873" w:type="dxa"/>
            <w:tcBorders>
              <w:top w:val="single" w:sz="8" w:space="0" w:color="auto"/>
              <w:left w:val="single" w:sz="8" w:space="0" w:color="auto"/>
              <w:bottom w:val="single" w:sz="8" w:space="0" w:color="auto"/>
              <w:right w:val="single" w:sz="8" w:space="0" w:color="auto"/>
            </w:tcBorders>
          </w:tcPr>
          <w:p w14:paraId="382D0A3C" w14:textId="6F210DE6" w:rsidR="576D2CD3" w:rsidRDefault="576D2CD3" w:rsidP="576D2CD3">
            <w:pPr>
              <w:rPr>
                <w:rFonts w:eastAsia="Calibri"/>
              </w:rPr>
            </w:pPr>
          </w:p>
        </w:tc>
      </w:tr>
      <w:tr w:rsidR="3A20AF4E" w:rsidRPr="007B3A71" w14:paraId="21C84D28" w14:textId="5BA1CA1A" w:rsidTr="00CB2AB3">
        <w:tc>
          <w:tcPr>
            <w:tcW w:w="3466" w:type="dxa"/>
            <w:tcBorders>
              <w:top w:val="single" w:sz="8" w:space="0" w:color="auto"/>
              <w:left w:val="single" w:sz="8" w:space="0" w:color="auto"/>
              <w:bottom w:val="single" w:sz="8" w:space="0" w:color="auto"/>
              <w:right w:val="single" w:sz="8" w:space="0" w:color="auto"/>
            </w:tcBorders>
          </w:tcPr>
          <w:p w14:paraId="724AFFCD" w14:textId="1819C65E" w:rsidR="3A20AF4E" w:rsidRPr="007B3A71" w:rsidRDefault="3A20AF4E" w:rsidP="000C0760">
            <w:pPr>
              <w:pStyle w:val="ListParagraph"/>
              <w:numPr>
                <w:ilvl w:val="0"/>
                <w:numId w:val="11"/>
              </w:numPr>
              <w:ind w:left="332"/>
            </w:pPr>
            <w:r w:rsidRPr="69A42146">
              <w:t>User hits enter on their device’s keyboard.</w:t>
            </w:r>
          </w:p>
        </w:tc>
        <w:tc>
          <w:tcPr>
            <w:tcW w:w="3021" w:type="dxa"/>
            <w:tcBorders>
              <w:top w:val="single" w:sz="8" w:space="0" w:color="auto"/>
              <w:left w:val="single" w:sz="8" w:space="0" w:color="auto"/>
              <w:bottom w:val="single" w:sz="8" w:space="0" w:color="auto"/>
              <w:right w:val="single" w:sz="8" w:space="0" w:color="auto"/>
            </w:tcBorders>
          </w:tcPr>
          <w:p w14:paraId="3FF1F588" w14:textId="28DEBCF9" w:rsidR="3A20AF4E" w:rsidRPr="007B3A71" w:rsidRDefault="3A20AF4E" w:rsidP="00DB5EE5">
            <w:pPr>
              <w:ind w:left="332"/>
              <w:rPr>
                <w:rFonts w:eastAsia="Calibri"/>
              </w:rPr>
            </w:pPr>
            <w:r w:rsidRPr="69A42146">
              <w:rPr>
                <w:rFonts w:eastAsia="Calibri"/>
              </w:rPr>
              <w:t xml:space="preserve"> </w:t>
            </w:r>
          </w:p>
        </w:tc>
        <w:tc>
          <w:tcPr>
            <w:tcW w:w="2873" w:type="dxa"/>
            <w:tcBorders>
              <w:top w:val="single" w:sz="8" w:space="0" w:color="auto"/>
              <w:left w:val="single" w:sz="8" w:space="0" w:color="auto"/>
              <w:bottom w:val="single" w:sz="8" w:space="0" w:color="auto"/>
              <w:right w:val="single" w:sz="8" w:space="0" w:color="auto"/>
            </w:tcBorders>
          </w:tcPr>
          <w:p w14:paraId="7DCD2726" w14:textId="4AE14C6E" w:rsidR="576D2CD3" w:rsidRDefault="576D2CD3" w:rsidP="576D2CD3">
            <w:pPr>
              <w:rPr>
                <w:rFonts w:eastAsia="Calibri"/>
              </w:rPr>
            </w:pPr>
          </w:p>
        </w:tc>
      </w:tr>
      <w:tr w:rsidR="3A20AF4E" w:rsidRPr="007B3A71" w14:paraId="15BB4B1D" w14:textId="560CEE7C" w:rsidTr="00CB2AB3">
        <w:tc>
          <w:tcPr>
            <w:tcW w:w="3466" w:type="dxa"/>
            <w:tcBorders>
              <w:top w:val="single" w:sz="8" w:space="0" w:color="auto"/>
              <w:left w:val="single" w:sz="8" w:space="0" w:color="auto"/>
              <w:bottom w:val="single" w:sz="8" w:space="0" w:color="auto"/>
              <w:right w:val="single" w:sz="8" w:space="0" w:color="auto"/>
            </w:tcBorders>
          </w:tcPr>
          <w:p w14:paraId="09F6C54B" w14:textId="3058EDD7" w:rsidR="3A20AF4E" w:rsidRPr="007B3A71" w:rsidRDefault="3A20AF4E" w:rsidP="00DB5EE5">
            <w:pPr>
              <w:ind w:left="332"/>
              <w:rPr>
                <w:rFonts w:eastAsia="Calibri"/>
              </w:rPr>
            </w:pPr>
            <w:r w:rsidRPr="69A42146">
              <w:rPr>
                <w:rFonts w:eastAsia="Calibri"/>
              </w:rPr>
              <w:lastRenderedPageBreak/>
              <w:t xml:space="preserve"> </w:t>
            </w:r>
          </w:p>
        </w:tc>
        <w:tc>
          <w:tcPr>
            <w:tcW w:w="3021" w:type="dxa"/>
            <w:tcBorders>
              <w:top w:val="single" w:sz="8" w:space="0" w:color="auto"/>
              <w:left w:val="single" w:sz="8" w:space="0" w:color="auto"/>
              <w:bottom w:val="single" w:sz="8" w:space="0" w:color="auto"/>
              <w:right w:val="single" w:sz="8" w:space="0" w:color="auto"/>
            </w:tcBorders>
          </w:tcPr>
          <w:p w14:paraId="3E6180CC" w14:textId="127A4FFC" w:rsidR="3A20AF4E" w:rsidRPr="007B3A71" w:rsidRDefault="3A20AF4E" w:rsidP="000C0760">
            <w:pPr>
              <w:pStyle w:val="ListParagraph"/>
              <w:numPr>
                <w:ilvl w:val="0"/>
                <w:numId w:val="11"/>
              </w:numPr>
              <w:ind w:left="332"/>
            </w:pPr>
            <w:r w:rsidRPr="69A42146">
              <w:t xml:space="preserve">System responds </w:t>
            </w:r>
            <w:r w:rsidR="00117E93">
              <w:t>with a message indicating that a notification has been added for the keyword that was input</w:t>
            </w:r>
            <w:r w:rsidRPr="69A42146">
              <w:t>.</w:t>
            </w:r>
          </w:p>
        </w:tc>
        <w:tc>
          <w:tcPr>
            <w:tcW w:w="2873" w:type="dxa"/>
            <w:tcBorders>
              <w:top w:val="single" w:sz="8" w:space="0" w:color="auto"/>
              <w:left w:val="single" w:sz="8" w:space="0" w:color="auto"/>
              <w:bottom w:val="single" w:sz="8" w:space="0" w:color="auto"/>
              <w:right w:val="single" w:sz="8" w:space="0" w:color="auto"/>
            </w:tcBorders>
          </w:tcPr>
          <w:p w14:paraId="2FE10FC8" w14:textId="176DA77D" w:rsidR="576D2CD3" w:rsidRDefault="576D2CD3" w:rsidP="576D2CD3">
            <w:pPr>
              <w:pStyle w:val="ListParagraph"/>
            </w:pPr>
          </w:p>
        </w:tc>
      </w:tr>
    </w:tbl>
    <w:p w14:paraId="3AAE29B2" w14:textId="0C59CD96" w:rsidR="618AF42A" w:rsidRDefault="48F665EF" w:rsidP="00435F1E">
      <w:pPr>
        <w:spacing w:before="120" w:after="120"/>
        <w:jc w:val="both"/>
        <w:rPr>
          <w:b/>
          <w:sz w:val="22"/>
          <w:szCs w:val="22"/>
        </w:rPr>
      </w:pPr>
      <w:r w:rsidRPr="6C1D442C">
        <w:rPr>
          <w:rFonts w:eastAsia="Calibri Light"/>
          <w:b/>
          <w:sz w:val="22"/>
          <w:szCs w:val="22"/>
        </w:rPr>
        <w:t>Alternative course of events:</w:t>
      </w:r>
    </w:p>
    <w:p w14:paraId="6F7E3E0D" w14:textId="7348917E" w:rsidR="1F530E96" w:rsidRDefault="1F530E96" w:rsidP="000C0760">
      <w:pPr>
        <w:pStyle w:val="ListParagraph"/>
        <w:numPr>
          <w:ilvl w:val="0"/>
          <w:numId w:val="32"/>
        </w:numPr>
        <w:spacing w:before="120" w:after="120"/>
        <w:ind w:left="720"/>
        <w:jc w:val="both"/>
        <w:rPr>
          <w:b/>
          <w:bCs/>
          <w:sz w:val="22"/>
          <w:szCs w:val="22"/>
        </w:rPr>
      </w:pPr>
      <w:r w:rsidRPr="6C1D442C">
        <w:rPr>
          <w:b/>
          <w:bCs/>
          <w:sz w:val="22"/>
          <w:szCs w:val="22"/>
        </w:rPr>
        <w:t>Uses Chat Bot Return Button</w:t>
      </w:r>
      <w:r w:rsidR="006839D9">
        <w:rPr>
          <w:b/>
          <w:bCs/>
          <w:sz w:val="22"/>
          <w:szCs w:val="22"/>
        </w:rPr>
        <w:t>:</w:t>
      </w:r>
    </w:p>
    <w:tbl>
      <w:tblPr>
        <w:tblStyle w:val="TableGrid"/>
        <w:tblW w:w="9360" w:type="dxa"/>
        <w:tblLook w:val="04A0" w:firstRow="1" w:lastRow="0" w:firstColumn="1" w:lastColumn="0" w:noHBand="0" w:noVBand="1"/>
      </w:tblPr>
      <w:tblGrid>
        <w:gridCol w:w="3143"/>
        <w:gridCol w:w="3116"/>
        <w:gridCol w:w="3101"/>
      </w:tblGrid>
      <w:tr w:rsidR="3A20AF4E" w:rsidRPr="007B3A71" w14:paraId="0AE9D6FD" w14:textId="12E07183" w:rsidTr="00B56947">
        <w:trPr>
          <w:tblHeader/>
        </w:trPr>
        <w:tc>
          <w:tcPr>
            <w:tcW w:w="4680" w:type="dxa"/>
            <w:tcBorders>
              <w:top w:val="single" w:sz="8" w:space="0" w:color="auto"/>
              <w:left w:val="single" w:sz="8" w:space="0" w:color="auto"/>
              <w:bottom w:val="single" w:sz="8" w:space="0" w:color="auto"/>
              <w:right w:val="single" w:sz="8" w:space="0" w:color="auto"/>
            </w:tcBorders>
            <w:shd w:val="clear" w:color="auto" w:fill="313897"/>
          </w:tcPr>
          <w:p w14:paraId="69E86738" w14:textId="419ABEAE" w:rsidR="3A20AF4E" w:rsidRPr="007B3A71" w:rsidRDefault="3A20AF4E" w:rsidP="004F30D7">
            <w:pPr>
              <w:pStyle w:val="TableHeader"/>
            </w:pPr>
            <w:r w:rsidRPr="007B3A71">
              <w:rPr>
                <w:rFonts w:eastAsia="Calibri"/>
              </w:rPr>
              <w:t>Actor</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4D0DFF6E" w14:textId="51BBB671" w:rsidR="3A20AF4E" w:rsidRPr="007B3A71" w:rsidRDefault="3A20AF4E" w:rsidP="004F30D7">
            <w:pPr>
              <w:pStyle w:val="TableHeader"/>
            </w:pPr>
            <w:r w:rsidRPr="007B3A71">
              <w:rPr>
                <w:rFonts w:eastAsia="Calibri"/>
              </w:rPr>
              <w:t>System</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163ACE2A" w14:textId="0D18F1EB" w:rsidR="0AFD397B" w:rsidRPr="7D83C03B" w:rsidRDefault="0AFD397B" w:rsidP="004F30D7">
            <w:pPr>
              <w:pStyle w:val="TableHeader"/>
              <w:rPr>
                <w:rFonts w:eastAsia="Calibri"/>
              </w:rPr>
            </w:pPr>
            <w:r w:rsidRPr="1A7144CC">
              <w:rPr>
                <w:rFonts w:eastAsia="Calibri"/>
              </w:rPr>
              <w:t>Screen</w:t>
            </w:r>
          </w:p>
        </w:tc>
      </w:tr>
      <w:tr w:rsidR="3A20AF4E" w:rsidRPr="007B3A71" w14:paraId="592C73A3" w14:textId="61AFDCFE" w:rsidTr="00B56947">
        <w:tc>
          <w:tcPr>
            <w:tcW w:w="4680" w:type="dxa"/>
            <w:tcBorders>
              <w:top w:val="single" w:sz="8" w:space="0" w:color="auto"/>
              <w:left w:val="single" w:sz="8" w:space="0" w:color="auto"/>
              <w:bottom w:val="single" w:sz="8" w:space="0" w:color="auto"/>
              <w:right w:val="single" w:sz="8" w:space="0" w:color="auto"/>
            </w:tcBorders>
          </w:tcPr>
          <w:p w14:paraId="554C9AF6" w14:textId="37C8D0B3" w:rsidR="3A20AF4E" w:rsidRPr="007B3A71" w:rsidRDefault="3A20AF4E" w:rsidP="000C0760">
            <w:pPr>
              <w:pStyle w:val="ListParagraph"/>
              <w:numPr>
                <w:ilvl w:val="0"/>
                <w:numId w:val="37"/>
              </w:numPr>
              <w:ind w:left="360"/>
            </w:pPr>
            <w:r w:rsidRPr="69A42146">
              <w:t>User taps on the return button in the chatbot window.</w:t>
            </w:r>
          </w:p>
        </w:tc>
        <w:tc>
          <w:tcPr>
            <w:tcW w:w="4680" w:type="dxa"/>
            <w:tcBorders>
              <w:top w:val="single" w:sz="8" w:space="0" w:color="auto"/>
              <w:left w:val="single" w:sz="8" w:space="0" w:color="auto"/>
              <w:bottom w:val="single" w:sz="8" w:space="0" w:color="auto"/>
              <w:right w:val="single" w:sz="8" w:space="0" w:color="auto"/>
            </w:tcBorders>
          </w:tcPr>
          <w:p w14:paraId="33E77A14" w14:textId="5F1F54F7" w:rsidR="3A20AF4E" w:rsidRPr="007B3A71" w:rsidRDefault="3A20AF4E" w:rsidP="00DE2D18">
            <w:pPr>
              <w:ind w:left="332" w:hanging="332"/>
              <w:jc w:val="both"/>
            </w:pPr>
            <w:r w:rsidRPr="007B3A71">
              <w:rPr>
                <w:rFonts w:eastAsia="Calibri"/>
                <w:sz w:val="22"/>
                <w:szCs w:val="22"/>
              </w:rPr>
              <w:t xml:space="preserve"> </w:t>
            </w:r>
          </w:p>
        </w:tc>
        <w:tc>
          <w:tcPr>
            <w:tcW w:w="4680" w:type="dxa"/>
            <w:tcBorders>
              <w:top w:val="single" w:sz="8" w:space="0" w:color="auto"/>
              <w:left w:val="single" w:sz="8" w:space="0" w:color="auto"/>
              <w:bottom w:val="single" w:sz="8" w:space="0" w:color="auto"/>
              <w:right w:val="single" w:sz="8" w:space="0" w:color="auto"/>
            </w:tcBorders>
          </w:tcPr>
          <w:p w14:paraId="51EFBCD6" w14:textId="59467357" w:rsidR="7D83C03B" w:rsidRDefault="7D83C03B" w:rsidP="7D83C03B">
            <w:pPr>
              <w:rPr>
                <w:rFonts w:eastAsia="Calibri"/>
                <w:sz w:val="22"/>
                <w:szCs w:val="22"/>
              </w:rPr>
            </w:pPr>
          </w:p>
        </w:tc>
      </w:tr>
    </w:tbl>
    <w:p w14:paraId="4935769A" w14:textId="6FE5AC23" w:rsidR="618AF42A" w:rsidRPr="00F622BC" w:rsidRDefault="35E9AC34" w:rsidP="000C0760">
      <w:pPr>
        <w:pStyle w:val="Heading4"/>
      </w:pPr>
      <w:r>
        <w:t>Use Case Name: Chat</w:t>
      </w:r>
      <w:r w:rsidR="166788C1">
        <w:t>b</w:t>
      </w:r>
      <w:r>
        <w:t>ot - Removing Notifications</w:t>
      </w:r>
    </w:p>
    <w:p w14:paraId="3D928151" w14:textId="7FFAAF40" w:rsidR="618AF42A" w:rsidRPr="007B3A71" w:rsidRDefault="48F665EF" w:rsidP="001D481F">
      <w:pPr>
        <w:spacing w:before="120" w:after="120"/>
        <w:jc w:val="both"/>
        <w:rPr>
          <w:b/>
          <w:sz w:val="22"/>
          <w:szCs w:val="22"/>
        </w:rPr>
      </w:pPr>
      <w:r w:rsidRPr="00640891">
        <w:rPr>
          <w:rFonts w:eastAsia="Calibri Light"/>
          <w:b/>
          <w:sz w:val="22"/>
          <w:szCs w:val="22"/>
        </w:rPr>
        <w:t>Summary</w:t>
      </w:r>
      <w:r w:rsidR="1785F00C" w:rsidRPr="7009D810">
        <w:rPr>
          <w:b/>
          <w:bCs/>
          <w:sz w:val="22"/>
          <w:szCs w:val="22"/>
        </w:rPr>
        <w:t>:</w:t>
      </w:r>
      <w:r w:rsidRPr="7009D810">
        <w:rPr>
          <w:rFonts w:eastAsia="Calibri"/>
          <w:b/>
          <w:sz w:val="22"/>
          <w:szCs w:val="22"/>
        </w:rPr>
        <w:t xml:space="preserve"> </w:t>
      </w:r>
      <w:r w:rsidRPr="007B3A71">
        <w:rPr>
          <w:rFonts w:eastAsia="Calibri"/>
          <w:sz w:val="22"/>
          <w:szCs w:val="22"/>
        </w:rPr>
        <w:t>The application shall allow removal of a notification associated with the logged in user.</w:t>
      </w:r>
    </w:p>
    <w:p w14:paraId="3367741B" w14:textId="19F9ECDE" w:rsidR="618AF42A" w:rsidRPr="00640891" w:rsidRDefault="48F665EF" w:rsidP="001D481F">
      <w:pPr>
        <w:spacing w:before="120" w:after="120"/>
        <w:jc w:val="both"/>
        <w:rPr>
          <w:b/>
          <w:sz w:val="22"/>
          <w:szCs w:val="22"/>
        </w:rPr>
      </w:pPr>
      <w:r w:rsidRPr="00640891">
        <w:rPr>
          <w:rFonts w:eastAsia="Calibri Light"/>
          <w:b/>
          <w:sz w:val="22"/>
          <w:szCs w:val="22"/>
        </w:rPr>
        <w:t>Preconditions</w:t>
      </w:r>
      <w:r w:rsidR="5A2EAABB" w:rsidRPr="7009D810">
        <w:rPr>
          <w:b/>
          <w:bCs/>
          <w:sz w:val="22"/>
          <w:szCs w:val="22"/>
        </w:rPr>
        <w:t>:</w:t>
      </w:r>
    </w:p>
    <w:p w14:paraId="57911832" w14:textId="64352B8F" w:rsidR="618AF42A" w:rsidRPr="003C449C" w:rsidRDefault="48F665EF" w:rsidP="000C0760">
      <w:pPr>
        <w:pStyle w:val="Preconditionlist"/>
        <w:numPr>
          <w:ilvl w:val="0"/>
          <w:numId w:val="51"/>
        </w:numPr>
        <w:ind w:left="720"/>
        <w:jc w:val="both"/>
      </w:pPr>
      <w:r w:rsidRPr="003C449C">
        <w:t>User must be logged in</w:t>
      </w:r>
    </w:p>
    <w:p w14:paraId="77760774" w14:textId="00565C82" w:rsidR="618AF42A" w:rsidRPr="003C449C" w:rsidRDefault="48F665EF" w:rsidP="000C0760">
      <w:pPr>
        <w:pStyle w:val="Preconditionlist"/>
        <w:numPr>
          <w:ilvl w:val="0"/>
          <w:numId w:val="51"/>
        </w:numPr>
        <w:ind w:left="720"/>
        <w:jc w:val="both"/>
      </w:pPr>
      <w:r w:rsidRPr="003C449C">
        <w:t>Chatbot window must be opened</w:t>
      </w:r>
    </w:p>
    <w:p w14:paraId="0A81D5C9" w14:textId="39ACF6C0" w:rsidR="618AF42A" w:rsidRPr="007B3A71" w:rsidRDefault="48F665EF" w:rsidP="001D481F">
      <w:pPr>
        <w:spacing w:before="120" w:after="120"/>
        <w:jc w:val="both"/>
        <w:rPr>
          <w:rFonts w:eastAsia="Calibri"/>
          <w:sz w:val="22"/>
          <w:szCs w:val="22"/>
        </w:rPr>
      </w:pPr>
      <w:r w:rsidRPr="00640891">
        <w:rPr>
          <w:rFonts w:eastAsia="Calibri Light"/>
          <w:b/>
          <w:sz w:val="22"/>
          <w:szCs w:val="22"/>
        </w:rPr>
        <w:t>Triggers</w:t>
      </w:r>
      <w:r w:rsidR="3D092E86" w:rsidRPr="7009D810">
        <w:rPr>
          <w:b/>
          <w:bCs/>
          <w:sz w:val="22"/>
          <w:szCs w:val="22"/>
        </w:rPr>
        <w:t xml:space="preserve">: </w:t>
      </w:r>
      <w:r w:rsidRPr="007B3A71">
        <w:rPr>
          <w:rFonts w:eastAsia="Calibri"/>
          <w:sz w:val="22"/>
          <w:szCs w:val="22"/>
        </w:rPr>
        <w:t>User enters the text phrase “</w:t>
      </w:r>
      <w:r w:rsidR="00117E93">
        <w:rPr>
          <w:rFonts w:eastAsia="Calibri"/>
          <w:sz w:val="22"/>
          <w:szCs w:val="22"/>
        </w:rPr>
        <w:t>notifications delete [input]</w:t>
      </w:r>
      <w:r w:rsidRPr="007B3A71">
        <w:rPr>
          <w:rFonts w:eastAsia="Calibri"/>
          <w:sz w:val="22"/>
          <w:szCs w:val="22"/>
        </w:rPr>
        <w:t xml:space="preserve">” into the </w:t>
      </w:r>
      <w:r w:rsidR="00117E93">
        <w:rPr>
          <w:rFonts w:eastAsia="Calibri"/>
          <w:sz w:val="22"/>
          <w:szCs w:val="22"/>
        </w:rPr>
        <w:t>C</w:t>
      </w:r>
      <w:r w:rsidRPr="007B3A71">
        <w:rPr>
          <w:rFonts w:eastAsia="Calibri"/>
          <w:sz w:val="22"/>
          <w:szCs w:val="22"/>
        </w:rPr>
        <w:t>hatbot window.</w:t>
      </w:r>
    </w:p>
    <w:p w14:paraId="2AFECCCF" w14:textId="16B1BE7F" w:rsidR="618AF42A" w:rsidRPr="007B3A71" w:rsidRDefault="48F665EF" w:rsidP="001D481F">
      <w:pPr>
        <w:spacing w:before="120" w:after="120"/>
        <w:jc w:val="both"/>
        <w:rPr>
          <w:b/>
          <w:sz w:val="22"/>
          <w:szCs w:val="22"/>
        </w:rPr>
      </w:pPr>
      <w:r w:rsidRPr="00640891">
        <w:rPr>
          <w:rFonts w:eastAsia="Calibri Light"/>
          <w:b/>
          <w:sz w:val="22"/>
          <w:szCs w:val="22"/>
        </w:rPr>
        <w:t>Basic course of events</w:t>
      </w:r>
      <w:r w:rsidR="407828FE" w:rsidRPr="7009D810">
        <w:rPr>
          <w:b/>
          <w:bCs/>
          <w:sz w:val="22"/>
          <w:szCs w:val="22"/>
        </w:rPr>
        <w:t xml:space="preserve"> (Scenario):</w:t>
      </w:r>
    </w:p>
    <w:tbl>
      <w:tblPr>
        <w:tblStyle w:val="TableGrid"/>
        <w:tblW w:w="9360" w:type="dxa"/>
        <w:tblLook w:val="04A0" w:firstRow="1" w:lastRow="0" w:firstColumn="1" w:lastColumn="0" w:noHBand="0" w:noVBand="1"/>
      </w:tblPr>
      <w:tblGrid>
        <w:gridCol w:w="3463"/>
        <w:gridCol w:w="3028"/>
        <w:gridCol w:w="2869"/>
      </w:tblGrid>
      <w:tr w:rsidR="3A20AF4E" w:rsidRPr="007B3A71" w14:paraId="03A26C8B" w14:textId="707E9D69" w:rsidTr="00CB2AB3">
        <w:trPr>
          <w:tblHeader/>
        </w:trPr>
        <w:tc>
          <w:tcPr>
            <w:tcW w:w="3463" w:type="dxa"/>
            <w:tcBorders>
              <w:top w:val="single" w:sz="8" w:space="0" w:color="auto"/>
              <w:left w:val="single" w:sz="8" w:space="0" w:color="auto"/>
              <w:bottom w:val="single" w:sz="8" w:space="0" w:color="auto"/>
              <w:right w:val="single" w:sz="8" w:space="0" w:color="auto"/>
            </w:tcBorders>
            <w:shd w:val="clear" w:color="auto" w:fill="313897"/>
          </w:tcPr>
          <w:p w14:paraId="1064C33E" w14:textId="5A57BDE4" w:rsidR="3A20AF4E" w:rsidRPr="007B3A71" w:rsidRDefault="3A20AF4E" w:rsidP="004F30D7">
            <w:pPr>
              <w:pStyle w:val="TableHeader"/>
            </w:pPr>
            <w:r w:rsidRPr="007B3A71">
              <w:rPr>
                <w:rFonts w:eastAsia="Calibri"/>
              </w:rPr>
              <w:t>Actor</w:t>
            </w:r>
          </w:p>
        </w:tc>
        <w:tc>
          <w:tcPr>
            <w:tcW w:w="3028" w:type="dxa"/>
            <w:tcBorders>
              <w:top w:val="single" w:sz="8" w:space="0" w:color="auto"/>
              <w:left w:val="single" w:sz="8" w:space="0" w:color="auto"/>
              <w:bottom w:val="single" w:sz="8" w:space="0" w:color="auto"/>
              <w:right w:val="single" w:sz="8" w:space="0" w:color="auto"/>
            </w:tcBorders>
            <w:shd w:val="clear" w:color="auto" w:fill="313897"/>
          </w:tcPr>
          <w:p w14:paraId="71DA12BA" w14:textId="55EBB586" w:rsidR="3A20AF4E" w:rsidRPr="007B3A71" w:rsidRDefault="3A20AF4E" w:rsidP="004F30D7">
            <w:pPr>
              <w:pStyle w:val="TableHeader"/>
            </w:pPr>
            <w:r w:rsidRPr="007B3A71">
              <w:rPr>
                <w:rFonts w:eastAsia="Calibri"/>
              </w:rPr>
              <w:t>System</w:t>
            </w:r>
          </w:p>
        </w:tc>
        <w:tc>
          <w:tcPr>
            <w:tcW w:w="2869" w:type="dxa"/>
            <w:tcBorders>
              <w:top w:val="single" w:sz="8" w:space="0" w:color="auto"/>
              <w:left w:val="single" w:sz="8" w:space="0" w:color="auto"/>
              <w:bottom w:val="single" w:sz="8" w:space="0" w:color="auto"/>
              <w:right w:val="single" w:sz="8" w:space="0" w:color="auto"/>
            </w:tcBorders>
            <w:shd w:val="clear" w:color="auto" w:fill="313897"/>
          </w:tcPr>
          <w:p w14:paraId="2C7ED244" w14:textId="40520E44" w:rsidR="103370DB" w:rsidRPr="45610AD3" w:rsidRDefault="103370DB" w:rsidP="004F30D7">
            <w:pPr>
              <w:pStyle w:val="TableHeader"/>
              <w:rPr>
                <w:rFonts w:eastAsia="Calibri"/>
              </w:rPr>
            </w:pPr>
            <w:r w:rsidRPr="45610AD3">
              <w:rPr>
                <w:rFonts w:eastAsia="Calibri"/>
              </w:rPr>
              <w:t>Screen</w:t>
            </w:r>
          </w:p>
        </w:tc>
      </w:tr>
      <w:tr w:rsidR="3A20AF4E" w:rsidRPr="007B3A71" w14:paraId="7E2658F8" w14:textId="239679A2" w:rsidTr="00CB2AB3">
        <w:tc>
          <w:tcPr>
            <w:tcW w:w="3463" w:type="dxa"/>
            <w:tcBorders>
              <w:top w:val="single" w:sz="8" w:space="0" w:color="auto"/>
              <w:left w:val="single" w:sz="8" w:space="0" w:color="auto"/>
              <w:bottom w:val="single" w:sz="8" w:space="0" w:color="auto"/>
              <w:right w:val="single" w:sz="8" w:space="0" w:color="auto"/>
            </w:tcBorders>
          </w:tcPr>
          <w:p w14:paraId="225932CB" w14:textId="3B82E71C" w:rsidR="3A20AF4E" w:rsidRPr="007B3A71" w:rsidRDefault="3A20AF4E" w:rsidP="000C0760">
            <w:pPr>
              <w:pStyle w:val="ListParagraph"/>
              <w:numPr>
                <w:ilvl w:val="0"/>
                <w:numId w:val="12"/>
              </w:numPr>
              <w:ind w:left="332"/>
            </w:pPr>
            <w:r w:rsidRPr="69A42146">
              <w:t>User types in “</w:t>
            </w:r>
            <w:r w:rsidR="00117E93">
              <w:t>notifications delete [input]</w:t>
            </w:r>
            <w:r w:rsidRPr="69A42146">
              <w:t>” into the chatbot window.</w:t>
            </w:r>
          </w:p>
        </w:tc>
        <w:tc>
          <w:tcPr>
            <w:tcW w:w="3028" w:type="dxa"/>
            <w:tcBorders>
              <w:top w:val="single" w:sz="8" w:space="0" w:color="auto"/>
              <w:left w:val="single" w:sz="8" w:space="0" w:color="auto"/>
              <w:bottom w:val="single" w:sz="8" w:space="0" w:color="auto"/>
              <w:right w:val="single" w:sz="8" w:space="0" w:color="auto"/>
            </w:tcBorders>
          </w:tcPr>
          <w:p w14:paraId="1BFEE5AC" w14:textId="301270C5" w:rsidR="3A20AF4E" w:rsidRPr="007B3A71" w:rsidRDefault="3A20AF4E" w:rsidP="007A04A9">
            <w:pPr>
              <w:ind w:left="332"/>
            </w:pPr>
          </w:p>
        </w:tc>
        <w:tc>
          <w:tcPr>
            <w:tcW w:w="2869" w:type="dxa"/>
            <w:tcBorders>
              <w:top w:val="single" w:sz="8" w:space="0" w:color="auto"/>
              <w:left w:val="single" w:sz="8" w:space="0" w:color="auto"/>
              <w:bottom w:val="single" w:sz="8" w:space="0" w:color="auto"/>
              <w:right w:val="single" w:sz="8" w:space="0" w:color="auto"/>
            </w:tcBorders>
          </w:tcPr>
          <w:p w14:paraId="5D22CABD" w14:textId="66040EB9" w:rsidR="1A7144CC" w:rsidRDefault="1A7144CC" w:rsidP="1A7144CC"/>
        </w:tc>
      </w:tr>
      <w:tr w:rsidR="3A20AF4E" w:rsidRPr="007B3A71" w14:paraId="3EEFA887" w14:textId="66AFF265" w:rsidTr="00CB2AB3">
        <w:tc>
          <w:tcPr>
            <w:tcW w:w="3463" w:type="dxa"/>
            <w:tcBorders>
              <w:top w:val="single" w:sz="8" w:space="0" w:color="auto"/>
              <w:left w:val="single" w:sz="8" w:space="0" w:color="auto"/>
              <w:bottom w:val="single" w:sz="8" w:space="0" w:color="auto"/>
              <w:right w:val="single" w:sz="8" w:space="0" w:color="auto"/>
            </w:tcBorders>
          </w:tcPr>
          <w:p w14:paraId="5043F69E" w14:textId="455C29C6" w:rsidR="3A20AF4E" w:rsidRPr="007B3A71" w:rsidRDefault="3A20AF4E" w:rsidP="000C0760">
            <w:pPr>
              <w:pStyle w:val="ListParagraph"/>
              <w:numPr>
                <w:ilvl w:val="0"/>
                <w:numId w:val="12"/>
              </w:numPr>
              <w:ind w:left="332"/>
            </w:pPr>
            <w:r w:rsidRPr="69A42146">
              <w:t>User hits enter on their device’s keyboard.</w:t>
            </w:r>
          </w:p>
        </w:tc>
        <w:tc>
          <w:tcPr>
            <w:tcW w:w="3028" w:type="dxa"/>
            <w:tcBorders>
              <w:top w:val="single" w:sz="8" w:space="0" w:color="auto"/>
              <w:left w:val="single" w:sz="8" w:space="0" w:color="auto"/>
              <w:bottom w:val="single" w:sz="8" w:space="0" w:color="auto"/>
              <w:right w:val="single" w:sz="8" w:space="0" w:color="auto"/>
            </w:tcBorders>
          </w:tcPr>
          <w:p w14:paraId="02F2A287" w14:textId="3FD6D767" w:rsidR="3A20AF4E" w:rsidRPr="007B3A71" w:rsidRDefault="3A20AF4E" w:rsidP="007A04A9">
            <w:pPr>
              <w:ind w:left="332"/>
            </w:pPr>
          </w:p>
        </w:tc>
        <w:tc>
          <w:tcPr>
            <w:tcW w:w="2869" w:type="dxa"/>
            <w:tcBorders>
              <w:top w:val="single" w:sz="8" w:space="0" w:color="auto"/>
              <w:left w:val="single" w:sz="8" w:space="0" w:color="auto"/>
              <w:bottom w:val="single" w:sz="8" w:space="0" w:color="auto"/>
              <w:right w:val="single" w:sz="8" w:space="0" w:color="auto"/>
            </w:tcBorders>
          </w:tcPr>
          <w:p w14:paraId="70168DEF" w14:textId="663939EF" w:rsidR="1A7144CC" w:rsidRDefault="1A7144CC" w:rsidP="1A7144CC"/>
        </w:tc>
      </w:tr>
      <w:tr w:rsidR="3A20AF4E" w:rsidRPr="007B3A71" w14:paraId="4A0DC215" w14:textId="56D8DE60" w:rsidTr="00CB2AB3">
        <w:tc>
          <w:tcPr>
            <w:tcW w:w="3463" w:type="dxa"/>
            <w:tcBorders>
              <w:top w:val="single" w:sz="8" w:space="0" w:color="auto"/>
              <w:left w:val="single" w:sz="8" w:space="0" w:color="auto"/>
              <w:bottom w:val="single" w:sz="8" w:space="0" w:color="auto"/>
              <w:right w:val="single" w:sz="8" w:space="0" w:color="auto"/>
            </w:tcBorders>
          </w:tcPr>
          <w:p w14:paraId="78D1BA0F" w14:textId="4E7D140D" w:rsidR="3A20AF4E" w:rsidRPr="007B3A71" w:rsidRDefault="3A20AF4E" w:rsidP="007A04A9">
            <w:pPr>
              <w:ind w:left="332"/>
            </w:pPr>
          </w:p>
        </w:tc>
        <w:tc>
          <w:tcPr>
            <w:tcW w:w="3028" w:type="dxa"/>
            <w:tcBorders>
              <w:top w:val="single" w:sz="8" w:space="0" w:color="auto"/>
              <w:left w:val="single" w:sz="8" w:space="0" w:color="auto"/>
              <w:bottom w:val="single" w:sz="8" w:space="0" w:color="auto"/>
              <w:right w:val="single" w:sz="8" w:space="0" w:color="auto"/>
            </w:tcBorders>
          </w:tcPr>
          <w:p w14:paraId="7921A41C" w14:textId="310B0C3C" w:rsidR="3A20AF4E" w:rsidRPr="007B3A71" w:rsidRDefault="3A20AF4E" w:rsidP="000C0760">
            <w:pPr>
              <w:pStyle w:val="ListParagraph"/>
              <w:numPr>
                <w:ilvl w:val="0"/>
                <w:numId w:val="12"/>
              </w:numPr>
              <w:ind w:left="332"/>
            </w:pPr>
            <w:r w:rsidRPr="69A42146">
              <w:t>System responds</w:t>
            </w:r>
            <w:r w:rsidR="00117E93">
              <w:t>with a message indicating that the notification has been removed for the keyword that was input</w:t>
            </w:r>
            <w:r w:rsidRPr="69A42146">
              <w:t>.</w:t>
            </w:r>
          </w:p>
        </w:tc>
        <w:tc>
          <w:tcPr>
            <w:tcW w:w="2869" w:type="dxa"/>
            <w:tcBorders>
              <w:top w:val="single" w:sz="8" w:space="0" w:color="auto"/>
              <w:left w:val="single" w:sz="8" w:space="0" w:color="auto"/>
              <w:bottom w:val="single" w:sz="8" w:space="0" w:color="auto"/>
              <w:right w:val="single" w:sz="8" w:space="0" w:color="auto"/>
            </w:tcBorders>
          </w:tcPr>
          <w:p w14:paraId="0FF5AA1D" w14:textId="140893F9" w:rsidR="1A7144CC" w:rsidRDefault="1A7144CC" w:rsidP="1A7144CC">
            <w:pPr>
              <w:pStyle w:val="ListParagraph"/>
            </w:pPr>
          </w:p>
        </w:tc>
      </w:tr>
    </w:tbl>
    <w:p w14:paraId="30E583D9" w14:textId="0C59CD96" w:rsidR="618AF42A" w:rsidRDefault="48F665EF" w:rsidP="00435F1E">
      <w:pPr>
        <w:spacing w:before="120" w:after="120"/>
        <w:jc w:val="both"/>
        <w:rPr>
          <w:b/>
          <w:sz w:val="22"/>
          <w:szCs w:val="22"/>
        </w:rPr>
      </w:pPr>
      <w:r w:rsidRPr="6C1D442C">
        <w:rPr>
          <w:rFonts w:eastAsia="Calibri Light"/>
          <w:b/>
          <w:sz w:val="22"/>
          <w:szCs w:val="22"/>
        </w:rPr>
        <w:t>Alternative course of events:</w:t>
      </w:r>
    </w:p>
    <w:p w14:paraId="30B6D108" w14:textId="59A5A50A" w:rsidR="00D61F26" w:rsidRDefault="00D61F26" w:rsidP="000C0760">
      <w:pPr>
        <w:pStyle w:val="ListParagraph"/>
        <w:numPr>
          <w:ilvl w:val="0"/>
          <w:numId w:val="31"/>
        </w:numPr>
        <w:spacing w:before="120" w:after="120"/>
        <w:ind w:left="720"/>
        <w:jc w:val="both"/>
        <w:rPr>
          <w:b/>
          <w:bCs/>
          <w:sz w:val="22"/>
          <w:szCs w:val="22"/>
        </w:rPr>
      </w:pPr>
      <w:r w:rsidRPr="6C1D442C">
        <w:rPr>
          <w:b/>
          <w:bCs/>
          <w:sz w:val="22"/>
          <w:szCs w:val="22"/>
        </w:rPr>
        <w:t>Uses Chat</w:t>
      </w:r>
      <w:r w:rsidR="00282F7C">
        <w:rPr>
          <w:b/>
          <w:bCs/>
          <w:sz w:val="22"/>
          <w:szCs w:val="22"/>
        </w:rPr>
        <w:t>b</w:t>
      </w:r>
      <w:r w:rsidRPr="6C1D442C">
        <w:rPr>
          <w:b/>
          <w:bCs/>
          <w:sz w:val="22"/>
          <w:szCs w:val="22"/>
        </w:rPr>
        <w:t>ot Return Button</w:t>
      </w:r>
      <w:r w:rsidR="00362824">
        <w:rPr>
          <w:b/>
          <w:bCs/>
          <w:sz w:val="22"/>
          <w:szCs w:val="22"/>
        </w:rPr>
        <w:t>:</w:t>
      </w:r>
    </w:p>
    <w:tbl>
      <w:tblPr>
        <w:tblStyle w:val="TableGrid"/>
        <w:tblW w:w="9360" w:type="dxa"/>
        <w:tblLook w:val="04A0" w:firstRow="1" w:lastRow="0" w:firstColumn="1" w:lastColumn="0" w:noHBand="0" w:noVBand="1"/>
      </w:tblPr>
      <w:tblGrid>
        <w:gridCol w:w="3230"/>
        <w:gridCol w:w="3246"/>
        <w:gridCol w:w="2884"/>
      </w:tblGrid>
      <w:tr w:rsidR="3A20AF4E" w:rsidRPr="007B3A71" w14:paraId="5499DF8F" w14:textId="297B504E" w:rsidTr="00BF56B1">
        <w:trPr>
          <w:tblHeader/>
        </w:trPr>
        <w:tc>
          <w:tcPr>
            <w:tcW w:w="3230" w:type="dxa"/>
            <w:tcBorders>
              <w:top w:val="single" w:sz="8" w:space="0" w:color="auto"/>
              <w:left w:val="single" w:sz="8" w:space="0" w:color="auto"/>
              <w:bottom w:val="single" w:sz="8" w:space="0" w:color="auto"/>
              <w:right w:val="single" w:sz="8" w:space="0" w:color="auto"/>
            </w:tcBorders>
            <w:shd w:val="clear" w:color="auto" w:fill="313897"/>
          </w:tcPr>
          <w:p w14:paraId="45A8B9B3" w14:textId="13EB278A" w:rsidR="3A20AF4E" w:rsidRPr="007B3A71" w:rsidRDefault="3A20AF4E" w:rsidP="004F30D7">
            <w:pPr>
              <w:pStyle w:val="TableHeader"/>
            </w:pPr>
            <w:r w:rsidRPr="007B3A71">
              <w:rPr>
                <w:rFonts w:eastAsia="Calibri"/>
              </w:rPr>
              <w:t>Actor</w:t>
            </w:r>
          </w:p>
        </w:tc>
        <w:tc>
          <w:tcPr>
            <w:tcW w:w="3246" w:type="dxa"/>
            <w:tcBorders>
              <w:top w:val="single" w:sz="8" w:space="0" w:color="auto"/>
              <w:left w:val="single" w:sz="8" w:space="0" w:color="auto"/>
              <w:bottom w:val="single" w:sz="8" w:space="0" w:color="auto"/>
              <w:right w:val="single" w:sz="8" w:space="0" w:color="auto"/>
            </w:tcBorders>
            <w:shd w:val="clear" w:color="auto" w:fill="313897"/>
          </w:tcPr>
          <w:p w14:paraId="3E38005A" w14:textId="7B3B772E" w:rsidR="3A20AF4E" w:rsidRPr="007B3A71" w:rsidRDefault="3A20AF4E" w:rsidP="004F30D7">
            <w:pPr>
              <w:pStyle w:val="TableHeader"/>
            </w:pPr>
            <w:r w:rsidRPr="007B3A71">
              <w:rPr>
                <w:rFonts w:eastAsia="Calibri"/>
              </w:rPr>
              <w:t>System</w:t>
            </w:r>
          </w:p>
        </w:tc>
        <w:tc>
          <w:tcPr>
            <w:tcW w:w="2884" w:type="dxa"/>
            <w:tcBorders>
              <w:top w:val="single" w:sz="8" w:space="0" w:color="auto"/>
              <w:left w:val="single" w:sz="8" w:space="0" w:color="auto"/>
              <w:bottom w:val="single" w:sz="8" w:space="0" w:color="auto"/>
              <w:right w:val="single" w:sz="8" w:space="0" w:color="auto"/>
            </w:tcBorders>
            <w:shd w:val="clear" w:color="auto" w:fill="313897"/>
          </w:tcPr>
          <w:p w14:paraId="424859C4" w14:textId="60B8A21B" w:rsidR="73F3F2F7" w:rsidRPr="45610AD3" w:rsidRDefault="73F3F2F7" w:rsidP="004F30D7">
            <w:pPr>
              <w:pStyle w:val="TableHeader"/>
              <w:rPr>
                <w:rFonts w:eastAsia="Calibri"/>
              </w:rPr>
            </w:pPr>
            <w:r w:rsidRPr="45610AD3">
              <w:rPr>
                <w:rFonts w:eastAsia="Calibri"/>
              </w:rPr>
              <w:t>Screen</w:t>
            </w:r>
          </w:p>
        </w:tc>
      </w:tr>
      <w:tr w:rsidR="3A20AF4E" w:rsidRPr="007B3A71" w14:paraId="2B817CD5" w14:textId="07D71FA9" w:rsidTr="00BF56B1">
        <w:tc>
          <w:tcPr>
            <w:tcW w:w="3230" w:type="dxa"/>
            <w:tcBorders>
              <w:top w:val="single" w:sz="8" w:space="0" w:color="auto"/>
              <w:left w:val="single" w:sz="8" w:space="0" w:color="auto"/>
              <w:bottom w:val="single" w:sz="8" w:space="0" w:color="auto"/>
              <w:right w:val="single" w:sz="8" w:space="0" w:color="auto"/>
            </w:tcBorders>
          </w:tcPr>
          <w:p w14:paraId="17959BCC" w14:textId="42C5A3B3" w:rsidR="3A20AF4E" w:rsidRPr="007B3A71" w:rsidRDefault="3A20AF4E" w:rsidP="00CB2AB3">
            <w:pPr>
              <w:pStyle w:val="ListParagraph"/>
              <w:numPr>
                <w:ilvl w:val="0"/>
                <w:numId w:val="367"/>
              </w:numPr>
            </w:pPr>
            <w:r w:rsidRPr="69A42146">
              <w:t>User taps on the return button in the chatbot window.</w:t>
            </w:r>
          </w:p>
        </w:tc>
        <w:tc>
          <w:tcPr>
            <w:tcW w:w="3246" w:type="dxa"/>
            <w:tcBorders>
              <w:top w:val="single" w:sz="8" w:space="0" w:color="auto"/>
              <w:left w:val="single" w:sz="8" w:space="0" w:color="auto"/>
              <w:bottom w:val="single" w:sz="8" w:space="0" w:color="auto"/>
              <w:right w:val="single" w:sz="8" w:space="0" w:color="auto"/>
            </w:tcBorders>
          </w:tcPr>
          <w:p w14:paraId="3707E05F" w14:textId="1A954A09" w:rsidR="3A20AF4E" w:rsidRPr="007B3A71" w:rsidRDefault="3A20AF4E">
            <w:pPr>
              <w:rPr>
                <w:rFonts w:eastAsia="Calibri"/>
              </w:rPr>
            </w:pPr>
          </w:p>
        </w:tc>
        <w:tc>
          <w:tcPr>
            <w:tcW w:w="2884" w:type="dxa"/>
            <w:tcBorders>
              <w:top w:val="single" w:sz="8" w:space="0" w:color="auto"/>
              <w:left w:val="single" w:sz="8" w:space="0" w:color="auto"/>
              <w:bottom w:val="single" w:sz="8" w:space="0" w:color="auto"/>
              <w:right w:val="single" w:sz="8" w:space="0" w:color="auto"/>
            </w:tcBorders>
          </w:tcPr>
          <w:p w14:paraId="18C5B74F" w14:textId="0280AC1B" w:rsidR="45610AD3" w:rsidRDefault="45610AD3" w:rsidP="45610AD3">
            <w:pPr>
              <w:rPr>
                <w:rFonts w:eastAsia="Calibri"/>
              </w:rPr>
            </w:pPr>
          </w:p>
        </w:tc>
      </w:tr>
    </w:tbl>
    <w:p w14:paraId="7E80564F" w14:textId="1BED8A23" w:rsidR="618AF42A" w:rsidRPr="00F622BC" w:rsidRDefault="35E9AC34" w:rsidP="0027439F">
      <w:pPr>
        <w:pStyle w:val="Heading4"/>
      </w:pPr>
      <w:r>
        <w:t>Use Case Name: Chat</w:t>
      </w:r>
      <w:r w:rsidR="166788C1">
        <w:t>b</w:t>
      </w:r>
      <w:r>
        <w:t>ot - Search Mail by Name</w:t>
      </w:r>
    </w:p>
    <w:p w14:paraId="7BC0FB1D" w14:textId="1199FF60" w:rsidR="618AF42A" w:rsidRPr="007B3A71" w:rsidRDefault="48F665EF" w:rsidP="001D481F">
      <w:pPr>
        <w:spacing w:before="120" w:after="120"/>
        <w:jc w:val="both"/>
        <w:rPr>
          <w:b/>
          <w:sz w:val="22"/>
          <w:szCs w:val="22"/>
        </w:rPr>
      </w:pPr>
      <w:r w:rsidRPr="00640891">
        <w:rPr>
          <w:rFonts w:eastAsia="Calibri Light"/>
          <w:b/>
          <w:sz w:val="22"/>
          <w:szCs w:val="22"/>
        </w:rPr>
        <w:t>Summary</w:t>
      </w:r>
      <w:r w:rsidR="2A250AC3" w:rsidRPr="2400C51D">
        <w:rPr>
          <w:b/>
          <w:bCs/>
          <w:sz w:val="22"/>
          <w:szCs w:val="22"/>
        </w:rPr>
        <w:t>:</w:t>
      </w:r>
      <w:r w:rsidRPr="2400C51D">
        <w:rPr>
          <w:rFonts w:eastAsia="Calibri"/>
          <w:b/>
          <w:sz w:val="22"/>
          <w:szCs w:val="22"/>
        </w:rPr>
        <w:t xml:space="preserve"> </w:t>
      </w:r>
      <w:r w:rsidRPr="007B3A71">
        <w:rPr>
          <w:rFonts w:eastAsia="Calibri"/>
          <w:sz w:val="22"/>
          <w:szCs w:val="22"/>
        </w:rPr>
        <w:t>The application shall search for a specific mail sender by name.</w:t>
      </w:r>
    </w:p>
    <w:p w14:paraId="4ABE249C" w14:textId="3F15B1C4" w:rsidR="618AF42A" w:rsidRPr="00640891" w:rsidRDefault="48F665EF" w:rsidP="001D481F">
      <w:pPr>
        <w:spacing w:before="120" w:after="120"/>
        <w:jc w:val="both"/>
        <w:rPr>
          <w:b/>
          <w:sz w:val="22"/>
          <w:szCs w:val="22"/>
        </w:rPr>
      </w:pPr>
      <w:r w:rsidRPr="00640891">
        <w:rPr>
          <w:rFonts w:eastAsia="Calibri Light"/>
          <w:b/>
          <w:sz w:val="22"/>
          <w:szCs w:val="22"/>
        </w:rPr>
        <w:t>Preconditions</w:t>
      </w:r>
      <w:r w:rsidR="3FF943FD" w:rsidRPr="7009D810">
        <w:rPr>
          <w:b/>
          <w:bCs/>
          <w:sz w:val="22"/>
          <w:szCs w:val="22"/>
        </w:rPr>
        <w:t>:</w:t>
      </w:r>
    </w:p>
    <w:p w14:paraId="7ABF0C87" w14:textId="3BF2AE94" w:rsidR="00C50BC8" w:rsidRDefault="48F665EF" w:rsidP="000C0760">
      <w:pPr>
        <w:pStyle w:val="Preconditionlist"/>
        <w:numPr>
          <w:ilvl w:val="0"/>
          <w:numId w:val="52"/>
        </w:numPr>
        <w:ind w:left="720"/>
        <w:jc w:val="both"/>
      </w:pPr>
      <w:r w:rsidRPr="00993E03">
        <w:t>User must be logged in</w:t>
      </w:r>
    </w:p>
    <w:p w14:paraId="579EEC39" w14:textId="74B527E9" w:rsidR="618AF42A" w:rsidRPr="00993E03" w:rsidRDefault="48F665EF" w:rsidP="000C0760">
      <w:pPr>
        <w:pStyle w:val="Preconditionlist"/>
        <w:numPr>
          <w:ilvl w:val="0"/>
          <w:numId w:val="52"/>
        </w:numPr>
        <w:ind w:left="720"/>
        <w:jc w:val="both"/>
      </w:pPr>
      <w:r w:rsidRPr="00993E03">
        <w:t>Chatbot window must be opened</w:t>
      </w:r>
    </w:p>
    <w:p w14:paraId="304EC4E3" w14:textId="1CA4C551" w:rsidR="618AF42A" w:rsidRPr="007B3A71" w:rsidRDefault="48F665EF" w:rsidP="001D481F">
      <w:pPr>
        <w:spacing w:before="120" w:after="120"/>
        <w:jc w:val="both"/>
        <w:rPr>
          <w:rFonts w:eastAsia="Calibri"/>
          <w:sz w:val="22"/>
          <w:szCs w:val="22"/>
        </w:rPr>
      </w:pPr>
      <w:r w:rsidRPr="00640891">
        <w:rPr>
          <w:rFonts w:eastAsia="Calibri Light"/>
          <w:b/>
          <w:sz w:val="22"/>
          <w:szCs w:val="22"/>
        </w:rPr>
        <w:t>Triggers</w:t>
      </w:r>
      <w:r w:rsidR="01A63789" w:rsidRPr="7009D810">
        <w:rPr>
          <w:b/>
          <w:bCs/>
          <w:sz w:val="22"/>
          <w:szCs w:val="22"/>
        </w:rPr>
        <w:t xml:space="preserve">: </w:t>
      </w:r>
      <w:r w:rsidRPr="007B3A71">
        <w:rPr>
          <w:rFonts w:eastAsia="Calibri"/>
          <w:sz w:val="22"/>
          <w:szCs w:val="22"/>
        </w:rPr>
        <w:t>User enters the text phrase “search” into the chatbot window.</w:t>
      </w:r>
    </w:p>
    <w:p w14:paraId="39944B15" w14:textId="7BEF995D" w:rsidR="618AF42A" w:rsidRPr="007B3A71" w:rsidRDefault="48F665EF" w:rsidP="001D481F">
      <w:pPr>
        <w:spacing w:before="120" w:after="120"/>
        <w:jc w:val="both"/>
        <w:rPr>
          <w:b/>
          <w:sz w:val="22"/>
          <w:szCs w:val="22"/>
        </w:rPr>
      </w:pPr>
      <w:r w:rsidRPr="00640891">
        <w:rPr>
          <w:rFonts w:eastAsia="Calibri Light"/>
          <w:b/>
          <w:sz w:val="22"/>
          <w:szCs w:val="22"/>
        </w:rPr>
        <w:lastRenderedPageBreak/>
        <w:t>Basic course of events</w:t>
      </w:r>
      <w:r w:rsidR="0A927B4F" w:rsidRPr="7009D810">
        <w:rPr>
          <w:b/>
          <w:bCs/>
          <w:sz w:val="22"/>
          <w:szCs w:val="22"/>
        </w:rPr>
        <w:t xml:space="preserve"> (Scenario):</w:t>
      </w:r>
    </w:p>
    <w:tbl>
      <w:tblPr>
        <w:tblStyle w:val="TableGrid"/>
        <w:tblW w:w="9360" w:type="dxa"/>
        <w:tblLook w:val="04A0" w:firstRow="1" w:lastRow="0" w:firstColumn="1" w:lastColumn="0" w:noHBand="0" w:noVBand="1"/>
      </w:tblPr>
      <w:tblGrid>
        <w:gridCol w:w="3121"/>
        <w:gridCol w:w="3174"/>
        <w:gridCol w:w="3065"/>
      </w:tblGrid>
      <w:tr w:rsidR="3A20AF4E" w:rsidRPr="007B3A71" w14:paraId="12843DEB" w14:textId="7D69DCE9" w:rsidTr="00CB2AB3">
        <w:trPr>
          <w:tblHeader/>
        </w:trPr>
        <w:tc>
          <w:tcPr>
            <w:tcW w:w="3121" w:type="dxa"/>
            <w:tcBorders>
              <w:top w:val="single" w:sz="8" w:space="0" w:color="auto"/>
              <w:left w:val="single" w:sz="8" w:space="0" w:color="auto"/>
              <w:bottom w:val="single" w:sz="8" w:space="0" w:color="auto"/>
              <w:right w:val="single" w:sz="8" w:space="0" w:color="auto"/>
            </w:tcBorders>
            <w:shd w:val="clear" w:color="auto" w:fill="313897"/>
          </w:tcPr>
          <w:p w14:paraId="4CCD49A3" w14:textId="0B32F877" w:rsidR="3A20AF4E" w:rsidRPr="007B3A71" w:rsidRDefault="3A20AF4E" w:rsidP="004F30D7">
            <w:pPr>
              <w:pStyle w:val="TableHeader"/>
            </w:pPr>
            <w:r w:rsidRPr="007B3A71">
              <w:rPr>
                <w:rFonts w:eastAsia="Calibri"/>
              </w:rPr>
              <w:t>Actor</w:t>
            </w:r>
          </w:p>
        </w:tc>
        <w:tc>
          <w:tcPr>
            <w:tcW w:w="3174" w:type="dxa"/>
            <w:tcBorders>
              <w:top w:val="single" w:sz="8" w:space="0" w:color="auto"/>
              <w:left w:val="single" w:sz="8" w:space="0" w:color="auto"/>
              <w:bottom w:val="single" w:sz="8" w:space="0" w:color="auto"/>
              <w:right w:val="single" w:sz="8" w:space="0" w:color="auto"/>
            </w:tcBorders>
            <w:shd w:val="clear" w:color="auto" w:fill="313897"/>
          </w:tcPr>
          <w:p w14:paraId="1DB3D1C0" w14:textId="579BDCA7" w:rsidR="3A20AF4E" w:rsidRPr="007B3A71" w:rsidRDefault="3A20AF4E" w:rsidP="004F30D7">
            <w:pPr>
              <w:pStyle w:val="TableHeader"/>
            </w:pPr>
            <w:r w:rsidRPr="007B3A71">
              <w:rPr>
                <w:rFonts w:eastAsia="Calibri"/>
              </w:rPr>
              <w:t>System</w:t>
            </w:r>
          </w:p>
        </w:tc>
        <w:tc>
          <w:tcPr>
            <w:tcW w:w="3065" w:type="dxa"/>
            <w:tcBorders>
              <w:top w:val="single" w:sz="8" w:space="0" w:color="auto"/>
              <w:left w:val="single" w:sz="8" w:space="0" w:color="auto"/>
              <w:bottom w:val="single" w:sz="8" w:space="0" w:color="auto"/>
              <w:right w:val="single" w:sz="8" w:space="0" w:color="auto"/>
            </w:tcBorders>
            <w:shd w:val="clear" w:color="auto" w:fill="313897"/>
          </w:tcPr>
          <w:p w14:paraId="7C8E87D1" w14:textId="3C37C13B" w:rsidR="27B52557" w:rsidRPr="45610AD3" w:rsidRDefault="27B52557" w:rsidP="004F30D7">
            <w:pPr>
              <w:pStyle w:val="TableHeader"/>
              <w:rPr>
                <w:rFonts w:eastAsia="Calibri"/>
              </w:rPr>
            </w:pPr>
            <w:r w:rsidRPr="45610AD3">
              <w:rPr>
                <w:rFonts w:eastAsia="Calibri"/>
              </w:rPr>
              <w:t>Screen</w:t>
            </w:r>
          </w:p>
        </w:tc>
      </w:tr>
      <w:tr w:rsidR="3A20AF4E" w:rsidRPr="007B3A71" w14:paraId="519C8DC2" w14:textId="4C149D4C" w:rsidTr="00CB2AB3">
        <w:tc>
          <w:tcPr>
            <w:tcW w:w="3121" w:type="dxa"/>
            <w:tcBorders>
              <w:top w:val="single" w:sz="8" w:space="0" w:color="auto"/>
              <w:left w:val="single" w:sz="8" w:space="0" w:color="auto"/>
              <w:bottom w:val="single" w:sz="8" w:space="0" w:color="auto"/>
              <w:right w:val="single" w:sz="8" w:space="0" w:color="auto"/>
            </w:tcBorders>
          </w:tcPr>
          <w:p w14:paraId="43F44E9C" w14:textId="5CCEA7D7" w:rsidR="3A20AF4E" w:rsidRPr="007B3A71" w:rsidRDefault="3A20AF4E" w:rsidP="000C0760">
            <w:pPr>
              <w:pStyle w:val="ListParagraph"/>
              <w:numPr>
                <w:ilvl w:val="0"/>
                <w:numId w:val="13"/>
              </w:numPr>
              <w:ind w:left="332"/>
            </w:pPr>
            <w:r w:rsidRPr="69A42146">
              <w:t>User types in “search</w:t>
            </w:r>
            <w:r w:rsidR="00117E93">
              <w:t xml:space="preserve"> [input]</w:t>
            </w:r>
            <w:r w:rsidRPr="69A42146">
              <w:t>” into the chatbot window.</w:t>
            </w:r>
          </w:p>
        </w:tc>
        <w:tc>
          <w:tcPr>
            <w:tcW w:w="3174" w:type="dxa"/>
            <w:tcBorders>
              <w:top w:val="single" w:sz="8" w:space="0" w:color="auto"/>
              <w:left w:val="single" w:sz="8" w:space="0" w:color="auto"/>
              <w:bottom w:val="single" w:sz="8" w:space="0" w:color="auto"/>
              <w:right w:val="single" w:sz="8" w:space="0" w:color="auto"/>
            </w:tcBorders>
          </w:tcPr>
          <w:p w14:paraId="164D7DC9" w14:textId="30578AE2" w:rsidR="3A20AF4E" w:rsidRPr="007B3A71" w:rsidRDefault="3A20AF4E" w:rsidP="003F0398">
            <w:pPr>
              <w:ind w:left="332"/>
              <w:rPr>
                <w:rFonts w:eastAsia="Calibri"/>
              </w:rPr>
            </w:pPr>
            <w:r w:rsidRPr="69A42146">
              <w:rPr>
                <w:rFonts w:eastAsia="Calibri"/>
              </w:rPr>
              <w:t xml:space="preserve"> </w:t>
            </w:r>
          </w:p>
        </w:tc>
        <w:tc>
          <w:tcPr>
            <w:tcW w:w="3065" w:type="dxa"/>
            <w:tcBorders>
              <w:top w:val="single" w:sz="8" w:space="0" w:color="auto"/>
              <w:left w:val="single" w:sz="8" w:space="0" w:color="auto"/>
              <w:bottom w:val="single" w:sz="8" w:space="0" w:color="auto"/>
              <w:right w:val="single" w:sz="8" w:space="0" w:color="auto"/>
            </w:tcBorders>
          </w:tcPr>
          <w:p w14:paraId="754E3C7B" w14:textId="71E119C6" w:rsidR="45610AD3" w:rsidRDefault="45610AD3" w:rsidP="45610AD3">
            <w:pPr>
              <w:rPr>
                <w:rFonts w:eastAsia="Calibri"/>
              </w:rPr>
            </w:pPr>
          </w:p>
        </w:tc>
      </w:tr>
      <w:tr w:rsidR="3A20AF4E" w:rsidRPr="007B3A71" w14:paraId="2C517CDF" w14:textId="2F636949" w:rsidTr="00CB2AB3">
        <w:tc>
          <w:tcPr>
            <w:tcW w:w="3121" w:type="dxa"/>
            <w:tcBorders>
              <w:top w:val="single" w:sz="8" w:space="0" w:color="auto"/>
              <w:left w:val="single" w:sz="8" w:space="0" w:color="auto"/>
              <w:bottom w:val="single" w:sz="8" w:space="0" w:color="auto"/>
              <w:right w:val="single" w:sz="8" w:space="0" w:color="auto"/>
            </w:tcBorders>
          </w:tcPr>
          <w:p w14:paraId="182E0E64" w14:textId="42039CA2" w:rsidR="3A20AF4E" w:rsidRPr="007B3A71" w:rsidRDefault="3A20AF4E" w:rsidP="000C0760">
            <w:pPr>
              <w:pStyle w:val="ListParagraph"/>
              <w:numPr>
                <w:ilvl w:val="0"/>
                <w:numId w:val="13"/>
              </w:numPr>
              <w:ind w:left="332"/>
            </w:pPr>
            <w:r w:rsidRPr="69A42146">
              <w:t>User hits enter on their device’s keyboard.</w:t>
            </w:r>
          </w:p>
        </w:tc>
        <w:tc>
          <w:tcPr>
            <w:tcW w:w="3174" w:type="dxa"/>
            <w:tcBorders>
              <w:top w:val="single" w:sz="8" w:space="0" w:color="auto"/>
              <w:left w:val="single" w:sz="8" w:space="0" w:color="auto"/>
              <w:bottom w:val="single" w:sz="8" w:space="0" w:color="auto"/>
              <w:right w:val="single" w:sz="8" w:space="0" w:color="auto"/>
            </w:tcBorders>
          </w:tcPr>
          <w:p w14:paraId="421C631F" w14:textId="4F48CAD4" w:rsidR="3A20AF4E" w:rsidRPr="007B3A71" w:rsidRDefault="3A20AF4E" w:rsidP="003F0398">
            <w:pPr>
              <w:ind w:left="332"/>
              <w:rPr>
                <w:rFonts w:eastAsia="Calibri"/>
              </w:rPr>
            </w:pPr>
            <w:r w:rsidRPr="69A42146">
              <w:rPr>
                <w:rFonts w:eastAsia="Calibri"/>
              </w:rPr>
              <w:t xml:space="preserve"> </w:t>
            </w:r>
          </w:p>
        </w:tc>
        <w:tc>
          <w:tcPr>
            <w:tcW w:w="3065" w:type="dxa"/>
            <w:tcBorders>
              <w:top w:val="single" w:sz="8" w:space="0" w:color="auto"/>
              <w:left w:val="single" w:sz="8" w:space="0" w:color="auto"/>
              <w:bottom w:val="single" w:sz="8" w:space="0" w:color="auto"/>
              <w:right w:val="single" w:sz="8" w:space="0" w:color="auto"/>
            </w:tcBorders>
          </w:tcPr>
          <w:p w14:paraId="47C5D6F0" w14:textId="43F41894" w:rsidR="45610AD3" w:rsidRDefault="45610AD3" w:rsidP="45610AD3">
            <w:pPr>
              <w:rPr>
                <w:rFonts w:eastAsia="Calibri"/>
              </w:rPr>
            </w:pPr>
          </w:p>
        </w:tc>
      </w:tr>
      <w:tr w:rsidR="3A20AF4E" w:rsidRPr="007B3A71" w14:paraId="1548D577" w14:textId="571F2920" w:rsidTr="00CB2AB3">
        <w:tc>
          <w:tcPr>
            <w:tcW w:w="3121" w:type="dxa"/>
            <w:tcBorders>
              <w:top w:val="single" w:sz="8" w:space="0" w:color="auto"/>
              <w:left w:val="single" w:sz="8" w:space="0" w:color="auto"/>
              <w:bottom w:val="single" w:sz="8" w:space="0" w:color="auto"/>
              <w:right w:val="single" w:sz="8" w:space="0" w:color="auto"/>
            </w:tcBorders>
          </w:tcPr>
          <w:p w14:paraId="5879B4B5" w14:textId="33D3FD9D" w:rsidR="3A20AF4E" w:rsidRPr="007B3A71" w:rsidRDefault="3A20AF4E" w:rsidP="003F0398">
            <w:pPr>
              <w:ind w:left="332"/>
              <w:rPr>
                <w:rFonts w:eastAsia="Calibri"/>
              </w:rPr>
            </w:pPr>
            <w:r w:rsidRPr="69A42146">
              <w:rPr>
                <w:rFonts w:eastAsia="Calibri"/>
              </w:rPr>
              <w:t xml:space="preserve"> </w:t>
            </w:r>
          </w:p>
        </w:tc>
        <w:tc>
          <w:tcPr>
            <w:tcW w:w="3174" w:type="dxa"/>
            <w:tcBorders>
              <w:top w:val="single" w:sz="8" w:space="0" w:color="auto"/>
              <w:left w:val="single" w:sz="8" w:space="0" w:color="auto"/>
              <w:bottom w:val="single" w:sz="8" w:space="0" w:color="auto"/>
              <w:right w:val="single" w:sz="8" w:space="0" w:color="auto"/>
            </w:tcBorders>
          </w:tcPr>
          <w:p w14:paraId="34A963F6" w14:textId="2C11EEDD" w:rsidR="3A20AF4E" w:rsidRPr="007B3A71" w:rsidRDefault="3A20AF4E" w:rsidP="000C0760">
            <w:pPr>
              <w:pStyle w:val="ListParagraph"/>
              <w:numPr>
                <w:ilvl w:val="0"/>
                <w:numId w:val="13"/>
              </w:numPr>
              <w:ind w:left="332"/>
            </w:pPr>
            <w:r w:rsidRPr="69A42146">
              <w:t xml:space="preserve">System responds with listing all relevant mail </w:t>
            </w:r>
            <w:r w:rsidR="00117E93">
              <w:t>with a sender or mail body text that matches the keyword that was input</w:t>
            </w:r>
            <w:r w:rsidRPr="69A42146">
              <w:t>.</w:t>
            </w:r>
          </w:p>
        </w:tc>
        <w:tc>
          <w:tcPr>
            <w:tcW w:w="3065" w:type="dxa"/>
            <w:tcBorders>
              <w:top w:val="single" w:sz="8" w:space="0" w:color="auto"/>
              <w:left w:val="single" w:sz="8" w:space="0" w:color="auto"/>
              <w:bottom w:val="single" w:sz="8" w:space="0" w:color="auto"/>
              <w:right w:val="single" w:sz="8" w:space="0" w:color="auto"/>
            </w:tcBorders>
          </w:tcPr>
          <w:p w14:paraId="461EF05C" w14:textId="3690E171" w:rsidR="45610AD3" w:rsidRDefault="45610AD3" w:rsidP="45610AD3">
            <w:pPr>
              <w:pStyle w:val="ListParagraph"/>
            </w:pPr>
          </w:p>
        </w:tc>
      </w:tr>
    </w:tbl>
    <w:p w14:paraId="4B264C80" w14:textId="36A21735" w:rsidR="618AF42A" w:rsidRDefault="48F665EF" w:rsidP="00435F1E">
      <w:pPr>
        <w:spacing w:before="120" w:after="120"/>
        <w:jc w:val="both"/>
        <w:rPr>
          <w:b/>
          <w:sz w:val="22"/>
          <w:szCs w:val="22"/>
        </w:rPr>
      </w:pPr>
      <w:r w:rsidRPr="00640891">
        <w:rPr>
          <w:rFonts w:eastAsia="Calibri Light"/>
          <w:b/>
          <w:sz w:val="22"/>
          <w:szCs w:val="22"/>
        </w:rPr>
        <w:t>Alternative course of events:</w:t>
      </w:r>
    </w:p>
    <w:p w14:paraId="5FD913E3" w14:textId="0730AF5B" w:rsidR="41B4995A" w:rsidRDefault="41B4995A" w:rsidP="000C0760">
      <w:pPr>
        <w:pStyle w:val="ListParagraph"/>
        <w:numPr>
          <w:ilvl w:val="0"/>
          <w:numId w:val="29"/>
        </w:numPr>
        <w:spacing w:before="120" w:after="120"/>
        <w:ind w:left="720"/>
        <w:jc w:val="both"/>
        <w:rPr>
          <w:b/>
          <w:bCs/>
          <w:sz w:val="22"/>
          <w:szCs w:val="22"/>
        </w:rPr>
      </w:pPr>
      <w:r w:rsidRPr="11CA3551">
        <w:rPr>
          <w:b/>
          <w:bCs/>
          <w:sz w:val="22"/>
          <w:szCs w:val="22"/>
        </w:rPr>
        <w:t>Uses Chat</w:t>
      </w:r>
      <w:r w:rsidR="00F622BC">
        <w:rPr>
          <w:b/>
          <w:bCs/>
          <w:sz w:val="22"/>
          <w:szCs w:val="22"/>
        </w:rPr>
        <w:t>b</w:t>
      </w:r>
      <w:r w:rsidRPr="11CA3551">
        <w:rPr>
          <w:b/>
          <w:bCs/>
          <w:sz w:val="22"/>
          <w:szCs w:val="22"/>
        </w:rPr>
        <w:t>ot Return Button</w:t>
      </w:r>
      <w:r w:rsidR="00375E90">
        <w:rPr>
          <w:b/>
          <w:bCs/>
          <w:sz w:val="22"/>
          <w:szCs w:val="22"/>
        </w:rPr>
        <w:t>:</w:t>
      </w:r>
    </w:p>
    <w:tbl>
      <w:tblPr>
        <w:tblStyle w:val="TableGrid"/>
        <w:tblW w:w="9360" w:type="dxa"/>
        <w:tblLook w:val="04A0" w:firstRow="1" w:lastRow="0" w:firstColumn="1" w:lastColumn="0" w:noHBand="0" w:noVBand="1"/>
      </w:tblPr>
      <w:tblGrid>
        <w:gridCol w:w="3230"/>
        <w:gridCol w:w="3075"/>
        <w:gridCol w:w="3055"/>
      </w:tblGrid>
      <w:tr w:rsidR="3A20AF4E" w:rsidRPr="005E0F95" w14:paraId="78527E6B" w14:textId="63C30789" w:rsidTr="6374EDDA">
        <w:trPr>
          <w:tblHeader/>
        </w:trPr>
        <w:tc>
          <w:tcPr>
            <w:tcW w:w="3230" w:type="dxa"/>
            <w:tcBorders>
              <w:top w:val="single" w:sz="8" w:space="0" w:color="auto"/>
              <w:left w:val="single" w:sz="8" w:space="0" w:color="auto"/>
              <w:bottom w:val="single" w:sz="8" w:space="0" w:color="auto"/>
              <w:right w:val="single" w:sz="8" w:space="0" w:color="auto"/>
            </w:tcBorders>
            <w:shd w:val="clear" w:color="auto" w:fill="313897"/>
          </w:tcPr>
          <w:p w14:paraId="4DC94246" w14:textId="7475E112" w:rsidR="3A20AF4E" w:rsidRPr="005E0F95" w:rsidRDefault="3A20AF4E" w:rsidP="004F30D7">
            <w:pPr>
              <w:pStyle w:val="TableHeader"/>
            </w:pPr>
            <w:r w:rsidRPr="005E0F95">
              <w:rPr>
                <w:rFonts w:eastAsia="Calibri"/>
              </w:rPr>
              <w:t>Actor</w:t>
            </w:r>
          </w:p>
        </w:tc>
        <w:tc>
          <w:tcPr>
            <w:tcW w:w="3075" w:type="dxa"/>
            <w:tcBorders>
              <w:top w:val="single" w:sz="8" w:space="0" w:color="auto"/>
              <w:left w:val="single" w:sz="8" w:space="0" w:color="auto"/>
              <w:bottom w:val="single" w:sz="8" w:space="0" w:color="auto"/>
              <w:right w:val="single" w:sz="8" w:space="0" w:color="auto"/>
            </w:tcBorders>
            <w:shd w:val="clear" w:color="auto" w:fill="313897"/>
          </w:tcPr>
          <w:p w14:paraId="7E7BC5A1" w14:textId="02DD4905" w:rsidR="3A20AF4E" w:rsidRPr="005E0F95" w:rsidRDefault="3A20AF4E" w:rsidP="004F30D7">
            <w:pPr>
              <w:pStyle w:val="TableHeader"/>
            </w:pPr>
            <w:r w:rsidRPr="005E0F95">
              <w:rPr>
                <w:rFonts w:eastAsia="Calibri"/>
              </w:rPr>
              <w:t>System</w:t>
            </w:r>
          </w:p>
        </w:tc>
        <w:tc>
          <w:tcPr>
            <w:tcW w:w="3055" w:type="dxa"/>
            <w:tcBorders>
              <w:top w:val="single" w:sz="8" w:space="0" w:color="auto"/>
              <w:left w:val="single" w:sz="8" w:space="0" w:color="auto"/>
              <w:bottom w:val="single" w:sz="8" w:space="0" w:color="auto"/>
              <w:right w:val="single" w:sz="8" w:space="0" w:color="auto"/>
            </w:tcBorders>
            <w:shd w:val="clear" w:color="auto" w:fill="313897"/>
          </w:tcPr>
          <w:p w14:paraId="378C3C17" w14:textId="4756DBB1" w:rsidR="3DAD1B9D" w:rsidRPr="45610AD3" w:rsidRDefault="3DAD1B9D" w:rsidP="004F30D7">
            <w:pPr>
              <w:pStyle w:val="TableHeader"/>
              <w:rPr>
                <w:rFonts w:eastAsia="Calibri"/>
              </w:rPr>
            </w:pPr>
            <w:r w:rsidRPr="45610AD3">
              <w:rPr>
                <w:rFonts w:eastAsia="Calibri"/>
              </w:rPr>
              <w:t>Screen</w:t>
            </w:r>
          </w:p>
        </w:tc>
      </w:tr>
      <w:tr w:rsidR="3A20AF4E" w:rsidRPr="007B3A71" w14:paraId="730525EC" w14:textId="38DA4566" w:rsidTr="6374EDDA">
        <w:tc>
          <w:tcPr>
            <w:tcW w:w="3230" w:type="dxa"/>
            <w:tcBorders>
              <w:top w:val="single" w:sz="8" w:space="0" w:color="auto"/>
              <w:left w:val="single" w:sz="8" w:space="0" w:color="auto"/>
              <w:bottom w:val="single" w:sz="8" w:space="0" w:color="auto"/>
              <w:right w:val="single" w:sz="8" w:space="0" w:color="auto"/>
            </w:tcBorders>
          </w:tcPr>
          <w:p w14:paraId="0B85F1B1" w14:textId="25DFFAC9" w:rsidR="3A20AF4E" w:rsidRPr="007B3A71" w:rsidRDefault="0E7DC72B" w:rsidP="000C0760">
            <w:pPr>
              <w:pStyle w:val="ListParagraph"/>
              <w:numPr>
                <w:ilvl w:val="0"/>
                <w:numId w:val="8"/>
              </w:numPr>
              <w:ind w:left="360"/>
            </w:pPr>
            <w:r>
              <w:t>User taps on the return button in the chatbot window.</w:t>
            </w:r>
          </w:p>
        </w:tc>
        <w:tc>
          <w:tcPr>
            <w:tcW w:w="3075" w:type="dxa"/>
            <w:tcBorders>
              <w:top w:val="single" w:sz="8" w:space="0" w:color="auto"/>
              <w:left w:val="single" w:sz="8" w:space="0" w:color="auto"/>
              <w:bottom w:val="single" w:sz="8" w:space="0" w:color="auto"/>
              <w:right w:val="single" w:sz="8" w:space="0" w:color="auto"/>
            </w:tcBorders>
          </w:tcPr>
          <w:p w14:paraId="2713A920" w14:textId="43F11BC4" w:rsidR="3A20AF4E" w:rsidRPr="007B3A71" w:rsidRDefault="3A20AF4E" w:rsidP="00DE2D18">
            <w:pPr>
              <w:ind w:left="332"/>
              <w:jc w:val="both"/>
            </w:pPr>
            <w:r w:rsidRPr="007B3A71">
              <w:rPr>
                <w:rFonts w:eastAsia="Calibri"/>
                <w:sz w:val="22"/>
                <w:szCs w:val="22"/>
              </w:rPr>
              <w:t xml:space="preserve"> </w:t>
            </w:r>
          </w:p>
        </w:tc>
        <w:tc>
          <w:tcPr>
            <w:tcW w:w="3055" w:type="dxa"/>
            <w:tcBorders>
              <w:top w:val="single" w:sz="8" w:space="0" w:color="auto"/>
              <w:left w:val="single" w:sz="8" w:space="0" w:color="auto"/>
              <w:bottom w:val="single" w:sz="8" w:space="0" w:color="auto"/>
              <w:right w:val="single" w:sz="8" w:space="0" w:color="auto"/>
            </w:tcBorders>
          </w:tcPr>
          <w:p w14:paraId="3B1A87B1" w14:textId="4F397030" w:rsidR="45610AD3" w:rsidRDefault="45610AD3" w:rsidP="45610AD3">
            <w:pPr>
              <w:rPr>
                <w:rFonts w:eastAsia="Calibri"/>
                <w:sz w:val="22"/>
                <w:szCs w:val="22"/>
              </w:rPr>
            </w:pPr>
          </w:p>
        </w:tc>
      </w:tr>
    </w:tbl>
    <w:p w14:paraId="7C2B96B2" w14:textId="2E8F54EE" w:rsidR="618AF42A" w:rsidRPr="00C62550" w:rsidRDefault="35E9AC34" w:rsidP="000C0760">
      <w:pPr>
        <w:pStyle w:val="Heading4"/>
      </w:pPr>
      <w:r>
        <w:t>Use Case Name: Chat</w:t>
      </w:r>
      <w:r w:rsidR="166788C1">
        <w:t>b</w:t>
      </w:r>
      <w:r>
        <w:t>ot - Search Mail by Specific Date</w:t>
      </w:r>
    </w:p>
    <w:p w14:paraId="2991DB7F" w14:textId="3CB589D4" w:rsidR="618AF42A" w:rsidRPr="007B3A71" w:rsidRDefault="48F665EF" w:rsidP="001D481F">
      <w:pPr>
        <w:spacing w:before="120" w:after="120"/>
        <w:jc w:val="both"/>
        <w:rPr>
          <w:smallCaps/>
        </w:rPr>
      </w:pPr>
      <w:r w:rsidRPr="005344DA">
        <w:rPr>
          <w:rFonts w:eastAsia="Calibri Light"/>
          <w:b/>
          <w:sz w:val="22"/>
          <w:szCs w:val="22"/>
        </w:rPr>
        <w:t>Summary</w:t>
      </w:r>
      <w:r w:rsidR="7BB91E8A" w:rsidRPr="7009D810">
        <w:rPr>
          <w:rFonts w:eastAsia="Calibri Light"/>
          <w:b/>
          <w:bCs/>
          <w:sz w:val="22"/>
          <w:szCs w:val="22"/>
        </w:rPr>
        <w:t>:</w:t>
      </w:r>
      <w:r w:rsidRPr="7009D810">
        <w:rPr>
          <w:rFonts w:eastAsia="Calibri Light"/>
          <w:b/>
          <w:sz w:val="22"/>
          <w:szCs w:val="22"/>
        </w:rPr>
        <w:t xml:space="preserve"> </w:t>
      </w:r>
      <w:r w:rsidRPr="007B3A71">
        <w:rPr>
          <w:rFonts w:eastAsia="Calibri"/>
          <w:sz w:val="22"/>
          <w:szCs w:val="22"/>
        </w:rPr>
        <w:t>The application shall search for mail by a specific date (singular day).</w:t>
      </w:r>
    </w:p>
    <w:p w14:paraId="37347EE4" w14:textId="6958F2D9" w:rsidR="618AF42A" w:rsidRPr="007B3A71" w:rsidRDefault="48F665EF" w:rsidP="001D481F">
      <w:pPr>
        <w:spacing w:before="120" w:after="120"/>
        <w:jc w:val="both"/>
        <w:rPr>
          <w:smallCaps/>
        </w:rPr>
      </w:pPr>
      <w:r w:rsidRPr="005344DA">
        <w:rPr>
          <w:rFonts w:eastAsia="Calibri Light"/>
          <w:b/>
          <w:sz w:val="22"/>
          <w:szCs w:val="22"/>
        </w:rPr>
        <w:t>Preconditions</w:t>
      </w:r>
      <w:r w:rsidR="7C9AED92" w:rsidRPr="7009D810">
        <w:rPr>
          <w:rFonts w:eastAsia="Calibri Light"/>
          <w:b/>
          <w:bCs/>
          <w:sz w:val="22"/>
          <w:szCs w:val="22"/>
        </w:rPr>
        <w:t>:</w:t>
      </w:r>
    </w:p>
    <w:p w14:paraId="5C88901D" w14:textId="33F9CFCB" w:rsidR="00C50BC8" w:rsidRDefault="48F665EF" w:rsidP="000C0760">
      <w:pPr>
        <w:pStyle w:val="Preconditionlist"/>
        <w:numPr>
          <w:ilvl w:val="0"/>
          <w:numId w:val="53"/>
        </w:numPr>
        <w:ind w:left="720"/>
        <w:jc w:val="both"/>
      </w:pPr>
      <w:r w:rsidRPr="003C449C">
        <w:t>User must be logged in</w:t>
      </w:r>
    </w:p>
    <w:p w14:paraId="702AD0C7" w14:textId="0259E2C6" w:rsidR="618AF42A" w:rsidRPr="003C449C" w:rsidRDefault="48F665EF" w:rsidP="000C0760">
      <w:pPr>
        <w:pStyle w:val="Preconditionlist"/>
        <w:numPr>
          <w:ilvl w:val="0"/>
          <w:numId w:val="53"/>
        </w:numPr>
        <w:ind w:left="720"/>
        <w:jc w:val="both"/>
      </w:pPr>
      <w:r w:rsidRPr="003C449C">
        <w:t>Chat</w:t>
      </w:r>
      <w:r w:rsidR="00F622BC" w:rsidRPr="003C449C">
        <w:t>b</w:t>
      </w:r>
      <w:r w:rsidRPr="003C449C">
        <w:t>ot window must be opened</w:t>
      </w:r>
    </w:p>
    <w:p w14:paraId="756051E5" w14:textId="27AC0ED5" w:rsidR="618AF42A" w:rsidRPr="007B3A71" w:rsidRDefault="48F665EF" w:rsidP="001D481F">
      <w:pPr>
        <w:spacing w:before="120" w:after="120"/>
        <w:jc w:val="both"/>
        <w:rPr>
          <w:rFonts w:eastAsia="Calibri"/>
          <w:sz w:val="22"/>
          <w:szCs w:val="22"/>
        </w:rPr>
      </w:pPr>
      <w:r w:rsidRPr="005344DA">
        <w:rPr>
          <w:rFonts w:eastAsia="Calibri Light"/>
          <w:b/>
          <w:sz w:val="22"/>
          <w:szCs w:val="22"/>
        </w:rPr>
        <w:t>Triggers</w:t>
      </w:r>
      <w:r w:rsidR="7C7DFDA5" w:rsidRPr="7009D810">
        <w:rPr>
          <w:rFonts w:eastAsia="Calibri Light"/>
          <w:b/>
          <w:bCs/>
          <w:sz w:val="22"/>
          <w:szCs w:val="22"/>
        </w:rPr>
        <w:t xml:space="preserve">: </w:t>
      </w:r>
      <w:r w:rsidRPr="007B3A71">
        <w:rPr>
          <w:rFonts w:eastAsia="Calibri"/>
          <w:sz w:val="22"/>
          <w:szCs w:val="22"/>
        </w:rPr>
        <w:t>User enters the text phrase “search” into the chat</w:t>
      </w:r>
      <w:r w:rsidR="00F622BC">
        <w:rPr>
          <w:rFonts w:eastAsia="Calibri"/>
          <w:sz w:val="22"/>
          <w:szCs w:val="22"/>
        </w:rPr>
        <w:t>b</w:t>
      </w:r>
      <w:r w:rsidRPr="007B3A71">
        <w:rPr>
          <w:rFonts w:eastAsia="Calibri"/>
          <w:sz w:val="22"/>
          <w:szCs w:val="22"/>
        </w:rPr>
        <w:t>ot window.</w:t>
      </w:r>
    </w:p>
    <w:p w14:paraId="01177729" w14:textId="04D80758" w:rsidR="618AF42A" w:rsidRPr="007B3A71" w:rsidRDefault="48F665EF" w:rsidP="001D481F">
      <w:pPr>
        <w:spacing w:before="120" w:after="120"/>
        <w:jc w:val="both"/>
        <w:rPr>
          <w:smallCaps/>
        </w:rPr>
      </w:pPr>
      <w:r w:rsidRPr="005344DA">
        <w:rPr>
          <w:rFonts w:eastAsia="Calibri Light"/>
          <w:b/>
          <w:sz w:val="22"/>
          <w:szCs w:val="22"/>
        </w:rPr>
        <w:t>Basic course of events</w:t>
      </w:r>
      <w:r w:rsidR="6F7AD8A0" w:rsidRPr="7009D810">
        <w:rPr>
          <w:rFonts w:eastAsia="Calibri Light"/>
          <w:b/>
          <w:bCs/>
          <w:sz w:val="22"/>
          <w:szCs w:val="22"/>
        </w:rPr>
        <w:t xml:space="preserve"> (Scenario):</w:t>
      </w:r>
    </w:p>
    <w:tbl>
      <w:tblPr>
        <w:tblStyle w:val="TableGrid"/>
        <w:tblW w:w="9360" w:type="dxa"/>
        <w:tblLook w:val="04A0" w:firstRow="1" w:lastRow="0" w:firstColumn="1" w:lastColumn="0" w:noHBand="0" w:noVBand="1"/>
      </w:tblPr>
      <w:tblGrid>
        <w:gridCol w:w="3197"/>
        <w:gridCol w:w="3184"/>
        <w:gridCol w:w="2979"/>
      </w:tblGrid>
      <w:tr w:rsidR="3A20AF4E" w:rsidRPr="007B3A71" w14:paraId="6EF9B3D2" w14:textId="48550830" w:rsidTr="00FB2436">
        <w:trPr>
          <w:cantSplit/>
          <w:tblHeader/>
        </w:trPr>
        <w:tc>
          <w:tcPr>
            <w:tcW w:w="3197" w:type="dxa"/>
            <w:tcBorders>
              <w:top w:val="single" w:sz="8" w:space="0" w:color="auto"/>
              <w:left w:val="single" w:sz="8" w:space="0" w:color="auto"/>
              <w:bottom w:val="single" w:sz="8" w:space="0" w:color="auto"/>
              <w:right w:val="single" w:sz="8" w:space="0" w:color="auto"/>
            </w:tcBorders>
            <w:shd w:val="clear" w:color="auto" w:fill="313897"/>
          </w:tcPr>
          <w:p w14:paraId="4CAC5F54" w14:textId="0D5549DF" w:rsidR="3A20AF4E" w:rsidRPr="007B3A71" w:rsidRDefault="3A20AF4E" w:rsidP="004F30D7">
            <w:pPr>
              <w:pStyle w:val="TableHeader"/>
            </w:pPr>
            <w:r w:rsidRPr="007B3A71">
              <w:rPr>
                <w:rFonts w:eastAsia="Calibri"/>
              </w:rPr>
              <w:t>Actor</w:t>
            </w:r>
          </w:p>
        </w:tc>
        <w:tc>
          <w:tcPr>
            <w:tcW w:w="3184" w:type="dxa"/>
            <w:tcBorders>
              <w:top w:val="single" w:sz="8" w:space="0" w:color="auto"/>
              <w:left w:val="single" w:sz="8" w:space="0" w:color="auto"/>
              <w:bottom w:val="single" w:sz="8" w:space="0" w:color="auto"/>
              <w:right w:val="single" w:sz="8" w:space="0" w:color="auto"/>
            </w:tcBorders>
            <w:shd w:val="clear" w:color="auto" w:fill="313897"/>
          </w:tcPr>
          <w:p w14:paraId="6C9CF865" w14:textId="4F8EE1DB" w:rsidR="3A20AF4E" w:rsidRPr="007B3A71" w:rsidRDefault="3A20AF4E" w:rsidP="004F30D7">
            <w:pPr>
              <w:pStyle w:val="TableHeader"/>
            </w:pPr>
            <w:r w:rsidRPr="007B3A71">
              <w:rPr>
                <w:rFonts w:eastAsia="Calibri"/>
              </w:rPr>
              <w:t>System</w:t>
            </w:r>
          </w:p>
        </w:tc>
        <w:tc>
          <w:tcPr>
            <w:tcW w:w="2979" w:type="dxa"/>
            <w:tcBorders>
              <w:top w:val="single" w:sz="8" w:space="0" w:color="auto"/>
              <w:left w:val="single" w:sz="8" w:space="0" w:color="auto"/>
              <w:bottom w:val="single" w:sz="8" w:space="0" w:color="auto"/>
              <w:right w:val="single" w:sz="8" w:space="0" w:color="auto"/>
            </w:tcBorders>
            <w:shd w:val="clear" w:color="auto" w:fill="313897"/>
          </w:tcPr>
          <w:p w14:paraId="605EED3D" w14:textId="2AC95E76" w:rsidR="58222E51" w:rsidRPr="43A12695" w:rsidRDefault="58222E51" w:rsidP="004F30D7">
            <w:pPr>
              <w:pStyle w:val="TableHeader"/>
              <w:rPr>
                <w:rFonts w:eastAsia="Calibri"/>
              </w:rPr>
            </w:pPr>
            <w:r w:rsidRPr="43A12695">
              <w:rPr>
                <w:rFonts w:eastAsia="Calibri"/>
              </w:rPr>
              <w:t>Screen</w:t>
            </w:r>
          </w:p>
        </w:tc>
      </w:tr>
      <w:tr w:rsidR="3A20AF4E" w:rsidRPr="007B3A71" w14:paraId="069A1D19" w14:textId="23067B74" w:rsidTr="00FB2436">
        <w:trPr>
          <w:cantSplit/>
        </w:trPr>
        <w:tc>
          <w:tcPr>
            <w:tcW w:w="3197" w:type="dxa"/>
            <w:tcBorders>
              <w:top w:val="single" w:sz="8" w:space="0" w:color="auto"/>
              <w:left w:val="single" w:sz="8" w:space="0" w:color="auto"/>
              <w:bottom w:val="single" w:sz="8" w:space="0" w:color="auto"/>
              <w:right w:val="single" w:sz="8" w:space="0" w:color="auto"/>
            </w:tcBorders>
          </w:tcPr>
          <w:p w14:paraId="4D27E5FD" w14:textId="00D1C30A" w:rsidR="3A20AF4E" w:rsidRPr="007B3A71" w:rsidRDefault="3A20AF4E" w:rsidP="000C0760">
            <w:pPr>
              <w:pStyle w:val="ListParagraph"/>
              <w:numPr>
                <w:ilvl w:val="0"/>
                <w:numId w:val="14"/>
              </w:numPr>
              <w:ind w:left="332"/>
            </w:pPr>
            <w:r w:rsidRPr="69A42146">
              <w:t>User types in “search</w:t>
            </w:r>
            <w:r w:rsidR="009E32C7">
              <w:t xml:space="preserve"> </w:t>
            </w:r>
            <w:r w:rsidR="00B97BB3">
              <w:t>[date]</w:t>
            </w:r>
            <w:r w:rsidRPr="69A42146">
              <w:t>” into the chat</w:t>
            </w:r>
            <w:r w:rsidR="00F622BC">
              <w:t>b</w:t>
            </w:r>
            <w:r w:rsidRPr="69A42146">
              <w:t>ot window.</w:t>
            </w:r>
          </w:p>
        </w:tc>
        <w:tc>
          <w:tcPr>
            <w:tcW w:w="3184" w:type="dxa"/>
            <w:tcBorders>
              <w:top w:val="single" w:sz="8" w:space="0" w:color="auto"/>
              <w:left w:val="single" w:sz="8" w:space="0" w:color="auto"/>
              <w:bottom w:val="single" w:sz="8" w:space="0" w:color="auto"/>
              <w:right w:val="single" w:sz="8" w:space="0" w:color="auto"/>
            </w:tcBorders>
          </w:tcPr>
          <w:p w14:paraId="056F99C6" w14:textId="01705257" w:rsidR="3A20AF4E" w:rsidRPr="007B3A71" w:rsidRDefault="3A20AF4E" w:rsidP="00A61F4D">
            <w:pPr>
              <w:ind w:left="332"/>
              <w:rPr>
                <w:rFonts w:eastAsia="Calibri"/>
              </w:rPr>
            </w:pPr>
            <w:r w:rsidRPr="69A42146">
              <w:rPr>
                <w:rFonts w:eastAsia="Calibri"/>
              </w:rPr>
              <w:t xml:space="preserve"> </w:t>
            </w:r>
          </w:p>
        </w:tc>
        <w:tc>
          <w:tcPr>
            <w:tcW w:w="2979" w:type="dxa"/>
            <w:tcBorders>
              <w:top w:val="single" w:sz="8" w:space="0" w:color="auto"/>
              <w:left w:val="single" w:sz="8" w:space="0" w:color="auto"/>
              <w:bottom w:val="single" w:sz="8" w:space="0" w:color="auto"/>
              <w:right w:val="single" w:sz="8" w:space="0" w:color="auto"/>
            </w:tcBorders>
          </w:tcPr>
          <w:p w14:paraId="1EA7F818" w14:textId="55AB9110" w:rsidR="43A12695" w:rsidRDefault="43A12695" w:rsidP="43A12695">
            <w:pPr>
              <w:rPr>
                <w:rFonts w:eastAsia="Calibri"/>
              </w:rPr>
            </w:pPr>
          </w:p>
        </w:tc>
      </w:tr>
      <w:tr w:rsidR="3A20AF4E" w:rsidRPr="007B3A71" w14:paraId="1C814DEA" w14:textId="41C80AF2" w:rsidTr="00FB2436">
        <w:trPr>
          <w:cantSplit/>
        </w:trPr>
        <w:tc>
          <w:tcPr>
            <w:tcW w:w="3197" w:type="dxa"/>
            <w:tcBorders>
              <w:top w:val="single" w:sz="8" w:space="0" w:color="auto"/>
              <w:left w:val="single" w:sz="8" w:space="0" w:color="auto"/>
              <w:bottom w:val="single" w:sz="8" w:space="0" w:color="auto"/>
              <w:right w:val="single" w:sz="8" w:space="0" w:color="auto"/>
            </w:tcBorders>
          </w:tcPr>
          <w:p w14:paraId="7A79D146" w14:textId="2CAE69A4" w:rsidR="3A20AF4E" w:rsidRPr="007B3A71" w:rsidRDefault="3A20AF4E" w:rsidP="000C0760">
            <w:pPr>
              <w:pStyle w:val="ListParagraph"/>
              <w:numPr>
                <w:ilvl w:val="0"/>
                <w:numId w:val="14"/>
              </w:numPr>
              <w:ind w:left="332"/>
            </w:pPr>
            <w:r w:rsidRPr="69A42146">
              <w:t>User hits enter on their device’s keyboard.</w:t>
            </w:r>
          </w:p>
        </w:tc>
        <w:tc>
          <w:tcPr>
            <w:tcW w:w="3184" w:type="dxa"/>
            <w:tcBorders>
              <w:top w:val="single" w:sz="8" w:space="0" w:color="auto"/>
              <w:left w:val="single" w:sz="8" w:space="0" w:color="auto"/>
              <w:bottom w:val="single" w:sz="8" w:space="0" w:color="auto"/>
              <w:right w:val="single" w:sz="8" w:space="0" w:color="auto"/>
            </w:tcBorders>
          </w:tcPr>
          <w:p w14:paraId="09746FA0" w14:textId="6DC6D629" w:rsidR="3A20AF4E" w:rsidRPr="007B3A71" w:rsidRDefault="3A20AF4E" w:rsidP="00A61F4D">
            <w:pPr>
              <w:ind w:left="332"/>
              <w:rPr>
                <w:rFonts w:eastAsia="Calibri"/>
              </w:rPr>
            </w:pPr>
            <w:r w:rsidRPr="69A42146">
              <w:rPr>
                <w:rFonts w:eastAsia="Calibri"/>
              </w:rPr>
              <w:t xml:space="preserve"> </w:t>
            </w:r>
          </w:p>
        </w:tc>
        <w:tc>
          <w:tcPr>
            <w:tcW w:w="2979" w:type="dxa"/>
            <w:tcBorders>
              <w:top w:val="single" w:sz="8" w:space="0" w:color="auto"/>
              <w:left w:val="single" w:sz="8" w:space="0" w:color="auto"/>
              <w:bottom w:val="single" w:sz="8" w:space="0" w:color="auto"/>
              <w:right w:val="single" w:sz="8" w:space="0" w:color="auto"/>
            </w:tcBorders>
          </w:tcPr>
          <w:p w14:paraId="4A5904C0" w14:textId="33CCCE73" w:rsidR="43A12695" w:rsidRDefault="43A12695" w:rsidP="43A12695">
            <w:pPr>
              <w:rPr>
                <w:rFonts w:eastAsia="Calibri"/>
              </w:rPr>
            </w:pPr>
          </w:p>
        </w:tc>
      </w:tr>
      <w:tr w:rsidR="3A20AF4E" w:rsidRPr="007B3A71" w14:paraId="1BC4B2C1" w14:textId="35C8AA0A" w:rsidTr="00FB2436">
        <w:trPr>
          <w:cantSplit/>
        </w:trPr>
        <w:tc>
          <w:tcPr>
            <w:tcW w:w="3197" w:type="dxa"/>
            <w:tcBorders>
              <w:top w:val="single" w:sz="8" w:space="0" w:color="auto"/>
              <w:left w:val="single" w:sz="8" w:space="0" w:color="auto"/>
              <w:bottom w:val="single" w:sz="8" w:space="0" w:color="auto"/>
              <w:right w:val="single" w:sz="8" w:space="0" w:color="auto"/>
            </w:tcBorders>
          </w:tcPr>
          <w:p w14:paraId="26CD53E6" w14:textId="6E907084" w:rsidR="3A20AF4E" w:rsidRPr="007B3A71" w:rsidRDefault="3A20AF4E" w:rsidP="00A61F4D">
            <w:pPr>
              <w:ind w:left="332"/>
              <w:rPr>
                <w:rFonts w:eastAsia="Calibri"/>
              </w:rPr>
            </w:pPr>
            <w:r w:rsidRPr="69A42146">
              <w:rPr>
                <w:rFonts w:eastAsia="Calibri"/>
              </w:rPr>
              <w:t xml:space="preserve"> </w:t>
            </w:r>
          </w:p>
        </w:tc>
        <w:tc>
          <w:tcPr>
            <w:tcW w:w="3184" w:type="dxa"/>
            <w:tcBorders>
              <w:top w:val="single" w:sz="8" w:space="0" w:color="auto"/>
              <w:left w:val="single" w:sz="8" w:space="0" w:color="auto"/>
              <w:bottom w:val="single" w:sz="8" w:space="0" w:color="auto"/>
              <w:right w:val="single" w:sz="8" w:space="0" w:color="auto"/>
            </w:tcBorders>
          </w:tcPr>
          <w:p w14:paraId="11562E63" w14:textId="18EED1F7" w:rsidR="3A20AF4E" w:rsidRPr="007B3A71" w:rsidRDefault="3A20AF4E" w:rsidP="000C0760">
            <w:pPr>
              <w:pStyle w:val="ListParagraph"/>
              <w:numPr>
                <w:ilvl w:val="0"/>
                <w:numId w:val="14"/>
              </w:numPr>
              <w:ind w:left="332"/>
            </w:pPr>
            <w:r w:rsidRPr="69A42146">
              <w:t xml:space="preserve">System responds </w:t>
            </w:r>
            <w:r w:rsidR="6CF90EA8">
              <w:t>by</w:t>
            </w:r>
            <w:r w:rsidR="0B8E59AD">
              <w:t xml:space="preserve"> </w:t>
            </w:r>
            <w:r w:rsidRPr="69A42146">
              <w:t xml:space="preserve">listing all mail </w:t>
            </w:r>
            <w:r w:rsidR="009E32C7">
              <w:t xml:space="preserve">that was received </w:t>
            </w:r>
            <w:r w:rsidR="00B97BB3">
              <w:t>on the given date</w:t>
            </w:r>
            <w:r w:rsidRPr="69A42146">
              <w:t>.</w:t>
            </w:r>
          </w:p>
        </w:tc>
        <w:tc>
          <w:tcPr>
            <w:tcW w:w="2979" w:type="dxa"/>
            <w:tcBorders>
              <w:top w:val="single" w:sz="8" w:space="0" w:color="auto"/>
              <w:left w:val="single" w:sz="8" w:space="0" w:color="auto"/>
              <w:bottom w:val="single" w:sz="8" w:space="0" w:color="auto"/>
              <w:right w:val="single" w:sz="8" w:space="0" w:color="auto"/>
            </w:tcBorders>
          </w:tcPr>
          <w:p w14:paraId="0142CCF5" w14:textId="57B99FCD" w:rsidR="43A12695" w:rsidRDefault="43A12695" w:rsidP="43A12695">
            <w:pPr>
              <w:pStyle w:val="ListParagraph"/>
            </w:pPr>
          </w:p>
        </w:tc>
      </w:tr>
    </w:tbl>
    <w:p w14:paraId="1C1C00ED" w14:textId="2F7EECA3" w:rsidR="618AF42A" w:rsidRPr="007B3A71" w:rsidRDefault="48F665EF" w:rsidP="00DE2D18">
      <w:pPr>
        <w:spacing w:before="120" w:after="120"/>
        <w:jc w:val="both"/>
        <w:rPr>
          <w:smallCaps/>
        </w:rPr>
      </w:pPr>
      <w:r w:rsidRPr="005344DA">
        <w:rPr>
          <w:rFonts w:eastAsia="Calibri Light"/>
          <w:b/>
          <w:sz w:val="22"/>
          <w:szCs w:val="22"/>
        </w:rPr>
        <w:t>Alternative course of events:</w:t>
      </w:r>
    </w:p>
    <w:p w14:paraId="34381A4E" w14:textId="0F5DB351" w:rsidR="618AF42A" w:rsidRPr="00C92B6A" w:rsidRDefault="00C92B6A" w:rsidP="000C0760">
      <w:pPr>
        <w:pStyle w:val="ListParagraph"/>
        <w:numPr>
          <w:ilvl w:val="0"/>
          <w:numId w:val="30"/>
        </w:numPr>
        <w:spacing w:before="120" w:after="120"/>
        <w:ind w:left="720"/>
        <w:jc w:val="both"/>
        <w:rPr>
          <w:rFonts w:eastAsia="Calibri Light"/>
          <w:b/>
          <w:caps/>
          <w:sz w:val="22"/>
          <w:szCs w:val="22"/>
        </w:rPr>
      </w:pPr>
      <w:r w:rsidRPr="00C92B6A">
        <w:rPr>
          <w:rFonts w:eastAsia="Calibri Light"/>
          <w:b/>
          <w:sz w:val="22"/>
          <w:szCs w:val="22"/>
        </w:rPr>
        <w:t xml:space="preserve">Uses </w:t>
      </w:r>
      <w:r w:rsidR="00F622BC">
        <w:rPr>
          <w:rFonts w:eastAsia="Calibri Light"/>
          <w:b/>
          <w:sz w:val="22"/>
          <w:szCs w:val="22"/>
        </w:rPr>
        <w:t>C</w:t>
      </w:r>
      <w:r w:rsidRPr="00C92B6A">
        <w:rPr>
          <w:rFonts w:eastAsia="Calibri Light"/>
          <w:b/>
          <w:sz w:val="22"/>
          <w:szCs w:val="22"/>
        </w:rPr>
        <w:t xml:space="preserve">hatbot </w:t>
      </w:r>
      <w:r w:rsidR="00FB04B7">
        <w:rPr>
          <w:rFonts w:eastAsia="Calibri Light"/>
          <w:b/>
          <w:sz w:val="22"/>
          <w:szCs w:val="22"/>
        </w:rPr>
        <w:t>R</w:t>
      </w:r>
      <w:r w:rsidRPr="00C92B6A">
        <w:rPr>
          <w:rFonts w:eastAsia="Calibri Light"/>
          <w:b/>
          <w:sz w:val="22"/>
          <w:szCs w:val="22"/>
        </w:rPr>
        <w:t xml:space="preserve">eturn </w:t>
      </w:r>
      <w:r w:rsidR="00FB04B7">
        <w:rPr>
          <w:rFonts w:eastAsia="Calibri Light"/>
          <w:b/>
          <w:sz w:val="22"/>
          <w:szCs w:val="22"/>
        </w:rPr>
        <w:t>B</w:t>
      </w:r>
      <w:r w:rsidRPr="00C92B6A">
        <w:rPr>
          <w:rFonts w:eastAsia="Calibri Light"/>
          <w:b/>
          <w:sz w:val="22"/>
          <w:szCs w:val="22"/>
        </w:rPr>
        <w:t>utton</w:t>
      </w:r>
      <w:r w:rsidR="00FB04B7">
        <w:rPr>
          <w:rFonts w:eastAsia="Calibri Light"/>
          <w:b/>
          <w:sz w:val="22"/>
          <w:szCs w:val="22"/>
        </w:rPr>
        <w:t>:</w:t>
      </w:r>
    </w:p>
    <w:tbl>
      <w:tblPr>
        <w:tblStyle w:val="TableGrid"/>
        <w:tblW w:w="9360" w:type="dxa"/>
        <w:tblLook w:val="04A0" w:firstRow="1" w:lastRow="0" w:firstColumn="1" w:lastColumn="0" w:noHBand="0" w:noVBand="1"/>
      </w:tblPr>
      <w:tblGrid>
        <w:gridCol w:w="3143"/>
        <w:gridCol w:w="3116"/>
        <w:gridCol w:w="3101"/>
      </w:tblGrid>
      <w:tr w:rsidR="3A20AF4E" w:rsidRPr="009D24C3" w14:paraId="36E61A1C" w14:textId="026CA724" w:rsidTr="00B56947">
        <w:trPr>
          <w:tblHeader/>
        </w:trPr>
        <w:tc>
          <w:tcPr>
            <w:tcW w:w="4680" w:type="dxa"/>
            <w:tcBorders>
              <w:top w:val="single" w:sz="8" w:space="0" w:color="auto"/>
              <w:left w:val="single" w:sz="8" w:space="0" w:color="auto"/>
              <w:bottom w:val="single" w:sz="8" w:space="0" w:color="auto"/>
              <w:right w:val="single" w:sz="8" w:space="0" w:color="auto"/>
            </w:tcBorders>
            <w:shd w:val="clear" w:color="auto" w:fill="313897"/>
          </w:tcPr>
          <w:p w14:paraId="1A79BB16" w14:textId="5B94984C" w:rsidR="3A20AF4E" w:rsidRPr="009D24C3" w:rsidRDefault="3A20AF4E" w:rsidP="004F30D7">
            <w:pPr>
              <w:pStyle w:val="TableHeader"/>
            </w:pPr>
            <w:r w:rsidRPr="009D24C3">
              <w:rPr>
                <w:rFonts w:eastAsia="Calibri"/>
              </w:rPr>
              <w:t>Actor</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02407C66" w14:textId="565D3866" w:rsidR="3A20AF4E" w:rsidRPr="009D24C3" w:rsidRDefault="3A20AF4E" w:rsidP="004F30D7">
            <w:pPr>
              <w:pStyle w:val="TableHeader"/>
            </w:pPr>
            <w:r w:rsidRPr="009D24C3">
              <w:rPr>
                <w:rFonts w:eastAsia="Calibri"/>
              </w:rPr>
              <w:t>System</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6D9F892D" w14:textId="73364F9D" w:rsidR="54CE04EC" w:rsidRPr="43A12695" w:rsidRDefault="54CE04EC" w:rsidP="004F30D7">
            <w:pPr>
              <w:pStyle w:val="TableHeader"/>
              <w:rPr>
                <w:rFonts w:eastAsia="Calibri"/>
              </w:rPr>
            </w:pPr>
            <w:r w:rsidRPr="43A12695">
              <w:rPr>
                <w:rFonts w:eastAsia="Calibri"/>
              </w:rPr>
              <w:t>Screen</w:t>
            </w:r>
          </w:p>
        </w:tc>
      </w:tr>
      <w:tr w:rsidR="3A20AF4E" w:rsidRPr="007B3A71" w14:paraId="61EB7832" w14:textId="462839C3" w:rsidTr="00B56947">
        <w:tc>
          <w:tcPr>
            <w:tcW w:w="4680" w:type="dxa"/>
            <w:tcBorders>
              <w:top w:val="single" w:sz="8" w:space="0" w:color="auto"/>
              <w:left w:val="single" w:sz="8" w:space="0" w:color="auto"/>
              <w:bottom w:val="single" w:sz="8" w:space="0" w:color="auto"/>
              <w:right w:val="single" w:sz="8" w:space="0" w:color="auto"/>
            </w:tcBorders>
          </w:tcPr>
          <w:p w14:paraId="06FAB4DD" w14:textId="1CB5E915" w:rsidR="3A20AF4E" w:rsidRPr="007B3A71" w:rsidRDefault="3A20AF4E" w:rsidP="000C0760">
            <w:pPr>
              <w:pStyle w:val="ListParagraph"/>
              <w:numPr>
                <w:ilvl w:val="0"/>
                <w:numId w:val="43"/>
              </w:numPr>
              <w:ind w:left="360"/>
            </w:pPr>
            <w:r w:rsidRPr="046C7F10">
              <w:t>User taps on the return button in the chatbot window.</w:t>
            </w:r>
          </w:p>
        </w:tc>
        <w:tc>
          <w:tcPr>
            <w:tcW w:w="4680" w:type="dxa"/>
            <w:tcBorders>
              <w:top w:val="single" w:sz="8" w:space="0" w:color="auto"/>
              <w:left w:val="single" w:sz="8" w:space="0" w:color="auto"/>
              <w:bottom w:val="single" w:sz="8" w:space="0" w:color="auto"/>
              <w:right w:val="single" w:sz="8" w:space="0" w:color="auto"/>
            </w:tcBorders>
          </w:tcPr>
          <w:p w14:paraId="43DF135D" w14:textId="76017820" w:rsidR="3A20AF4E" w:rsidRPr="007B3A71" w:rsidRDefault="3A20AF4E" w:rsidP="00DE2D18">
            <w:pPr>
              <w:jc w:val="both"/>
            </w:pPr>
            <w:r w:rsidRPr="007B3A71">
              <w:rPr>
                <w:rFonts w:eastAsia="Calibri"/>
                <w:sz w:val="22"/>
                <w:szCs w:val="22"/>
              </w:rPr>
              <w:t xml:space="preserve"> </w:t>
            </w:r>
          </w:p>
        </w:tc>
        <w:tc>
          <w:tcPr>
            <w:tcW w:w="4680" w:type="dxa"/>
            <w:tcBorders>
              <w:top w:val="single" w:sz="8" w:space="0" w:color="auto"/>
              <w:left w:val="single" w:sz="8" w:space="0" w:color="auto"/>
              <w:bottom w:val="single" w:sz="8" w:space="0" w:color="auto"/>
              <w:right w:val="single" w:sz="8" w:space="0" w:color="auto"/>
            </w:tcBorders>
          </w:tcPr>
          <w:p w14:paraId="484486C6" w14:textId="536733ED" w:rsidR="43A12695" w:rsidRDefault="43A12695" w:rsidP="43A12695">
            <w:pPr>
              <w:rPr>
                <w:rFonts w:eastAsia="Calibri"/>
                <w:sz w:val="22"/>
                <w:szCs w:val="22"/>
              </w:rPr>
            </w:pPr>
          </w:p>
        </w:tc>
      </w:tr>
    </w:tbl>
    <w:p w14:paraId="5341227C" w14:textId="48E4FF34" w:rsidR="618AF42A" w:rsidRPr="00C92B6A" w:rsidRDefault="00C92B6A" w:rsidP="000C0760">
      <w:pPr>
        <w:pStyle w:val="ListParagraph"/>
        <w:numPr>
          <w:ilvl w:val="0"/>
          <w:numId w:val="30"/>
        </w:numPr>
        <w:spacing w:before="120" w:after="120"/>
        <w:ind w:left="720"/>
        <w:jc w:val="both"/>
        <w:rPr>
          <w:b/>
          <w:caps/>
        </w:rPr>
      </w:pPr>
      <w:r w:rsidRPr="00C92B6A">
        <w:rPr>
          <w:rFonts w:eastAsia="Calibri Light"/>
          <w:b/>
          <w:sz w:val="22"/>
          <w:szCs w:val="22"/>
        </w:rPr>
        <w:t xml:space="preserve">Cannot </w:t>
      </w:r>
      <w:r w:rsidR="00775875">
        <w:rPr>
          <w:rFonts w:eastAsia="Calibri Light"/>
          <w:b/>
          <w:sz w:val="22"/>
          <w:szCs w:val="22"/>
        </w:rPr>
        <w:t>F</w:t>
      </w:r>
      <w:r w:rsidRPr="00C92B6A">
        <w:rPr>
          <w:rFonts w:eastAsia="Calibri Light"/>
          <w:b/>
          <w:sz w:val="22"/>
          <w:szCs w:val="22"/>
        </w:rPr>
        <w:t xml:space="preserve">ind </w:t>
      </w:r>
      <w:r w:rsidR="00775875">
        <w:rPr>
          <w:rFonts w:eastAsia="Calibri Light"/>
          <w:b/>
          <w:sz w:val="22"/>
          <w:szCs w:val="22"/>
        </w:rPr>
        <w:t>M</w:t>
      </w:r>
      <w:r w:rsidRPr="00C92B6A">
        <w:rPr>
          <w:rFonts w:eastAsia="Calibri Light"/>
          <w:b/>
          <w:sz w:val="22"/>
          <w:szCs w:val="22"/>
        </w:rPr>
        <w:t xml:space="preserve">ail by </w:t>
      </w:r>
      <w:r w:rsidR="00775875">
        <w:rPr>
          <w:rFonts w:eastAsia="Calibri Light"/>
          <w:b/>
          <w:sz w:val="22"/>
          <w:szCs w:val="22"/>
        </w:rPr>
        <w:t>D</w:t>
      </w:r>
      <w:r w:rsidRPr="00C92B6A">
        <w:rPr>
          <w:rFonts w:eastAsia="Calibri Light"/>
          <w:b/>
          <w:sz w:val="22"/>
          <w:szCs w:val="22"/>
        </w:rPr>
        <w:t>ate</w:t>
      </w:r>
      <w:r w:rsidR="00775875">
        <w:rPr>
          <w:rFonts w:eastAsia="Calibri Light"/>
          <w:b/>
          <w:sz w:val="22"/>
          <w:szCs w:val="22"/>
        </w:rPr>
        <w:t>:</w:t>
      </w:r>
    </w:p>
    <w:tbl>
      <w:tblPr>
        <w:tblStyle w:val="TableGrid"/>
        <w:tblW w:w="9360" w:type="dxa"/>
        <w:tblLook w:val="04A0" w:firstRow="1" w:lastRow="0" w:firstColumn="1" w:lastColumn="0" w:noHBand="0" w:noVBand="1"/>
      </w:tblPr>
      <w:tblGrid>
        <w:gridCol w:w="3230"/>
        <w:gridCol w:w="3073"/>
        <w:gridCol w:w="3057"/>
      </w:tblGrid>
      <w:tr w:rsidR="3A20AF4E" w:rsidRPr="007B3A71" w14:paraId="5E49325F" w14:textId="73E1955D" w:rsidTr="00BF56B1">
        <w:trPr>
          <w:tblHeader/>
        </w:trPr>
        <w:tc>
          <w:tcPr>
            <w:tcW w:w="3230" w:type="dxa"/>
            <w:tcBorders>
              <w:top w:val="single" w:sz="8" w:space="0" w:color="auto"/>
              <w:left w:val="single" w:sz="8" w:space="0" w:color="auto"/>
              <w:bottom w:val="single" w:sz="8" w:space="0" w:color="auto"/>
              <w:right w:val="single" w:sz="8" w:space="0" w:color="auto"/>
            </w:tcBorders>
            <w:shd w:val="clear" w:color="auto" w:fill="313897"/>
          </w:tcPr>
          <w:p w14:paraId="660EEC34" w14:textId="0D6DB71E" w:rsidR="3A20AF4E" w:rsidRPr="007B3A71" w:rsidRDefault="3A20AF4E" w:rsidP="004F30D7">
            <w:pPr>
              <w:pStyle w:val="TableHeader"/>
            </w:pPr>
            <w:r w:rsidRPr="007B3A71">
              <w:rPr>
                <w:rFonts w:eastAsia="Calibri"/>
              </w:rPr>
              <w:t>Actor</w:t>
            </w:r>
          </w:p>
        </w:tc>
        <w:tc>
          <w:tcPr>
            <w:tcW w:w="3073" w:type="dxa"/>
            <w:tcBorders>
              <w:top w:val="single" w:sz="8" w:space="0" w:color="auto"/>
              <w:left w:val="single" w:sz="8" w:space="0" w:color="auto"/>
              <w:bottom w:val="single" w:sz="8" w:space="0" w:color="auto"/>
              <w:right w:val="single" w:sz="8" w:space="0" w:color="auto"/>
            </w:tcBorders>
            <w:shd w:val="clear" w:color="auto" w:fill="313897"/>
          </w:tcPr>
          <w:p w14:paraId="7D309AF4" w14:textId="24015999" w:rsidR="3A20AF4E" w:rsidRPr="007B3A71" w:rsidRDefault="3A20AF4E" w:rsidP="004F30D7">
            <w:pPr>
              <w:pStyle w:val="TableHeader"/>
            </w:pPr>
            <w:r w:rsidRPr="007B3A71">
              <w:rPr>
                <w:rFonts w:eastAsia="Calibri"/>
              </w:rPr>
              <w:t>System</w:t>
            </w:r>
          </w:p>
        </w:tc>
        <w:tc>
          <w:tcPr>
            <w:tcW w:w="3057" w:type="dxa"/>
            <w:tcBorders>
              <w:top w:val="single" w:sz="8" w:space="0" w:color="auto"/>
              <w:left w:val="single" w:sz="8" w:space="0" w:color="auto"/>
              <w:bottom w:val="single" w:sz="8" w:space="0" w:color="auto"/>
              <w:right w:val="single" w:sz="8" w:space="0" w:color="auto"/>
            </w:tcBorders>
            <w:shd w:val="clear" w:color="auto" w:fill="313897"/>
          </w:tcPr>
          <w:p w14:paraId="0BD453E1" w14:textId="437376DB" w:rsidR="56BCE67D" w:rsidRPr="2400C51D" w:rsidRDefault="56BCE67D" w:rsidP="004F30D7">
            <w:pPr>
              <w:pStyle w:val="TableHeader"/>
              <w:rPr>
                <w:rFonts w:eastAsia="Calibri"/>
              </w:rPr>
            </w:pPr>
            <w:r w:rsidRPr="2400C51D">
              <w:rPr>
                <w:rFonts w:eastAsia="Calibri"/>
              </w:rPr>
              <w:t>Screen</w:t>
            </w:r>
          </w:p>
        </w:tc>
      </w:tr>
      <w:tr w:rsidR="3A20AF4E" w:rsidRPr="007B3A71" w14:paraId="27231B31" w14:textId="623DABE6" w:rsidTr="00BF56B1">
        <w:tc>
          <w:tcPr>
            <w:tcW w:w="3230" w:type="dxa"/>
            <w:tcBorders>
              <w:top w:val="single" w:sz="8" w:space="0" w:color="auto"/>
              <w:left w:val="single" w:sz="8" w:space="0" w:color="auto"/>
              <w:bottom w:val="single" w:sz="8" w:space="0" w:color="auto"/>
              <w:right w:val="single" w:sz="8" w:space="0" w:color="auto"/>
            </w:tcBorders>
          </w:tcPr>
          <w:p w14:paraId="7105958E" w14:textId="7B698EA9" w:rsidR="3A20AF4E" w:rsidRPr="007B3A71" w:rsidRDefault="3A20AF4E" w:rsidP="00DE2D18">
            <w:pPr>
              <w:ind w:left="332" w:hanging="360"/>
              <w:jc w:val="both"/>
            </w:pPr>
            <w:r w:rsidRPr="007B3A71">
              <w:rPr>
                <w:rFonts w:eastAsia="Calibri"/>
                <w:sz w:val="22"/>
                <w:szCs w:val="22"/>
              </w:rPr>
              <w:t xml:space="preserve"> </w:t>
            </w:r>
          </w:p>
        </w:tc>
        <w:tc>
          <w:tcPr>
            <w:tcW w:w="3073" w:type="dxa"/>
            <w:tcBorders>
              <w:top w:val="single" w:sz="8" w:space="0" w:color="auto"/>
              <w:left w:val="single" w:sz="8" w:space="0" w:color="auto"/>
              <w:bottom w:val="single" w:sz="8" w:space="0" w:color="auto"/>
              <w:right w:val="single" w:sz="8" w:space="0" w:color="auto"/>
            </w:tcBorders>
          </w:tcPr>
          <w:p w14:paraId="19D65290" w14:textId="2C8EC85E" w:rsidR="3A20AF4E" w:rsidRPr="007B3A71" w:rsidRDefault="3A20AF4E" w:rsidP="000C0760">
            <w:pPr>
              <w:pStyle w:val="ListParagraph"/>
              <w:numPr>
                <w:ilvl w:val="0"/>
                <w:numId w:val="42"/>
              </w:numPr>
              <w:ind w:left="360"/>
            </w:pPr>
            <w:r w:rsidRPr="046C7F10">
              <w:t xml:space="preserve">System </w:t>
            </w:r>
            <w:r w:rsidR="05BBC6D6" w:rsidRPr="046C7F10">
              <w:t>responds</w:t>
            </w:r>
            <w:r w:rsidRPr="046C7F10">
              <w:t xml:space="preserve"> with cannot find mail associated with </w:t>
            </w:r>
            <w:r w:rsidR="484E029C">
              <w:t xml:space="preserve">the </w:t>
            </w:r>
            <w:r w:rsidRPr="046C7F10">
              <w:t>given date.</w:t>
            </w:r>
          </w:p>
        </w:tc>
        <w:tc>
          <w:tcPr>
            <w:tcW w:w="3057" w:type="dxa"/>
            <w:tcBorders>
              <w:top w:val="single" w:sz="8" w:space="0" w:color="auto"/>
              <w:left w:val="single" w:sz="8" w:space="0" w:color="auto"/>
              <w:bottom w:val="single" w:sz="8" w:space="0" w:color="auto"/>
              <w:right w:val="single" w:sz="8" w:space="0" w:color="auto"/>
            </w:tcBorders>
          </w:tcPr>
          <w:p w14:paraId="241A5592" w14:textId="2DF494D2" w:rsidR="2400C51D" w:rsidRDefault="2400C51D" w:rsidP="2400C51D">
            <w:pPr>
              <w:pStyle w:val="ListParagraph"/>
            </w:pPr>
          </w:p>
        </w:tc>
      </w:tr>
    </w:tbl>
    <w:p w14:paraId="7CF35CF5" w14:textId="173CD8E0" w:rsidR="618AF42A" w:rsidRPr="00031B90" w:rsidRDefault="35E9AC34" w:rsidP="000C0760">
      <w:pPr>
        <w:pStyle w:val="Heading4"/>
      </w:pPr>
      <w:bookmarkStart w:id="130" w:name="_Toc875399159"/>
      <w:r>
        <w:lastRenderedPageBreak/>
        <w:t>Use Case Name: Chat</w:t>
      </w:r>
      <w:r w:rsidR="719913C7">
        <w:t>b</w:t>
      </w:r>
      <w:r>
        <w:t>ot - Search Mail by Specific Date Range</w:t>
      </w:r>
      <w:bookmarkEnd w:id="130"/>
    </w:p>
    <w:p w14:paraId="3A0F7C3C" w14:textId="02CCF0E8" w:rsidR="618AF42A" w:rsidRPr="007B3A71" w:rsidRDefault="48F665EF" w:rsidP="001D481F">
      <w:pPr>
        <w:spacing w:before="120" w:after="120"/>
        <w:jc w:val="both"/>
        <w:rPr>
          <w:smallCaps/>
        </w:rPr>
      </w:pPr>
      <w:bookmarkStart w:id="131" w:name="_Toc1662480960"/>
      <w:r w:rsidRPr="005344DA">
        <w:rPr>
          <w:rFonts w:eastAsia="Calibri Light"/>
          <w:b/>
          <w:sz w:val="22"/>
          <w:szCs w:val="22"/>
        </w:rPr>
        <w:t>Summary</w:t>
      </w:r>
      <w:bookmarkEnd w:id="131"/>
      <w:r w:rsidR="22896716" w:rsidRPr="7009D810">
        <w:rPr>
          <w:rFonts w:eastAsia="Calibri Light"/>
          <w:b/>
          <w:bCs/>
          <w:sz w:val="22"/>
          <w:szCs w:val="22"/>
        </w:rPr>
        <w:t>:</w:t>
      </w:r>
      <w:r w:rsidRPr="7009D810">
        <w:rPr>
          <w:rFonts w:eastAsia="Calibri Light"/>
          <w:b/>
          <w:sz w:val="22"/>
          <w:szCs w:val="22"/>
        </w:rPr>
        <w:t xml:space="preserve"> </w:t>
      </w:r>
      <w:r w:rsidRPr="007B3A71">
        <w:rPr>
          <w:rFonts w:eastAsia="Calibri"/>
          <w:sz w:val="22"/>
          <w:szCs w:val="22"/>
        </w:rPr>
        <w:t>The application shall search for mail sent in a date range.</w:t>
      </w:r>
    </w:p>
    <w:p w14:paraId="32F9D5B2" w14:textId="203F9CD5" w:rsidR="618AF42A" w:rsidRPr="007B3A71" w:rsidRDefault="48F665EF" w:rsidP="001D481F">
      <w:pPr>
        <w:spacing w:before="120" w:after="120"/>
        <w:jc w:val="both"/>
        <w:rPr>
          <w:smallCaps/>
        </w:rPr>
      </w:pPr>
      <w:bookmarkStart w:id="132" w:name="_Toc581736203"/>
      <w:r w:rsidRPr="005344DA">
        <w:rPr>
          <w:rFonts w:eastAsia="Calibri Light"/>
          <w:b/>
          <w:sz w:val="22"/>
          <w:szCs w:val="22"/>
        </w:rPr>
        <w:t>Preconditions</w:t>
      </w:r>
      <w:bookmarkEnd w:id="132"/>
      <w:r w:rsidR="7C643144" w:rsidRPr="7009D810">
        <w:rPr>
          <w:rFonts w:eastAsia="Calibri Light"/>
          <w:b/>
          <w:bCs/>
          <w:sz w:val="22"/>
          <w:szCs w:val="22"/>
        </w:rPr>
        <w:t>:</w:t>
      </w:r>
    </w:p>
    <w:p w14:paraId="58FCB1EE" w14:textId="10C869A5" w:rsidR="00C50BC8" w:rsidRDefault="48F665EF" w:rsidP="000C0760">
      <w:pPr>
        <w:pStyle w:val="Preconditionlist"/>
        <w:numPr>
          <w:ilvl w:val="0"/>
          <w:numId w:val="54"/>
        </w:numPr>
        <w:ind w:left="720"/>
        <w:jc w:val="both"/>
      </w:pPr>
      <w:r w:rsidRPr="003C449C">
        <w:t>User must be logged in</w:t>
      </w:r>
    </w:p>
    <w:p w14:paraId="05A6F374" w14:textId="791C2547" w:rsidR="618AF42A" w:rsidRPr="003C449C" w:rsidRDefault="48F665EF" w:rsidP="000C0760">
      <w:pPr>
        <w:pStyle w:val="Preconditionlist"/>
        <w:numPr>
          <w:ilvl w:val="0"/>
          <w:numId w:val="54"/>
        </w:numPr>
        <w:ind w:left="720"/>
        <w:jc w:val="both"/>
      </w:pPr>
      <w:r w:rsidRPr="003C449C">
        <w:t>Chatbot window must be opened</w:t>
      </w:r>
    </w:p>
    <w:p w14:paraId="1977632F" w14:textId="6A8C79DB" w:rsidR="618AF42A" w:rsidRPr="007B3A71" w:rsidRDefault="48F665EF" w:rsidP="001D481F">
      <w:pPr>
        <w:spacing w:before="120" w:after="120"/>
        <w:jc w:val="both"/>
        <w:rPr>
          <w:rFonts w:eastAsia="Calibri"/>
          <w:sz w:val="22"/>
          <w:szCs w:val="22"/>
        </w:rPr>
      </w:pPr>
      <w:bookmarkStart w:id="133" w:name="_Toc2058051433"/>
      <w:r w:rsidRPr="005344DA">
        <w:rPr>
          <w:rFonts w:eastAsia="Calibri Light"/>
          <w:b/>
          <w:sz w:val="22"/>
          <w:szCs w:val="22"/>
        </w:rPr>
        <w:t>Triggers</w:t>
      </w:r>
      <w:bookmarkEnd w:id="133"/>
      <w:r w:rsidR="4DFF8025" w:rsidRPr="38BA6730">
        <w:rPr>
          <w:rFonts w:eastAsia="Calibri Light"/>
          <w:b/>
          <w:bCs/>
          <w:sz w:val="22"/>
          <w:szCs w:val="22"/>
        </w:rPr>
        <w:t xml:space="preserve">: </w:t>
      </w:r>
      <w:r w:rsidRPr="007B3A71">
        <w:rPr>
          <w:rFonts w:eastAsia="Calibri"/>
          <w:sz w:val="22"/>
          <w:szCs w:val="22"/>
        </w:rPr>
        <w:t>User enters the text phrase “search” into the chatbot window.</w:t>
      </w:r>
    </w:p>
    <w:p w14:paraId="2851428F" w14:textId="2B967A4D" w:rsidR="618AF42A" w:rsidRPr="007B3A71" w:rsidRDefault="48F665EF" w:rsidP="001D481F">
      <w:pPr>
        <w:spacing w:before="120" w:after="120"/>
        <w:jc w:val="both"/>
        <w:rPr>
          <w:rFonts w:eastAsia="Calibri Light"/>
          <w:sz w:val="22"/>
          <w:szCs w:val="22"/>
        </w:rPr>
      </w:pPr>
      <w:bookmarkStart w:id="134" w:name="_Toc1139094613"/>
      <w:r w:rsidRPr="005344DA">
        <w:rPr>
          <w:rFonts w:eastAsia="Calibri Light"/>
          <w:b/>
          <w:sz w:val="22"/>
          <w:szCs w:val="22"/>
        </w:rPr>
        <w:t>Basic course of events</w:t>
      </w:r>
      <w:bookmarkEnd w:id="134"/>
      <w:r w:rsidR="00C92B6A" w:rsidRPr="0635A702">
        <w:rPr>
          <w:rFonts w:eastAsia="Calibri Light"/>
          <w:b/>
          <w:bCs/>
          <w:sz w:val="22"/>
          <w:szCs w:val="22"/>
        </w:rPr>
        <w:t xml:space="preserve"> (Scenario</w:t>
      </w:r>
      <w:r w:rsidR="39D6F9C0" w:rsidRPr="47A7A094">
        <w:rPr>
          <w:rFonts w:eastAsia="Calibri Light"/>
          <w:b/>
          <w:bCs/>
          <w:sz w:val="22"/>
          <w:szCs w:val="22"/>
        </w:rPr>
        <w:t>)</w:t>
      </w:r>
      <w:r w:rsidR="00534DD1" w:rsidRPr="0635A702">
        <w:rPr>
          <w:rFonts w:eastAsia="Calibri Light"/>
          <w:b/>
          <w:bCs/>
          <w:sz w:val="22"/>
          <w:szCs w:val="22"/>
        </w:rPr>
        <w:t>:</w:t>
      </w:r>
    </w:p>
    <w:tbl>
      <w:tblPr>
        <w:tblStyle w:val="TableGrid"/>
        <w:tblW w:w="9360" w:type="dxa"/>
        <w:tblLook w:val="04A0" w:firstRow="1" w:lastRow="0" w:firstColumn="1" w:lastColumn="0" w:noHBand="0" w:noVBand="1"/>
      </w:tblPr>
      <w:tblGrid>
        <w:gridCol w:w="3125"/>
        <w:gridCol w:w="3178"/>
        <w:gridCol w:w="3057"/>
      </w:tblGrid>
      <w:tr w:rsidR="00011C58" w:rsidRPr="007B3A71" w14:paraId="4DABE093" w14:textId="5266B4CD" w:rsidTr="00B97BB3">
        <w:trPr>
          <w:cantSplit/>
          <w:tblHeader/>
        </w:trPr>
        <w:tc>
          <w:tcPr>
            <w:tcW w:w="3125" w:type="dxa"/>
            <w:tcBorders>
              <w:top w:val="single" w:sz="8" w:space="0" w:color="auto"/>
              <w:left w:val="single" w:sz="8" w:space="0" w:color="auto"/>
              <w:bottom w:val="single" w:sz="8" w:space="0" w:color="auto"/>
              <w:right w:val="single" w:sz="8" w:space="0" w:color="auto"/>
            </w:tcBorders>
            <w:shd w:val="clear" w:color="auto" w:fill="313897"/>
          </w:tcPr>
          <w:p w14:paraId="5A147471" w14:textId="62A59FEA" w:rsidR="3A20AF4E" w:rsidRPr="007B3A71" w:rsidRDefault="3A20AF4E" w:rsidP="004F30D7">
            <w:pPr>
              <w:pStyle w:val="TableHeader"/>
            </w:pPr>
            <w:r w:rsidRPr="007B3A71">
              <w:rPr>
                <w:rFonts w:eastAsia="Calibri"/>
              </w:rPr>
              <w:t>Actor</w:t>
            </w:r>
          </w:p>
        </w:tc>
        <w:tc>
          <w:tcPr>
            <w:tcW w:w="3178" w:type="dxa"/>
            <w:tcBorders>
              <w:top w:val="single" w:sz="8" w:space="0" w:color="auto"/>
              <w:left w:val="single" w:sz="8" w:space="0" w:color="auto"/>
              <w:bottom w:val="single" w:sz="8" w:space="0" w:color="auto"/>
              <w:right w:val="single" w:sz="8" w:space="0" w:color="auto"/>
            </w:tcBorders>
            <w:shd w:val="clear" w:color="auto" w:fill="313897"/>
          </w:tcPr>
          <w:p w14:paraId="36D327D7" w14:textId="754CF1B8" w:rsidR="3A20AF4E" w:rsidRPr="007B3A71" w:rsidRDefault="3A20AF4E" w:rsidP="004F30D7">
            <w:pPr>
              <w:pStyle w:val="TableHeader"/>
            </w:pPr>
            <w:r w:rsidRPr="007B3A71">
              <w:rPr>
                <w:rFonts w:eastAsia="Calibri"/>
              </w:rPr>
              <w:t>System</w:t>
            </w:r>
          </w:p>
        </w:tc>
        <w:tc>
          <w:tcPr>
            <w:tcW w:w="3057" w:type="dxa"/>
            <w:tcBorders>
              <w:top w:val="single" w:sz="8" w:space="0" w:color="auto"/>
              <w:left w:val="single" w:sz="8" w:space="0" w:color="auto"/>
              <w:bottom w:val="single" w:sz="8" w:space="0" w:color="auto"/>
              <w:right w:val="single" w:sz="8" w:space="0" w:color="auto"/>
            </w:tcBorders>
            <w:shd w:val="clear" w:color="auto" w:fill="313897"/>
          </w:tcPr>
          <w:p w14:paraId="41B078DD" w14:textId="11955C14" w:rsidR="2643403C" w:rsidRPr="7009D810" w:rsidRDefault="2643403C" w:rsidP="004F30D7">
            <w:pPr>
              <w:pStyle w:val="TableHeader"/>
              <w:rPr>
                <w:rFonts w:eastAsia="Calibri"/>
              </w:rPr>
            </w:pPr>
            <w:r w:rsidRPr="7009D810">
              <w:rPr>
                <w:rFonts w:eastAsia="Calibri"/>
              </w:rPr>
              <w:t>Screen</w:t>
            </w:r>
          </w:p>
        </w:tc>
      </w:tr>
      <w:tr w:rsidR="3A20AF4E" w:rsidRPr="007B3A71" w14:paraId="4E51E362" w14:textId="38046861" w:rsidTr="00CB2AB3">
        <w:trPr>
          <w:cantSplit/>
        </w:trPr>
        <w:tc>
          <w:tcPr>
            <w:tcW w:w="3125" w:type="dxa"/>
            <w:tcBorders>
              <w:top w:val="single" w:sz="8" w:space="0" w:color="auto"/>
              <w:left w:val="single" w:sz="8" w:space="0" w:color="auto"/>
              <w:bottom w:val="single" w:sz="8" w:space="0" w:color="auto"/>
              <w:right w:val="single" w:sz="8" w:space="0" w:color="auto"/>
            </w:tcBorders>
          </w:tcPr>
          <w:p w14:paraId="616C0EB2" w14:textId="6305653F" w:rsidR="3A20AF4E" w:rsidRPr="007B3A71" w:rsidRDefault="3A20AF4E" w:rsidP="000C0760">
            <w:pPr>
              <w:pStyle w:val="ListParagraph"/>
              <w:numPr>
                <w:ilvl w:val="0"/>
                <w:numId w:val="3"/>
              </w:numPr>
              <w:ind w:left="331" w:hanging="331"/>
            </w:pPr>
            <w:r w:rsidRPr="046C7F10">
              <w:t>User types in “search</w:t>
            </w:r>
            <w:r w:rsidR="00B97BB3">
              <w:t xml:space="preserve"> [start date] [end date]</w:t>
            </w:r>
            <w:r w:rsidRPr="046C7F10">
              <w:t>” into the chatbot window.</w:t>
            </w:r>
          </w:p>
        </w:tc>
        <w:tc>
          <w:tcPr>
            <w:tcW w:w="3178" w:type="dxa"/>
            <w:tcBorders>
              <w:top w:val="single" w:sz="8" w:space="0" w:color="auto"/>
              <w:left w:val="single" w:sz="8" w:space="0" w:color="auto"/>
              <w:bottom w:val="single" w:sz="8" w:space="0" w:color="auto"/>
              <w:right w:val="single" w:sz="8" w:space="0" w:color="auto"/>
            </w:tcBorders>
          </w:tcPr>
          <w:p w14:paraId="6A61976B" w14:textId="3E9900AA" w:rsidR="3A20AF4E" w:rsidRPr="007B3A71" w:rsidRDefault="3A20AF4E" w:rsidP="00B95C82">
            <w:pPr>
              <w:ind w:left="332" w:hanging="360"/>
              <w:rPr>
                <w:rFonts w:eastAsia="Calibri"/>
              </w:rPr>
            </w:pPr>
            <w:r w:rsidRPr="046C7F10">
              <w:rPr>
                <w:rFonts w:eastAsia="Calibri"/>
              </w:rPr>
              <w:t xml:space="preserve"> </w:t>
            </w:r>
          </w:p>
        </w:tc>
        <w:tc>
          <w:tcPr>
            <w:tcW w:w="3057" w:type="dxa"/>
            <w:tcBorders>
              <w:top w:val="single" w:sz="8" w:space="0" w:color="auto"/>
              <w:left w:val="single" w:sz="8" w:space="0" w:color="auto"/>
              <w:bottom w:val="single" w:sz="8" w:space="0" w:color="auto"/>
              <w:right w:val="single" w:sz="8" w:space="0" w:color="auto"/>
            </w:tcBorders>
          </w:tcPr>
          <w:p w14:paraId="7965540D" w14:textId="62655CE8" w:rsidR="7009D810" w:rsidRDefault="7009D810" w:rsidP="7009D810">
            <w:pPr>
              <w:rPr>
                <w:rFonts w:eastAsia="Calibri"/>
              </w:rPr>
            </w:pPr>
          </w:p>
        </w:tc>
      </w:tr>
      <w:tr w:rsidR="3A20AF4E" w:rsidRPr="007B3A71" w14:paraId="561DA2AC" w14:textId="6FC8B3D1" w:rsidTr="00CB2AB3">
        <w:trPr>
          <w:cantSplit/>
        </w:trPr>
        <w:tc>
          <w:tcPr>
            <w:tcW w:w="3125" w:type="dxa"/>
            <w:tcBorders>
              <w:top w:val="single" w:sz="8" w:space="0" w:color="auto"/>
              <w:left w:val="single" w:sz="8" w:space="0" w:color="auto"/>
              <w:bottom w:val="single" w:sz="8" w:space="0" w:color="auto"/>
              <w:right w:val="single" w:sz="8" w:space="0" w:color="auto"/>
            </w:tcBorders>
          </w:tcPr>
          <w:p w14:paraId="25393E12" w14:textId="45F9C411" w:rsidR="3A20AF4E" w:rsidRPr="007B3A71" w:rsidRDefault="3A20AF4E" w:rsidP="000C0760">
            <w:pPr>
              <w:pStyle w:val="ListParagraph"/>
              <w:numPr>
                <w:ilvl w:val="0"/>
                <w:numId w:val="3"/>
              </w:numPr>
              <w:ind w:left="331" w:hanging="331"/>
            </w:pPr>
            <w:r w:rsidRPr="046C7F10">
              <w:t>User hits enter on their device’s keyboard.</w:t>
            </w:r>
          </w:p>
        </w:tc>
        <w:tc>
          <w:tcPr>
            <w:tcW w:w="3178" w:type="dxa"/>
            <w:tcBorders>
              <w:top w:val="single" w:sz="8" w:space="0" w:color="auto"/>
              <w:left w:val="single" w:sz="8" w:space="0" w:color="auto"/>
              <w:bottom w:val="single" w:sz="8" w:space="0" w:color="auto"/>
              <w:right w:val="single" w:sz="8" w:space="0" w:color="auto"/>
            </w:tcBorders>
          </w:tcPr>
          <w:p w14:paraId="6002A299" w14:textId="6DAFEF92" w:rsidR="3A20AF4E" w:rsidRPr="007B3A71" w:rsidRDefault="3A20AF4E" w:rsidP="00B95C82">
            <w:pPr>
              <w:ind w:left="332" w:hanging="360"/>
              <w:rPr>
                <w:rFonts w:eastAsia="Calibri"/>
              </w:rPr>
            </w:pPr>
            <w:r w:rsidRPr="046C7F10">
              <w:rPr>
                <w:rFonts w:eastAsia="Calibri"/>
              </w:rPr>
              <w:t xml:space="preserve"> </w:t>
            </w:r>
          </w:p>
        </w:tc>
        <w:tc>
          <w:tcPr>
            <w:tcW w:w="3057" w:type="dxa"/>
            <w:tcBorders>
              <w:top w:val="single" w:sz="8" w:space="0" w:color="auto"/>
              <w:left w:val="single" w:sz="8" w:space="0" w:color="auto"/>
              <w:bottom w:val="single" w:sz="8" w:space="0" w:color="auto"/>
              <w:right w:val="single" w:sz="8" w:space="0" w:color="auto"/>
            </w:tcBorders>
          </w:tcPr>
          <w:p w14:paraId="24378F55" w14:textId="318833F3" w:rsidR="7009D810" w:rsidRDefault="7009D810" w:rsidP="7009D810">
            <w:pPr>
              <w:rPr>
                <w:rFonts w:eastAsia="Calibri"/>
              </w:rPr>
            </w:pPr>
          </w:p>
        </w:tc>
      </w:tr>
      <w:tr w:rsidR="3A20AF4E" w:rsidRPr="007B3A71" w14:paraId="515DCF32" w14:textId="1F5B8CE9" w:rsidTr="00CB2AB3">
        <w:trPr>
          <w:cantSplit/>
        </w:trPr>
        <w:tc>
          <w:tcPr>
            <w:tcW w:w="3125" w:type="dxa"/>
            <w:tcBorders>
              <w:top w:val="single" w:sz="8" w:space="0" w:color="auto"/>
              <w:left w:val="single" w:sz="8" w:space="0" w:color="auto"/>
              <w:bottom w:val="single" w:sz="8" w:space="0" w:color="auto"/>
              <w:right w:val="single" w:sz="8" w:space="0" w:color="auto"/>
            </w:tcBorders>
          </w:tcPr>
          <w:p w14:paraId="00656431" w14:textId="0FF68BE9" w:rsidR="3A20AF4E" w:rsidRPr="007B3A71" w:rsidRDefault="3A20AF4E" w:rsidP="00B95C82">
            <w:pPr>
              <w:ind w:left="332" w:hanging="360"/>
              <w:rPr>
                <w:rFonts w:eastAsia="Calibri"/>
              </w:rPr>
            </w:pPr>
            <w:r w:rsidRPr="046C7F10">
              <w:rPr>
                <w:rFonts w:eastAsia="Calibri"/>
              </w:rPr>
              <w:t xml:space="preserve"> </w:t>
            </w:r>
          </w:p>
        </w:tc>
        <w:tc>
          <w:tcPr>
            <w:tcW w:w="3178" w:type="dxa"/>
            <w:tcBorders>
              <w:top w:val="single" w:sz="8" w:space="0" w:color="auto"/>
              <w:left w:val="single" w:sz="8" w:space="0" w:color="auto"/>
              <w:bottom w:val="single" w:sz="8" w:space="0" w:color="auto"/>
              <w:right w:val="single" w:sz="8" w:space="0" w:color="auto"/>
            </w:tcBorders>
          </w:tcPr>
          <w:p w14:paraId="40E39A19" w14:textId="16E70DAE" w:rsidR="3A20AF4E" w:rsidRPr="007B3A71" w:rsidRDefault="3A20AF4E" w:rsidP="000C0760">
            <w:pPr>
              <w:pStyle w:val="ListParagraph"/>
              <w:numPr>
                <w:ilvl w:val="0"/>
                <w:numId w:val="3"/>
              </w:numPr>
              <w:ind w:left="331" w:hanging="331"/>
            </w:pPr>
            <w:r w:rsidRPr="046C7F10">
              <w:t xml:space="preserve">System responds </w:t>
            </w:r>
            <w:r w:rsidR="3CF07C4D">
              <w:t>by</w:t>
            </w:r>
            <w:r w:rsidRPr="046C7F10">
              <w:t xml:space="preserve"> listing all mail </w:t>
            </w:r>
            <w:r w:rsidR="00B97BB3">
              <w:t>that was received within the given date range</w:t>
            </w:r>
            <w:r w:rsidRPr="046C7F10">
              <w:t>.</w:t>
            </w:r>
          </w:p>
        </w:tc>
        <w:tc>
          <w:tcPr>
            <w:tcW w:w="3057" w:type="dxa"/>
            <w:tcBorders>
              <w:top w:val="single" w:sz="8" w:space="0" w:color="auto"/>
              <w:left w:val="single" w:sz="8" w:space="0" w:color="auto"/>
              <w:bottom w:val="single" w:sz="8" w:space="0" w:color="auto"/>
              <w:right w:val="single" w:sz="8" w:space="0" w:color="auto"/>
            </w:tcBorders>
          </w:tcPr>
          <w:p w14:paraId="2DFC82ED" w14:textId="73023095" w:rsidR="7009D810" w:rsidRDefault="7009D810" w:rsidP="7009D810">
            <w:pPr>
              <w:pStyle w:val="ListParagraph"/>
            </w:pPr>
          </w:p>
        </w:tc>
      </w:tr>
    </w:tbl>
    <w:p w14:paraId="33801849" w14:textId="18578385" w:rsidR="618AF42A" w:rsidRPr="007B3A71" w:rsidRDefault="48F665EF" w:rsidP="00DE2D18">
      <w:pPr>
        <w:spacing w:before="120" w:after="120"/>
        <w:jc w:val="both"/>
        <w:rPr>
          <w:smallCaps/>
        </w:rPr>
      </w:pPr>
      <w:bookmarkStart w:id="135" w:name="_Toc2376944"/>
      <w:r w:rsidRPr="005344DA">
        <w:rPr>
          <w:rFonts w:eastAsia="Calibri Light"/>
          <w:b/>
          <w:sz w:val="22"/>
          <w:szCs w:val="22"/>
        </w:rPr>
        <w:t>Alternative course of events:</w:t>
      </w:r>
      <w:bookmarkEnd w:id="135"/>
    </w:p>
    <w:p w14:paraId="7B0F53A7" w14:textId="3FE33CA7" w:rsidR="618AF42A" w:rsidRPr="00C50BC8" w:rsidRDefault="48F665EF" w:rsidP="000C0760">
      <w:pPr>
        <w:pStyle w:val="ListParagraph"/>
        <w:numPr>
          <w:ilvl w:val="0"/>
          <w:numId w:val="64"/>
        </w:numPr>
        <w:spacing w:before="120" w:after="120"/>
        <w:jc w:val="both"/>
        <w:rPr>
          <w:caps/>
        </w:rPr>
      </w:pPr>
      <w:r w:rsidRPr="00C50BC8">
        <w:rPr>
          <w:rFonts w:eastAsia="Calibri Light"/>
          <w:b/>
          <w:sz w:val="22"/>
          <w:szCs w:val="22"/>
        </w:rPr>
        <w:t xml:space="preserve">Uses </w:t>
      </w:r>
      <w:r w:rsidR="00F63CCB" w:rsidRPr="00C50BC8">
        <w:rPr>
          <w:rFonts w:eastAsia="Calibri Light"/>
          <w:b/>
          <w:sz w:val="22"/>
          <w:szCs w:val="22"/>
        </w:rPr>
        <w:t>C</w:t>
      </w:r>
      <w:r w:rsidRPr="00C50BC8">
        <w:rPr>
          <w:rFonts w:eastAsia="Calibri Light"/>
          <w:b/>
          <w:sz w:val="22"/>
          <w:szCs w:val="22"/>
        </w:rPr>
        <w:t xml:space="preserve">hatbot </w:t>
      </w:r>
      <w:r w:rsidR="00BD4F27">
        <w:rPr>
          <w:rFonts w:eastAsia="Calibri Light"/>
          <w:b/>
          <w:sz w:val="22"/>
          <w:szCs w:val="22"/>
        </w:rPr>
        <w:t>R</w:t>
      </w:r>
      <w:r w:rsidRPr="00C50BC8">
        <w:rPr>
          <w:rFonts w:eastAsia="Calibri Light"/>
          <w:b/>
          <w:sz w:val="22"/>
          <w:szCs w:val="22"/>
        </w:rPr>
        <w:t xml:space="preserve">eturn </w:t>
      </w:r>
      <w:r w:rsidR="00BD4F27">
        <w:rPr>
          <w:rFonts w:eastAsia="Calibri Light"/>
          <w:b/>
          <w:sz w:val="22"/>
          <w:szCs w:val="22"/>
        </w:rPr>
        <w:t>B</w:t>
      </w:r>
      <w:r w:rsidRPr="00C50BC8">
        <w:rPr>
          <w:rFonts w:eastAsia="Calibri Light"/>
          <w:b/>
          <w:sz w:val="22"/>
          <w:szCs w:val="22"/>
        </w:rPr>
        <w:t>utton</w:t>
      </w:r>
      <w:r w:rsidR="00BD4F27">
        <w:rPr>
          <w:rFonts w:eastAsia="Calibri Light"/>
          <w:b/>
          <w:sz w:val="22"/>
          <w:szCs w:val="22"/>
        </w:rPr>
        <w:t>:</w:t>
      </w:r>
    </w:p>
    <w:tbl>
      <w:tblPr>
        <w:tblStyle w:val="TableGrid"/>
        <w:tblW w:w="9360" w:type="dxa"/>
        <w:tblLook w:val="04A0" w:firstRow="1" w:lastRow="0" w:firstColumn="1" w:lastColumn="0" w:noHBand="0" w:noVBand="1"/>
      </w:tblPr>
      <w:tblGrid>
        <w:gridCol w:w="3127"/>
        <w:gridCol w:w="3124"/>
        <w:gridCol w:w="3109"/>
      </w:tblGrid>
      <w:tr w:rsidR="3A20AF4E" w:rsidRPr="007B3A71" w14:paraId="5BA3F6EE" w14:textId="6665A746" w:rsidTr="00B56947">
        <w:trPr>
          <w:tblHeader/>
        </w:trPr>
        <w:tc>
          <w:tcPr>
            <w:tcW w:w="4680" w:type="dxa"/>
            <w:tcBorders>
              <w:top w:val="single" w:sz="8" w:space="0" w:color="auto"/>
              <w:left w:val="single" w:sz="8" w:space="0" w:color="auto"/>
              <w:bottom w:val="single" w:sz="8" w:space="0" w:color="auto"/>
              <w:right w:val="single" w:sz="8" w:space="0" w:color="auto"/>
            </w:tcBorders>
            <w:shd w:val="clear" w:color="auto" w:fill="313897"/>
          </w:tcPr>
          <w:p w14:paraId="72101195" w14:textId="4AC5E544" w:rsidR="3A20AF4E" w:rsidRPr="007B3A71" w:rsidRDefault="3A20AF4E" w:rsidP="004F30D7">
            <w:pPr>
              <w:pStyle w:val="TableHeader"/>
            </w:pPr>
            <w:r w:rsidRPr="007B3A71">
              <w:rPr>
                <w:rFonts w:eastAsia="Calibri"/>
              </w:rPr>
              <w:t>Actor</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2E2C10B1" w14:textId="073452AD" w:rsidR="3A20AF4E" w:rsidRPr="007B3A71" w:rsidRDefault="3A20AF4E" w:rsidP="004F30D7">
            <w:pPr>
              <w:pStyle w:val="TableHeader"/>
            </w:pPr>
            <w:r w:rsidRPr="007B3A71">
              <w:rPr>
                <w:rFonts w:eastAsia="Calibri"/>
              </w:rPr>
              <w:t>System</w:t>
            </w:r>
          </w:p>
        </w:tc>
        <w:tc>
          <w:tcPr>
            <w:tcW w:w="4680" w:type="dxa"/>
            <w:tcBorders>
              <w:top w:val="single" w:sz="8" w:space="0" w:color="auto"/>
              <w:left w:val="single" w:sz="8" w:space="0" w:color="auto"/>
              <w:bottom w:val="single" w:sz="8" w:space="0" w:color="auto"/>
              <w:right w:val="single" w:sz="8" w:space="0" w:color="auto"/>
            </w:tcBorders>
            <w:shd w:val="clear" w:color="auto" w:fill="313897"/>
          </w:tcPr>
          <w:p w14:paraId="665E6059" w14:textId="59725379" w:rsidR="24701B8A" w:rsidRPr="7009D810" w:rsidRDefault="24701B8A" w:rsidP="004F30D7">
            <w:pPr>
              <w:pStyle w:val="TableHeader"/>
              <w:rPr>
                <w:rFonts w:eastAsia="Calibri"/>
              </w:rPr>
            </w:pPr>
            <w:r w:rsidRPr="7009D810">
              <w:rPr>
                <w:rFonts w:eastAsia="Calibri"/>
              </w:rPr>
              <w:t>Screen</w:t>
            </w:r>
          </w:p>
        </w:tc>
      </w:tr>
      <w:tr w:rsidR="3A20AF4E" w:rsidRPr="007B3A71" w14:paraId="2E2394CB" w14:textId="64A83A6A" w:rsidTr="00B56947">
        <w:tc>
          <w:tcPr>
            <w:tcW w:w="4680" w:type="dxa"/>
            <w:tcBorders>
              <w:top w:val="single" w:sz="8" w:space="0" w:color="auto"/>
              <w:left w:val="single" w:sz="8" w:space="0" w:color="auto"/>
              <w:bottom w:val="single" w:sz="8" w:space="0" w:color="auto"/>
              <w:right w:val="single" w:sz="8" w:space="0" w:color="auto"/>
            </w:tcBorders>
          </w:tcPr>
          <w:p w14:paraId="4A8658C7" w14:textId="1E1A7563" w:rsidR="3A20AF4E" w:rsidRPr="007B3A71" w:rsidRDefault="3A20AF4E" w:rsidP="000C0760">
            <w:pPr>
              <w:pStyle w:val="ListParagraph"/>
              <w:numPr>
                <w:ilvl w:val="0"/>
                <w:numId w:val="21"/>
              </w:numPr>
              <w:ind w:left="332"/>
            </w:pPr>
            <w:r w:rsidRPr="046C7F10">
              <w:t>User taps on the return button in the chatbot window.</w:t>
            </w:r>
          </w:p>
        </w:tc>
        <w:tc>
          <w:tcPr>
            <w:tcW w:w="4680" w:type="dxa"/>
            <w:tcBorders>
              <w:top w:val="single" w:sz="8" w:space="0" w:color="auto"/>
              <w:left w:val="single" w:sz="8" w:space="0" w:color="auto"/>
              <w:bottom w:val="single" w:sz="8" w:space="0" w:color="auto"/>
              <w:right w:val="single" w:sz="8" w:space="0" w:color="auto"/>
            </w:tcBorders>
          </w:tcPr>
          <w:p w14:paraId="3EE9EC65" w14:textId="13498663" w:rsidR="3A20AF4E" w:rsidRPr="007B3A71" w:rsidRDefault="3A20AF4E" w:rsidP="00DE2D18">
            <w:pPr>
              <w:jc w:val="both"/>
              <w:rPr>
                <w:rFonts w:eastAsia="Calibri"/>
                <w:sz w:val="22"/>
                <w:szCs w:val="22"/>
              </w:rPr>
            </w:pPr>
            <w:r w:rsidRPr="007B3A71">
              <w:rPr>
                <w:rFonts w:eastAsia="Calibri"/>
                <w:sz w:val="22"/>
                <w:szCs w:val="22"/>
              </w:rPr>
              <w:t xml:space="preserve"> </w:t>
            </w:r>
          </w:p>
        </w:tc>
        <w:tc>
          <w:tcPr>
            <w:tcW w:w="4680" w:type="dxa"/>
            <w:tcBorders>
              <w:top w:val="single" w:sz="8" w:space="0" w:color="auto"/>
              <w:left w:val="single" w:sz="8" w:space="0" w:color="auto"/>
              <w:bottom w:val="single" w:sz="8" w:space="0" w:color="auto"/>
              <w:right w:val="single" w:sz="8" w:space="0" w:color="auto"/>
            </w:tcBorders>
          </w:tcPr>
          <w:p w14:paraId="4D242E1C" w14:textId="2E4514B8" w:rsidR="7009D810" w:rsidRDefault="7009D810" w:rsidP="7009D810">
            <w:pPr>
              <w:rPr>
                <w:rFonts w:eastAsia="Calibri"/>
                <w:sz w:val="22"/>
                <w:szCs w:val="22"/>
              </w:rPr>
            </w:pPr>
          </w:p>
        </w:tc>
      </w:tr>
    </w:tbl>
    <w:p w14:paraId="575F5203" w14:textId="02C7A604" w:rsidR="618AF42A" w:rsidRPr="00C50BC8" w:rsidRDefault="48F665EF" w:rsidP="000C0760">
      <w:pPr>
        <w:pStyle w:val="ListParagraph"/>
        <w:numPr>
          <w:ilvl w:val="0"/>
          <w:numId w:val="64"/>
        </w:numPr>
        <w:spacing w:before="120" w:after="120"/>
        <w:jc w:val="both"/>
        <w:rPr>
          <w:b/>
          <w:sz w:val="22"/>
          <w:szCs w:val="22"/>
        </w:rPr>
      </w:pPr>
      <w:r w:rsidRPr="00C50BC8">
        <w:rPr>
          <w:rFonts w:eastAsia="Calibri Light"/>
          <w:b/>
          <w:sz w:val="22"/>
          <w:szCs w:val="22"/>
        </w:rPr>
        <w:t xml:space="preserve">Cannot </w:t>
      </w:r>
      <w:r w:rsidR="008C727B">
        <w:rPr>
          <w:rFonts w:eastAsia="Calibri Light"/>
          <w:b/>
          <w:sz w:val="22"/>
          <w:szCs w:val="22"/>
        </w:rPr>
        <w:t>F</w:t>
      </w:r>
      <w:r w:rsidRPr="00C50BC8">
        <w:rPr>
          <w:rFonts w:eastAsia="Calibri Light"/>
          <w:b/>
          <w:sz w:val="22"/>
          <w:szCs w:val="22"/>
        </w:rPr>
        <w:t xml:space="preserve">ind </w:t>
      </w:r>
      <w:r w:rsidR="008C727B">
        <w:rPr>
          <w:rFonts w:eastAsia="Calibri Light"/>
          <w:b/>
          <w:sz w:val="22"/>
          <w:szCs w:val="22"/>
        </w:rPr>
        <w:t>M</w:t>
      </w:r>
      <w:r w:rsidRPr="00C50BC8">
        <w:rPr>
          <w:rFonts w:eastAsia="Calibri Light"/>
          <w:b/>
          <w:sz w:val="22"/>
          <w:szCs w:val="22"/>
        </w:rPr>
        <w:t xml:space="preserve">ail by </w:t>
      </w:r>
      <w:r w:rsidR="008C727B">
        <w:rPr>
          <w:rFonts w:eastAsia="Calibri Light"/>
          <w:b/>
          <w:sz w:val="22"/>
          <w:szCs w:val="22"/>
        </w:rPr>
        <w:t>D</w:t>
      </w:r>
      <w:r w:rsidRPr="00C50BC8">
        <w:rPr>
          <w:rFonts w:eastAsia="Calibri Light"/>
          <w:b/>
          <w:sz w:val="22"/>
          <w:szCs w:val="22"/>
        </w:rPr>
        <w:t>ate</w:t>
      </w:r>
      <w:r w:rsidR="008C727B">
        <w:rPr>
          <w:rFonts w:eastAsia="Calibri Light"/>
          <w:b/>
          <w:sz w:val="22"/>
          <w:szCs w:val="22"/>
        </w:rPr>
        <w:t>:</w:t>
      </w:r>
    </w:p>
    <w:tbl>
      <w:tblPr>
        <w:tblStyle w:val="TableGrid"/>
        <w:tblW w:w="9360" w:type="dxa"/>
        <w:tblLook w:val="04A0" w:firstRow="1" w:lastRow="0" w:firstColumn="1" w:lastColumn="0" w:noHBand="0" w:noVBand="1"/>
      </w:tblPr>
      <w:tblGrid>
        <w:gridCol w:w="3230"/>
        <w:gridCol w:w="3073"/>
        <w:gridCol w:w="3057"/>
      </w:tblGrid>
      <w:tr w:rsidR="3A20AF4E" w:rsidRPr="007B3A71" w14:paraId="569C9EFC" w14:textId="75DA0CFA" w:rsidTr="004A6E5F">
        <w:trPr>
          <w:tblHeader/>
        </w:trPr>
        <w:tc>
          <w:tcPr>
            <w:tcW w:w="3230" w:type="dxa"/>
            <w:tcBorders>
              <w:top w:val="single" w:sz="8" w:space="0" w:color="auto"/>
              <w:left w:val="single" w:sz="8" w:space="0" w:color="auto"/>
              <w:bottom w:val="single" w:sz="8" w:space="0" w:color="auto"/>
              <w:right w:val="single" w:sz="8" w:space="0" w:color="auto"/>
            </w:tcBorders>
            <w:shd w:val="clear" w:color="auto" w:fill="313897"/>
          </w:tcPr>
          <w:p w14:paraId="769FB8EB" w14:textId="6785E0D4" w:rsidR="3A20AF4E" w:rsidRPr="007B3A71" w:rsidRDefault="3A20AF4E" w:rsidP="004F30D7">
            <w:pPr>
              <w:pStyle w:val="TableHeader"/>
            </w:pPr>
            <w:r w:rsidRPr="007B3A71">
              <w:rPr>
                <w:rFonts w:eastAsia="Calibri"/>
              </w:rPr>
              <w:t>Actor</w:t>
            </w:r>
          </w:p>
        </w:tc>
        <w:tc>
          <w:tcPr>
            <w:tcW w:w="3073" w:type="dxa"/>
            <w:tcBorders>
              <w:top w:val="single" w:sz="8" w:space="0" w:color="auto"/>
              <w:left w:val="single" w:sz="8" w:space="0" w:color="auto"/>
              <w:bottom w:val="single" w:sz="8" w:space="0" w:color="auto"/>
              <w:right w:val="single" w:sz="8" w:space="0" w:color="auto"/>
            </w:tcBorders>
            <w:shd w:val="clear" w:color="auto" w:fill="313897"/>
          </w:tcPr>
          <w:p w14:paraId="5BED609A" w14:textId="32A63F08" w:rsidR="3A20AF4E" w:rsidRPr="007B3A71" w:rsidRDefault="3A20AF4E" w:rsidP="004F30D7">
            <w:pPr>
              <w:pStyle w:val="TableHeader"/>
            </w:pPr>
            <w:r w:rsidRPr="007B3A71">
              <w:rPr>
                <w:rFonts w:eastAsia="Calibri"/>
              </w:rPr>
              <w:t>System</w:t>
            </w:r>
          </w:p>
        </w:tc>
        <w:tc>
          <w:tcPr>
            <w:tcW w:w="3057" w:type="dxa"/>
            <w:tcBorders>
              <w:top w:val="single" w:sz="8" w:space="0" w:color="auto"/>
              <w:left w:val="single" w:sz="8" w:space="0" w:color="auto"/>
              <w:bottom w:val="single" w:sz="8" w:space="0" w:color="auto"/>
              <w:right w:val="single" w:sz="8" w:space="0" w:color="auto"/>
            </w:tcBorders>
            <w:shd w:val="clear" w:color="auto" w:fill="313897"/>
          </w:tcPr>
          <w:p w14:paraId="2EC6DEE7" w14:textId="48C64588" w:rsidR="1ADF3E9F" w:rsidRPr="7009D810" w:rsidRDefault="1ADF3E9F" w:rsidP="004F30D7">
            <w:pPr>
              <w:pStyle w:val="TableHeader"/>
              <w:rPr>
                <w:rFonts w:eastAsia="Calibri"/>
              </w:rPr>
            </w:pPr>
            <w:r w:rsidRPr="7009D810">
              <w:rPr>
                <w:rFonts w:eastAsia="Calibri"/>
              </w:rPr>
              <w:t>Screen</w:t>
            </w:r>
          </w:p>
        </w:tc>
      </w:tr>
      <w:tr w:rsidR="3A20AF4E" w:rsidRPr="007B3A71" w14:paraId="61A51DDF" w14:textId="50BE1B07" w:rsidTr="004A6E5F">
        <w:tc>
          <w:tcPr>
            <w:tcW w:w="3230" w:type="dxa"/>
            <w:tcBorders>
              <w:top w:val="single" w:sz="8" w:space="0" w:color="auto"/>
              <w:left w:val="single" w:sz="8" w:space="0" w:color="auto"/>
              <w:bottom w:val="single" w:sz="8" w:space="0" w:color="auto"/>
              <w:right w:val="single" w:sz="8" w:space="0" w:color="auto"/>
            </w:tcBorders>
          </w:tcPr>
          <w:p w14:paraId="3B51481A" w14:textId="27001242" w:rsidR="3A20AF4E" w:rsidRPr="007B3A71" w:rsidRDefault="3A20AF4E" w:rsidP="00004E1C">
            <w:pPr>
              <w:ind w:left="332" w:hanging="332"/>
              <w:rPr>
                <w:rFonts w:eastAsia="Calibri"/>
                <w:sz w:val="22"/>
                <w:szCs w:val="22"/>
              </w:rPr>
            </w:pPr>
            <w:r w:rsidRPr="007B3A71">
              <w:rPr>
                <w:rFonts w:eastAsia="Calibri"/>
                <w:sz w:val="22"/>
                <w:szCs w:val="22"/>
              </w:rPr>
              <w:t xml:space="preserve"> </w:t>
            </w:r>
          </w:p>
        </w:tc>
        <w:tc>
          <w:tcPr>
            <w:tcW w:w="3073" w:type="dxa"/>
            <w:tcBorders>
              <w:top w:val="single" w:sz="8" w:space="0" w:color="auto"/>
              <w:left w:val="single" w:sz="8" w:space="0" w:color="auto"/>
              <w:bottom w:val="single" w:sz="8" w:space="0" w:color="auto"/>
              <w:right w:val="single" w:sz="8" w:space="0" w:color="auto"/>
            </w:tcBorders>
          </w:tcPr>
          <w:p w14:paraId="30412D7F" w14:textId="1BA6E35A" w:rsidR="3A20AF4E" w:rsidRPr="007B3A71" w:rsidRDefault="3A20AF4E" w:rsidP="000C0760">
            <w:pPr>
              <w:pStyle w:val="ListParagraph"/>
              <w:numPr>
                <w:ilvl w:val="0"/>
                <w:numId w:val="20"/>
              </w:numPr>
            </w:pPr>
            <w:r w:rsidRPr="046C7F10">
              <w:t xml:space="preserve">System </w:t>
            </w:r>
            <w:r w:rsidR="5A722CE5">
              <w:t>responds</w:t>
            </w:r>
            <w:r w:rsidRPr="046C7F10">
              <w:t xml:space="preserve"> with cannot find mail associated with given date range.</w:t>
            </w:r>
          </w:p>
        </w:tc>
        <w:tc>
          <w:tcPr>
            <w:tcW w:w="3057" w:type="dxa"/>
            <w:tcBorders>
              <w:top w:val="single" w:sz="8" w:space="0" w:color="auto"/>
              <w:left w:val="single" w:sz="8" w:space="0" w:color="auto"/>
              <w:bottom w:val="single" w:sz="8" w:space="0" w:color="auto"/>
              <w:right w:val="single" w:sz="8" w:space="0" w:color="auto"/>
            </w:tcBorders>
          </w:tcPr>
          <w:p w14:paraId="2A20B4AD" w14:textId="79187912" w:rsidR="7009D810" w:rsidRDefault="7009D810" w:rsidP="7009D810">
            <w:pPr>
              <w:pStyle w:val="ListParagraph"/>
            </w:pPr>
          </w:p>
        </w:tc>
      </w:tr>
    </w:tbl>
    <w:p w14:paraId="22366B6F" w14:textId="5A2EE512" w:rsidR="3E81365C" w:rsidRPr="00805F13" w:rsidRDefault="001000F6" w:rsidP="000C0760">
      <w:pPr>
        <w:pStyle w:val="Heading3"/>
        <w:rPr>
          <w:rFonts w:eastAsia="Calibri"/>
        </w:rPr>
      </w:pPr>
      <w:bookmarkStart w:id="136" w:name="_Toc118468853"/>
      <w:bookmarkStart w:id="137" w:name="_Toc118468914"/>
      <w:bookmarkStart w:id="138" w:name="_Toc118469080"/>
      <w:bookmarkStart w:id="139" w:name="_Toc118469195"/>
      <w:bookmarkStart w:id="140" w:name="_Toc118563723"/>
      <w:bookmarkStart w:id="141" w:name="_Toc113015324"/>
      <w:bookmarkStart w:id="142" w:name="_Toc118317644"/>
      <w:bookmarkStart w:id="143" w:name="_Toc118563736"/>
      <w:bookmarkEnd w:id="136"/>
      <w:bookmarkEnd w:id="137"/>
      <w:bookmarkEnd w:id="138"/>
      <w:bookmarkEnd w:id="139"/>
      <w:bookmarkEnd w:id="140"/>
      <w:r>
        <w:t>Feature Area</w:t>
      </w:r>
      <w:r w:rsidR="41A7E424">
        <w:t>: Gesture</w:t>
      </w:r>
      <w:bookmarkEnd w:id="141"/>
      <w:bookmarkEnd w:id="142"/>
      <w:bookmarkEnd w:id="143"/>
    </w:p>
    <w:p w14:paraId="66DF0E5C" w14:textId="7BCC2A89" w:rsidR="001E723A" w:rsidRPr="001E723A" w:rsidRDefault="64321328" w:rsidP="000C0760">
      <w:pPr>
        <w:pStyle w:val="Heading4"/>
      </w:pPr>
      <w:r>
        <w:t xml:space="preserve">Use Case Name: Gesture -- </w:t>
      </w:r>
      <w:r w:rsidR="148DBA97">
        <w:t>Right</w:t>
      </w:r>
      <w:r>
        <w:t xml:space="preserve"> Swipe</w:t>
      </w:r>
    </w:p>
    <w:p w14:paraId="207EB927" w14:textId="0A6F0165" w:rsidR="5BC0C471" w:rsidRDefault="5BC0C471" w:rsidP="001C3142">
      <w:pPr>
        <w:spacing w:before="120" w:after="120" w:line="257" w:lineRule="auto"/>
        <w:jc w:val="both"/>
        <w:rPr>
          <w:rFonts w:eastAsia="Calibri"/>
          <w:sz w:val="22"/>
          <w:szCs w:val="22"/>
        </w:rPr>
      </w:pPr>
      <w:r w:rsidRPr="3E81365C">
        <w:rPr>
          <w:rFonts w:eastAsia="Calibri"/>
          <w:b/>
          <w:bCs/>
          <w:sz w:val="22"/>
          <w:szCs w:val="22"/>
        </w:rPr>
        <w:t>Summary</w:t>
      </w:r>
      <w:r w:rsidRPr="3E81365C">
        <w:rPr>
          <w:rFonts w:eastAsia="Calibri"/>
          <w:sz w:val="22"/>
          <w:szCs w:val="22"/>
        </w:rPr>
        <w:t xml:space="preserve">: The application shall respond to the user pressing a finger to the left side of the screen and moving the finger to the right. </w:t>
      </w:r>
    </w:p>
    <w:p w14:paraId="20510011" w14:textId="62E3D054" w:rsidR="5BC0C471" w:rsidRDefault="5BC0C471" w:rsidP="001C3142">
      <w:pPr>
        <w:spacing w:before="120" w:after="120" w:line="257" w:lineRule="auto"/>
        <w:jc w:val="both"/>
        <w:rPr>
          <w:rFonts w:eastAsia="Calibri"/>
          <w:sz w:val="22"/>
          <w:szCs w:val="22"/>
        </w:rPr>
      </w:pPr>
      <w:r w:rsidRPr="3E81365C">
        <w:rPr>
          <w:rFonts w:eastAsia="Calibri"/>
          <w:b/>
          <w:bCs/>
          <w:sz w:val="22"/>
          <w:szCs w:val="22"/>
        </w:rPr>
        <w:t>Preconditions</w:t>
      </w:r>
      <w:r w:rsidRPr="3E81365C">
        <w:rPr>
          <w:rFonts w:eastAsia="Calibri"/>
          <w:sz w:val="22"/>
          <w:szCs w:val="22"/>
        </w:rPr>
        <w:t>:</w:t>
      </w:r>
    </w:p>
    <w:p w14:paraId="6208D3AF" w14:textId="4510299D" w:rsidR="00C50BC8" w:rsidRDefault="5BC0C471" w:rsidP="000C0760">
      <w:pPr>
        <w:pStyle w:val="Preconditionlist"/>
        <w:numPr>
          <w:ilvl w:val="0"/>
          <w:numId w:val="56"/>
        </w:numPr>
        <w:ind w:left="720"/>
        <w:jc w:val="both"/>
      </w:pPr>
      <w:r w:rsidRPr="00EC737E">
        <w:t xml:space="preserve">User device is touch screen enabled. </w:t>
      </w:r>
    </w:p>
    <w:p w14:paraId="020AED50" w14:textId="77777777" w:rsidR="008834EE" w:rsidRDefault="008834EE" w:rsidP="00CB2AB3">
      <w:pPr>
        <w:pStyle w:val="Preconditionlist"/>
        <w:numPr>
          <w:ilvl w:val="0"/>
          <w:numId w:val="56"/>
        </w:numPr>
        <w:ind w:left="720"/>
        <w:jc w:val="both"/>
      </w:pPr>
      <w:r w:rsidRPr="3E81365C">
        <w:t xml:space="preserve">The current screen is an </w:t>
      </w:r>
      <w:r>
        <w:t>Individual Mail/Daily Digest</w:t>
      </w:r>
      <w:r w:rsidRPr="3E81365C">
        <w:t xml:space="preserve"> screen.</w:t>
      </w:r>
    </w:p>
    <w:p w14:paraId="7E1DF377" w14:textId="3A0DE45E" w:rsidR="5B5EC697" w:rsidRDefault="5B5EC697" w:rsidP="001C3142">
      <w:pPr>
        <w:spacing w:before="120" w:after="120" w:line="257" w:lineRule="auto"/>
        <w:jc w:val="both"/>
        <w:rPr>
          <w:rFonts w:eastAsia="Calibri"/>
          <w:sz w:val="22"/>
          <w:szCs w:val="22"/>
        </w:rPr>
      </w:pPr>
      <w:r w:rsidRPr="3E81365C">
        <w:rPr>
          <w:rFonts w:eastAsia="Calibri"/>
          <w:b/>
          <w:bCs/>
          <w:sz w:val="22"/>
          <w:szCs w:val="22"/>
        </w:rPr>
        <w:t>Triggers</w:t>
      </w:r>
      <w:r w:rsidRPr="3E81365C">
        <w:rPr>
          <w:rFonts w:eastAsia="Calibri"/>
          <w:sz w:val="22"/>
          <w:szCs w:val="22"/>
        </w:rPr>
        <w:t xml:space="preserve">: User presses finger to the left side of the screen or sub screen and moves the finger to the right. </w:t>
      </w:r>
    </w:p>
    <w:p w14:paraId="4D335DB5" w14:textId="32A520B9" w:rsidR="60A02E3C" w:rsidRDefault="60A02E3C" w:rsidP="001C3142">
      <w:pPr>
        <w:spacing w:before="120" w:after="120" w:line="257" w:lineRule="auto"/>
        <w:jc w:val="both"/>
        <w:rPr>
          <w:rFonts w:eastAsia="Calibri"/>
          <w:sz w:val="22"/>
          <w:szCs w:val="22"/>
        </w:rPr>
      </w:pPr>
      <w:r w:rsidRPr="3C2B4E6C">
        <w:rPr>
          <w:b/>
          <w:sz w:val="22"/>
          <w:szCs w:val="22"/>
        </w:rPr>
        <w:t>Basic course of events</w:t>
      </w:r>
      <w:r w:rsidR="004F30D7">
        <w:rPr>
          <w:b/>
          <w:sz w:val="22"/>
          <w:szCs w:val="22"/>
        </w:rPr>
        <w:t>:</w:t>
      </w:r>
    </w:p>
    <w:tbl>
      <w:tblPr>
        <w:tblStyle w:val="TableGrid"/>
        <w:tblW w:w="9360" w:type="dxa"/>
        <w:tblLayout w:type="fixed"/>
        <w:tblLook w:val="06A0" w:firstRow="1" w:lastRow="0" w:firstColumn="1" w:lastColumn="0" w:noHBand="1" w:noVBand="1"/>
      </w:tblPr>
      <w:tblGrid>
        <w:gridCol w:w="3120"/>
        <w:gridCol w:w="3120"/>
        <w:gridCol w:w="3120"/>
      </w:tblGrid>
      <w:tr w:rsidR="004F30D7" w:rsidRPr="004F30D7" w14:paraId="664DA631" w14:textId="77777777" w:rsidTr="004F30D7">
        <w:trPr>
          <w:tblHeader/>
        </w:trPr>
        <w:tc>
          <w:tcPr>
            <w:tcW w:w="3120" w:type="dxa"/>
            <w:shd w:val="clear" w:color="auto" w:fill="313897"/>
          </w:tcPr>
          <w:p w14:paraId="21A65B8F" w14:textId="77777777" w:rsidR="004F30D7" w:rsidRPr="004F30D7" w:rsidRDefault="004F30D7" w:rsidP="004F30D7">
            <w:pPr>
              <w:pStyle w:val="TableHeader"/>
              <w:rPr>
                <w:rFonts w:eastAsia="Calibri"/>
              </w:rPr>
            </w:pPr>
            <w:r w:rsidRPr="004F30D7">
              <w:rPr>
                <w:rFonts w:eastAsia="Calibri"/>
              </w:rPr>
              <w:t>Actor</w:t>
            </w:r>
          </w:p>
        </w:tc>
        <w:tc>
          <w:tcPr>
            <w:tcW w:w="3120" w:type="dxa"/>
            <w:shd w:val="clear" w:color="auto" w:fill="313897"/>
          </w:tcPr>
          <w:p w14:paraId="06133825" w14:textId="77777777" w:rsidR="004F30D7" w:rsidRPr="004F30D7" w:rsidRDefault="004F30D7" w:rsidP="004F30D7">
            <w:pPr>
              <w:pStyle w:val="TableHeader"/>
              <w:rPr>
                <w:rFonts w:eastAsia="Calibri"/>
              </w:rPr>
            </w:pPr>
            <w:r w:rsidRPr="004F30D7">
              <w:rPr>
                <w:rFonts w:eastAsia="Calibri"/>
              </w:rPr>
              <w:t>System</w:t>
            </w:r>
          </w:p>
        </w:tc>
        <w:tc>
          <w:tcPr>
            <w:tcW w:w="3120" w:type="dxa"/>
            <w:shd w:val="clear" w:color="auto" w:fill="313897"/>
          </w:tcPr>
          <w:p w14:paraId="2A5DA9F3" w14:textId="77777777" w:rsidR="004F30D7" w:rsidRPr="004F30D7" w:rsidRDefault="004F30D7" w:rsidP="004F30D7">
            <w:pPr>
              <w:pStyle w:val="TableHeader"/>
              <w:rPr>
                <w:rFonts w:eastAsia="Calibri"/>
              </w:rPr>
            </w:pPr>
            <w:r w:rsidRPr="004F30D7">
              <w:rPr>
                <w:rFonts w:eastAsia="Calibri"/>
              </w:rPr>
              <w:t>Screen</w:t>
            </w:r>
          </w:p>
        </w:tc>
      </w:tr>
      <w:tr w:rsidR="004F30D7" w14:paraId="6505A2DF" w14:textId="77777777" w:rsidTr="004F30D7">
        <w:tc>
          <w:tcPr>
            <w:tcW w:w="3120" w:type="dxa"/>
          </w:tcPr>
          <w:p w14:paraId="4BED9A9D" w14:textId="77777777" w:rsidR="004F30D7" w:rsidRPr="00F66985" w:rsidRDefault="004F30D7" w:rsidP="00B56C64">
            <w:pPr>
              <w:pStyle w:val="ListParagraph"/>
              <w:numPr>
                <w:ilvl w:val="0"/>
                <w:numId w:val="35"/>
              </w:numPr>
              <w:ind w:left="360"/>
            </w:pPr>
            <w:r w:rsidRPr="00F66985">
              <w:rPr>
                <w:rFonts w:eastAsia="Calibri"/>
              </w:rPr>
              <w:t xml:space="preserve">User presses a finger </w:t>
            </w:r>
            <w:r w:rsidRPr="4EC1D2CD">
              <w:rPr>
                <w:rFonts w:eastAsia="Calibri"/>
              </w:rPr>
              <w:t>on</w:t>
            </w:r>
            <w:r w:rsidRPr="00F66985">
              <w:rPr>
                <w:rFonts w:eastAsia="Calibri"/>
              </w:rPr>
              <w:t xml:space="preserve"> the left side of the screen </w:t>
            </w:r>
            <w:r w:rsidRPr="4EC1D2CD">
              <w:rPr>
                <w:rFonts w:eastAsia="Calibri"/>
              </w:rPr>
              <w:t xml:space="preserve">within the </w:t>
            </w:r>
            <w:r w:rsidRPr="4EC1D2CD">
              <w:rPr>
                <w:rFonts w:eastAsia="Calibri"/>
              </w:rPr>
              <w:lastRenderedPageBreak/>
              <w:t xml:space="preserve">display </w:t>
            </w:r>
            <w:r w:rsidRPr="00F66985">
              <w:rPr>
                <w:rFonts w:eastAsia="Calibri"/>
              </w:rPr>
              <w:t>and moves the finger to the right.</w:t>
            </w:r>
          </w:p>
        </w:tc>
        <w:tc>
          <w:tcPr>
            <w:tcW w:w="3120" w:type="dxa"/>
          </w:tcPr>
          <w:p w14:paraId="755159B1" w14:textId="77777777" w:rsidR="004F30D7" w:rsidRDefault="004F30D7" w:rsidP="00B56C64">
            <w:pPr>
              <w:ind w:left="332"/>
              <w:rPr>
                <w:rFonts w:eastAsia="Calibri"/>
              </w:rPr>
            </w:pPr>
          </w:p>
        </w:tc>
        <w:tc>
          <w:tcPr>
            <w:tcW w:w="3120" w:type="dxa"/>
          </w:tcPr>
          <w:p w14:paraId="4CEAC147" w14:textId="77777777" w:rsidR="004F30D7" w:rsidRDefault="004F30D7" w:rsidP="00B56C64">
            <w:pPr>
              <w:rPr>
                <w:rFonts w:eastAsia="Calibri"/>
              </w:rPr>
            </w:pPr>
          </w:p>
        </w:tc>
      </w:tr>
      <w:tr w:rsidR="004F30D7" w14:paraId="097B458C" w14:textId="77777777" w:rsidTr="004F30D7">
        <w:tc>
          <w:tcPr>
            <w:tcW w:w="3120" w:type="dxa"/>
          </w:tcPr>
          <w:p w14:paraId="24463C4D" w14:textId="77777777" w:rsidR="004F30D7" w:rsidRDefault="004F30D7" w:rsidP="00B56C64">
            <w:pPr>
              <w:ind w:left="332"/>
              <w:rPr>
                <w:rFonts w:eastAsia="Calibri"/>
              </w:rPr>
            </w:pPr>
          </w:p>
        </w:tc>
        <w:tc>
          <w:tcPr>
            <w:tcW w:w="3120" w:type="dxa"/>
          </w:tcPr>
          <w:p w14:paraId="3584100B" w14:textId="77777777" w:rsidR="004F30D7" w:rsidRPr="00F66985" w:rsidRDefault="004F30D7" w:rsidP="00B56C64">
            <w:pPr>
              <w:pStyle w:val="ListParagraph"/>
              <w:numPr>
                <w:ilvl w:val="0"/>
                <w:numId w:val="35"/>
              </w:numPr>
              <w:ind w:left="332"/>
            </w:pPr>
            <w:r w:rsidRPr="00F66985">
              <w:rPr>
                <w:rFonts w:eastAsia="Calibri"/>
              </w:rPr>
              <w:t xml:space="preserve">System changes screen to the </w:t>
            </w:r>
            <w:r>
              <w:rPr>
                <w:rFonts w:eastAsia="Calibri"/>
              </w:rPr>
              <w:t>mail</w:t>
            </w:r>
            <w:r w:rsidRPr="00F66985">
              <w:rPr>
                <w:rFonts w:eastAsia="Calibri"/>
              </w:rPr>
              <w:t xml:space="preserve"> one (1) position down from the currently viewed in the list. </w:t>
            </w:r>
          </w:p>
        </w:tc>
        <w:tc>
          <w:tcPr>
            <w:tcW w:w="3120" w:type="dxa"/>
          </w:tcPr>
          <w:p w14:paraId="26684712" w14:textId="77777777" w:rsidR="004F30D7" w:rsidRDefault="004F30D7" w:rsidP="00B56C64">
            <w:pPr>
              <w:pStyle w:val="ListParagraph"/>
              <w:rPr>
                <w:rFonts w:eastAsia="Calibri"/>
              </w:rPr>
            </w:pPr>
          </w:p>
        </w:tc>
      </w:tr>
    </w:tbl>
    <w:p w14:paraId="279555AC" w14:textId="0F6962EA" w:rsidR="1062DD60" w:rsidRPr="00CB2AB3" w:rsidRDefault="1062DD60" w:rsidP="00CB2AB3">
      <w:pPr>
        <w:rPr>
          <w:rFonts w:eastAsia="Calibri"/>
        </w:rPr>
      </w:pPr>
    </w:p>
    <w:p w14:paraId="6D683F40" w14:textId="7495DB74" w:rsidR="6696052B" w:rsidRPr="006D7AA7" w:rsidRDefault="6696052B" w:rsidP="001C3142">
      <w:pPr>
        <w:spacing w:before="120" w:after="120"/>
        <w:jc w:val="both"/>
        <w:rPr>
          <w:bCs/>
          <w:i/>
          <w:iCs/>
          <w:sz w:val="22"/>
          <w:szCs w:val="22"/>
        </w:rPr>
      </w:pPr>
      <w:r w:rsidRPr="006D7AA7">
        <w:rPr>
          <w:bCs/>
          <w:i/>
          <w:iCs/>
          <w:sz w:val="22"/>
          <w:szCs w:val="22"/>
        </w:rPr>
        <w:t>Inter Post Condition:</w:t>
      </w:r>
    </w:p>
    <w:p w14:paraId="3CCAD3A4" w14:textId="739BE820" w:rsidR="00585694" w:rsidRPr="00F407B9" w:rsidRDefault="4C392D01" w:rsidP="00CB2AB3">
      <w:pPr>
        <w:pStyle w:val="Preconditionlist"/>
        <w:numPr>
          <w:ilvl w:val="0"/>
          <w:numId w:val="361"/>
        </w:numPr>
        <w:ind w:left="720"/>
        <w:jc w:val="both"/>
      </w:pPr>
      <w:r w:rsidRPr="00F407B9">
        <w:t>System remains upon screen until acted upon by user.</w:t>
      </w:r>
    </w:p>
    <w:p w14:paraId="3D0948B3" w14:textId="0763BECA" w:rsidR="00585694" w:rsidRDefault="79E1AE86" w:rsidP="000C0760">
      <w:pPr>
        <w:pStyle w:val="Heading4"/>
      </w:pPr>
      <w:r>
        <w:t>Use Case Name: Gesture – Swipe Right from Far Left</w:t>
      </w:r>
    </w:p>
    <w:p w14:paraId="0722E0F4" w14:textId="5D693531" w:rsidR="009B488D" w:rsidRDefault="009B488D" w:rsidP="009B488D">
      <w:pPr>
        <w:spacing w:before="120" w:after="120" w:line="257" w:lineRule="auto"/>
        <w:jc w:val="both"/>
        <w:rPr>
          <w:rFonts w:eastAsia="Calibri"/>
          <w:sz w:val="22"/>
          <w:szCs w:val="22"/>
        </w:rPr>
      </w:pPr>
      <w:r w:rsidRPr="3E81365C">
        <w:rPr>
          <w:rFonts w:eastAsia="Calibri"/>
          <w:b/>
          <w:bCs/>
          <w:sz w:val="22"/>
          <w:szCs w:val="22"/>
        </w:rPr>
        <w:t>Summary</w:t>
      </w:r>
      <w:r w:rsidRPr="3E81365C">
        <w:rPr>
          <w:rFonts w:eastAsia="Calibri"/>
          <w:sz w:val="22"/>
          <w:szCs w:val="22"/>
        </w:rPr>
        <w:t>: The application shall respond to the user pressing a finger to the</w:t>
      </w:r>
      <w:r>
        <w:rPr>
          <w:rFonts w:eastAsia="Calibri"/>
          <w:sz w:val="22"/>
          <w:szCs w:val="22"/>
        </w:rPr>
        <w:t xml:space="preserve"> far</w:t>
      </w:r>
      <w:r w:rsidRPr="3E81365C">
        <w:rPr>
          <w:rFonts w:eastAsia="Calibri"/>
          <w:sz w:val="22"/>
          <w:szCs w:val="22"/>
        </w:rPr>
        <w:t xml:space="preserve"> left </w:t>
      </w:r>
      <w:r>
        <w:rPr>
          <w:rFonts w:eastAsia="Calibri"/>
          <w:sz w:val="22"/>
          <w:szCs w:val="22"/>
        </w:rPr>
        <w:t>edge</w:t>
      </w:r>
      <w:r w:rsidRPr="3E81365C">
        <w:rPr>
          <w:rFonts w:eastAsia="Calibri"/>
          <w:sz w:val="22"/>
          <w:szCs w:val="22"/>
        </w:rPr>
        <w:t xml:space="preserve"> of the screen and moving the finger to the right. </w:t>
      </w:r>
    </w:p>
    <w:p w14:paraId="601C985A" w14:textId="77777777" w:rsidR="009B488D" w:rsidRDefault="009B488D" w:rsidP="009B488D">
      <w:pPr>
        <w:spacing w:before="120" w:after="120" w:line="257" w:lineRule="auto"/>
        <w:jc w:val="both"/>
        <w:rPr>
          <w:rFonts w:eastAsia="Calibri"/>
          <w:sz w:val="22"/>
          <w:szCs w:val="22"/>
        </w:rPr>
      </w:pPr>
      <w:r w:rsidRPr="3E81365C">
        <w:rPr>
          <w:rFonts w:eastAsia="Calibri"/>
          <w:b/>
          <w:bCs/>
          <w:sz w:val="22"/>
          <w:szCs w:val="22"/>
        </w:rPr>
        <w:t>Preconditions</w:t>
      </w:r>
      <w:r w:rsidRPr="3E81365C">
        <w:rPr>
          <w:rFonts w:eastAsia="Calibri"/>
          <w:sz w:val="22"/>
          <w:szCs w:val="22"/>
        </w:rPr>
        <w:t>:</w:t>
      </w:r>
    </w:p>
    <w:p w14:paraId="440D98E0" w14:textId="77777777" w:rsidR="009B488D" w:rsidRDefault="009B488D" w:rsidP="00CB2AB3">
      <w:pPr>
        <w:pStyle w:val="Preconditionlist"/>
        <w:numPr>
          <w:ilvl w:val="0"/>
          <w:numId w:val="362"/>
        </w:numPr>
        <w:ind w:left="720"/>
        <w:jc w:val="both"/>
      </w:pPr>
      <w:r w:rsidRPr="00EC737E">
        <w:t xml:space="preserve">User device is touch screen enabled. </w:t>
      </w:r>
    </w:p>
    <w:p w14:paraId="58AE9D98" w14:textId="1D08739F" w:rsidR="009B488D" w:rsidRPr="00EC737E" w:rsidRDefault="009B488D" w:rsidP="00CB2AB3">
      <w:pPr>
        <w:pStyle w:val="Preconditionlist"/>
        <w:numPr>
          <w:ilvl w:val="0"/>
          <w:numId w:val="362"/>
        </w:numPr>
        <w:ind w:left="720"/>
        <w:jc w:val="both"/>
      </w:pPr>
      <w:r w:rsidRPr="00EC737E">
        <w:t>The current screen or sub screen element of the system is one of the following:</w:t>
      </w:r>
    </w:p>
    <w:p w14:paraId="3DE0B05A" w14:textId="73A61D20" w:rsidR="009B488D" w:rsidRDefault="00FF1F81" w:rsidP="00CB2AB3">
      <w:pPr>
        <w:pStyle w:val="Preconditionlist"/>
        <w:numPr>
          <w:ilvl w:val="1"/>
          <w:numId w:val="365"/>
        </w:numPr>
        <w:ind w:left="1080"/>
        <w:jc w:val="both"/>
      </w:pPr>
      <w:r>
        <w:t>Mail Search</w:t>
      </w:r>
      <w:r w:rsidR="009B488D" w:rsidRPr="3E81365C">
        <w:t xml:space="preserve">, </w:t>
      </w:r>
      <w:r>
        <w:t>Search Results</w:t>
      </w:r>
      <w:r w:rsidR="009B488D" w:rsidRPr="3E81365C">
        <w:t>,</w:t>
      </w:r>
      <w:r w:rsidR="00E6016B">
        <w:t xml:space="preserve"> Individual Mail Piece</w:t>
      </w:r>
      <w:r w:rsidR="009B488D" w:rsidRPr="3E81365C">
        <w:t xml:space="preserve">, </w:t>
      </w:r>
      <w:r w:rsidR="00E6016B">
        <w:t>Daily Digest, Chatbot</w:t>
      </w:r>
      <w:r w:rsidR="009B488D" w:rsidRPr="3E81365C">
        <w:t>, Notification, Settings</w:t>
      </w:r>
    </w:p>
    <w:p w14:paraId="6FDA4841" w14:textId="2EEE5099" w:rsidR="009B488D" w:rsidRDefault="009B488D" w:rsidP="009B488D">
      <w:pPr>
        <w:spacing w:before="120" w:after="120" w:line="257" w:lineRule="auto"/>
        <w:jc w:val="both"/>
        <w:rPr>
          <w:rFonts w:eastAsia="Calibri"/>
          <w:sz w:val="22"/>
          <w:szCs w:val="22"/>
        </w:rPr>
      </w:pPr>
      <w:r w:rsidRPr="3E81365C">
        <w:rPr>
          <w:rFonts w:eastAsia="Calibri"/>
          <w:b/>
          <w:bCs/>
          <w:sz w:val="22"/>
          <w:szCs w:val="22"/>
        </w:rPr>
        <w:t>Triggers</w:t>
      </w:r>
      <w:r w:rsidRPr="3E81365C">
        <w:rPr>
          <w:rFonts w:eastAsia="Calibri"/>
          <w:sz w:val="22"/>
          <w:szCs w:val="22"/>
        </w:rPr>
        <w:t xml:space="preserve">: User presses finger to the left </w:t>
      </w:r>
      <w:r w:rsidR="005969A7">
        <w:rPr>
          <w:rFonts w:eastAsia="Calibri"/>
          <w:sz w:val="22"/>
          <w:szCs w:val="22"/>
        </w:rPr>
        <w:t>edge</w:t>
      </w:r>
      <w:r w:rsidRPr="3E81365C">
        <w:rPr>
          <w:rFonts w:eastAsia="Calibri"/>
          <w:sz w:val="22"/>
          <w:szCs w:val="22"/>
        </w:rPr>
        <w:t xml:space="preserve"> of the screen or sub screen and moves the finger to the right. </w:t>
      </w:r>
    </w:p>
    <w:p w14:paraId="03128A15" w14:textId="56336D07" w:rsidR="00542C93" w:rsidRDefault="00542C93" w:rsidP="00542C93">
      <w:pPr>
        <w:spacing w:before="120" w:after="120" w:line="257" w:lineRule="auto"/>
        <w:jc w:val="both"/>
        <w:rPr>
          <w:rFonts w:eastAsia="Calibri"/>
          <w:sz w:val="22"/>
          <w:szCs w:val="22"/>
        </w:rPr>
      </w:pPr>
      <w:r w:rsidRPr="3C2B4E6C">
        <w:rPr>
          <w:b/>
          <w:sz w:val="22"/>
          <w:szCs w:val="22"/>
        </w:rPr>
        <w:t>Basic course of events</w:t>
      </w:r>
      <w:r w:rsidR="004C1909">
        <w:rPr>
          <w:b/>
          <w:sz w:val="22"/>
          <w:szCs w:val="22"/>
        </w:rPr>
        <w:t>:</w:t>
      </w:r>
    </w:p>
    <w:tbl>
      <w:tblPr>
        <w:tblStyle w:val="TableGrid"/>
        <w:tblW w:w="9360" w:type="dxa"/>
        <w:tblLayout w:type="fixed"/>
        <w:tblLook w:val="06A0" w:firstRow="1" w:lastRow="0" w:firstColumn="1" w:lastColumn="0" w:noHBand="1" w:noVBand="1"/>
      </w:tblPr>
      <w:tblGrid>
        <w:gridCol w:w="3120"/>
        <w:gridCol w:w="3120"/>
        <w:gridCol w:w="3120"/>
      </w:tblGrid>
      <w:tr w:rsidR="00542C93" w14:paraId="682A1EA6" w14:textId="77777777" w:rsidTr="008F73AB">
        <w:trPr>
          <w:tblHeader/>
        </w:trPr>
        <w:tc>
          <w:tcPr>
            <w:tcW w:w="4680" w:type="dxa"/>
            <w:shd w:val="clear" w:color="auto" w:fill="313897"/>
          </w:tcPr>
          <w:p w14:paraId="7947FF4C" w14:textId="77777777" w:rsidR="00542C93" w:rsidRDefault="00542C93" w:rsidP="004F30D7">
            <w:pPr>
              <w:pStyle w:val="TableHeader"/>
              <w:rPr>
                <w:rFonts w:eastAsia="Calibri"/>
              </w:rPr>
            </w:pPr>
            <w:r w:rsidRPr="3E81365C">
              <w:rPr>
                <w:rFonts w:eastAsia="Calibri"/>
              </w:rPr>
              <w:t>Actor</w:t>
            </w:r>
          </w:p>
        </w:tc>
        <w:tc>
          <w:tcPr>
            <w:tcW w:w="4680" w:type="dxa"/>
            <w:shd w:val="clear" w:color="auto" w:fill="313897"/>
          </w:tcPr>
          <w:p w14:paraId="5A1A053D" w14:textId="77777777" w:rsidR="00542C93" w:rsidRDefault="00542C93" w:rsidP="004F30D7">
            <w:pPr>
              <w:pStyle w:val="TableHeader"/>
              <w:rPr>
                <w:rFonts w:eastAsia="Calibri"/>
              </w:rPr>
            </w:pPr>
            <w:r w:rsidRPr="3E81365C">
              <w:rPr>
                <w:rFonts w:eastAsia="Calibri"/>
              </w:rPr>
              <w:t>System</w:t>
            </w:r>
          </w:p>
        </w:tc>
        <w:tc>
          <w:tcPr>
            <w:tcW w:w="4680" w:type="dxa"/>
            <w:shd w:val="clear" w:color="auto" w:fill="313897"/>
          </w:tcPr>
          <w:p w14:paraId="3347E507" w14:textId="77777777" w:rsidR="00542C93" w:rsidRPr="7009D810" w:rsidRDefault="00542C93" w:rsidP="004F30D7">
            <w:pPr>
              <w:pStyle w:val="TableHeader"/>
              <w:rPr>
                <w:rFonts w:eastAsia="Calibri"/>
              </w:rPr>
            </w:pPr>
            <w:r w:rsidRPr="7009D810">
              <w:rPr>
                <w:rFonts w:eastAsia="Calibri"/>
              </w:rPr>
              <w:t>Screen</w:t>
            </w:r>
          </w:p>
        </w:tc>
      </w:tr>
      <w:tr w:rsidR="00542C93" w14:paraId="6A4B6E7F" w14:textId="77777777" w:rsidTr="008F73AB">
        <w:tc>
          <w:tcPr>
            <w:tcW w:w="4680" w:type="dxa"/>
          </w:tcPr>
          <w:p w14:paraId="32E6AFBB" w14:textId="780E198B" w:rsidR="00542C93" w:rsidRPr="00933C96" w:rsidRDefault="00542C93" w:rsidP="00CB2AB3">
            <w:pPr>
              <w:pStyle w:val="ListParagraph"/>
              <w:numPr>
                <w:ilvl w:val="0"/>
                <w:numId w:val="364"/>
              </w:numPr>
              <w:ind w:left="360"/>
            </w:pPr>
            <w:r w:rsidRPr="00933C96">
              <w:rPr>
                <w:rFonts w:eastAsia="Calibri"/>
              </w:rPr>
              <w:t xml:space="preserve">User presses a finger to the left </w:t>
            </w:r>
            <w:r>
              <w:rPr>
                <w:rFonts w:eastAsia="Calibri"/>
              </w:rPr>
              <w:t>edge</w:t>
            </w:r>
            <w:r w:rsidRPr="00933C96">
              <w:rPr>
                <w:rFonts w:eastAsia="Calibri"/>
              </w:rPr>
              <w:t xml:space="preserve"> of the screen and moves the finger to the right.</w:t>
            </w:r>
          </w:p>
        </w:tc>
        <w:tc>
          <w:tcPr>
            <w:tcW w:w="4680" w:type="dxa"/>
          </w:tcPr>
          <w:p w14:paraId="56F06236" w14:textId="77777777" w:rsidR="00542C93" w:rsidRDefault="00542C93" w:rsidP="008F73AB">
            <w:pPr>
              <w:rPr>
                <w:rFonts w:eastAsia="Calibri"/>
              </w:rPr>
            </w:pPr>
          </w:p>
        </w:tc>
        <w:tc>
          <w:tcPr>
            <w:tcW w:w="4680" w:type="dxa"/>
          </w:tcPr>
          <w:p w14:paraId="5EF4A42E" w14:textId="77777777" w:rsidR="00542C93" w:rsidRDefault="00542C93" w:rsidP="008F73AB">
            <w:pPr>
              <w:rPr>
                <w:rFonts w:eastAsia="Calibri"/>
              </w:rPr>
            </w:pPr>
          </w:p>
        </w:tc>
      </w:tr>
      <w:tr w:rsidR="00542C93" w14:paraId="2E88FB44" w14:textId="77777777" w:rsidTr="008F73AB">
        <w:tc>
          <w:tcPr>
            <w:tcW w:w="4680" w:type="dxa"/>
          </w:tcPr>
          <w:p w14:paraId="6ADAECA7" w14:textId="77777777" w:rsidR="00542C93" w:rsidRDefault="00542C93" w:rsidP="008F73AB">
            <w:pPr>
              <w:rPr>
                <w:rFonts w:eastAsia="Calibri"/>
              </w:rPr>
            </w:pPr>
          </w:p>
        </w:tc>
        <w:tc>
          <w:tcPr>
            <w:tcW w:w="4680" w:type="dxa"/>
          </w:tcPr>
          <w:p w14:paraId="6BB5BFCC" w14:textId="0DEA877A" w:rsidR="00542C93" w:rsidRPr="00933C96" w:rsidRDefault="00542C93" w:rsidP="00CB2AB3">
            <w:pPr>
              <w:pStyle w:val="ListParagraph"/>
              <w:numPr>
                <w:ilvl w:val="0"/>
                <w:numId w:val="364"/>
              </w:numPr>
              <w:ind w:left="340"/>
            </w:pPr>
            <w:r w:rsidRPr="00933C96">
              <w:rPr>
                <w:rFonts w:eastAsia="Calibri"/>
              </w:rPr>
              <w:t xml:space="preserve">System returns screen to the </w:t>
            </w:r>
            <w:r>
              <w:rPr>
                <w:rFonts w:eastAsia="Calibri"/>
              </w:rPr>
              <w:t>previously visited screen.</w:t>
            </w:r>
          </w:p>
        </w:tc>
        <w:tc>
          <w:tcPr>
            <w:tcW w:w="4680" w:type="dxa"/>
          </w:tcPr>
          <w:p w14:paraId="368BDC23" w14:textId="77777777" w:rsidR="00542C93" w:rsidRDefault="00542C93" w:rsidP="008F73AB">
            <w:pPr>
              <w:pStyle w:val="ListParagraph"/>
              <w:rPr>
                <w:rFonts w:eastAsia="Calibri"/>
              </w:rPr>
            </w:pPr>
          </w:p>
        </w:tc>
      </w:tr>
    </w:tbl>
    <w:p w14:paraId="182126A1" w14:textId="40EF60BB" w:rsidR="57E54E9E" w:rsidRPr="00CB2AB3" w:rsidRDefault="0336DED1" w:rsidP="00CB2AB3">
      <w:pPr>
        <w:pStyle w:val="Heading4"/>
        <w:rPr>
          <w:i w:val="0"/>
        </w:rPr>
      </w:pPr>
      <w:r>
        <w:t xml:space="preserve">Use Case Name: Gesture – </w:t>
      </w:r>
      <w:r w:rsidR="13F3CC25">
        <w:t>Left</w:t>
      </w:r>
      <w:r>
        <w:t xml:space="preserve"> Swipe</w:t>
      </w:r>
    </w:p>
    <w:p w14:paraId="31A4FC30" w14:textId="2E3BFDDB" w:rsidR="3DA2FCAA" w:rsidRDefault="3DA2FCAA" w:rsidP="001C3142">
      <w:pPr>
        <w:spacing w:before="120" w:after="120" w:line="257" w:lineRule="auto"/>
        <w:jc w:val="both"/>
        <w:rPr>
          <w:rFonts w:eastAsia="Calibri"/>
          <w:sz w:val="22"/>
          <w:szCs w:val="22"/>
        </w:rPr>
      </w:pPr>
      <w:r w:rsidRPr="3E81365C">
        <w:rPr>
          <w:rFonts w:eastAsia="Calibri"/>
          <w:b/>
          <w:bCs/>
          <w:sz w:val="22"/>
          <w:szCs w:val="22"/>
        </w:rPr>
        <w:t>Summary</w:t>
      </w:r>
      <w:r w:rsidRPr="3E81365C">
        <w:rPr>
          <w:rFonts w:eastAsia="Calibri"/>
          <w:sz w:val="22"/>
          <w:szCs w:val="22"/>
        </w:rPr>
        <w:t>: The application shall respond to</w:t>
      </w:r>
      <w:r w:rsidR="488066A5" w:rsidRPr="3E81365C">
        <w:rPr>
          <w:rFonts w:eastAsia="Calibri"/>
          <w:sz w:val="22"/>
          <w:szCs w:val="22"/>
        </w:rPr>
        <w:t xml:space="preserve"> a</w:t>
      </w:r>
      <w:r w:rsidRPr="3E81365C">
        <w:rPr>
          <w:rFonts w:eastAsia="Calibri"/>
          <w:sz w:val="22"/>
          <w:szCs w:val="22"/>
        </w:rPr>
        <w:t xml:space="preserve"> user </w:t>
      </w:r>
      <w:r w:rsidR="4B2706A0" w:rsidRPr="3E81365C">
        <w:rPr>
          <w:rFonts w:eastAsia="Calibri"/>
          <w:sz w:val="22"/>
          <w:szCs w:val="22"/>
        </w:rPr>
        <w:t>pressing</w:t>
      </w:r>
      <w:r w:rsidR="069A5230" w:rsidRPr="3E81365C">
        <w:rPr>
          <w:rFonts w:eastAsia="Calibri"/>
          <w:sz w:val="22"/>
          <w:szCs w:val="22"/>
        </w:rPr>
        <w:t xml:space="preserve"> a</w:t>
      </w:r>
      <w:r w:rsidR="4B2706A0" w:rsidRPr="3E81365C">
        <w:rPr>
          <w:rFonts w:eastAsia="Calibri"/>
          <w:sz w:val="22"/>
          <w:szCs w:val="22"/>
        </w:rPr>
        <w:t xml:space="preserve"> finger to the right side of a screen or sub screen and moving finger to the left when viewing emails. </w:t>
      </w:r>
    </w:p>
    <w:p w14:paraId="4107022C" w14:textId="43EA9D89" w:rsidR="3DA2FCAA" w:rsidRDefault="3DA2FCAA" w:rsidP="001C3142">
      <w:pPr>
        <w:spacing w:before="120" w:after="120" w:line="257" w:lineRule="auto"/>
        <w:jc w:val="both"/>
        <w:rPr>
          <w:rFonts w:eastAsia="Calibri"/>
          <w:b/>
          <w:bCs/>
          <w:sz w:val="22"/>
          <w:szCs w:val="22"/>
        </w:rPr>
      </w:pPr>
      <w:r w:rsidRPr="3E81365C">
        <w:rPr>
          <w:rFonts w:eastAsia="Calibri"/>
          <w:b/>
          <w:bCs/>
          <w:sz w:val="22"/>
          <w:szCs w:val="22"/>
        </w:rPr>
        <w:t xml:space="preserve">Preconditions: </w:t>
      </w:r>
    </w:p>
    <w:p w14:paraId="1835D550" w14:textId="77777777" w:rsidR="0005288A" w:rsidRDefault="3DA2FCAA" w:rsidP="000C0760">
      <w:pPr>
        <w:pStyle w:val="Preconditionlist"/>
        <w:numPr>
          <w:ilvl w:val="0"/>
          <w:numId w:val="58"/>
        </w:numPr>
        <w:ind w:left="720"/>
        <w:contextualSpacing w:val="0"/>
        <w:jc w:val="both"/>
      </w:pPr>
      <w:r w:rsidRPr="3E81365C">
        <w:t>User device is touch screen enabled.</w:t>
      </w:r>
    </w:p>
    <w:p w14:paraId="641729C8" w14:textId="795C164E" w:rsidR="3DA2FCAA" w:rsidRDefault="3DA2FCAA" w:rsidP="000C0760">
      <w:pPr>
        <w:pStyle w:val="Preconditionlist"/>
        <w:numPr>
          <w:ilvl w:val="0"/>
          <w:numId w:val="58"/>
        </w:numPr>
        <w:ind w:left="720"/>
        <w:jc w:val="both"/>
      </w:pPr>
      <w:r w:rsidRPr="3E81365C">
        <w:t>The current screen is</w:t>
      </w:r>
      <w:r w:rsidR="5985C601" w:rsidRPr="3E81365C">
        <w:t xml:space="preserve"> an</w:t>
      </w:r>
      <w:r w:rsidRPr="3E81365C">
        <w:t xml:space="preserve"> </w:t>
      </w:r>
      <w:r w:rsidR="001E4E1A">
        <w:t>Individual Mail/Daily Digest</w:t>
      </w:r>
      <w:r w:rsidR="32124DD7" w:rsidRPr="3E81365C">
        <w:t xml:space="preserve"> screen</w:t>
      </w:r>
      <w:r w:rsidRPr="3E81365C">
        <w:t>.</w:t>
      </w:r>
    </w:p>
    <w:p w14:paraId="1F6673B8" w14:textId="77777777" w:rsidR="00BD5186" w:rsidRDefault="3DA2FCAA" w:rsidP="001C3142">
      <w:pPr>
        <w:spacing w:before="120" w:after="120" w:line="257" w:lineRule="auto"/>
        <w:jc w:val="both"/>
      </w:pPr>
      <w:r w:rsidRPr="3E81365C">
        <w:rPr>
          <w:rFonts w:eastAsia="Calibri"/>
          <w:b/>
          <w:bCs/>
          <w:sz w:val="22"/>
          <w:szCs w:val="22"/>
        </w:rPr>
        <w:t>Triggers</w:t>
      </w:r>
      <w:r w:rsidRPr="3E81365C">
        <w:rPr>
          <w:rFonts w:eastAsia="Calibri"/>
          <w:sz w:val="22"/>
          <w:szCs w:val="22"/>
        </w:rPr>
        <w:t>:</w:t>
      </w:r>
      <w:r w:rsidR="7FB4F4A6" w:rsidRPr="3E81365C">
        <w:rPr>
          <w:rFonts w:eastAsia="Calibri"/>
          <w:sz w:val="22"/>
          <w:szCs w:val="22"/>
        </w:rPr>
        <w:t xml:space="preserve"> </w:t>
      </w:r>
      <w:r w:rsidR="126485B1" w:rsidRPr="3E81365C">
        <w:rPr>
          <w:rFonts w:eastAsia="Calibri"/>
          <w:sz w:val="22"/>
          <w:szCs w:val="22"/>
        </w:rPr>
        <w:t>User presses</w:t>
      </w:r>
      <w:r w:rsidR="41D15389" w:rsidRPr="3E81365C">
        <w:rPr>
          <w:rFonts w:eastAsia="Calibri"/>
          <w:sz w:val="22"/>
          <w:szCs w:val="22"/>
        </w:rPr>
        <w:t xml:space="preserve"> a</w:t>
      </w:r>
      <w:r w:rsidR="126485B1" w:rsidRPr="3E81365C">
        <w:rPr>
          <w:rFonts w:eastAsia="Calibri"/>
          <w:sz w:val="22"/>
          <w:szCs w:val="22"/>
        </w:rPr>
        <w:t xml:space="preserve"> finger to the right side of the screen or sub screen and moves the finger to the left.</w:t>
      </w:r>
    </w:p>
    <w:p w14:paraId="5F6364B3" w14:textId="240B225A" w:rsidR="3DA2FCAA" w:rsidRPr="0005288A" w:rsidRDefault="444DDD0E" w:rsidP="001C3142">
      <w:pPr>
        <w:spacing w:before="120" w:after="120" w:line="257" w:lineRule="auto"/>
        <w:jc w:val="both"/>
        <w:rPr>
          <w:rFonts w:eastAsia="Calibri"/>
          <w:sz w:val="22"/>
          <w:szCs w:val="22"/>
        </w:rPr>
      </w:pPr>
      <w:r w:rsidRPr="0005288A">
        <w:rPr>
          <w:b/>
          <w:bCs/>
          <w:sz w:val="22"/>
          <w:szCs w:val="22"/>
        </w:rPr>
        <w:t>Basic course of events (</w:t>
      </w:r>
      <w:r w:rsidR="4AA2D47E" w:rsidRPr="0005288A">
        <w:rPr>
          <w:rFonts w:eastAsia="Calibri"/>
          <w:b/>
          <w:bCs/>
          <w:sz w:val="22"/>
          <w:szCs w:val="22"/>
        </w:rPr>
        <w:t xml:space="preserve">Email View Screen - When </w:t>
      </w:r>
      <w:r w:rsidR="00146E4B">
        <w:rPr>
          <w:rFonts w:eastAsia="Calibri"/>
          <w:b/>
          <w:bCs/>
          <w:sz w:val="22"/>
          <w:szCs w:val="22"/>
        </w:rPr>
        <w:t>N</w:t>
      </w:r>
      <w:r w:rsidR="4AA2D47E" w:rsidRPr="0005288A">
        <w:rPr>
          <w:rFonts w:eastAsia="Calibri"/>
          <w:b/>
          <w:bCs/>
          <w:sz w:val="22"/>
          <w:szCs w:val="22"/>
        </w:rPr>
        <w:t xml:space="preserve">ot </w:t>
      </w:r>
      <w:r w:rsidR="00146E4B">
        <w:rPr>
          <w:rFonts w:eastAsia="Calibri"/>
          <w:b/>
          <w:bCs/>
          <w:sz w:val="22"/>
          <w:szCs w:val="22"/>
        </w:rPr>
        <w:t>F</w:t>
      </w:r>
      <w:r w:rsidR="4AA2D47E" w:rsidRPr="0005288A">
        <w:rPr>
          <w:rFonts w:eastAsia="Calibri"/>
          <w:b/>
          <w:bCs/>
          <w:sz w:val="22"/>
          <w:szCs w:val="22"/>
        </w:rPr>
        <w:t xml:space="preserve">irst </w:t>
      </w:r>
      <w:r w:rsidR="00146E4B">
        <w:rPr>
          <w:rFonts w:eastAsia="Calibri"/>
          <w:b/>
          <w:bCs/>
          <w:sz w:val="22"/>
          <w:szCs w:val="22"/>
        </w:rPr>
        <w:t>E</w:t>
      </w:r>
      <w:r w:rsidR="4AA2D47E" w:rsidRPr="0005288A">
        <w:rPr>
          <w:rFonts w:eastAsia="Calibri"/>
          <w:b/>
          <w:bCs/>
          <w:sz w:val="22"/>
          <w:szCs w:val="22"/>
        </w:rPr>
        <w:t xml:space="preserve">mail in </w:t>
      </w:r>
      <w:r w:rsidR="00146E4B">
        <w:rPr>
          <w:rFonts w:eastAsia="Calibri"/>
          <w:b/>
          <w:bCs/>
          <w:sz w:val="22"/>
          <w:szCs w:val="22"/>
        </w:rPr>
        <w:t>L</w:t>
      </w:r>
      <w:r w:rsidR="4AA2D47E" w:rsidRPr="0005288A">
        <w:rPr>
          <w:rFonts w:eastAsia="Calibri"/>
          <w:b/>
          <w:bCs/>
          <w:sz w:val="22"/>
          <w:szCs w:val="22"/>
        </w:rPr>
        <w:t>ist)</w:t>
      </w:r>
      <w:r w:rsidR="00EC16A5">
        <w:rPr>
          <w:rFonts w:eastAsia="Calibri"/>
          <w:b/>
          <w:bCs/>
          <w:sz w:val="22"/>
          <w:szCs w:val="22"/>
        </w:rPr>
        <w:t>:</w:t>
      </w:r>
    </w:p>
    <w:tbl>
      <w:tblPr>
        <w:tblStyle w:val="TableGrid"/>
        <w:tblW w:w="0" w:type="auto"/>
        <w:tblLayout w:type="fixed"/>
        <w:tblLook w:val="06A0" w:firstRow="1" w:lastRow="0" w:firstColumn="1" w:lastColumn="0" w:noHBand="1" w:noVBand="1"/>
      </w:tblPr>
      <w:tblGrid>
        <w:gridCol w:w="4680"/>
        <w:gridCol w:w="4680"/>
      </w:tblGrid>
      <w:tr w:rsidR="3E81365C" w:rsidRPr="00766BCD" w14:paraId="0D425DC5" w14:textId="77777777" w:rsidTr="00B56947">
        <w:trPr>
          <w:tblHeader/>
        </w:trPr>
        <w:tc>
          <w:tcPr>
            <w:tcW w:w="4680" w:type="dxa"/>
            <w:shd w:val="clear" w:color="auto" w:fill="313897"/>
          </w:tcPr>
          <w:p w14:paraId="67B9E900" w14:textId="41C6FD18" w:rsidR="3E81365C" w:rsidRPr="00766BCD" w:rsidRDefault="3E81365C" w:rsidP="004F30D7">
            <w:pPr>
              <w:pStyle w:val="TableHeader"/>
              <w:rPr>
                <w:rFonts w:eastAsia="Calibri"/>
              </w:rPr>
            </w:pPr>
            <w:r w:rsidRPr="00766BCD">
              <w:rPr>
                <w:rFonts w:eastAsia="Calibri"/>
              </w:rPr>
              <w:t>Actor</w:t>
            </w:r>
          </w:p>
        </w:tc>
        <w:tc>
          <w:tcPr>
            <w:tcW w:w="4680" w:type="dxa"/>
            <w:shd w:val="clear" w:color="auto" w:fill="313897"/>
          </w:tcPr>
          <w:p w14:paraId="4EC7BA11" w14:textId="16B1394C" w:rsidR="3E81365C" w:rsidRPr="00766BCD" w:rsidRDefault="3E81365C" w:rsidP="004F30D7">
            <w:pPr>
              <w:pStyle w:val="TableHeader"/>
              <w:rPr>
                <w:rFonts w:eastAsia="Calibri"/>
              </w:rPr>
            </w:pPr>
            <w:r w:rsidRPr="00766BCD">
              <w:rPr>
                <w:rFonts w:eastAsia="Calibri"/>
              </w:rPr>
              <w:t>System</w:t>
            </w:r>
          </w:p>
        </w:tc>
      </w:tr>
      <w:tr w:rsidR="3E81365C" w14:paraId="5E84E28D" w14:textId="77777777" w:rsidTr="3E81365C">
        <w:tc>
          <w:tcPr>
            <w:tcW w:w="4680" w:type="dxa"/>
          </w:tcPr>
          <w:p w14:paraId="234E1C3B" w14:textId="7975CC7A" w:rsidR="3E81365C" w:rsidRPr="00DB4922" w:rsidRDefault="3E81365C" w:rsidP="000C0760">
            <w:pPr>
              <w:pStyle w:val="ListParagraph"/>
              <w:numPr>
                <w:ilvl w:val="0"/>
                <w:numId w:val="25"/>
              </w:numPr>
              <w:ind w:left="332"/>
            </w:pPr>
            <w:r w:rsidRPr="00DB4922">
              <w:rPr>
                <w:rFonts w:eastAsia="Calibri"/>
              </w:rPr>
              <w:t xml:space="preserve">User presses finger </w:t>
            </w:r>
            <w:r w:rsidR="3CA4C4FF" w:rsidRPr="4EC1D2CD">
              <w:rPr>
                <w:rFonts w:eastAsia="Calibri"/>
              </w:rPr>
              <w:t>on</w:t>
            </w:r>
            <w:r w:rsidRPr="00DB4922">
              <w:rPr>
                <w:rFonts w:eastAsia="Calibri"/>
              </w:rPr>
              <w:t xml:space="preserve"> the </w:t>
            </w:r>
            <w:r w:rsidR="41E5A90A" w:rsidRPr="00DB4922">
              <w:rPr>
                <w:rFonts w:eastAsia="Calibri"/>
              </w:rPr>
              <w:t xml:space="preserve">right </w:t>
            </w:r>
            <w:r w:rsidRPr="00DB4922">
              <w:rPr>
                <w:rFonts w:eastAsia="Calibri"/>
              </w:rPr>
              <w:t xml:space="preserve">side of the screen </w:t>
            </w:r>
            <w:r w:rsidR="4A6DD88C" w:rsidRPr="4EC1D2CD">
              <w:rPr>
                <w:rFonts w:eastAsia="Calibri"/>
              </w:rPr>
              <w:t>within the display</w:t>
            </w:r>
            <w:r w:rsidR="134A1C0C" w:rsidRPr="4EC1D2CD">
              <w:rPr>
                <w:rFonts w:eastAsia="Calibri"/>
              </w:rPr>
              <w:t xml:space="preserve"> </w:t>
            </w:r>
            <w:r w:rsidRPr="00DB4922">
              <w:rPr>
                <w:rFonts w:eastAsia="Calibri"/>
              </w:rPr>
              <w:t xml:space="preserve">and moves the finger to the </w:t>
            </w:r>
            <w:r w:rsidR="0FF709C7" w:rsidRPr="00DB4922">
              <w:rPr>
                <w:rFonts w:eastAsia="Calibri"/>
              </w:rPr>
              <w:t>left</w:t>
            </w:r>
            <w:r w:rsidRPr="00DB4922">
              <w:rPr>
                <w:rFonts w:eastAsia="Calibri"/>
              </w:rPr>
              <w:t>.</w:t>
            </w:r>
          </w:p>
        </w:tc>
        <w:tc>
          <w:tcPr>
            <w:tcW w:w="4680" w:type="dxa"/>
          </w:tcPr>
          <w:p w14:paraId="0B1826FA" w14:textId="4D1D3B86" w:rsidR="3E81365C" w:rsidRDefault="3E81365C" w:rsidP="00DB4922">
            <w:pPr>
              <w:ind w:left="332"/>
              <w:rPr>
                <w:rFonts w:eastAsia="Calibri"/>
              </w:rPr>
            </w:pPr>
          </w:p>
        </w:tc>
      </w:tr>
      <w:tr w:rsidR="3E81365C" w14:paraId="527DEBAC" w14:textId="77777777" w:rsidTr="3E81365C">
        <w:tc>
          <w:tcPr>
            <w:tcW w:w="4680" w:type="dxa"/>
          </w:tcPr>
          <w:p w14:paraId="0C779AF6" w14:textId="4D1D3B86" w:rsidR="3E81365C" w:rsidRDefault="3E81365C" w:rsidP="00DB4922">
            <w:pPr>
              <w:ind w:left="332"/>
              <w:rPr>
                <w:rFonts w:eastAsia="Calibri"/>
              </w:rPr>
            </w:pPr>
          </w:p>
        </w:tc>
        <w:tc>
          <w:tcPr>
            <w:tcW w:w="4680" w:type="dxa"/>
          </w:tcPr>
          <w:p w14:paraId="58A19094" w14:textId="5CD09702" w:rsidR="3E81365C" w:rsidRPr="00DB4922" w:rsidRDefault="3E81365C" w:rsidP="000C0760">
            <w:pPr>
              <w:pStyle w:val="ListParagraph"/>
              <w:numPr>
                <w:ilvl w:val="0"/>
                <w:numId w:val="25"/>
              </w:numPr>
              <w:ind w:left="332"/>
            </w:pPr>
            <w:r w:rsidRPr="00DB4922">
              <w:rPr>
                <w:rFonts w:eastAsia="Calibri"/>
              </w:rPr>
              <w:t xml:space="preserve">System changes screen to the </w:t>
            </w:r>
            <w:r w:rsidR="00AC38AF">
              <w:rPr>
                <w:rFonts w:eastAsia="Calibri"/>
              </w:rPr>
              <w:t>mail</w:t>
            </w:r>
            <w:r w:rsidR="00AC38AF" w:rsidRPr="00DB4922">
              <w:rPr>
                <w:rFonts w:eastAsia="Calibri"/>
              </w:rPr>
              <w:t xml:space="preserve"> </w:t>
            </w:r>
            <w:r w:rsidRPr="00DB4922">
              <w:rPr>
                <w:rFonts w:eastAsia="Calibri"/>
              </w:rPr>
              <w:t xml:space="preserve">one (1) position </w:t>
            </w:r>
            <w:r w:rsidR="480D90E5" w:rsidRPr="00DB4922">
              <w:rPr>
                <w:rFonts w:eastAsia="Calibri"/>
              </w:rPr>
              <w:t xml:space="preserve">up </w:t>
            </w:r>
            <w:r w:rsidRPr="00DB4922">
              <w:rPr>
                <w:rFonts w:eastAsia="Calibri"/>
              </w:rPr>
              <w:t xml:space="preserve">from the currently </w:t>
            </w:r>
            <w:r w:rsidRPr="1EB9347A">
              <w:rPr>
                <w:rFonts w:eastAsia="Calibri"/>
              </w:rPr>
              <w:t>viewed</w:t>
            </w:r>
            <w:r w:rsidR="57414714" w:rsidRPr="265026DF">
              <w:rPr>
                <w:rFonts w:eastAsia="Calibri"/>
              </w:rPr>
              <w:t xml:space="preserve"> </w:t>
            </w:r>
            <w:r w:rsidRPr="1EB9347A">
              <w:rPr>
                <w:rFonts w:eastAsia="Calibri"/>
              </w:rPr>
              <w:t>in</w:t>
            </w:r>
            <w:r w:rsidRPr="00DB4922">
              <w:rPr>
                <w:rFonts w:eastAsia="Calibri"/>
              </w:rPr>
              <w:t xml:space="preserve"> the list. </w:t>
            </w:r>
          </w:p>
        </w:tc>
      </w:tr>
    </w:tbl>
    <w:p w14:paraId="42558988" w14:textId="77C9F55C" w:rsidR="724DE355" w:rsidRPr="00B85008" w:rsidRDefault="16BD1EBE" w:rsidP="000C0760">
      <w:pPr>
        <w:pStyle w:val="Heading4"/>
      </w:pPr>
      <w:bookmarkStart w:id="144" w:name="_Toc113015326"/>
      <w:r>
        <w:lastRenderedPageBreak/>
        <w:t>Use Case</w:t>
      </w:r>
      <w:r w:rsidR="00EBFBB6">
        <w:t xml:space="preserve"> Name:</w:t>
      </w:r>
      <w:r>
        <w:t xml:space="preserve"> </w:t>
      </w:r>
      <w:r w:rsidR="23CF10AF">
        <w:t xml:space="preserve">Gesture - </w:t>
      </w:r>
      <w:r>
        <w:t>Tap Out</w:t>
      </w:r>
      <w:bookmarkEnd w:id="144"/>
    </w:p>
    <w:p w14:paraId="4A45A7DA" w14:textId="2A96335C" w:rsidR="0A9708D7" w:rsidRDefault="0A9708D7" w:rsidP="001C3142">
      <w:pPr>
        <w:spacing w:before="120" w:after="120" w:line="257" w:lineRule="auto"/>
        <w:jc w:val="both"/>
        <w:rPr>
          <w:rFonts w:eastAsia="Calibri"/>
          <w:sz w:val="22"/>
          <w:szCs w:val="22"/>
        </w:rPr>
      </w:pPr>
      <w:r w:rsidRPr="3E81365C">
        <w:rPr>
          <w:rFonts w:eastAsia="Calibri"/>
          <w:b/>
          <w:bCs/>
          <w:sz w:val="22"/>
          <w:szCs w:val="22"/>
        </w:rPr>
        <w:t>Summary</w:t>
      </w:r>
      <w:r w:rsidRPr="3E81365C">
        <w:rPr>
          <w:rFonts w:eastAsia="Calibri"/>
          <w:sz w:val="22"/>
          <w:szCs w:val="22"/>
        </w:rPr>
        <w:t>: The application shall respond to a user tapping outside of an active sub screen</w:t>
      </w:r>
      <w:r w:rsidR="37595EEB" w:rsidRPr="3E81365C">
        <w:rPr>
          <w:rFonts w:eastAsia="Calibri"/>
          <w:sz w:val="22"/>
          <w:szCs w:val="22"/>
        </w:rPr>
        <w:t xml:space="preserve"> element</w:t>
      </w:r>
      <w:r w:rsidRPr="3E81365C">
        <w:rPr>
          <w:rFonts w:eastAsia="Calibri"/>
          <w:sz w:val="22"/>
          <w:szCs w:val="22"/>
        </w:rPr>
        <w:t xml:space="preserve"> by dismissing sub screen and refocusing upon</w:t>
      </w:r>
      <w:r w:rsidR="09F2BF74" w:rsidRPr="3E81365C">
        <w:rPr>
          <w:rFonts w:eastAsia="Calibri"/>
          <w:sz w:val="22"/>
          <w:szCs w:val="22"/>
        </w:rPr>
        <w:t xml:space="preserve"> the</w:t>
      </w:r>
      <w:r w:rsidRPr="3E81365C">
        <w:rPr>
          <w:rFonts w:eastAsia="Calibri"/>
          <w:sz w:val="22"/>
          <w:szCs w:val="22"/>
        </w:rPr>
        <w:t xml:space="preserve"> underlying screen. </w:t>
      </w:r>
    </w:p>
    <w:p w14:paraId="19C9D4C4" w14:textId="4E0D7528" w:rsidR="5EDC4B60" w:rsidRDefault="5EDC4B60" w:rsidP="001C3142">
      <w:pPr>
        <w:spacing w:before="120" w:after="120" w:line="257" w:lineRule="auto"/>
        <w:jc w:val="both"/>
        <w:rPr>
          <w:rFonts w:eastAsia="Calibri"/>
          <w:sz w:val="22"/>
          <w:szCs w:val="22"/>
        </w:rPr>
      </w:pPr>
      <w:r w:rsidRPr="3E81365C">
        <w:rPr>
          <w:rFonts w:eastAsia="Calibri"/>
          <w:b/>
          <w:bCs/>
          <w:sz w:val="22"/>
          <w:szCs w:val="22"/>
        </w:rPr>
        <w:t>Preconditions</w:t>
      </w:r>
      <w:r w:rsidRPr="3E81365C">
        <w:rPr>
          <w:rFonts w:eastAsia="Calibri"/>
          <w:sz w:val="22"/>
          <w:szCs w:val="22"/>
        </w:rPr>
        <w:t>:</w:t>
      </w:r>
    </w:p>
    <w:p w14:paraId="3772CC11" w14:textId="0E9AEA4A" w:rsidR="5EDC4B60" w:rsidRDefault="5EDC4B60" w:rsidP="000C0760">
      <w:pPr>
        <w:pStyle w:val="Preconditionlist"/>
        <w:numPr>
          <w:ilvl w:val="0"/>
          <w:numId w:val="59"/>
        </w:numPr>
        <w:ind w:left="720"/>
        <w:jc w:val="both"/>
      </w:pPr>
      <w:r w:rsidRPr="3E81365C">
        <w:t>User device is touch screen enabled.</w:t>
      </w:r>
    </w:p>
    <w:p w14:paraId="125E001B" w14:textId="78866739" w:rsidR="5EDC4B60" w:rsidRDefault="5EDC4B60" w:rsidP="000C0760">
      <w:pPr>
        <w:pStyle w:val="Preconditionlist"/>
        <w:numPr>
          <w:ilvl w:val="0"/>
          <w:numId w:val="59"/>
        </w:numPr>
        <w:ind w:left="720"/>
        <w:jc w:val="both"/>
      </w:pPr>
      <w:r w:rsidRPr="3E81365C">
        <w:t>An active sub screen is present.</w:t>
      </w:r>
    </w:p>
    <w:p w14:paraId="3BD49B8B" w14:textId="41174C80" w:rsidR="5EDC4B60" w:rsidRDefault="5EDC4B60" w:rsidP="001C3142">
      <w:pPr>
        <w:spacing w:before="120" w:after="120" w:line="257" w:lineRule="auto"/>
        <w:jc w:val="both"/>
        <w:rPr>
          <w:rFonts w:eastAsia="Calibri"/>
          <w:sz w:val="22"/>
          <w:szCs w:val="22"/>
        </w:rPr>
      </w:pPr>
      <w:r w:rsidRPr="3E81365C">
        <w:rPr>
          <w:rFonts w:eastAsia="Calibri"/>
          <w:b/>
          <w:bCs/>
          <w:sz w:val="22"/>
          <w:szCs w:val="22"/>
        </w:rPr>
        <w:t>Triggers</w:t>
      </w:r>
      <w:r w:rsidRPr="3E81365C">
        <w:rPr>
          <w:rFonts w:eastAsia="Calibri"/>
          <w:sz w:val="22"/>
          <w:szCs w:val="22"/>
        </w:rPr>
        <w:t>: User taps screen outside of</w:t>
      </w:r>
      <w:r w:rsidR="2BEA1237" w:rsidRPr="3E81365C">
        <w:rPr>
          <w:rFonts w:eastAsia="Calibri"/>
          <w:sz w:val="22"/>
          <w:szCs w:val="22"/>
        </w:rPr>
        <w:t xml:space="preserve"> an</w:t>
      </w:r>
      <w:r w:rsidRPr="3E81365C">
        <w:rPr>
          <w:rFonts w:eastAsia="Calibri"/>
          <w:sz w:val="22"/>
          <w:szCs w:val="22"/>
        </w:rPr>
        <w:t xml:space="preserve"> active sub screen. </w:t>
      </w:r>
    </w:p>
    <w:p w14:paraId="0D955013" w14:textId="63CA8741" w:rsidR="202CB7DA" w:rsidRPr="00FC2D89" w:rsidRDefault="202CB7DA" w:rsidP="001C3142">
      <w:pPr>
        <w:spacing w:before="120" w:after="120" w:line="257" w:lineRule="auto"/>
        <w:jc w:val="both"/>
        <w:rPr>
          <w:rFonts w:eastAsia="Calibri"/>
          <w:b/>
          <w:bCs/>
          <w:sz w:val="22"/>
          <w:szCs w:val="22"/>
        </w:rPr>
      </w:pPr>
      <w:r w:rsidRPr="00FC2D89">
        <w:rPr>
          <w:rFonts w:eastAsia="Calibri"/>
          <w:b/>
          <w:bCs/>
          <w:sz w:val="22"/>
          <w:szCs w:val="22"/>
        </w:rPr>
        <w:t>Basic Course of Events</w:t>
      </w:r>
      <w:r w:rsidR="00FC2D89">
        <w:rPr>
          <w:rFonts w:eastAsia="Calibri"/>
          <w:b/>
          <w:bCs/>
          <w:sz w:val="22"/>
          <w:szCs w:val="22"/>
        </w:rPr>
        <w:t xml:space="preserve"> (Scenario)</w:t>
      </w:r>
      <w:r w:rsidRPr="00FC2D89">
        <w:rPr>
          <w:rFonts w:eastAsia="Calibri"/>
          <w:b/>
          <w:bCs/>
          <w:sz w:val="22"/>
          <w:szCs w:val="22"/>
        </w:rPr>
        <w:t>:</w:t>
      </w:r>
    </w:p>
    <w:tbl>
      <w:tblPr>
        <w:tblStyle w:val="TableGrid"/>
        <w:tblW w:w="0" w:type="auto"/>
        <w:tblLayout w:type="fixed"/>
        <w:tblLook w:val="06A0" w:firstRow="1" w:lastRow="0" w:firstColumn="1" w:lastColumn="0" w:noHBand="1" w:noVBand="1"/>
      </w:tblPr>
      <w:tblGrid>
        <w:gridCol w:w="4680"/>
        <w:gridCol w:w="4680"/>
      </w:tblGrid>
      <w:tr w:rsidR="3E81365C" w14:paraId="7915291B" w14:textId="77777777" w:rsidTr="00B56947">
        <w:trPr>
          <w:tblHeader/>
        </w:trPr>
        <w:tc>
          <w:tcPr>
            <w:tcW w:w="4680" w:type="dxa"/>
            <w:shd w:val="clear" w:color="auto" w:fill="313897"/>
          </w:tcPr>
          <w:p w14:paraId="60EE0A70" w14:textId="1D60425C" w:rsidR="5EDC4B60" w:rsidRDefault="5EDC4B60" w:rsidP="004F30D7">
            <w:pPr>
              <w:pStyle w:val="TableHeader"/>
              <w:rPr>
                <w:rFonts w:eastAsia="Calibri"/>
              </w:rPr>
            </w:pPr>
            <w:r w:rsidRPr="3E81365C">
              <w:rPr>
                <w:rFonts w:eastAsia="Calibri"/>
              </w:rPr>
              <w:t>Actor</w:t>
            </w:r>
          </w:p>
        </w:tc>
        <w:tc>
          <w:tcPr>
            <w:tcW w:w="4680" w:type="dxa"/>
            <w:shd w:val="clear" w:color="auto" w:fill="313897"/>
          </w:tcPr>
          <w:p w14:paraId="7EA88706" w14:textId="683C134C" w:rsidR="5EDC4B60" w:rsidRDefault="5EDC4B60" w:rsidP="004F30D7">
            <w:pPr>
              <w:pStyle w:val="TableHeader"/>
              <w:rPr>
                <w:rFonts w:eastAsia="Calibri"/>
              </w:rPr>
            </w:pPr>
            <w:r w:rsidRPr="3E81365C">
              <w:rPr>
                <w:rFonts w:eastAsia="Calibri"/>
              </w:rPr>
              <w:t>System</w:t>
            </w:r>
          </w:p>
        </w:tc>
      </w:tr>
      <w:tr w:rsidR="3E81365C" w14:paraId="286FD531" w14:textId="77777777" w:rsidTr="3E81365C">
        <w:tc>
          <w:tcPr>
            <w:tcW w:w="4680" w:type="dxa"/>
          </w:tcPr>
          <w:p w14:paraId="27341F03" w14:textId="1F6B8A0B" w:rsidR="677C159D" w:rsidRPr="00057930" w:rsidRDefault="677C159D" w:rsidP="000C0760">
            <w:pPr>
              <w:pStyle w:val="ListParagraph"/>
              <w:numPr>
                <w:ilvl w:val="0"/>
                <w:numId w:val="26"/>
              </w:numPr>
              <w:ind w:left="332"/>
            </w:pPr>
            <w:r w:rsidRPr="00057930">
              <w:rPr>
                <w:rFonts w:eastAsia="Calibri"/>
              </w:rPr>
              <w:t>User taps screen outside of active sub screen.</w:t>
            </w:r>
          </w:p>
        </w:tc>
        <w:tc>
          <w:tcPr>
            <w:tcW w:w="4680" w:type="dxa"/>
          </w:tcPr>
          <w:p w14:paraId="148EE146" w14:textId="60EAEF56" w:rsidR="3E81365C" w:rsidRDefault="3E81365C" w:rsidP="00057930">
            <w:pPr>
              <w:ind w:left="332"/>
              <w:rPr>
                <w:rFonts w:eastAsia="Calibri"/>
              </w:rPr>
            </w:pPr>
          </w:p>
        </w:tc>
      </w:tr>
      <w:tr w:rsidR="3E81365C" w14:paraId="31B55BCF" w14:textId="77777777" w:rsidTr="3E81365C">
        <w:tc>
          <w:tcPr>
            <w:tcW w:w="4680" w:type="dxa"/>
          </w:tcPr>
          <w:p w14:paraId="6E0B485F" w14:textId="60EAEF56" w:rsidR="3E81365C" w:rsidRDefault="3E81365C" w:rsidP="00057930">
            <w:pPr>
              <w:ind w:left="332"/>
              <w:rPr>
                <w:rFonts w:eastAsia="Calibri"/>
              </w:rPr>
            </w:pPr>
          </w:p>
        </w:tc>
        <w:tc>
          <w:tcPr>
            <w:tcW w:w="4680" w:type="dxa"/>
          </w:tcPr>
          <w:p w14:paraId="1255C338" w14:textId="47E8A714" w:rsidR="677C159D" w:rsidRPr="00057930" w:rsidRDefault="677C159D" w:rsidP="000C0760">
            <w:pPr>
              <w:pStyle w:val="ListParagraph"/>
              <w:numPr>
                <w:ilvl w:val="0"/>
                <w:numId w:val="26"/>
              </w:numPr>
              <w:ind w:left="332"/>
            </w:pPr>
            <w:r w:rsidRPr="00057930">
              <w:rPr>
                <w:rFonts w:eastAsia="Calibri"/>
              </w:rPr>
              <w:t xml:space="preserve">System dismisses sub screen and </w:t>
            </w:r>
            <w:r w:rsidR="7414740F" w:rsidRPr="00057930">
              <w:rPr>
                <w:rFonts w:eastAsia="Calibri"/>
              </w:rPr>
              <w:t>refocuses</w:t>
            </w:r>
            <w:r w:rsidRPr="00057930">
              <w:rPr>
                <w:rFonts w:eastAsia="Calibri"/>
              </w:rPr>
              <w:t xml:space="preserve"> upon underlying screen. </w:t>
            </w:r>
          </w:p>
        </w:tc>
      </w:tr>
    </w:tbl>
    <w:p w14:paraId="0B01E2AB" w14:textId="6FBC8961" w:rsidR="3E81365C" w:rsidRDefault="00CB7194" w:rsidP="000C0760">
      <w:pPr>
        <w:pStyle w:val="Heading3"/>
      </w:pPr>
      <w:bookmarkStart w:id="145" w:name="_Toc118468867"/>
      <w:bookmarkStart w:id="146" w:name="_Toc118468928"/>
      <w:bookmarkStart w:id="147" w:name="_Toc118469094"/>
      <w:bookmarkStart w:id="148" w:name="_Toc118469209"/>
      <w:bookmarkStart w:id="149" w:name="_Toc118563737"/>
      <w:bookmarkStart w:id="150" w:name="_Toc113015327"/>
      <w:bookmarkStart w:id="151" w:name="_Toc118317645"/>
      <w:bookmarkStart w:id="152" w:name="_Toc118563738"/>
      <w:bookmarkEnd w:id="145"/>
      <w:bookmarkEnd w:id="146"/>
      <w:bookmarkEnd w:id="147"/>
      <w:bookmarkEnd w:id="148"/>
      <w:bookmarkEnd w:id="149"/>
      <w:r>
        <w:t>Feature Area</w:t>
      </w:r>
      <w:r w:rsidR="4054F3F7">
        <w:t>:</w:t>
      </w:r>
      <w:r w:rsidR="1FD6D430">
        <w:t xml:space="preserve"> </w:t>
      </w:r>
      <w:r w:rsidR="6DCE5A2F">
        <w:t>Voice Driven</w:t>
      </w:r>
      <w:bookmarkEnd w:id="150"/>
      <w:bookmarkEnd w:id="151"/>
      <w:bookmarkEnd w:id="152"/>
    </w:p>
    <w:p w14:paraId="398C8069" w14:textId="77777777" w:rsidR="00A12386" w:rsidRPr="008D2ADB" w:rsidRDefault="00A12386" w:rsidP="00CB2AB3">
      <w:pPr>
        <w:pStyle w:val="Heading4"/>
      </w:pPr>
      <w:r>
        <w:t>Use Case Name: Voice Driven – Login</w:t>
      </w:r>
    </w:p>
    <w:p w14:paraId="5E2707E5"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User </w:t>
      </w:r>
      <w:r>
        <w:rPr>
          <w:sz w:val="22"/>
          <w:szCs w:val="22"/>
        </w:rPr>
        <w:t>logs in by filling out login form or logs in using Google account</w:t>
      </w:r>
      <w:r w:rsidRPr="77EFB1C0">
        <w:rPr>
          <w:sz w:val="22"/>
          <w:szCs w:val="22"/>
        </w:rPr>
        <w:t>.</w:t>
      </w:r>
    </w:p>
    <w:p w14:paraId="1A66CE89"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750E1849" w14:textId="77777777" w:rsidR="00A12386" w:rsidRDefault="00A12386" w:rsidP="000C0760">
      <w:pPr>
        <w:pStyle w:val="Preconditionlist"/>
        <w:numPr>
          <w:ilvl w:val="0"/>
          <w:numId w:val="60"/>
        </w:numPr>
        <w:ind w:left="720"/>
        <w:jc w:val="both"/>
      </w:pPr>
      <w:r>
        <w:t>User has “Voice Access” (Android)/ “Voice Control” (iOS) enabled.</w:t>
      </w:r>
    </w:p>
    <w:p w14:paraId="38C6A367" w14:textId="77777777" w:rsidR="00A12386" w:rsidRDefault="00A12386" w:rsidP="000C0760">
      <w:pPr>
        <w:pStyle w:val="Preconditionlist"/>
        <w:numPr>
          <w:ilvl w:val="0"/>
          <w:numId w:val="60"/>
        </w:numPr>
        <w:ind w:left="720"/>
        <w:jc w:val="both"/>
      </w:pPr>
      <w:r>
        <w:t>The app is open on the Login screen.</w:t>
      </w:r>
    </w:p>
    <w:p w14:paraId="37777C10"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opened MailSpeak application</w:t>
      </w:r>
      <w:r w:rsidRPr="77EFB1C0">
        <w:rPr>
          <w:sz w:val="22"/>
          <w:szCs w:val="22"/>
        </w:rPr>
        <w:t>.</w:t>
      </w:r>
    </w:p>
    <w:p w14:paraId="7DDF3CE3" w14:textId="77777777" w:rsidR="00A12386" w:rsidRPr="00A213C4"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78" w:type="dxa"/>
        <w:tblLayout w:type="fixed"/>
        <w:tblLook w:val="06A0" w:firstRow="1" w:lastRow="0" w:firstColumn="1" w:lastColumn="0" w:noHBand="1" w:noVBand="1"/>
      </w:tblPr>
      <w:tblGrid>
        <w:gridCol w:w="2988"/>
        <w:gridCol w:w="3060"/>
        <w:gridCol w:w="3330"/>
      </w:tblGrid>
      <w:tr w:rsidR="00A12386" w:rsidRPr="00B60BD9" w14:paraId="7FF4D11A" w14:textId="77777777" w:rsidTr="36958FCA">
        <w:trPr>
          <w:tblHeader/>
        </w:trPr>
        <w:tc>
          <w:tcPr>
            <w:tcW w:w="2988" w:type="dxa"/>
            <w:shd w:val="clear" w:color="auto" w:fill="313897"/>
          </w:tcPr>
          <w:p w14:paraId="782FD0D0" w14:textId="77777777" w:rsidR="00A12386" w:rsidRPr="00B60BD9" w:rsidRDefault="00A12386" w:rsidP="004F30D7">
            <w:pPr>
              <w:pStyle w:val="TableHeader"/>
            </w:pPr>
            <w:r w:rsidRPr="00B60BD9">
              <w:t>Actor</w:t>
            </w:r>
          </w:p>
        </w:tc>
        <w:tc>
          <w:tcPr>
            <w:tcW w:w="3060" w:type="dxa"/>
            <w:shd w:val="clear" w:color="auto" w:fill="313897"/>
          </w:tcPr>
          <w:p w14:paraId="5D6AC19C" w14:textId="77777777" w:rsidR="00A12386" w:rsidRPr="00B60BD9" w:rsidRDefault="00A12386" w:rsidP="004F30D7">
            <w:pPr>
              <w:pStyle w:val="TableHeader"/>
            </w:pPr>
            <w:r w:rsidRPr="00B60BD9">
              <w:t>System</w:t>
            </w:r>
          </w:p>
        </w:tc>
        <w:tc>
          <w:tcPr>
            <w:tcW w:w="3330" w:type="dxa"/>
            <w:shd w:val="clear" w:color="auto" w:fill="313897"/>
          </w:tcPr>
          <w:p w14:paraId="639255DC" w14:textId="77777777" w:rsidR="00A12386" w:rsidRPr="00B60BD9" w:rsidRDefault="00A12386" w:rsidP="004F30D7">
            <w:pPr>
              <w:pStyle w:val="TableHeader"/>
            </w:pPr>
          </w:p>
        </w:tc>
      </w:tr>
      <w:tr w:rsidR="00A12386" w14:paraId="645EAF7E" w14:textId="77777777" w:rsidTr="36958FCA">
        <w:tc>
          <w:tcPr>
            <w:tcW w:w="2988" w:type="dxa"/>
          </w:tcPr>
          <w:p w14:paraId="6E06E022" w14:textId="77777777" w:rsidR="00A12386" w:rsidRDefault="00A12386" w:rsidP="000C0760">
            <w:pPr>
              <w:pStyle w:val="ListParagraph"/>
              <w:numPr>
                <w:ilvl w:val="0"/>
                <w:numId w:val="2"/>
              </w:numPr>
              <w:ind w:left="332"/>
            </w:pPr>
            <w:r w:rsidRPr="576B993C">
              <w:t xml:space="preserve">User </w:t>
            </w:r>
            <w:r>
              <w:t>says “Tap E-Mail Address”</w:t>
            </w:r>
            <w:r w:rsidRPr="576B993C">
              <w:t>.</w:t>
            </w:r>
          </w:p>
        </w:tc>
        <w:tc>
          <w:tcPr>
            <w:tcW w:w="3060" w:type="dxa"/>
          </w:tcPr>
          <w:p w14:paraId="18D164C7" w14:textId="77777777" w:rsidR="00A12386" w:rsidRDefault="00A12386">
            <w:pPr>
              <w:ind w:left="332"/>
            </w:pPr>
          </w:p>
        </w:tc>
        <w:tc>
          <w:tcPr>
            <w:tcW w:w="3330" w:type="dxa"/>
          </w:tcPr>
          <w:p w14:paraId="3413D37A" w14:textId="77777777" w:rsidR="00A12386" w:rsidRDefault="00A12386"/>
        </w:tc>
      </w:tr>
      <w:tr w:rsidR="00A12386" w14:paraId="011312CF" w14:textId="77777777" w:rsidTr="36958FCA">
        <w:tc>
          <w:tcPr>
            <w:tcW w:w="2988" w:type="dxa"/>
          </w:tcPr>
          <w:p w14:paraId="05113ABD" w14:textId="77777777" w:rsidR="00A12386" w:rsidRDefault="00A12386">
            <w:pPr>
              <w:pStyle w:val="ListParagraph"/>
              <w:ind w:left="332"/>
            </w:pPr>
          </w:p>
        </w:tc>
        <w:tc>
          <w:tcPr>
            <w:tcW w:w="3060" w:type="dxa"/>
          </w:tcPr>
          <w:p w14:paraId="0107137F" w14:textId="77777777" w:rsidR="00A12386" w:rsidRDefault="00A12386" w:rsidP="000C0760">
            <w:pPr>
              <w:pStyle w:val="ListParagraph"/>
              <w:numPr>
                <w:ilvl w:val="0"/>
                <w:numId w:val="2"/>
              </w:numPr>
              <w:ind w:left="332"/>
            </w:pPr>
            <w:r w:rsidRPr="576B993C">
              <w:t xml:space="preserve">System enters </w:t>
            </w:r>
            <w:r>
              <w:t>text editing mode in the “E-Mail Address” text field</w:t>
            </w:r>
            <w:r w:rsidRPr="576B993C">
              <w:t xml:space="preserve">. </w:t>
            </w:r>
          </w:p>
        </w:tc>
        <w:tc>
          <w:tcPr>
            <w:tcW w:w="3330" w:type="dxa"/>
          </w:tcPr>
          <w:p w14:paraId="07839069" w14:textId="77777777" w:rsidR="00A12386" w:rsidRPr="576B993C" w:rsidRDefault="4A923CFE">
            <w:r>
              <w:rPr>
                <w:noProof/>
              </w:rPr>
              <w:drawing>
                <wp:inline distT="0" distB="0" distL="0" distR="0" wp14:anchorId="56E4F2AC" wp14:editId="20CD66A1">
                  <wp:extent cx="1980565" cy="2640965"/>
                  <wp:effectExtent l="0" t="0" r="63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25">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r w:rsidR="00A12386" w14:paraId="773539F7" w14:textId="77777777" w:rsidTr="36958FCA">
        <w:tc>
          <w:tcPr>
            <w:tcW w:w="2988" w:type="dxa"/>
          </w:tcPr>
          <w:p w14:paraId="2289AB37" w14:textId="77777777" w:rsidR="00A12386" w:rsidRDefault="00A12386" w:rsidP="000C0760">
            <w:pPr>
              <w:pStyle w:val="ListParagraph"/>
              <w:numPr>
                <w:ilvl w:val="0"/>
                <w:numId w:val="2"/>
              </w:numPr>
              <w:ind w:left="332"/>
            </w:pPr>
            <w:r>
              <w:t>User populates “E-Mail Address” text field.</w:t>
            </w:r>
          </w:p>
        </w:tc>
        <w:tc>
          <w:tcPr>
            <w:tcW w:w="3060" w:type="dxa"/>
          </w:tcPr>
          <w:p w14:paraId="167A2B82" w14:textId="77777777" w:rsidR="00A12386" w:rsidRPr="576B993C" w:rsidRDefault="00A12386">
            <w:pPr>
              <w:pStyle w:val="ListParagraph"/>
              <w:ind w:left="332"/>
            </w:pPr>
          </w:p>
        </w:tc>
        <w:tc>
          <w:tcPr>
            <w:tcW w:w="3330" w:type="dxa"/>
          </w:tcPr>
          <w:p w14:paraId="67E3DB7D" w14:textId="77777777" w:rsidR="00A12386" w:rsidRPr="576B993C" w:rsidRDefault="00A12386"/>
        </w:tc>
      </w:tr>
      <w:tr w:rsidR="00A12386" w14:paraId="26CDB07E" w14:textId="77777777" w:rsidTr="36958FCA">
        <w:tc>
          <w:tcPr>
            <w:tcW w:w="2988" w:type="dxa"/>
          </w:tcPr>
          <w:p w14:paraId="56770F15" w14:textId="77777777" w:rsidR="00A12386" w:rsidRDefault="00A12386">
            <w:pPr>
              <w:pStyle w:val="ListParagraph"/>
              <w:ind w:left="332"/>
            </w:pPr>
          </w:p>
        </w:tc>
        <w:tc>
          <w:tcPr>
            <w:tcW w:w="3060" w:type="dxa"/>
          </w:tcPr>
          <w:p w14:paraId="308A856D" w14:textId="77777777" w:rsidR="00A12386" w:rsidRPr="576B993C" w:rsidRDefault="00A12386" w:rsidP="000C0760">
            <w:pPr>
              <w:pStyle w:val="ListParagraph"/>
              <w:numPr>
                <w:ilvl w:val="0"/>
                <w:numId w:val="2"/>
              </w:numPr>
              <w:ind w:left="332"/>
            </w:pPr>
            <w:r w:rsidRPr="576B993C">
              <w:t xml:space="preserve">System </w:t>
            </w:r>
            <w:r>
              <w:t>exits</w:t>
            </w:r>
            <w:r w:rsidRPr="576B993C">
              <w:t xml:space="preserve"> </w:t>
            </w:r>
            <w:r>
              <w:t>text editing mode and email is displayed</w:t>
            </w:r>
            <w:r w:rsidRPr="576B993C">
              <w:t>.</w:t>
            </w:r>
          </w:p>
        </w:tc>
        <w:tc>
          <w:tcPr>
            <w:tcW w:w="3330" w:type="dxa"/>
          </w:tcPr>
          <w:p w14:paraId="4D2D768C" w14:textId="77777777" w:rsidR="00A12386" w:rsidRPr="576B993C" w:rsidRDefault="4A923CFE">
            <w:r>
              <w:rPr>
                <w:noProof/>
              </w:rPr>
              <w:drawing>
                <wp:inline distT="0" distB="0" distL="0" distR="0" wp14:anchorId="4D1BE06B" wp14:editId="6E697D0C">
                  <wp:extent cx="1980565" cy="2640965"/>
                  <wp:effectExtent l="0" t="0" r="635" b="63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26">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r w:rsidR="00A12386" w14:paraId="0383CD06" w14:textId="77777777" w:rsidTr="36958FCA">
        <w:tc>
          <w:tcPr>
            <w:tcW w:w="2988" w:type="dxa"/>
          </w:tcPr>
          <w:p w14:paraId="2DA27B3F" w14:textId="77777777" w:rsidR="00A12386" w:rsidRDefault="00A12386" w:rsidP="000C0760">
            <w:pPr>
              <w:pStyle w:val="ListParagraph"/>
              <w:numPr>
                <w:ilvl w:val="0"/>
                <w:numId w:val="2"/>
              </w:numPr>
              <w:ind w:left="332"/>
            </w:pPr>
            <w:r w:rsidRPr="576B993C">
              <w:t xml:space="preserve">User </w:t>
            </w:r>
            <w:r>
              <w:t>says “Tap Password Address”</w:t>
            </w:r>
            <w:r w:rsidRPr="576B993C">
              <w:t>.</w:t>
            </w:r>
          </w:p>
        </w:tc>
        <w:tc>
          <w:tcPr>
            <w:tcW w:w="3060" w:type="dxa"/>
          </w:tcPr>
          <w:p w14:paraId="4D5EE306" w14:textId="77777777" w:rsidR="00A12386" w:rsidRPr="576B993C" w:rsidRDefault="00A12386">
            <w:pPr>
              <w:pStyle w:val="ListParagraph"/>
              <w:ind w:left="332"/>
            </w:pPr>
          </w:p>
        </w:tc>
        <w:tc>
          <w:tcPr>
            <w:tcW w:w="3330" w:type="dxa"/>
          </w:tcPr>
          <w:p w14:paraId="4C382D6D" w14:textId="77777777" w:rsidR="00A12386" w:rsidRPr="576B993C" w:rsidRDefault="00A12386"/>
        </w:tc>
      </w:tr>
      <w:tr w:rsidR="00A12386" w14:paraId="40F2D39C" w14:textId="77777777" w:rsidTr="36958FCA">
        <w:tc>
          <w:tcPr>
            <w:tcW w:w="2988" w:type="dxa"/>
          </w:tcPr>
          <w:p w14:paraId="311C7ECC" w14:textId="77777777" w:rsidR="00A12386" w:rsidRDefault="00A12386">
            <w:pPr>
              <w:pStyle w:val="ListParagraph"/>
              <w:ind w:left="332"/>
            </w:pPr>
          </w:p>
        </w:tc>
        <w:tc>
          <w:tcPr>
            <w:tcW w:w="3060" w:type="dxa"/>
          </w:tcPr>
          <w:p w14:paraId="2D391CBF" w14:textId="77777777" w:rsidR="00A12386" w:rsidRPr="576B993C" w:rsidRDefault="00A12386" w:rsidP="000C0760">
            <w:pPr>
              <w:pStyle w:val="ListParagraph"/>
              <w:numPr>
                <w:ilvl w:val="0"/>
                <w:numId w:val="2"/>
              </w:numPr>
              <w:ind w:left="332"/>
            </w:pPr>
            <w:r w:rsidRPr="576B993C">
              <w:t xml:space="preserve">System enters </w:t>
            </w:r>
            <w:r>
              <w:t>text editing mode in the “Password” text field</w:t>
            </w:r>
            <w:r w:rsidRPr="576B993C">
              <w:t xml:space="preserve">. </w:t>
            </w:r>
          </w:p>
        </w:tc>
        <w:tc>
          <w:tcPr>
            <w:tcW w:w="3330" w:type="dxa"/>
          </w:tcPr>
          <w:p w14:paraId="03108D8D" w14:textId="77777777" w:rsidR="00A12386" w:rsidRPr="576B993C" w:rsidRDefault="4A923CFE">
            <w:r>
              <w:rPr>
                <w:noProof/>
              </w:rPr>
              <w:drawing>
                <wp:inline distT="0" distB="0" distL="0" distR="0" wp14:anchorId="5A6FEED9" wp14:editId="1B2DF7DF">
                  <wp:extent cx="1980565" cy="2640965"/>
                  <wp:effectExtent l="0" t="0" r="635"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r w:rsidR="00A12386" w14:paraId="60937E70" w14:textId="77777777" w:rsidTr="36958FCA">
        <w:tc>
          <w:tcPr>
            <w:tcW w:w="2988" w:type="dxa"/>
          </w:tcPr>
          <w:p w14:paraId="513D63F7" w14:textId="77777777" w:rsidR="00A12386" w:rsidRDefault="00A12386" w:rsidP="000C0760">
            <w:pPr>
              <w:pStyle w:val="ListParagraph"/>
              <w:numPr>
                <w:ilvl w:val="0"/>
                <w:numId w:val="2"/>
              </w:numPr>
              <w:ind w:left="332"/>
            </w:pPr>
            <w:r>
              <w:t>User populates “E-Mail Address” text field.</w:t>
            </w:r>
          </w:p>
        </w:tc>
        <w:tc>
          <w:tcPr>
            <w:tcW w:w="3060" w:type="dxa"/>
          </w:tcPr>
          <w:p w14:paraId="3B30DCAA" w14:textId="77777777" w:rsidR="00A12386" w:rsidRPr="576B993C" w:rsidRDefault="00A12386">
            <w:pPr>
              <w:pStyle w:val="ListParagraph"/>
              <w:ind w:left="332"/>
            </w:pPr>
          </w:p>
        </w:tc>
        <w:tc>
          <w:tcPr>
            <w:tcW w:w="3330" w:type="dxa"/>
          </w:tcPr>
          <w:p w14:paraId="5C8E28BE" w14:textId="77777777" w:rsidR="00A12386" w:rsidRPr="576B993C" w:rsidRDefault="00A12386"/>
        </w:tc>
      </w:tr>
      <w:tr w:rsidR="00A12386" w14:paraId="1F76432E" w14:textId="77777777" w:rsidTr="36958FCA">
        <w:tc>
          <w:tcPr>
            <w:tcW w:w="2988" w:type="dxa"/>
          </w:tcPr>
          <w:p w14:paraId="14BB485A" w14:textId="77777777" w:rsidR="00A12386" w:rsidRDefault="00A12386">
            <w:pPr>
              <w:pStyle w:val="ListParagraph"/>
              <w:ind w:left="332"/>
            </w:pPr>
          </w:p>
        </w:tc>
        <w:tc>
          <w:tcPr>
            <w:tcW w:w="3060" w:type="dxa"/>
          </w:tcPr>
          <w:p w14:paraId="6FD373BE" w14:textId="77777777" w:rsidR="00A12386" w:rsidRPr="576B993C" w:rsidRDefault="00A12386" w:rsidP="000C0760">
            <w:pPr>
              <w:pStyle w:val="ListParagraph"/>
              <w:numPr>
                <w:ilvl w:val="0"/>
                <w:numId w:val="2"/>
              </w:numPr>
              <w:ind w:left="332"/>
            </w:pPr>
            <w:r w:rsidRPr="576B993C">
              <w:t xml:space="preserve">System </w:t>
            </w:r>
            <w:r>
              <w:t>exits</w:t>
            </w:r>
            <w:r w:rsidRPr="576B993C">
              <w:t xml:space="preserve"> </w:t>
            </w:r>
            <w:r>
              <w:t>text editing mode and password is displayed as masked value</w:t>
            </w:r>
            <w:r w:rsidRPr="576B993C">
              <w:t>.</w:t>
            </w:r>
          </w:p>
        </w:tc>
        <w:tc>
          <w:tcPr>
            <w:tcW w:w="3330" w:type="dxa"/>
          </w:tcPr>
          <w:p w14:paraId="1E0C3211" w14:textId="77777777" w:rsidR="00A12386" w:rsidRPr="576B993C" w:rsidRDefault="4A923CFE">
            <w:r>
              <w:rPr>
                <w:noProof/>
              </w:rPr>
              <w:drawing>
                <wp:inline distT="0" distB="0" distL="0" distR="0" wp14:anchorId="090D3EFF" wp14:editId="12F55A0F">
                  <wp:extent cx="1980565" cy="2640965"/>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28">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r w:rsidR="00A12386" w14:paraId="48EA1356" w14:textId="77777777" w:rsidTr="36958FCA">
        <w:tc>
          <w:tcPr>
            <w:tcW w:w="2988" w:type="dxa"/>
          </w:tcPr>
          <w:p w14:paraId="1C2D5ED2" w14:textId="77777777" w:rsidR="00A12386" w:rsidRDefault="00A12386" w:rsidP="000C0760">
            <w:pPr>
              <w:pStyle w:val="ListParagraph"/>
              <w:numPr>
                <w:ilvl w:val="0"/>
                <w:numId w:val="2"/>
              </w:numPr>
              <w:ind w:left="332"/>
            </w:pPr>
            <w:r w:rsidRPr="576B993C">
              <w:t xml:space="preserve">User </w:t>
            </w:r>
            <w:r>
              <w:t>says “Tap Conditions”</w:t>
            </w:r>
            <w:r w:rsidRPr="576B993C">
              <w:t>.</w:t>
            </w:r>
          </w:p>
        </w:tc>
        <w:tc>
          <w:tcPr>
            <w:tcW w:w="3060" w:type="dxa"/>
          </w:tcPr>
          <w:p w14:paraId="139B6A32" w14:textId="77777777" w:rsidR="00A12386" w:rsidRPr="576B993C" w:rsidRDefault="00A12386">
            <w:pPr>
              <w:pStyle w:val="ListParagraph"/>
              <w:ind w:left="332"/>
            </w:pPr>
          </w:p>
        </w:tc>
        <w:tc>
          <w:tcPr>
            <w:tcW w:w="3330" w:type="dxa"/>
          </w:tcPr>
          <w:p w14:paraId="4C45B3B7" w14:textId="77777777" w:rsidR="00A12386" w:rsidRPr="576B993C" w:rsidRDefault="00A12386"/>
        </w:tc>
      </w:tr>
      <w:tr w:rsidR="00A12386" w14:paraId="18A483BD" w14:textId="77777777" w:rsidTr="36958FCA">
        <w:tc>
          <w:tcPr>
            <w:tcW w:w="2988" w:type="dxa"/>
          </w:tcPr>
          <w:p w14:paraId="57D11687" w14:textId="77777777" w:rsidR="00A12386" w:rsidRDefault="00A12386">
            <w:pPr>
              <w:pStyle w:val="ListParagraph"/>
              <w:ind w:left="332"/>
            </w:pPr>
          </w:p>
        </w:tc>
        <w:tc>
          <w:tcPr>
            <w:tcW w:w="3060" w:type="dxa"/>
          </w:tcPr>
          <w:p w14:paraId="0B5A2E02" w14:textId="77777777" w:rsidR="00A12386" w:rsidRPr="576B993C" w:rsidRDefault="00A12386" w:rsidP="000C0760">
            <w:pPr>
              <w:pStyle w:val="ListParagraph"/>
              <w:numPr>
                <w:ilvl w:val="0"/>
                <w:numId w:val="2"/>
              </w:numPr>
              <w:ind w:left="332"/>
            </w:pPr>
            <w:r w:rsidRPr="576B993C">
              <w:t xml:space="preserve">System </w:t>
            </w:r>
            <w:r>
              <w:t>displays “Conditions” checkbox as checked</w:t>
            </w:r>
          </w:p>
        </w:tc>
        <w:tc>
          <w:tcPr>
            <w:tcW w:w="3330" w:type="dxa"/>
          </w:tcPr>
          <w:p w14:paraId="1DA3CAF6" w14:textId="77777777" w:rsidR="00A12386" w:rsidRPr="576B993C" w:rsidRDefault="4A923CFE">
            <w:r>
              <w:rPr>
                <w:noProof/>
              </w:rPr>
              <w:drawing>
                <wp:inline distT="0" distB="0" distL="0" distR="0" wp14:anchorId="3317B432" wp14:editId="5167B1DA">
                  <wp:extent cx="1980565" cy="2640965"/>
                  <wp:effectExtent l="0" t="0" r="635"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29">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r w:rsidR="00A12386" w14:paraId="0BECD10C" w14:textId="77777777" w:rsidTr="36958FCA">
        <w:tc>
          <w:tcPr>
            <w:tcW w:w="2988" w:type="dxa"/>
          </w:tcPr>
          <w:p w14:paraId="3FDF936A" w14:textId="77777777" w:rsidR="00A12386" w:rsidRDefault="00A12386" w:rsidP="000C0760">
            <w:pPr>
              <w:pStyle w:val="ListParagraph"/>
              <w:numPr>
                <w:ilvl w:val="0"/>
                <w:numId w:val="2"/>
              </w:numPr>
              <w:ind w:left="332"/>
            </w:pPr>
            <w:r>
              <w:t>User says “Tap RETRIEVE MAIL”</w:t>
            </w:r>
          </w:p>
        </w:tc>
        <w:tc>
          <w:tcPr>
            <w:tcW w:w="3060" w:type="dxa"/>
          </w:tcPr>
          <w:p w14:paraId="7F2732C7" w14:textId="77777777" w:rsidR="00A12386" w:rsidRPr="576B993C" w:rsidRDefault="00A12386">
            <w:pPr>
              <w:pStyle w:val="ListParagraph"/>
              <w:ind w:left="332"/>
            </w:pPr>
          </w:p>
        </w:tc>
        <w:tc>
          <w:tcPr>
            <w:tcW w:w="3330" w:type="dxa"/>
          </w:tcPr>
          <w:p w14:paraId="1DD4045D" w14:textId="77777777" w:rsidR="00A12386" w:rsidRPr="576B993C" w:rsidRDefault="00A12386"/>
        </w:tc>
      </w:tr>
      <w:tr w:rsidR="00A12386" w14:paraId="443E0BD1" w14:textId="77777777" w:rsidTr="36958FCA">
        <w:tc>
          <w:tcPr>
            <w:tcW w:w="2988" w:type="dxa"/>
          </w:tcPr>
          <w:p w14:paraId="5B51FE1B" w14:textId="77777777" w:rsidR="00A12386" w:rsidRDefault="00A12386">
            <w:pPr>
              <w:pStyle w:val="ListParagraph"/>
              <w:ind w:left="332"/>
            </w:pPr>
          </w:p>
        </w:tc>
        <w:tc>
          <w:tcPr>
            <w:tcW w:w="3060" w:type="dxa"/>
          </w:tcPr>
          <w:p w14:paraId="738E475E" w14:textId="77777777" w:rsidR="00A12386" w:rsidRPr="576B993C" w:rsidRDefault="00A12386" w:rsidP="000C0760">
            <w:pPr>
              <w:pStyle w:val="ListParagraph"/>
              <w:numPr>
                <w:ilvl w:val="0"/>
                <w:numId w:val="2"/>
              </w:numPr>
              <w:ind w:left="332"/>
            </w:pPr>
            <w:r>
              <w:t>System performs credential validation</w:t>
            </w:r>
          </w:p>
        </w:tc>
        <w:tc>
          <w:tcPr>
            <w:tcW w:w="3330" w:type="dxa"/>
          </w:tcPr>
          <w:p w14:paraId="3454E121" w14:textId="77777777" w:rsidR="00A12386" w:rsidRDefault="4A923CFE">
            <w:r>
              <w:rPr>
                <w:noProof/>
              </w:rPr>
              <w:drawing>
                <wp:inline distT="0" distB="0" distL="0" distR="0" wp14:anchorId="75C52B35" wp14:editId="2C709AA3">
                  <wp:extent cx="1980565" cy="2640965"/>
                  <wp:effectExtent l="0" t="0" r="635" b="63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30">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r w:rsidR="00A12386" w14:paraId="0987DED1" w14:textId="77777777" w:rsidTr="36958FCA">
        <w:tc>
          <w:tcPr>
            <w:tcW w:w="2988" w:type="dxa"/>
          </w:tcPr>
          <w:p w14:paraId="302BB0DE" w14:textId="77777777" w:rsidR="00A12386" w:rsidRDefault="00A12386"/>
        </w:tc>
        <w:tc>
          <w:tcPr>
            <w:tcW w:w="3060" w:type="dxa"/>
          </w:tcPr>
          <w:p w14:paraId="172D01C1" w14:textId="77777777" w:rsidR="00A12386" w:rsidRDefault="00A12386" w:rsidP="000C0760">
            <w:pPr>
              <w:pStyle w:val="ListParagraph"/>
              <w:numPr>
                <w:ilvl w:val="0"/>
                <w:numId w:val="2"/>
              </w:numPr>
              <w:ind w:left="332"/>
            </w:pPr>
            <w:r>
              <w:t>System performs email cashing process</w:t>
            </w:r>
          </w:p>
        </w:tc>
        <w:tc>
          <w:tcPr>
            <w:tcW w:w="3330" w:type="dxa"/>
          </w:tcPr>
          <w:p w14:paraId="34A8F912" w14:textId="77777777" w:rsidR="00A12386" w:rsidRDefault="00A12386"/>
        </w:tc>
      </w:tr>
      <w:tr w:rsidR="00A12386" w14:paraId="6D68C07B" w14:textId="77777777" w:rsidTr="36958FCA">
        <w:tc>
          <w:tcPr>
            <w:tcW w:w="2988" w:type="dxa"/>
          </w:tcPr>
          <w:p w14:paraId="19B9E993" w14:textId="77777777" w:rsidR="00A12386" w:rsidRDefault="00A12386"/>
        </w:tc>
        <w:tc>
          <w:tcPr>
            <w:tcW w:w="3060" w:type="dxa"/>
          </w:tcPr>
          <w:p w14:paraId="0C426906" w14:textId="77777777" w:rsidR="00A12386" w:rsidRDefault="00A12386" w:rsidP="000C0760">
            <w:pPr>
              <w:pStyle w:val="ListParagraph"/>
              <w:numPr>
                <w:ilvl w:val="0"/>
                <w:numId w:val="2"/>
              </w:numPr>
              <w:ind w:left="332"/>
            </w:pPr>
            <w:r>
              <w:t>System displays “Main Menu”</w:t>
            </w:r>
          </w:p>
        </w:tc>
        <w:tc>
          <w:tcPr>
            <w:tcW w:w="3330" w:type="dxa"/>
          </w:tcPr>
          <w:p w14:paraId="6AC3BCA1" w14:textId="77777777" w:rsidR="00A12386" w:rsidRDefault="4A923CFE">
            <w:r>
              <w:rPr>
                <w:noProof/>
              </w:rPr>
              <w:drawing>
                <wp:inline distT="0" distB="0" distL="0" distR="0" wp14:anchorId="461B9A2E" wp14:editId="253806E7">
                  <wp:extent cx="1980565" cy="2640965"/>
                  <wp:effectExtent l="0" t="0" r="635" b="63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31">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bl>
    <w:p w14:paraId="13321BBC" w14:textId="77777777" w:rsidR="00A12386" w:rsidRDefault="00A12386" w:rsidP="00A12386">
      <w:pPr>
        <w:spacing w:before="120" w:after="120"/>
        <w:jc w:val="both"/>
        <w:rPr>
          <w:b/>
          <w:sz w:val="22"/>
          <w:szCs w:val="22"/>
        </w:rPr>
      </w:pPr>
      <w:r w:rsidRPr="00640891">
        <w:rPr>
          <w:rFonts w:eastAsia="Calibri Light"/>
          <w:b/>
          <w:sz w:val="22"/>
          <w:szCs w:val="22"/>
        </w:rPr>
        <w:t>Alternative course of events:</w:t>
      </w:r>
    </w:p>
    <w:p w14:paraId="045EBF8F" w14:textId="77777777" w:rsidR="00A12386" w:rsidRDefault="00A12386" w:rsidP="000C0760">
      <w:pPr>
        <w:pStyle w:val="ListParagraph"/>
        <w:numPr>
          <w:ilvl w:val="0"/>
          <w:numId w:val="29"/>
        </w:numPr>
        <w:spacing w:before="120" w:after="120"/>
        <w:ind w:left="720"/>
        <w:jc w:val="both"/>
        <w:rPr>
          <w:b/>
          <w:bCs/>
          <w:sz w:val="22"/>
          <w:szCs w:val="22"/>
        </w:rPr>
      </w:pPr>
      <w:r>
        <w:rPr>
          <w:b/>
          <w:bCs/>
          <w:sz w:val="22"/>
          <w:szCs w:val="22"/>
        </w:rPr>
        <w:t>Login with Google Account:</w:t>
      </w:r>
    </w:p>
    <w:tbl>
      <w:tblPr>
        <w:tblStyle w:val="TableGrid"/>
        <w:tblW w:w="9385" w:type="dxa"/>
        <w:tblLook w:val="04A0" w:firstRow="1" w:lastRow="0" w:firstColumn="1" w:lastColumn="0" w:noHBand="0" w:noVBand="1"/>
      </w:tblPr>
      <w:tblGrid>
        <w:gridCol w:w="2988"/>
        <w:gridCol w:w="3060"/>
        <w:gridCol w:w="3337"/>
      </w:tblGrid>
      <w:tr w:rsidR="00A12386" w:rsidRPr="005E0F95" w14:paraId="626F1B00" w14:textId="77777777" w:rsidTr="36958FCA">
        <w:trPr>
          <w:tblHeader/>
        </w:trPr>
        <w:tc>
          <w:tcPr>
            <w:tcW w:w="2988" w:type="dxa"/>
            <w:tcBorders>
              <w:top w:val="single" w:sz="8" w:space="0" w:color="auto"/>
              <w:left w:val="single" w:sz="8" w:space="0" w:color="auto"/>
              <w:bottom w:val="single" w:sz="8" w:space="0" w:color="auto"/>
              <w:right w:val="single" w:sz="8" w:space="0" w:color="auto"/>
            </w:tcBorders>
            <w:shd w:val="clear" w:color="auto" w:fill="313897"/>
          </w:tcPr>
          <w:p w14:paraId="41E796A2" w14:textId="77777777" w:rsidR="00A12386" w:rsidRPr="005E0F95" w:rsidRDefault="00A12386" w:rsidP="004F30D7">
            <w:pPr>
              <w:pStyle w:val="TableHeader"/>
            </w:pPr>
            <w:r>
              <w:t>Actor</w:t>
            </w:r>
          </w:p>
        </w:tc>
        <w:tc>
          <w:tcPr>
            <w:tcW w:w="3060" w:type="dxa"/>
            <w:tcBorders>
              <w:top w:val="single" w:sz="8" w:space="0" w:color="auto"/>
              <w:left w:val="single" w:sz="8" w:space="0" w:color="auto"/>
              <w:bottom w:val="single" w:sz="8" w:space="0" w:color="auto"/>
              <w:right w:val="single" w:sz="8" w:space="0" w:color="auto"/>
            </w:tcBorders>
            <w:shd w:val="clear" w:color="auto" w:fill="313897"/>
          </w:tcPr>
          <w:p w14:paraId="6C8A9BD7"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1C8982E4" w14:textId="77777777" w:rsidR="00A12386" w:rsidRPr="45610AD3" w:rsidRDefault="00A12386" w:rsidP="004F30D7">
            <w:pPr>
              <w:pStyle w:val="TableHeader"/>
              <w:rPr>
                <w:rFonts w:eastAsia="Calibri"/>
              </w:rPr>
            </w:pPr>
            <w:r w:rsidRPr="45610AD3">
              <w:rPr>
                <w:rFonts w:eastAsia="Calibri"/>
              </w:rPr>
              <w:t>Screen</w:t>
            </w:r>
          </w:p>
        </w:tc>
      </w:tr>
      <w:tr w:rsidR="00A12386" w:rsidRPr="007B3A71" w14:paraId="1F2CD1AA" w14:textId="77777777" w:rsidTr="36958FCA">
        <w:tc>
          <w:tcPr>
            <w:tcW w:w="2988" w:type="dxa"/>
            <w:tcBorders>
              <w:top w:val="single" w:sz="8" w:space="0" w:color="auto"/>
              <w:left w:val="single" w:sz="8" w:space="0" w:color="auto"/>
              <w:bottom w:val="single" w:sz="8" w:space="0" w:color="auto"/>
              <w:right w:val="single" w:sz="8" w:space="0" w:color="auto"/>
            </w:tcBorders>
          </w:tcPr>
          <w:p w14:paraId="5B6BB55A" w14:textId="77777777" w:rsidR="00A12386" w:rsidRPr="007B3A71" w:rsidRDefault="00A12386" w:rsidP="000C0760">
            <w:pPr>
              <w:pStyle w:val="ListParagraph"/>
              <w:numPr>
                <w:ilvl w:val="0"/>
                <w:numId w:val="8"/>
              </w:numPr>
              <w:ind w:left="360"/>
            </w:pPr>
            <w:r w:rsidRPr="576B993C">
              <w:t xml:space="preserve">User </w:t>
            </w:r>
            <w:r>
              <w:t>says “Tap Conditions”</w:t>
            </w:r>
            <w:r w:rsidRPr="576B993C">
              <w:t>.</w:t>
            </w:r>
          </w:p>
        </w:tc>
        <w:tc>
          <w:tcPr>
            <w:tcW w:w="3060" w:type="dxa"/>
            <w:tcBorders>
              <w:top w:val="single" w:sz="8" w:space="0" w:color="auto"/>
              <w:left w:val="single" w:sz="8" w:space="0" w:color="auto"/>
              <w:bottom w:val="single" w:sz="8" w:space="0" w:color="auto"/>
              <w:right w:val="single" w:sz="8" w:space="0" w:color="auto"/>
            </w:tcBorders>
          </w:tcPr>
          <w:p w14:paraId="4E191C2E"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345AEC6D" w14:textId="77777777" w:rsidR="00A12386" w:rsidRDefault="00A12386">
            <w:pPr>
              <w:rPr>
                <w:rFonts w:eastAsia="Calibri"/>
                <w:sz w:val="22"/>
                <w:szCs w:val="22"/>
              </w:rPr>
            </w:pPr>
          </w:p>
        </w:tc>
      </w:tr>
      <w:tr w:rsidR="00A12386" w:rsidRPr="007B3A71" w14:paraId="64992E33" w14:textId="77777777" w:rsidTr="36958FCA">
        <w:tc>
          <w:tcPr>
            <w:tcW w:w="2988" w:type="dxa"/>
            <w:tcBorders>
              <w:top w:val="single" w:sz="8" w:space="0" w:color="auto"/>
              <w:left w:val="single" w:sz="8" w:space="0" w:color="auto"/>
              <w:bottom w:val="single" w:sz="8" w:space="0" w:color="auto"/>
              <w:right w:val="single" w:sz="8" w:space="0" w:color="auto"/>
            </w:tcBorders>
          </w:tcPr>
          <w:p w14:paraId="157425DA" w14:textId="77777777" w:rsidR="00A12386" w:rsidRPr="576B993C" w:rsidRDefault="00A12386"/>
        </w:tc>
        <w:tc>
          <w:tcPr>
            <w:tcW w:w="3060" w:type="dxa"/>
            <w:tcBorders>
              <w:top w:val="single" w:sz="8" w:space="0" w:color="auto"/>
              <w:left w:val="single" w:sz="8" w:space="0" w:color="auto"/>
              <w:bottom w:val="single" w:sz="8" w:space="0" w:color="auto"/>
              <w:right w:val="single" w:sz="8" w:space="0" w:color="auto"/>
            </w:tcBorders>
          </w:tcPr>
          <w:p w14:paraId="23DCCD6D" w14:textId="77777777" w:rsidR="00A12386" w:rsidRPr="007B3A71" w:rsidRDefault="00A12386" w:rsidP="000C0760">
            <w:pPr>
              <w:pStyle w:val="ListParagraph"/>
              <w:numPr>
                <w:ilvl w:val="0"/>
                <w:numId w:val="8"/>
              </w:numPr>
              <w:ind w:left="360"/>
              <w:rPr>
                <w:rFonts w:eastAsia="Calibri"/>
                <w:sz w:val="22"/>
                <w:szCs w:val="22"/>
              </w:rPr>
            </w:pPr>
            <w:r w:rsidRPr="576B993C">
              <w:t xml:space="preserve">System </w:t>
            </w:r>
            <w:r>
              <w:t>displays “Conditions” checkbox as checked</w:t>
            </w:r>
          </w:p>
        </w:tc>
        <w:tc>
          <w:tcPr>
            <w:tcW w:w="3337" w:type="dxa"/>
            <w:tcBorders>
              <w:top w:val="single" w:sz="8" w:space="0" w:color="auto"/>
              <w:left w:val="single" w:sz="8" w:space="0" w:color="auto"/>
              <w:bottom w:val="single" w:sz="8" w:space="0" w:color="auto"/>
              <w:right w:val="single" w:sz="8" w:space="0" w:color="auto"/>
            </w:tcBorders>
          </w:tcPr>
          <w:p w14:paraId="68C18F09" w14:textId="77777777" w:rsidR="00A12386" w:rsidRDefault="4A923CFE">
            <w:pPr>
              <w:rPr>
                <w:rFonts w:eastAsia="Calibri"/>
                <w:sz w:val="22"/>
                <w:szCs w:val="22"/>
              </w:rPr>
            </w:pPr>
            <w:r>
              <w:rPr>
                <w:noProof/>
              </w:rPr>
              <w:drawing>
                <wp:inline distT="0" distB="0" distL="0" distR="0" wp14:anchorId="534A7170" wp14:editId="3B39AA81">
                  <wp:extent cx="1981962" cy="264261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32">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A12386" w:rsidRPr="007B3A71" w14:paraId="1D0C8B69" w14:textId="77777777" w:rsidTr="36958FCA">
        <w:tc>
          <w:tcPr>
            <w:tcW w:w="2988" w:type="dxa"/>
            <w:tcBorders>
              <w:top w:val="single" w:sz="8" w:space="0" w:color="auto"/>
              <w:left w:val="single" w:sz="8" w:space="0" w:color="auto"/>
              <w:bottom w:val="single" w:sz="8" w:space="0" w:color="auto"/>
              <w:right w:val="single" w:sz="8" w:space="0" w:color="auto"/>
            </w:tcBorders>
          </w:tcPr>
          <w:p w14:paraId="638E43E0" w14:textId="77777777" w:rsidR="00A12386" w:rsidRPr="576B993C" w:rsidRDefault="00A12386" w:rsidP="000C0760">
            <w:pPr>
              <w:pStyle w:val="ListParagraph"/>
              <w:numPr>
                <w:ilvl w:val="0"/>
                <w:numId w:val="8"/>
              </w:numPr>
              <w:ind w:left="360"/>
            </w:pPr>
            <w:r>
              <w:t>User says “Google Sign-In”</w:t>
            </w:r>
          </w:p>
        </w:tc>
        <w:tc>
          <w:tcPr>
            <w:tcW w:w="3060" w:type="dxa"/>
            <w:tcBorders>
              <w:top w:val="single" w:sz="8" w:space="0" w:color="auto"/>
              <w:left w:val="single" w:sz="8" w:space="0" w:color="auto"/>
              <w:bottom w:val="single" w:sz="8" w:space="0" w:color="auto"/>
              <w:right w:val="single" w:sz="8" w:space="0" w:color="auto"/>
            </w:tcBorders>
          </w:tcPr>
          <w:p w14:paraId="63CED10C" w14:textId="77777777" w:rsidR="00A12386" w:rsidRPr="007B3A71" w:rsidRDefault="00A12386">
            <w:pPr>
              <w:ind w:left="332"/>
              <w:jc w:val="both"/>
              <w:rPr>
                <w:rFonts w:eastAsia="Calibri"/>
                <w:sz w:val="22"/>
                <w:szCs w:val="22"/>
              </w:rPr>
            </w:pPr>
          </w:p>
        </w:tc>
        <w:tc>
          <w:tcPr>
            <w:tcW w:w="3337" w:type="dxa"/>
            <w:tcBorders>
              <w:top w:val="single" w:sz="8" w:space="0" w:color="auto"/>
              <w:left w:val="single" w:sz="8" w:space="0" w:color="auto"/>
              <w:bottom w:val="single" w:sz="8" w:space="0" w:color="auto"/>
              <w:right w:val="single" w:sz="8" w:space="0" w:color="auto"/>
            </w:tcBorders>
          </w:tcPr>
          <w:p w14:paraId="1036B00D" w14:textId="77777777" w:rsidR="00A12386" w:rsidRDefault="00A12386">
            <w:pPr>
              <w:rPr>
                <w:rFonts w:eastAsia="Calibri"/>
                <w:sz w:val="22"/>
                <w:szCs w:val="22"/>
              </w:rPr>
            </w:pPr>
          </w:p>
        </w:tc>
      </w:tr>
      <w:tr w:rsidR="00A12386" w:rsidRPr="007B3A71" w14:paraId="55704E33" w14:textId="77777777" w:rsidTr="36958FCA">
        <w:tc>
          <w:tcPr>
            <w:tcW w:w="2988" w:type="dxa"/>
            <w:tcBorders>
              <w:top w:val="single" w:sz="8" w:space="0" w:color="auto"/>
              <w:left w:val="single" w:sz="8" w:space="0" w:color="auto"/>
              <w:bottom w:val="single" w:sz="8" w:space="0" w:color="auto"/>
              <w:right w:val="single" w:sz="8" w:space="0" w:color="auto"/>
            </w:tcBorders>
          </w:tcPr>
          <w:p w14:paraId="054D06D3" w14:textId="77777777" w:rsidR="00A12386" w:rsidRPr="576B993C" w:rsidRDefault="00A12386"/>
        </w:tc>
        <w:tc>
          <w:tcPr>
            <w:tcW w:w="3060" w:type="dxa"/>
            <w:tcBorders>
              <w:top w:val="single" w:sz="8" w:space="0" w:color="auto"/>
              <w:left w:val="single" w:sz="8" w:space="0" w:color="auto"/>
              <w:bottom w:val="single" w:sz="8" w:space="0" w:color="auto"/>
              <w:right w:val="single" w:sz="8" w:space="0" w:color="auto"/>
            </w:tcBorders>
          </w:tcPr>
          <w:p w14:paraId="770B91A9" w14:textId="77777777" w:rsidR="00A12386" w:rsidRPr="00A213C4" w:rsidRDefault="00A12386" w:rsidP="000C0760">
            <w:pPr>
              <w:pStyle w:val="ListParagraph"/>
              <w:numPr>
                <w:ilvl w:val="0"/>
                <w:numId w:val="8"/>
              </w:numPr>
              <w:ind w:left="360"/>
              <w:rPr>
                <w:rFonts w:eastAsia="Calibri"/>
              </w:rPr>
            </w:pPr>
            <w:r w:rsidRPr="00A213C4">
              <w:rPr>
                <w:rFonts w:eastAsia="Calibri"/>
              </w:rPr>
              <w:t xml:space="preserve">System displays </w:t>
            </w:r>
            <w:r>
              <w:rPr>
                <w:rFonts w:eastAsia="Calibri"/>
              </w:rPr>
              <w:t>Google form to sign in</w:t>
            </w:r>
          </w:p>
        </w:tc>
        <w:tc>
          <w:tcPr>
            <w:tcW w:w="3337" w:type="dxa"/>
            <w:tcBorders>
              <w:top w:val="single" w:sz="8" w:space="0" w:color="auto"/>
              <w:left w:val="single" w:sz="8" w:space="0" w:color="auto"/>
              <w:bottom w:val="single" w:sz="8" w:space="0" w:color="auto"/>
              <w:right w:val="single" w:sz="8" w:space="0" w:color="auto"/>
            </w:tcBorders>
          </w:tcPr>
          <w:p w14:paraId="11DFE567" w14:textId="78BEAC7E" w:rsidR="00A12386" w:rsidRDefault="00505887">
            <w:pPr>
              <w:rPr>
                <w:rFonts w:eastAsia="Calibri"/>
                <w:sz w:val="22"/>
                <w:szCs w:val="22"/>
              </w:rPr>
            </w:pPr>
            <w:r>
              <w:rPr>
                <w:noProof/>
              </w:rPr>
              <w:drawing>
                <wp:inline distT="0" distB="0" distL="0" distR="0" wp14:anchorId="07124BAD" wp14:editId="62A60C52">
                  <wp:extent cx="1981962" cy="264261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A12386" w:rsidRPr="007B3A71" w14:paraId="0229FF9E" w14:textId="77777777" w:rsidTr="36958FCA">
        <w:tc>
          <w:tcPr>
            <w:tcW w:w="2988" w:type="dxa"/>
            <w:tcBorders>
              <w:top w:val="single" w:sz="8" w:space="0" w:color="auto"/>
              <w:left w:val="single" w:sz="8" w:space="0" w:color="auto"/>
              <w:bottom w:val="single" w:sz="8" w:space="0" w:color="auto"/>
              <w:right w:val="single" w:sz="8" w:space="0" w:color="auto"/>
            </w:tcBorders>
          </w:tcPr>
          <w:p w14:paraId="5074D3B1" w14:textId="77777777" w:rsidR="00A12386" w:rsidRPr="576B993C" w:rsidRDefault="00A12386" w:rsidP="000C0760">
            <w:pPr>
              <w:pStyle w:val="ListParagraph"/>
              <w:numPr>
                <w:ilvl w:val="0"/>
                <w:numId w:val="8"/>
              </w:numPr>
              <w:ind w:left="360"/>
            </w:pPr>
            <w:r>
              <w:t>User completes form</w:t>
            </w:r>
          </w:p>
        </w:tc>
        <w:tc>
          <w:tcPr>
            <w:tcW w:w="3060" w:type="dxa"/>
            <w:tcBorders>
              <w:top w:val="single" w:sz="8" w:space="0" w:color="auto"/>
              <w:left w:val="single" w:sz="8" w:space="0" w:color="auto"/>
              <w:bottom w:val="single" w:sz="8" w:space="0" w:color="auto"/>
              <w:right w:val="single" w:sz="8" w:space="0" w:color="auto"/>
            </w:tcBorders>
          </w:tcPr>
          <w:p w14:paraId="2CEA0CFC" w14:textId="77777777" w:rsidR="00A12386" w:rsidRPr="00A213C4" w:rsidRDefault="00A12386">
            <w:pPr>
              <w:pStyle w:val="ListParagraph"/>
              <w:ind w:left="360"/>
              <w:rPr>
                <w:rFonts w:eastAsia="Calibri"/>
              </w:rPr>
            </w:pPr>
          </w:p>
        </w:tc>
        <w:tc>
          <w:tcPr>
            <w:tcW w:w="3337" w:type="dxa"/>
            <w:tcBorders>
              <w:top w:val="single" w:sz="8" w:space="0" w:color="auto"/>
              <w:left w:val="single" w:sz="8" w:space="0" w:color="auto"/>
              <w:bottom w:val="single" w:sz="8" w:space="0" w:color="auto"/>
              <w:right w:val="single" w:sz="8" w:space="0" w:color="auto"/>
            </w:tcBorders>
          </w:tcPr>
          <w:p w14:paraId="2A00F7AA" w14:textId="77777777" w:rsidR="00A12386" w:rsidRDefault="00A12386">
            <w:pPr>
              <w:rPr>
                <w:rFonts w:eastAsia="Calibri"/>
                <w:sz w:val="22"/>
                <w:szCs w:val="22"/>
              </w:rPr>
            </w:pPr>
          </w:p>
        </w:tc>
      </w:tr>
      <w:tr w:rsidR="00A12386" w:rsidRPr="007B3A71" w14:paraId="1DF3FF1C" w14:textId="77777777" w:rsidTr="36958FCA">
        <w:tc>
          <w:tcPr>
            <w:tcW w:w="2988" w:type="dxa"/>
            <w:tcBorders>
              <w:top w:val="single" w:sz="8" w:space="0" w:color="auto"/>
              <w:left w:val="single" w:sz="8" w:space="0" w:color="auto"/>
              <w:bottom w:val="single" w:sz="8" w:space="0" w:color="auto"/>
              <w:right w:val="single" w:sz="8" w:space="0" w:color="auto"/>
            </w:tcBorders>
          </w:tcPr>
          <w:p w14:paraId="203FEF1F" w14:textId="77777777" w:rsidR="00A12386" w:rsidRPr="576B993C" w:rsidRDefault="00A12386"/>
        </w:tc>
        <w:tc>
          <w:tcPr>
            <w:tcW w:w="3060" w:type="dxa"/>
            <w:tcBorders>
              <w:top w:val="single" w:sz="8" w:space="0" w:color="auto"/>
              <w:left w:val="single" w:sz="8" w:space="0" w:color="auto"/>
              <w:bottom w:val="single" w:sz="8" w:space="0" w:color="auto"/>
              <w:right w:val="single" w:sz="8" w:space="0" w:color="auto"/>
            </w:tcBorders>
          </w:tcPr>
          <w:p w14:paraId="4FC53DDF" w14:textId="77777777" w:rsidR="00A12386" w:rsidRPr="00A213C4" w:rsidRDefault="00A12386" w:rsidP="000C0760">
            <w:pPr>
              <w:pStyle w:val="ListParagraph"/>
              <w:numPr>
                <w:ilvl w:val="0"/>
                <w:numId w:val="8"/>
              </w:numPr>
              <w:ind w:left="360"/>
              <w:rPr>
                <w:rFonts w:eastAsia="Calibri"/>
              </w:rPr>
            </w:pPr>
            <w:r>
              <w:t>System performs credential validation</w:t>
            </w:r>
          </w:p>
        </w:tc>
        <w:tc>
          <w:tcPr>
            <w:tcW w:w="3337" w:type="dxa"/>
            <w:tcBorders>
              <w:top w:val="single" w:sz="8" w:space="0" w:color="auto"/>
              <w:left w:val="single" w:sz="8" w:space="0" w:color="auto"/>
              <w:bottom w:val="single" w:sz="8" w:space="0" w:color="auto"/>
              <w:right w:val="single" w:sz="8" w:space="0" w:color="auto"/>
            </w:tcBorders>
          </w:tcPr>
          <w:p w14:paraId="5CE37B09" w14:textId="77777777" w:rsidR="00A12386" w:rsidRDefault="4A923CFE">
            <w:pPr>
              <w:rPr>
                <w:rFonts w:eastAsia="Calibri"/>
                <w:sz w:val="22"/>
                <w:szCs w:val="22"/>
              </w:rPr>
            </w:pPr>
            <w:r>
              <w:rPr>
                <w:noProof/>
              </w:rPr>
              <w:drawing>
                <wp:inline distT="0" distB="0" distL="0" distR="0" wp14:anchorId="39049867" wp14:editId="5350B3E4">
                  <wp:extent cx="1981962" cy="2642616"/>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30">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A12386" w:rsidRPr="007B3A71" w14:paraId="2B0EBF5C" w14:textId="77777777" w:rsidTr="36958FCA">
        <w:tc>
          <w:tcPr>
            <w:tcW w:w="2988" w:type="dxa"/>
            <w:tcBorders>
              <w:top w:val="single" w:sz="8" w:space="0" w:color="auto"/>
              <w:left w:val="single" w:sz="8" w:space="0" w:color="auto"/>
              <w:bottom w:val="single" w:sz="8" w:space="0" w:color="auto"/>
              <w:right w:val="single" w:sz="8" w:space="0" w:color="auto"/>
            </w:tcBorders>
          </w:tcPr>
          <w:p w14:paraId="348E8BCC" w14:textId="77777777" w:rsidR="00A12386" w:rsidRDefault="00A12386"/>
        </w:tc>
        <w:tc>
          <w:tcPr>
            <w:tcW w:w="3060" w:type="dxa"/>
            <w:tcBorders>
              <w:top w:val="single" w:sz="8" w:space="0" w:color="auto"/>
              <w:left w:val="single" w:sz="8" w:space="0" w:color="auto"/>
              <w:bottom w:val="single" w:sz="8" w:space="0" w:color="auto"/>
              <w:right w:val="single" w:sz="8" w:space="0" w:color="auto"/>
            </w:tcBorders>
          </w:tcPr>
          <w:p w14:paraId="5B95D48B" w14:textId="77777777" w:rsidR="00A12386" w:rsidRDefault="00A12386" w:rsidP="000C0760">
            <w:pPr>
              <w:pStyle w:val="ListParagraph"/>
              <w:numPr>
                <w:ilvl w:val="0"/>
                <w:numId w:val="8"/>
              </w:numPr>
              <w:ind w:left="360"/>
            </w:pPr>
            <w:r>
              <w:t>System performs email cashing process</w:t>
            </w:r>
          </w:p>
        </w:tc>
        <w:tc>
          <w:tcPr>
            <w:tcW w:w="3337" w:type="dxa"/>
            <w:tcBorders>
              <w:top w:val="single" w:sz="8" w:space="0" w:color="auto"/>
              <w:left w:val="single" w:sz="8" w:space="0" w:color="auto"/>
              <w:bottom w:val="single" w:sz="8" w:space="0" w:color="auto"/>
              <w:right w:val="single" w:sz="8" w:space="0" w:color="auto"/>
            </w:tcBorders>
          </w:tcPr>
          <w:p w14:paraId="1E07C49F" w14:textId="77777777" w:rsidR="00A12386" w:rsidRDefault="00A12386"/>
        </w:tc>
      </w:tr>
      <w:tr w:rsidR="00A12386" w:rsidRPr="007B3A71" w14:paraId="5F5EFBCB" w14:textId="77777777" w:rsidTr="36958FCA">
        <w:tc>
          <w:tcPr>
            <w:tcW w:w="2988" w:type="dxa"/>
            <w:tcBorders>
              <w:top w:val="single" w:sz="8" w:space="0" w:color="auto"/>
              <w:left w:val="single" w:sz="8" w:space="0" w:color="auto"/>
              <w:bottom w:val="single" w:sz="8" w:space="0" w:color="auto"/>
              <w:right w:val="single" w:sz="8" w:space="0" w:color="auto"/>
            </w:tcBorders>
          </w:tcPr>
          <w:p w14:paraId="6FCFFDB7" w14:textId="77777777" w:rsidR="00A12386" w:rsidRDefault="00A12386"/>
        </w:tc>
        <w:tc>
          <w:tcPr>
            <w:tcW w:w="3060" w:type="dxa"/>
            <w:tcBorders>
              <w:top w:val="single" w:sz="8" w:space="0" w:color="auto"/>
              <w:left w:val="single" w:sz="8" w:space="0" w:color="auto"/>
              <w:bottom w:val="single" w:sz="8" w:space="0" w:color="auto"/>
              <w:right w:val="single" w:sz="8" w:space="0" w:color="auto"/>
            </w:tcBorders>
          </w:tcPr>
          <w:p w14:paraId="194558C2" w14:textId="77777777" w:rsidR="00A12386" w:rsidRDefault="00A12386" w:rsidP="000C0760">
            <w:pPr>
              <w:pStyle w:val="ListParagraph"/>
              <w:numPr>
                <w:ilvl w:val="0"/>
                <w:numId w:val="8"/>
              </w:numPr>
              <w:ind w:left="360"/>
            </w:pPr>
            <w:r>
              <w:t>System displays “Main Menu”</w:t>
            </w:r>
          </w:p>
        </w:tc>
        <w:tc>
          <w:tcPr>
            <w:tcW w:w="3337" w:type="dxa"/>
            <w:tcBorders>
              <w:top w:val="single" w:sz="8" w:space="0" w:color="auto"/>
              <w:left w:val="single" w:sz="8" w:space="0" w:color="auto"/>
              <w:bottom w:val="single" w:sz="8" w:space="0" w:color="auto"/>
              <w:right w:val="single" w:sz="8" w:space="0" w:color="auto"/>
            </w:tcBorders>
          </w:tcPr>
          <w:p w14:paraId="146AC6F2" w14:textId="77777777" w:rsidR="00A12386" w:rsidRDefault="4A923CFE">
            <w:r>
              <w:rPr>
                <w:noProof/>
              </w:rPr>
              <w:drawing>
                <wp:inline distT="0" distB="0" distL="0" distR="0" wp14:anchorId="7E6B582B" wp14:editId="5CB8BC24">
                  <wp:extent cx="1981962" cy="264261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31">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59EE7855" w14:textId="77777777" w:rsidR="00A12386" w:rsidRPr="008D2ADB" w:rsidRDefault="00A12386" w:rsidP="000C0760">
      <w:pPr>
        <w:pStyle w:val="Heading4"/>
      </w:pPr>
      <w:r>
        <w:t>Use Case Name: Voice Driven – Show Menu</w:t>
      </w:r>
    </w:p>
    <w:p w14:paraId="2C8B29B3"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Top bar dropdown menu is displayed</w:t>
      </w:r>
      <w:r w:rsidRPr="77EFB1C0">
        <w:rPr>
          <w:sz w:val="22"/>
          <w:szCs w:val="22"/>
        </w:rPr>
        <w:t>.</w:t>
      </w:r>
    </w:p>
    <w:p w14:paraId="71CB832D"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27745CAC" w14:textId="77777777" w:rsidR="00A12386" w:rsidRDefault="00A12386" w:rsidP="000C0760">
      <w:pPr>
        <w:pStyle w:val="Preconditionlist"/>
        <w:numPr>
          <w:ilvl w:val="0"/>
          <w:numId w:val="80"/>
        </w:numPr>
        <w:jc w:val="both"/>
      </w:pPr>
      <w:r>
        <w:t>User has “Voice Access” (Android)/ “Voice Control” (iOS) enabled.</w:t>
      </w:r>
    </w:p>
    <w:p w14:paraId="3613E7C2" w14:textId="77777777" w:rsidR="00A12386" w:rsidRDefault="00A12386" w:rsidP="000C0760">
      <w:pPr>
        <w:pStyle w:val="Preconditionlist"/>
        <w:numPr>
          <w:ilvl w:val="0"/>
          <w:numId w:val="80"/>
        </w:numPr>
        <w:jc w:val="both"/>
      </w:pPr>
      <w:r>
        <w:t>User logged in.</w:t>
      </w:r>
    </w:p>
    <w:p w14:paraId="34AEDCF0"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“Show Menu” button in the top bar</w:t>
      </w:r>
      <w:r w:rsidRPr="77EFB1C0">
        <w:rPr>
          <w:sz w:val="22"/>
          <w:szCs w:val="22"/>
        </w:rPr>
        <w:t>.</w:t>
      </w:r>
    </w:p>
    <w:p w14:paraId="335EA666"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3" w:type="dxa"/>
        <w:tblLayout w:type="fixed"/>
        <w:tblLook w:val="06A0" w:firstRow="1" w:lastRow="0" w:firstColumn="1" w:lastColumn="0" w:noHBand="1" w:noVBand="1"/>
      </w:tblPr>
      <w:tblGrid>
        <w:gridCol w:w="2718"/>
        <w:gridCol w:w="3330"/>
        <w:gridCol w:w="3335"/>
      </w:tblGrid>
      <w:tr w:rsidR="001E5D56" w:rsidRPr="00B60BD9" w14:paraId="295C60FA" w14:textId="77777777" w:rsidTr="001E5D56">
        <w:trPr>
          <w:tblHeader/>
        </w:trPr>
        <w:tc>
          <w:tcPr>
            <w:tcW w:w="2718" w:type="dxa"/>
            <w:shd w:val="clear" w:color="auto" w:fill="313897"/>
          </w:tcPr>
          <w:p w14:paraId="51226E45" w14:textId="77777777" w:rsidR="00A12386" w:rsidRPr="00B60BD9" w:rsidRDefault="00A12386" w:rsidP="004F30D7">
            <w:pPr>
              <w:pStyle w:val="TableHeader"/>
            </w:pPr>
            <w:r w:rsidRPr="00B60BD9">
              <w:t>Actor</w:t>
            </w:r>
          </w:p>
        </w:tc>
        <w:tc>
          <w:tcPr>
            <w:tcW w:w="3330" w:type="dxa"/>
            <w:shd w:val="clear" w:color="auto" w:fill="313897"/>
          </w:tcPr>
          <w:p w14:paraId="30ED3764" w14:textId="77777777" w:rsidR="00A12386" w:rsidRPr="00B60BD9" w:rsidRDefault="00A12386" w:rsidP="004F30D7">
            <w:pPr>
              <w:pStyle w:val="TableHeader"/>
            </w:pPr>
            <w:r w:rsidRPr="00B60BD9">
              <w:t>System</w:t>
            </w:r>
          </w:p>
        </w:tc>
        <w:tc>
          <w:tcPr>
            <w:tcW w:w="3335" w:type="dxa"/>
            <w:shd w:val="clear" w:color="auto" w:fill="313897"/>
          </w:tcPr>
          <w:p w14:paraId="1772C781" w14:textId="77777777" w:rsidR="00A12386" w:rsidRPr="00B60BD9" w:rsidRDefault="00A12386" w:rsidP="004F30D7">
            <w:pPr>
              <w:pStyle w:val="TableHeader"/>
            </w:pPr>
          </w:p>
        </w:tc>
      </w:tr>
      <w:tr w:rsidR="001E5D56" w14:paraId="7EF576E1" w14:textId="77777777" w:rsidTr="001E5D56">
        <w:tc>
          <w:tcPr>
            <w:tcW w:w="2718" w:type="dxa"/>
          </w:tcPr>
          <w:p w14:paraId="58012ABD" w14:textId="77777777" w:rsidR="00A12386" w:rsidRDefault="00A12386" w:rsidP="000C0760">
            <w:pPr>
              <w:pStyle w:val="ListParagraph"/>
              <w:numPr>
                <w:ilvl w:val="0"/>
                <w:numId w:val="21"/>
              </w:numPr>
              <w:ind w:left="338"/>
            </w:pPr>
            <w:r>
              <w:t>User says “Tap Show Menu”.</w:t>
            </w:r>
          </w:p>
        </w:tc>
        <w:tc>
          <w:tcPr>
            <w:tcW w:w="3330" w:type="dxa"/>
          </w:tcPr>
          <w:p w14:paraId="3FD17F49" w14:textId="77777777" w:rsidR="00A12386" w:rsidRDefault="00A12386">
            <w:pPr>
              <w:ind w:left="332"/>
            </w:pPr>
          </w:p>
        </w:tc>
        <w:tc>
          <w:tcPr>
            <w:tcW w:w="3335" w:type="dxa"/>
          </w:tcPr>
          <w:p w14:paraId="630CD933" w14:textId="77777777" w:rsidR="00A12386" w:rsidRDefault="00A12386"/>
        </w:tc>
      </w:tr>
      <w:tr w:rsidR="001E5D56" w14:paraId="2BB6F558" w14:textId="77777777" w:rsidTr="001E5D56">
        <w:tc>
          <w:tcPr>
            <w:tcW w:w="2718" w:type="dxa"/>
          </w:tcPr>
          <w:p w14:paraId="29DE9186" w14:textId="77777777" w:rsidR="00A12386" w:rsidRDefault="00A12386">
            <w:pPr>
              <w:pStyle w:val="ListParagraph"/>
              <w:ind w:left="332"/>
            </w:pPr>
          </w:p>
        </w:tc>
        <w:tc>
          <w:tcPr>
            <w:tcW w:w="3330" w:type="dxa"/>
          </w:tcPr>
          <w:p w14:paraId="5A8177DA" w14:textId="77777777" w:rsidR="00A12386" w:rsidRDefault="00A12386" w:rsidP="000C0760">
            <w:pPr>
              <w:pStyle w:val="ListParagraph"/>
              <w:numPr>
                <w:ilvl w:val="0"/>
                <w:numId w:val="21"/>
              </w:numPr>
              <w:ind w:left="332"/>
            </w:pPr>
            <w:r w:rsidRPr="576B993C">
              <w:t xml:space="preserve">System </w:t>
            </w:r>
            <w:r>
              <w:t>displays top bar dropdown menu</w:t>
            </w:r>
            <w:r w:rsidRPr="576B993C">
              <w:t>.</w:t>
            </w:r>
          </w:p>
        </w:tc>
        <w:tc>
          <w:tcPr>
            <w:tcW w:w="3335" w:type="dxa"/>
          </w:tcPr>
          <w:p w14:paraId="33DFCC8C" w14:textId="77777777" w:rsidR="00A12386" w:rsidRPr="576B993C" w:rsidRDefault="4A923CFE">
            <w:r>
              <w:rPr>
                <w:noProof/>
              </w:rPr>
              <w:drawing>
                <wp:inline distT="0" distB="0" distL="0" distR="0" wp14:anchorId="54446E5B" wp14:editId="2979BFF0">
                  <wp:extent cx="1980565" cy="2640965"/>
                  <wp:effectExtent l="0" t="0" r="635"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34">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bl>
    <w:p w14:paraId="24EF0CAF" w14:textId="77777777" w:rsidR="00A12386" w:rsidRPr="006D7AA7" w:rsidRDefault="00A12386" w:rsidP="00A12386">
      <w:pPr>
        <w:spacing w:before="120" w:after="120"/>
        <w:jc w:val="both"/>
        <w:rPr>
          <w:bCs/>
          <w:i/>
          <w:iCs/>
          <w:sz w:val="22"/>
          <w:szCs w:val="22"/>
        </w:rPr>
      </w:pPr>
      <w:r w:rsidRPr="006D7AA7">
        <w:rPr>
          <w:bCs/>
          <w:i/>
          <w:iCs/>
          <w:sz w:val="22"/>
          <w:szCs w:val="22"/>
        </w:rPr>
        <w:t>Inter Post Condition:</w:t>
      </w:r>
    </w:p>
    <w:p w14:paraId="01C655A4" w14:textId="77777777" w:rsidR="00A12386" w:rsidRDefault="00A12386" w:rsidP="000C0760">
      <w:pPr>
        <w:pStyle w:val="Preconditionlist"/>
        <w:numPr>
          <w:ilvl w:val="0"/>
          <w:numId w:val="61"/>
        </w:numPr>
        <w:ind w:left="720"/>
        <w:jc w:val="both"/>
      </w:pPr>
      <w:r>
        <w:t>Dropdown menu is displayed until option is selected or menu is dismissed</w:t>
      </w:r>
      <w:r w:rsidRPr="77EFB1C0">
        <w:t>.</w:t>
      </w:r>
    </w:p>
    <w:p w14:paraId="30D033AB" w14:textId="77777777" w:rsidR="00A12386" w:rsidRPr="008D2ADB" w:rsidRDefault="00A12386" w:rsidP="000C0760">
      <w:pPr>
        <w:pStyle w:val="Heading4"/>
      </w:pPr>
      <w:r>
        <w:t>Use Case Name: Voice Driven – Show Menu: Settings</w:t>
      </w:r>
    </w:p>
    <w:p w14:paraId="3E5AFEB7"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selects “Settings” option in the top bar dropdown menu</w:t>
      </w:r>
      <w:r w:rsidRPr="77EFB1C0">
        <w:rPr>
          <w:sz w:val="22"/>
          <w:szCs w:val="22"/>
        </w:rPr>
        <w:t>.</w:t>
      </w:r>
    </w:p>
    <w:p w14:paraId="43EA89EC"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17B9FB9A" w14:textId="77777777" w:rsidR="00A12386" w:rsidRDefault="00A12386" w:rsidP="000C0760">
      <w:pPr>
        <w:pStyle w:val="Preconditionlist"/>
        <w:numPr>
          <w:ilvl w:val="0"/>
          <w:numId w:val="82"/>
        </w:numPr>
        <w:jc w:val="both"/>
      </w:pPr>
      <w:r>
        <w:t>User has “Voice Access” (Android)/ “Voice Control” (iOS) enabled.</w:t>
      </w:r>
    </w:p>
    <w:p w14:paraId="54F606C1" w14:textId="77777777" w:rsidR="00A12386" w:rsidRDefault="00A12386" w:rsidP="000C0760">
      <w:pPr>
        <w:pStyle w:val="Preconditionlist"/>
        <w:numPr>
          <w:ilvl w:val="0"/>
          <w:numId w:val="82"/>
        </w:numPr>
        <w:jc w:val="both"/>
      </w:pPr>
      <w:r>
        <w:t>User logged in.</w:t>
      </w:r>
    </w:p>
    <w:p w14:paraId="7D6E02B6" w14:textId="77777777" w:rsidR="00A12386" w:rsidRDefault="00A12386" w:rsidP="000C0760">
      <w:pPr>
        <w:pStyle w:val="Preconditionlist"/>
        <w:numPr>
          <w:ilvl w:val="0"/>
          <w:numId w:val="82"/>
        </w:numPr>
        <w:jc w:val="both"/>
      </w:pPr>
      <w:r>
        <w:t>Top bar dropdown menu is displayed.</w:t>
      </w:r>
    </w:p>
    <w:p w14:paraId="006AEFD7"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“Settings” button in the top bar dropdown menu</w:t>
      </w:r>
      <w:r w:rsidRPr="77EFB1C0">
        <w:rPr>
          <w:sz w:val="22"/>
          <w:szCs w:val="22"/>
        </w:rPr>
        <w:t>.</w:t>
      </w:r>
    </w:p>
    <w:p w14:paraId="217FB7FD"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3" w:type="dxa"/>
        <w:tblLayout w:type="fixed"/>
        <w:tblLook w:val="06A0" w:firstRow="1" w:lastRow="0" w:firstColumn="1" w:lastColumn="0" w:noHBand="1" w:noVBand="1"/>
      </w:tblPr>
      <w:tblGrid>
        <w:gridCol w:w="3078"/>
        <w:gridCol w:w="2970"/>
        <w:gridCol w:w="3335"/>
      </w:tblGrid>
      <w:tr w:rsidR="001E5D56" w:rsidRPr="00B60BD9" w14:paraId="4C5CBF06" w14:textId="77777777" w:rsidTr="001E5D56">
        <w:trPr>
          <w:tblHeader/>
        </w:trPr>
        <w:tc>
          <w:tcPr>
            <w:tcW w:w="3078" w:type="dxa"/>
            <w:shd w:val="clear" w:color="auto" w:fill="313897"/>
          </w:tcPr>
          <w:p w14:paraId="3BC2372F" w14:textId="77777777" w:rsidR="00A12386" w:rsidRPr="00B60BD9" w:rsidRDefault="00A12386" w:rsidP="004F30D7">
            <w:pPr>
              <w:pStyle w:val="TableHeader"/>
            </w:pPr>
            <w:r w:rsidRPr="00B60BD9">
              <w:t>Actor</w:t>
            </w:r>
          </w:p>
        </w:tc>
        <w:tc>
          <w:tcPr>
            <w:tcW w:w="2970" w:type="dxa"/>
            <w:shd w:val="clear" w:color="auto" w:fill="313897"/>
          </w:tcPr>
          <w:p w14:paraId="24CBD5FD" w14:textId="77777777" w:rsidR="00A12386" w:rsidRPr="00B60BD9" w:rsidRDefault="00A12386" w:rsidP="004F30D7">
            <w:pPr>
              <w:pStyle w:val="TableHeader"/>
            </w:pPr>
            <w:r w:rsidRPr="00B60BD9">
              <w:t>System</w:t>
            </w:r>
          </w:p>
        </w:tc>
        <w:tc>
          <w:tcPr>
            <w:tcW w:w="3335" w:type="dxa"/>
            <w:shd w:val="clear" w:color="auto" w:fill="313897"/>
          </w:tcPr>
          <w:p w14:paraId="3ADD06DA" w14:textId="77777777" w:rsidR="00A12386" w:rsidRPr="00B60BD9" w:rsidRDefault="00A12386" w:rsidP="004F30D7">
            <w:pPr>
              <w:pStyle w:val="TableHeader"/>
            </w:pPr>
          </w:p>
        </w:tc>
      </w:tr>
      <w:tr w:rsidR="001E5D56" w14:paraId="2631B316" w14:textId="77777777" w:rsidTr="001E5D56">
        <w:tc>
          <w:tcPr>
            <w:tcW w:w="3078" w:type="dxa"/>
          </w:tcPr>
          <w:p w14:paraId="1D191D40" w14:textId="77777777" w:rsidR="00A12386" w:rsidRDefault="00A12386" w:rsidP="000C0760">
            <w:pPr>
              <w:pStyle w:val="ListParagraph"/>
              <w:numPr>
                <w:ilvl w:val="0"/>
                <w:numId w:val="83"/>
              </w:numPr>
              <w:ind w:left="338"/>
            </w:pPr>
            <w:r>
              <w:t>User says “Tap Settings”.</w:t>
            </w:r>
          </w:p>
        </w:tc>
        <w:tc>
          <w:tcPr>
            <w:tcW w:w="2970" w:type="dxa"/>
          </w:tcPr>
          <w:p w14:paraId="6783F272" w14:textId="77777777" w:rsidR="00A12386" w:rsidRDefault="00A12386">
            <w:pPr>
              <w:ind w:left="332"/>
            </w:pPr>
          </w:p>
        </w:tc>
        <w:tc>
          <w:tcPr>
            <w:tcW w:w="3335" w:type="dxa"/>
          </w:tcPr>
          <w:p w14:paraId="4BF8E338" w14:textId="77777777" w:rsidR="00A12386" w:rsidRDefault="00A12386"/>
        </w:tc>
      </w:tr>
      <w:tr w:rsidR="001E5D56" w14:paraId="3A9794BD" w14:textId="77777777" w:rsidTr="001E5D56">
        <w:tc>
          <w:tcPr>
            <w:tcW w:w="3078" w:type="dxa"/>
          </w:tcPr>
          <w:p w14:paraId="5BB0215E" w14:textId="77777777" w:rsidR="00A12386" w:rsidRDefault="00A12386">
            <w:pPr>
              <w:pStyle w:val="ListParagraph"/>
              <w:ind w:left="332"/>
            </w:pPr>
          </w:p>
        </w:tc>
        <w:tc>
          <w:tcPr>
            <w:tcW w:w="2970" w:type="dxa"/>
          </w:tcPr>
          <w:p w14:paraId="0EFCECD7" w14:textId="77777777" w:rsidR="00A12386" w:rsidRDefault="00A12386" w:rsidP="000C0760">
            <w:pPr>
              <w:pStyle w:val="ListParagraph"/>
              <w:numPr>
                <w:ilvl w:val="0"/>
                <w:numId w:val="83"/>
              </w:numPr>
              <w:ind w:left="332"/>
            </w:pPr>
            <w:r w:rsidRPr="576B993C">
              <w:t xml:space="preserve">System </w:t>
            </w:r>
            <w:r>
              <w:t>displays “Settings” Screen</w:t>
            </w:r>
            <w:r w:rsidRPr="576B993C">
              <w:t>.</w:t>
            </w:r>
          </w:p>
        </w:tc>
        <w:tc>
          <w:tcPr>
            <w:tcW w:w="3335" w:type="dxa"/>
          </w:tcPr>
          <w:p w14:paraId="1816B7D8" w14:textId="77777777" w:rsidR="00A12386" w:rsidRPr="576B993C" w:rsidRDefault="4A923CFE">
            <w:r>
              <w:rPr>
                <w:noProof/>
              </w:rPr>
              <w:drawing>
                <wp:inline distT="0" distB="0" distL="0" distR="0" wp14:anchorId="37F37B18" wp14:editId="769C16B4">
                  <wp:extent cx="1980565" cy="2640965"/>
                  <wp:effectExtent l="0" t="0" r="635" b="635"/>
                  <wp:docPr id="36" name="Picture 3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5">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bl>
    <w:p w14:paraId="6431E422" w14:textId="77777777" w:rsidR="00A12386" w:rsidRPr="008D2ADB" w:rsidRDefault="00A12386" w:rsidP="000C0760">
      <w:pPr>
        <w:pStyle w:val="Heading4"/>
      </w:pPr>
      <w:r>
        <w:t>Use Case Name: Voice Driven – Show Menu: Logout</w:t>
      </w:r>
    </w:p>
    <w:p w14:paraId="6909E582"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selects “Logout” option in the top bar dropdown menu</w:t>
      </w:r>
      <w:r w:rsidRPr="77EFB1C0">
        <w:rPr>
          <w:sz w:val="22"/>
          <w:szCs w:val="22"/>
        </w:rPr>
        <w:t>.</w:t>
      </w:r>
    </w:p>
    <w:p w14:paraId="3BB6A16A"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685B3CA4" w14:textId="77777777" w:rsidR="00A12386" w:rsidRDefault="00A12386" w:rsidP="000C0760">
      <w:pPr>
        <w:pStyle w:val="Preconditionlist"/>
        <w:numPr>
          <w:ilvl w:val="0"/>
          <w:numId w:val="84"/>
        </w:numPr>
        <w:jc w:val="both"/>
      </w:pPr>
      <w:r>
        <w:t>User has “Voice Access” (Android)/ “Voice Control” (iOS) enabled.</w:t>
      </w:r>
    </w:p>
    <w:p w14:paraId="0F325751" w14:textId="77777777" w:rsidR="00A12386" w:rsidRDefault="00A12386" w:rsidP="000C0760">
      <w:pPr>
        <w:pStyle w:val="Preconditionlist"/>
        <w:numPr>
          <w:ilvl w:val="0"/>
          <w:numId w:val="84"/>
        </w:numPr>
        <w:jc w:val="both"/>
      </w:pPr>
      <w:r>
        <w:t>Top bar dropdown menu is displayed.</w:t>
      </w:r>
    </w:p>
    <w:p w14:paraId="194C7BF2"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“Logout” button in the top bar dropdown menu</w:t>
      </w:r>
      <w:r w:rsidRPr="77EFB1C0">
        <w:rPr>
          <w:sz w:val="22"/>
          <w:szCs w:val="22"/>
        </w:rPr>
        <w:t>.</w:t>
      </w:r>
    </w:p>
    <w:p w14:paraId="263BAB43"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3" w:type="dxa"/>
        <w:tblLayout w:type="fixed"/>
        <w:tblLook w:val="06A0" w:firstRow="1" w:lastRow="0" w:firstColumn="1" w:lastColumn="0" w:noHBand="1" w:noVBand="1"/>
      </w:tblPr>
      <w:tblGrid>
        <w:gridCol w:w="2988"/>
        <w:gridCol w:w="3060"/>
        <w:gridCol w:w="3335"/>
      </w:tblGrid>
      <w:tr w:rsidR="001E5D56" w:rsidRPr="00B60BD9" w14:paraId="64501165" w14:textId="77777777" w:rsidTr="001E5D56">
        <w:trPr>
          <w:tblHeader/>
        </w:trPr>
        <w:tc>
          <w:tcPr>
            <w:tcW w:w="2988" w:type="dxa"/>
            <w:shd w:val="clear" w:color="auto" w:fill="313897"/>
          </w:tcPr>
          <w:p w14:paraId="5A25F398" w14:textId="77777777" w:rsidR="00A12386" w:rsidRPr="00B60BD9" w:rsidRDefault="00A12386" w:rsidP="004F30D7">
            <w:pPr>
              <w:pStyle w:val="TableHeader"/>
            </w:pPr>
            <w:r w:rsidRPr="00B60BD9">
              <w:t>Actor</w:t>
            </w:r>
          </w:p>
        </w:tc>
        <w:tc>
          <w:tcPr>
            <w:tcW w:w="3060" w:type="dxa"/>
            <w:shd w:val="clear" w:color="auto" w:fill="313897"/>
          </w:tcPr>
          <w:p w14:paraId="7CFEE847" w14:textId="77777777" w:rsidR="00A12386" w:rsidRPr="00B60BD9" w:rsidRDefault="00A12386" w:rsidP="004F30D7">
            <w:pPr>
              <w:pStyle w:val="TableHeader"/>
            </w:pPr>
            <w:r w:rsidRPr="00B60BD9">
              <w:t>System</w:t>
            </w:r>
          </w:p>
        </w:tc>
        <w:tc>
          <w:tcPr>
            <w:tcW w:w="3335" w:type="dxa"/>
            <w:shd w:val="clear" w:color="auto" w:fill="313897"/>
          </w:tcPr>
          <w:p w14:paraId="5A21F8BB" w14:textId="77777777" w:rsidR="00A12386" w:rsidRPr="00B60BD9" w:rsidRDefault="00A12386" w:rsidP="004F30D7">
            <w:pPr>
              <w:pStyle w:val="TableHeader"/>
            </w:pPr>
          </w:p>
        </w:tc>
      </w:tr>
      <w:tr w:rsidR="001E5D56" w14:paraId="78F0D969" w14:textId="77777777" w:rsidTr="001E5D56">
        <w:tc>
          <w:tcPr>
            <w:tcW w:w="2988" w:type="dxa"/>
          </w:tcPr>
          <w:p w14:paraId="6EB84C5F" w14:textId="77777777" w:rsidR="00A12386" w:rsidRDefault="00A12386" w:rsidP="000C0760">
            <w:pPr>
              <w:pStyle w:val="ListParagraph"/>
              <w:numPr>
                <w:ilvl w:val="0"/>
                <w:numId w:val="85"/>
              </w:numPr>
              <w:ind w:left="338"/>
            </w:pPr>
            <w:r>
              <w:t>User says “Tap Logout”.</w:t>
            </w:r>
          </w:p>
        </w:tc>
        <w:tc>
          <w:tcPr>
            <w:tcW w:w="3060" w:type="dxa"/>
          </w:tcPr>
          <w:p w14:paraId="2F56BBF1" w14:textId="77777777" w:rsidR="00A12386" w:rsidRDefault="00A12386">
            <w:pPr>
              <w:ind w:left="332"/>
            </w:pPr>
          </w:p>
        </w:tc>
        <w:tc>
          <w:tcPr>
            <w:tcW w:w="3335" w:type="dxa"/>
          </w:tcPr>
          <w:p w14:paraId="2D74E7E4" w14:textId="77777777" w:rsidR="00A12386" w:rsidRDefault="00A12386"/>
        </w:tc>
      </w:tr>
      <w:tr w:rsidR="001E5D56" w14:paraId="5E02539A" w14:textId="77777777" w:rsidTr="001E5D56">
        <w:tc>
          <w:tcPr>
            <w:tcW w:w="2988" w:type="dxa"/>
          </w:tcPr>
          <w:p w14:paraId="4AD18B34" w14:textId="77777777" w:rsidR="00A12386" w:rsidRDefault="00A12386">
            <w:pPr>
              <w:pStyle w:val="ListParagraph"/>
              <w:ind w:left="332"/>
            </w:pPr>
          </w:p>
        </w:tc>
        <w:tc>
          <w:tcPr>
            <w:tcW w:w="3060" w:type="dxa"/>
          </w:tcPr>
          <w:p w14:paraId="63D61FAF" w14:textId="77777777" w:rsidR="00A12386" w:rsidRDefault="00A12386" w:rsidP="000C0760">
            <w:pPr>
              <w:pStyle w:val="ListParagraph"/>
              <w:numPr>
                <w:ilvl w:val="0"/>
                <w:numId w:val="85"/>
              </w:numPr>
              <w:ind w:left="332"/>
            </w:pPr>
            <w:r w:rsidRPr="576B993C">
              <w:t xml:space="preserve">System </w:t>
            </w:r>
            <w:r>
              <w:t>displays “Logout” Screen</w:t>
            </w:r>
            <w:r w:rsidRPr="576B993C">
              <w:t>.</w:t>
            </w:r>
          </w:p>
        </w:tc>
        <w:tc>
          <w:tcPr>
            <w:tcW w:w="3335" w:type="dxa"/>
          </w:tcPr>
          <w:p w14:paraId="288A5597" w14:textId="77777777" w:rsidR="00A12386" w:rsidRPr="576B993C" w:rsidRDefault="4A923CFE">
            <w:r>
              <w:rPr>
                <w:noProof/>
              </w:rPr>
              <w:drawing>
                <wp:inline distT="0" distB="0" distL="0" distR="0" wp14:anchorId="3199D1DB" wp14:editId="21A13957">
                  <wp:extent cx="1980565" cy="2640965"/>
                  <wp:effectExtent l="0" t="0" r="635" b="63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36">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bl>
    <w:p w14:paraId="1A4E1B4E" w14:textId="77777777" w:rsidR="00A12386" w:rsidRPr="008D2ADB" w:rsidRDefault="00A12386" w:rsidP="000C0760">
      <w:pPr>
        <w:pStyle w:val="Heading4"/>
      </w:pPr>
      <w:r>
        <w:lastRenderedPageBreak/>
        <w:t>Use Case Name: Voice Driven – Open Search Mail</w:t>
      </w:r>
    </w:p>
    <w:p w14:paraId="417A4971"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opens “Mail Search” screen</w:t>
      </w:r>
      <w:r w:rsidRPr="77EFB1C0">
        <w:rPr>
          <w:sz w:val="22"/>
          <w:szCs w:val="22"/>
        </w:rPr>
        <w:t>.</w:t>
      </w:r>
    </w:p>
    <w:p w14:paraId="0B60402E"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068AED2C" w14:textId="77777777" w:rsidR="00A12386" w:rsidRDefault="00A12386" w:rsidP="000C0760">
      <w:pPr>
        <w:pStyle w:val="Preconditionlist"/>
        <w:numPr>
          <w:ilvl w:val="0"/>
          <w:numId w:val="87"/>
        </w:numPr>
        <w:jc w:val="both"/>
      </w:pPr>
      <w:r>
        <w:t>User has “Voice Access” (Android)/ “Voice Control” (iOS) enabled.</w:t>
      </w:r>
    </w:p>
    <w:p w14:paraId="1AB956E7" w14:textId="77777777" w:rsidR="00A12386" w:rsidRDefault="00A12386" w:rsidP="000C0760">
      <w:pPr>
        <w:pStyle w:val="Preconditionlist"/>
        <w:numPr>
          <w:ilvl w:val="0"/>
          <w:numId w:val="87"/>
        </w:numPr>
        <w:jc w:val="both"/>
      </w:pPr>
      <w:r>
        <w:t>User is logged in.</w:t>
      </w:r>
    </w:p>
    <w:p w14:paraId="53478BF2"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“Search” button on the “Main Menu” Screen or in the bottom bar.</w:t>
      </w:r>
    </w:p>
    <w:p w14:paraId="7AD0AD4F"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3" w:type="dxa"/>
        <w:tblLayout w:type="fixed"/>
        <w:tblLook w:val="06A0" w:firstRow="1" w:lastRow="0" w:firstColumn="1" w:lastColumn="0" w:noHBand="1" w:noVBand="1"/>
      </w:tblPr>
      <w:tblGrid>
        <w:gridCol w:w="2988"/>
        <w:gridCol w:w="3060"/>
        <w:gridCol w:w="3335"/>
      </w:tblGrid>
      <w:tr w:rsidR="001E5D56" w:rsidRPr="00B60BD9" w14:paraId="63FB5BB2" w14:textId="77777777" w:rsidTr="001E5D56">
        <w:trPr>
          <w:tblHeader/>
        </w:trPr>
        <w:tc>
          <w:tcPr>
            <w:tcW w:w="2988" w:type="dxa"/>
            <w:shd w:val="clear" w:color="auto" w:fill="313897"/>
          </w:tcPr>
          <w:p w14:paraId="3295AD35" w14:textId="77777777" w:rsidR="00A12386" w:rsidRPr="00B60BD9" w:rsidRDefault="00A12386" w:rsidP="004F30D7">
            <w:pPr>
              <w:pStyle w:val="TableHeader"/>
            </w:pPr>
            <w:r w:rsidRPr="00B60BD9">
              <w:t>Actor</w:t>
            </w:r>
          </w:p>
        </w:tc>
        <w:tc>
          <w:tcPr>
            <w:tcW w:w="3060" w:type="dxa"/>
            <w:shd w:val="clear" w:color="auto" w:fill="313897"/>
          </w:tcPr>
          <w:p w14:paraId="33228752" w14:textId="77777777" w:rsidR="00A12386" w:rsidRPr="00B60BD9" w:rsidRDefault="00A12386" w:rsidP="004F30D7">
            <w:pPr>
              <w:pStyle w:val="TableHeader"/>
            </w:pPr>
            <w:r w:rsidRPr="00B60BD9">
              <w:t>System</w:t>
            </w:r>
          </w:p>
        </w:tc>
        <w:tc>
          <w:tcPr>
            <w:tcW w:w="3335" w:type="dxa"/>
            <w:shd w:val="clear" w:color="auto" w:fill="313897"/>
          </w:tcPr>
          <w:p w14:paraId="4EAE300D" w14:textId="77777777" w:rsidR="00A12386" w:rsidRPr="00B60BD9" w:rsidRDefault="00A12386" w:rsidP="004F30D7">
            <w:pPr>
              <w:pStyle w:val="TableHeader"/>
            </w:pPr>
          </w:p>
        </w:tc>
      </w:tr>
      <w:tr w:rsidR="001E5D56" w14:paraId="79DA3196" w14:textId="77777777" w:rsidTr="001E5D56">
        <w:tc>
          <w:tcPr>
            <w:tcW w:w="2988" w:type="dxa"/>
          </w:tcPr>
          <w:p w14:paraId="535CE235" w14:textId="77777777" w:rsidR="00A12386" w:rsidRDefault="00A12386" w:rsidP="000C0760">
            <w:pPr>
              <w:pStyle w:val="ListParagraph"/>
              <w:numPr>
                <w:ilvl w:val="0"/>
                <w:numId w:val="86"/>
              </w:numPr>
              <w:ind w:left="338"/>
            </w:pPr>
            <w:r>
              <w:t>User says “Tap Search Mail”</w:t>
            </w:r>
          </w:p>
        </w:tc>
        <w:tc>
          <w:tcPr>
            <w:tcW w:w="3060" w:type="dxa"/>
          </w:tcPr>
          <w:p w14:paraId="2D5EE099" w14:textId="77777777" w:rsidR="00A12386" w:rsidRDefault="00A12386">
            <w:pPr>
              <w:ind w:left="332"/>
            </w:pPr>
          </w:p>
        </w:tc>
        <w:tc>
          <w:tcPr>
            <w:tcW w:w="3335" w:type="dxa"/>
          </w:tcPr>
          <w:p w14:paraId="2BDB2327" w14:textId="77777777" w:rsidR="00A12386" w:rsidRDefault="00A12386"/>
        </w:tc>
      </w:tr>
      <w:tr w:rsidR="001E5D56" w14:paraId="0FBB7ECF" w14:textId="77777777" w:rsidTr="001E5D56">
        <w:tc>
          <w:tcPr>
            <w:tcW w:w="2988" w:type="dxa"/>
          </w:tcPr>
          <w:p w14:paraId="08E7A8E8" w14:textId="77777777" w:rsidR="00A12386" w:rsidRDefault="00A12386">
            <w:pPr>
              <w:pStyle w:val="ListParagraph"/>
              <w:ind w:left="332"/>
            </w:pPr>
          </w:p>
        </w:tc>
        <w:tc>
          <w:tcPr>
            <w:tcW w:w="3060" w:type="dxa"/>
          </w:tcPr>
          <w:p w14:paraId="3A478527" w14:textId="77777777" w:rsidR="00A12386" w:rsidRDefault="00A12386" w:rsidP="000C0760">
            <w:pPr>
              <w:pStyle w:val="ListParagraph"/>
              <w:numPr>
                <w:ilvl w:val="0"/>
                <w:numId w:val="86"/>
              </w:numPr>
              <w:ind w:left="332"/>
            </w:pPr>
            <w:r w:rsidRPr="576B993C">
              <w:t xml:space="preserve">System </w:t>
            </w:r>
            <w:r>
              <w:t>displays “Mail Search” Screen</w:t>
            </w:r>
            <w:r w:rsidRPr="576B993C">
              <w:t>.</w:t>
            </w:r>
          </w:p>
        </w:tc>
        <w:tc>
          <w:tcPr>
            <w:tcW w:w="3335" w:type="dxa"/>
          </w:tcPr>
          <w:p w14:paraId="64CBFDD6" w14:textId="77777777" w:rsidR="00A12386" w:rsidRPr="576B993C" w:rsidRDefault="4A923CFE">
            <w:r>
              <w:rPr>
                <w:noProof/>
              </w:rPr>
              <w:drawing>
                <wp:inline distT="0" distB="0" distL="0" distR="0" wp14:anchorId="0CF0F0C8" wp14:editId="7546C2C5">
                  <wp:extent cx="1980565" cy="2640965"/>
                  <wp:effectExtent l="0" t="0" r="635"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37">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bl>
    <w:p w14:paraId="45D3C274" w14:textId="77777777" w:rsidR="00A12386" w:rsidRPr="008D2ADB" w:rsidRDefault="00A12386" w:rsidP="000C0760">
      <w:pPr>
        <w:pStyle w:val="Heading4"/>
      </w:pPr>
      <w:r>
        <w:t>Use Case Name: Voice Driven – Search Mail with Filter</w:t>
      </w:r>
    </w:p>
    <w:p w14:paraId="67D7BB39"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performs mail search</w:t>
      </w:r>
      <w:r w:rsidRPr="77EFB1C0">
        <w:rPr>
          <w:sz w:val="22"/>
          <w:szCs w:val="22"/>
        </w:rPr>
        <w:t>.</w:t>
      </w:r>
    </w:p>
    <w:p w14:paraId="5A3666CD"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7412B24B" w14:textId="77777777" w:rsidR="00A12386" w:rsidRDefault="00A12386" w:rsidP="000C0760">
      <w:pPr>
        <w:pStyle w:val="Preconditionlist"/>
        <w:numPr>
          <w:ilvl w:val="0"/>
          <w:numId w:val="91"/>
        </w:numPr>
        <w:jc w:val="both"/>
      </w:pPr>
      <w:r>
        <w:t>User has “Voice Access” (Android)/ “Voice Control” (iOS) enabled.</w:t>
      </w:r>
    </w:p>
    <w:p w14:paraId="0C4ECFB3" w14:textId="77777777" w:rsidR="00A12386" w:rsidRDefault="00A12386" w:rsidP="000C0760">
      <w:pPr>
        <w:pStyle w:val="Preconditionlist"/>
        <w:numPr>
          <w:ilvl w:val="0"/>
          <w:numId w:val="91"/>
        </w:numPr>
        <w:jc w:val="both"/>
      </w:pPr>
      <w:r>
        <w:t>User is logged in.</w:t>
      </w:r>
    </w:p>
    <w:p w14:paraId="4682C198" w14:textId="77777777" w:rsidR="00A12386" w:rsidRDefault="00A12386" w:rsidP="000C0760">
      <w:pPr>
        <w:pStyle w:val="Preconditionlist"/>
        <w:numPr>
          <w:ilvl w:val="0"/>
          <w:numId w:val="91"/>
        </w:numPr>
        <w:jc w:val="both"/>
      </w:pPr>
      <w:r>
        <w:t>“Search Mail” screen is open.</w:t>
      </w:r>
    </w:p>
    <w:p w14:paraId="2149CD92"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“Search” button.</w:t>
      </w:r>
    </w:p>
    <w:p w14:paraId="27601C5A"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 xml:space="preserve"> (no fields are populated):</w:t>
      </w:r>
    </w:p>
    <w:tbl>
      <w:tblPr>
        <w:tblStyle w:val="TableGrid"/>
        <w:tblW w:w="9383" w:type="dxa"/>
        <w:tblLayout w:type="fixed"/>
        <w:tblLook w:val="06A0" w:firstRow="1" w:lastRow="0" w:firstColumn="1" w:lastColumn="0" w:noHBand="1" w:noVBand="1"/>
      </w:tblPr>
      <w:tblGrid>
        <w:gridCol w:w="3078"/>
        <w:gridCol w:w="2970"/>
        <w:gridCol w:w="3335"/>
      </w:tblGrid>
      <w:tr w:rsidR="00A12386" w:rsidRPr="00B60BD9" w14:paraId="5E160686" w14:textId="77777777" w:rsidTr="36958FCA">
        <w:trPr>
          <w:tblHeader/>
        </w:trPr>
        <w:tc>
          <w:tcPr>
            <w:tcW w:w="3078" w:type="dxa"/>
            <w:shd w:val="clear" w:color="auto" w:fill="313897"/>
          </w:tcPr>
          <w:p w14:paraId="2D2C7905" w14:textId="77777777" w:rsidR="00A12386" w:rsidRPr="00B60BD9" w:rsidRDefault="00A12386" w:rsidP="004F30D7">
            <w:pPr>
              <w:pStyle w:val="TableHeader"/>
            </w:pPr>
            <w:r w:rsidRPr="00B60BD9">
              <w:t>Actor</w:t>
            </w:r>
          </w:p>
        </w:tc>
        <w:tc>
          <w:tcPr>
            <w:tcW w:w="2970" w:type="dxa"/>
            <w:shd w:val="clear" w:color="auto" w:fill="313897"/>
          </w:tcPr>
          <w:p w14:paraId="1E2B83DE" w14:textId="77777777" w:rsidR="00A12386" w:rsidRPr="00B60BD9" w:rsidRDefault="00A12386" w:rsidP="004F30D7">
            <w:pPr>
              <w:pStyle w:val="TableHeader"/>
            </w:pPr>
            <w:r w:rsidRPr="00B60BD9">
              <w:t>System</w:t>
            </w:r>
          </w:p>
        </w:tc>
        <w:tc>
          <w:tcPr>
            <w:tcW w:w="3335" w:type="dxa"/>
            <w:shd w:val="clear" w:color="auto" w:fill="313897"/>
          </w:tcPr>
          <w:p w14:paraId="066EA754" w14:textId="77777777" w:rsidR="00A12386" w:rsidRPr="00B60BD9" w:rsidRDefault="00A12386" w:rsidP="004F30D7">
            <w:pPr>
              <w:pStyle w:val="TableHeader"/>
            </w:pPr>
          </w:p>
        </w:tc>
      </w:tr>
      <w:tr w:rsidR="00A12386" w14:paraId="4398608F" w14:textId="77777777" w:rsidTr="36958FCA">
        <w:trPr>
          <w:trHeight w:val="2978"/>
        </w:trPr>
        <w:tc>
          <w:tcPr>
            <w:tcW w:w="3078" w:type="dxa"/>
          </w:tcPr>
          <w:p w14:paraId="0E0527B0" w14:textId="77777777" w:rsidR="00A12386" w:rsidRDefault="00A12386" w:rsidP="000C0760">
            <w:pPr>
              <w:pStyle w:val="ListParagraph"/>
              <w:numPr>
                <w:ilvl w:val="0"/>
                <w:numId w:val="355"/>
              </w:numPr>
              <w:ind w:left="338"/>
            </w:pPr>
            <w:r>
              <w:lastRenderedPageBreak/>
              <w:t>User says “Tap Search”</w:t>
            </w:r>
          </w:p>
        </w:tc>
        <w:tc>
          <w:tcPr>
            <w:tcW w:w="2970" w:type="dxa"/>
          </w:tcPr>
          <w:p w14:paraId="76D038B7" w14:textId="77777777" w:rsidR="00A12386" w:rsidRDefault="00A12386">
            <w:pPr>
              <w:ind w:left="332"/>
            </w:pPr>
          </w:p>
        </w:tc>
        <w:tc>
          <w:tcPr>
            <w:tcW w:w="3335" w:type="dxa"/>
          </w:tcPr>
          <w:p w14:paraId="2D1CC403" w14:textId="77777777" w:rsidR="00A12386" w:rsidRDefault="00A12386"/>
        </w:tc>
      </w:tr>
      <w:tr w:rsidR="00A12386" w14:paraId="6109E398" w14:textId="77777777" w:rsidTr="36958FCA">
        <w:tc>
          <w:tcPr>
            <w:tcW w:w="3078" w:type="dxa"/>
          </w:tcPr>
          <w:p w14:paraId="47BD3400" w14:textId="77777777" w:rsidR="00A12386" w:rsidRDefault="00A12386">
            <w:pPr>
              <w:pStyle w:val="ListParagraph"/>
              <w:ind w:left="332"/>
            </w:pPr>
          </w:p>
        </w:tc>
        <w:tc>
          <w:tcPr>
            <w:tcW w:w="2970" w:type="dxa"/>
          </w:tcPr>
          <w:p w14:paraId="4080CCFA" w14:textId="77777777" w:rsidR="00A12386" w:rsidRDefault="00A12386" w:rsidP="000C0760">
            <w:pPr>
              <w:pStyle w:val="ListParagraph"/>
              <w:numPr>
                <w:ilvl w:val="0"/>
                <w:numId w:val="355"/>
              </w:numPr>
              <w:ind w:left="332"/>
            </w:pPr>
            <w:r w:rsidRPr="576B993C">
              <w:t xml:space="preserve">System </w:t>
            </w:r>
            <w:r>
              <w:t>displays “Search Results” Screen</w:t>
            </w:r>
            <w:r w:rsidRPr="576B993C">
              <w:t>.</w:t>
            </w:r>
          </w:p>
        </w:tc>
        <w:tc>
          <w:tcPr>
            <w:tcW w:w="3335" w:type="dxa"/>
          </w:tcPr>
          <w:p w14:paraId="284458A8" w14:textId="637B3AC6" w:rsidR="00A12386" w:rsidRPr="576B993C" w:rsidRDefault="00A12386"/>
        </w:tc>
      </w:tr>
    </w:tbl>
    <w:p w14:paraId="536D31C2" w14:textId="77777777" w:rsidR="00A12386" w:rsidRDefault="00A12386" w:rsidP="00A12386">
      <w:pPr>
        <w:spacing w:before="120" w:after="120"/>
        <w:jc w:val="both"/>
        <w:rPr>
          <w:b/>
          <w:sz w:val="22"/>
          <w:szCs w:val="22"/>
        </w:rPr>
      </w:pPr>
      <w:r w:rsidRPr="00640891">
        <w:rPr>
          <w:rFonts w:eastAsia="Calibri Light"/>
          <w:b/>
          <w:sz w:val="22"/>
          <w:szCs w:val="22"/>
        </w:rPr>
        <w:t>Alternative course of events:</w:t>
      </w:r>
    </w:p>
    <w:p w14:paraId="1F1ABCC4" w14:textId="1A8C7C5D" w:rsidR="00A12386" w:rsidRDefault="00A12386" w:rsidP="000C0760">
      <w:pPr>
        <w:pStyle w:val="ListParagraph"/>
        <w:numPr>
          <w:ilvl w:val="0"/>
          <w:numId w:val="132"/>
        </w:numPr>
        <w:spacing w:before="120" w:after="120"/>
        <w:ind w:left="720"/>
        <w:jc w:val="both"/>
        <w:rPr>
          <w:b/>
          <w:bCs/>
          <w:sz w:val="22"/>
          <w:szCs w:val="22"/>
        </w:rPr>
      </w:pPr>
      <w:r>
        <w:rPr>
          <w:b/>
          <w:bCs/>
          <w:sz w:val="22"/>
          <w:szCs w:val="22"/>
        </w:rPr>
        <w:t>Search filter field</w:t>
      </w:r>
      <w:r w:rsidR="00B920FF">
        <w:rPr>
          <w:b/>
          <w:bCs/>
          <w:sz w:val="22"/>
          <w:szCs w:val="22"/>
        </w:rPr>
        <w:t xml:space="preserve">s </w:t>
      </w:r>
      <w:r>
        <w:rPr>
          <w:b/>
          <w:bCs/>
          <w:sz w:val="22"/>
          <w:szCs w:val="22"/>
        </w:rPr>
        <w:t>are populated:</w:t>
      </w:r>
    </w:p>
    <w:tbl>
      <w:tblPr>
        <w:tblStyle w:val="TableGrid"/>
        <w:tblW w:w="0" w:type="auto"/>
        <w:tblLook w:val="04A0" w:firstRow="1" w:lastRow="0" w:firstColumn="1" w:lastColumn="0" w:noHBand="0" w:noVBand="1"/>
      </w:tblPr>
      <w:tblGrid>
        <w:gridCol w:w="3078"/>
        <w:gridCol w:w="2970"/>
        <w:gridCol w:w="3337"/>
      </w:tblGrid>
      <w:tr w:rsidR="001E5D56" w:rsidRPr="005E0F95" w14:paraId="613BE3CD" w14:textId="77777777" w:rsidTr="36958FCA">
        <w:trPr>
          <w:tblHeader/>
        </w:trPr>
        <w:tc>
          <w:tcPr>
            <w:tcW w:w="3078" w:type="dxa"/>
            <w:tcBorders>
              <w:top w:val="single" w:sz="8" w:space="0" w:color="auto"/>
              <w:left w:val="single" w:sz="8" w:space="0" w:color="auto"/>
              <w:bottom w:val="single" w:sz="8" w:space="0" w:color="auto"/>
              <w:right w:val="single" w:sz="8" w:space="0" w:color="auto"/>
            </w:tcBorders>
            <w:shd w:val="clear" w:color="auto" w:fill="313897"/>
          </w:tcPr>
          <w:p w14:paraId="5FC86426" w14:textId="77777777" w:rsidR="00A12386" w:rsidRPr="005E0F95" w:rsidRDefault="00A12386" w:rsidP="004F30D7">
            <w:pPr>
              <w:pStyle w:val="TableHeader"/>
            </w:pPr>
            <w:r w:rsidRPr="005E0F95">
              <w:rPr>
                <w:rFonts w:eastAsia="Calibri"/>
              </w:rPr>
              <w:t>Actor</w:t>
            </w:r>
          </w:p>
        </w:tc>
        <w:tc>
          <w:tcPr>
            <w:tcW w:w="2970" w:type="dxa"/>
            <w:tcBorders>
              <w:top w:val="single" w:sz="8" w:space="0" w:color="auto"/>
              <w:left w:val="single" w:sz="8" w:space="0" w:color="auto"/>
              <w:bottom w:val="single" w:sz="8" w:space="0" w:color="auto"/>
              <w:right w:val="single" w:sz="8" w:space="0" w:color="auto"/>
            </w:tcBorders>
            <w:shd w:val="clear" w:color="auto" w:fill="313897"/>
          </w:tcPr>
          <w:p w14:paraId="25B6E172"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73F38B82" w14:textId="77777777" w:rsidR="00A12386" w:rsidRPr="45610AD3" w:rsidRDefault="00A12386" w:rsidP="004F30D7">
            <w:pPr>
              <w:pStyle w:val="TableHeader"/>
              <w:rPr>
                <w:rFonts w:eastAsia="Calibri"/>
              </w:rPr>
            </w:pPr>
            <w:r w:rsidRPr="45610AD3">
              <w:rPr>
                <w:rFonts w:eastAsia="Calibri"/>
              </w:rPr>
              <w:t>Screen</w:t>
            </w:r>
          </w:p>
        </w:tc>
      </w:tr>
      <w:tr w:rsidR="001E5D56" w:rsidRPr="007B3A71" w14:paraId="2A5C4345" w14:textId="77777777" w:rsidTr="36958FCA">
        <w:tc>
          <w:tcPr>
            <w:tcW w:w="3078" w:type="dxa"/>
            <w:tcBorders>
              <w:top w:val="single" w:sz="8" w:space="0" w:color="auto"/>
              <w:left w:val="single" w:sz="8" w:space="0" w:color="auto"/>
              <w:bottom w:val="single" w:sz="8" w:space="0" w:color="auto"/>
              <w:right w:val="single" w:sz="8" w:space="0" w:color="auto"/>
            </w:tcBorders>
          </w:tcPr>
          <w:p w14:paraId="519F06C3" w14:textId="77777777" w:rsidR="00A12386" w:rsidRPr="007B3A71" w:rsidRDefault="00A12386" w:rsidP="000C0760">
            <w:pPr>
              <w:pStyle w:val="ListParagraph"/>
              <w:numPr>
                <w:ilvl w:val="0"/>
                <w:numId w:val="130"/>
              </w:numPr>
              <w:ind w:left="327"/>
            </w:pPr>
            <w:r>
              <w:t>User says “Tap Keyword”.</w:t>
            </w:r>
          </w:p>
        </w:tc>
        <w:tc>
          <w:tcPr>
            <w:tcW w:w="2970" w:type="dxa"/>
            <w:tcBorders>
              <w:top w:val="single" w:sz="8" w:space="0" w:color="auto"/>
              <w:left w:val="single" w:sz="8" w:space="0" w:color="auto"/>
              <w:bottom w:val="single" w:sz="8" w:space="0" w:color="auto"/>
              <w:right w:val="single" w:sz="8" w:space="0" w:color="auto"/>
            </w:tcBorders>
          </w:tcPr>
          <w:p w14:paraId="5CD35821" w14:textId="77777777" w:rsidR="00A12386" w:rsidRPr="007B3A71" w:rsidRDefault="00A12386">
            <w:pPr>
              <w:ind w:left="332"/>
              <w:jc w:val="both"/>
            </w:pPr>
            <w:r w:rsidRPr="007B3A71">
              <w:rPr>
                <w:rFonts w:eastAsia="Calibri"/>
                <w:sz w:val="22"/>
                <w:szCs w:val="22"/>
              </w:rPr>
              <w:t xml:space="preserve"> </w:t>
            </w:r>
          </w:p>
        </w:tc>
        <w:tc>
          <w:tcPr>
            <w:tcW w:w="3337" w:type="dxa"/>
            <w:tcBorders>
              <w:top w:val="single" w:sz="8" w:space="0" w:color="auto"/>
              <w:left w:val="single" w:sz="8" w:space="0" w:color="auto"/>
              <w:bottom w:val="single" w:sz="8" w:space="0" w:color="auto"/>
              <w:right w:val="single" w:sz="8" w:space="0" w:color="auto"/>
            </w:tcBorders>
          </w:tcPr>
          <w:p w14:paraId="32E8DC68" w14:textId="77777777" w:rsidR="00A12386" w:rsidRDefault="00A12386">
            <w:pPr>
              <w:rPr>
                <w:rFonts w:eastAsia="Calibri"/>
                <w:sz w:val="22"/>
                <w:szCs w:val="22"/>
              </w:rPr>
            </w:pPr>
          </w:p>
        </w:tc>
      </w:tr>
      <w:tr w:rsidR="001E5D56" w:rsidRPr="007B3A71" w14:paraId="1FC6A996" w14:textId="77777777" w:rsidTr="36958FCA">
        <w:tc>
          <w:tcPr>
            <w:tcW w:w="3078" w:type="dxa"/>
            <w:tcBorders>
              <w:top w:val="single" w:sz="8" w:space="0" w:color="auto"/>
              <w:left w:val="single" w:sz="8" w:space="0" w:color="auto"/>
              <w:bottom w:val="single" w:sz="8" w:space="0" w:color="auto"/>
              <w:right w:val="single" w:sz="8" w:space="0" w:color="auto"/>
            </w:tcBorders>
          </w:tcPr>
          <w:p w14:paraId="308D7E77" w14:textId="77777777" w:rsidR="00A12386" w:rsidRDefault="00A12386"/>
        </w:tc>
        <w:tc>
          <w:tcPr>
            <w:tcW w:w="2970" w:type="dxa"/>
            <w:tcBorders>
              <w:top w:val="single" w:sz="8" w:space="0" w:color="auto"/>
              <w:left w:val="single" w:sz="8" w:space="0" w:color="auto"/>
              <w:bottom w:val="single" w:sz="8" w:space="0" w:color="auto"/>
              <w:right w:val="single" w:sz="8" w:space="0" w:color="auto"/>
            </w:tcBorders>
          </w:tcPr>
          <w:p w14:paraId="3F397140" w14:textId="77777777" w:rsidR="00A12386" w:rsidRPr="007B3A71" w:rsidRDefault="00A12386" w:rsidP="000C0760">
            <w:pPr>
              <w:pStyle w:val="ListParagraph"/>
              <w:numPr>
                <w:ilvl w:val="0"/>
                <w:numId w:val="130"/>
              </w:numPr>
              <w:ind w:left="360"/>
              <w:rPr>
                <w:rFonts w:eastAsia="Calibri"/>
                <w:sz w:val="22"/>
                <w:szCs w:val="22"/>
              </w:rPr>
            </w:pPr>
            <w:r w:rsidRPr="576B993C">
              <w:t xml:space="preserve">System enters </w:t>
            </w:r>
            <w:r>
              <w:t>text editing mode in the “Keyword” text field</w:t>
            </w:r>
            <w:r w:rsidRPr="576B993C">
              <w:t xml:space="preserve">. </w:t>
            </w:r>
          </w:p>
        </w:tc>
        <w:tc>
          <w:tcPr>
            <w:tcW w:w="3337" w:type="dxa"/>
            <w:tcBorders>
              <w:top w:val="single" w:sz="8" w:space="0" w:color="auto"/>
              <w:left w:val="single" w:sz="8" w:space="0" w:color="auto"/>
              <w:bottom w:val="single" w:sz="8" w:space="0" w:color="auto"/>
              <w:right w:val="single" w:sz="8" w:space="0" w:color="auto"/>
            </w:tcBorders>
          </w:tcPr>
          <w:p w14:paraId="19BA6BCF" w14:textId="77777777" w:rsidR="00A12386" w:rsidRDefault="4A923CFE">
            <w:pPr>
              <w:rPr>
                <w:rFonts w:eastAsia="Calibri"/>
                <w:sz w:val="22"/>
                <w:szCs w:val="22"/>
              </w:rPr>
            </w:pPr>
            <w:r>
              <w:rPr>
                <w:noProof/>
              </w:rPr>
              <w:drawing>
                <wp:inline distT="0" distB="0" distL="0" distR="0" wp14:anchorId="2B76F4BC" wp14:editId="0C159647">
                  <wp:extent cx="1981962" cy="2642616"/>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38">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1E5D56" w:rsidRPr="007B3A71" w14:paraId="2CC5CF21" w14:textId="77777777" w:rsidTr="36958FCA">
        <w:tc>
          <w:tcPr>
            <w:tcW w:w="3078" w:type="dxa"/>
            <w:tcBorders>
              <w:top w:val="single" w:sz="8" w:space="0" w:color="auto"/>
              <w:left w:val="single" w:sz="8" w:space="0" w:color="auto"/>
              <w:bottom w:val="single" w:sz="8" w:space="0" w:color="auto"/>
              <w:right w:val="single" w:sz="8" w:space="0" w:color="auto"/>
            </w:tcBorders>
          </w:tcPr>
          <w:p w14:paraId="23649A9D" w14:textId="77777777" w:rsidR="00A12386" w:rsidRDefault="00A12386" w:rsidP="000C0760">
            <w:pPr>
              <w:pStyle w:val="ListParagraph"/>
              <w:numPr>
                <w:ilvl w:val="0"/>
                <w:numId w:val="130"/>
              </w:numPr>
              <w:ind w:left="360"/>
            </w:pPr>
            <w:r>
              <w:t>User populates “Keyword” text field.</w:t>
            </w:r>
          </w:p>
        </w:tc>
        <w:tc>
          <w:tcPr>
            <w:tcW w:w="2970" w:type="dxa"/>
            <w:tcBorders>
              <w:top w:val="single" w:sz="8" w:space="0" w:color="auto"/>
              <w:left w:val="single" w:sz="8" w:space="0" w:color="auto"/>
              <w:bottom w:val="single" w:sz="8" w:space="0" w:color="auto"/>
              <w:right w:val="single" w:sz="8" w:space="0" w:color="auto"/>
            </w:tcBorders>
          </w:tcPr>
          <w:p w14:paraId="658C3893" w14:textId="77777777" w:rsidR="00A12386" w:rsidRPr="576B993C"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4F633A71" w14:textId="77777777" w:rsidR="00A12386" w:rsidRDefault="00A12386">
            <w:pPr>
              <w:rPr>
                <w:rFonts w:eastAsia="Calibri"/>
                <w:sz w:val="22"/>
                <w:szCs w:val="22"/>
              </w:rPr>
            </w:pPr>
          </w:p>
        </w:tc>
      </w:tr>
      <w:tr w:rsidR="001E5D56" w:rsidRPr="007B3A71" w14:paraId="66C9A9E7" w14:textId="77777777" w:rsidTr="36958FCA">
        <w:tc>
          <w:tcPr>
            <w:tcW w:w="3078" w:type="dxa"/>
            <w:tcBorders>
              <w:top w:val="single" w:sz="8" w:space="0" w:color="auto"/>
              <w:left w:val="single" w:sz="8" w:space="0" w:color="auto"/>
              <w:bottom w:val="single" w:sz="8" w:space="0" w:color="auto"/>
              <w:right w:val="single" w:sz="8" w:space="0" w:color="auto"/>
            </w:tcBorders>
          </w:tcPr>
          <w:p w14:paraId="3BA7E2CE" w14:textId="77777777" w:rsidR="00A12386" w:rsidRDefault="00A12386"/>
        </w:tc>
        <w:tc>
          <w:tcPr>
            <w:tcW w:w="2970" w:type="dxa"/>
            <w:tcBorders>
              <w:top w:val="single" w:sz="8" w:space="0" w:color="auto"/>
              <w:left w:val="single" w:sz="8" w:space="0" w:color="auto"/>
              <w:bottom w:val="single" w:sz="8" w:space="0" w:color="auto"/>
              <w:right w:val="single" w:sz="8" w:space="0" w:color="auto"/>
            </w:tcBorders>
          </w:tcPr>
          <w:p w14:paraId="32B4CD0E" w14:textId="77777777" w:rsidR="00A12386" w:rsidRPr="576B993C" w:rsidRDefault="00A12386" w:rsidP="000C0760">
            <w:pPr>
              <w:pStyle w:val="ListParagraph"/>
              <w:numPr>
                <w:ilvl w:val="0"/>
                <w:numId w:val="130"/>
              </w:numPr>
              <w:ind w:left="360"/>
            </w:pPr>
            <w:r w:rsidRPr="576B993C">
              <w:t xml:space="preserve">System </w:t>
            </w:r>
            <w:r>
              <w:t>exits</w:t>
            </w:r>
            <w:r w:rsidRPr="576B993C">
              <w:t xml:space="preserve"> </w:t>
            </w:r>
            <w:r>
              <w:t>text editing mode and keyword is displayed</w:t>
            </w:r>
            <w:r w:rsidRPr="576B993C">
              <w:t>.</w:t>
            </w:r>
          </w:p>
        </w:tc>
        <w:tc>
          <w:tcPr>
            <w:tcW w:w="3337" w:type="dxa"/>
            <w:tcBorders>
              <w:top w:val="single" w:sz="8" w:space="0" w:color="auto"/>
              <w:left w:val="single" w:sz="8" w:space="0" w:color="auto"/>
              <w:bottom w:val="single" w:sz="8" w:space="0" w:color="auto"/>
              <w:right w:val="single" w:sz="8" w:space="0" w:color="auto"/>
            </w:tcBorders>
          </w:tcPr>
          <w:p w14:paraId="5D2B7238" w14:textId="77777777" w:rsidR="00A12386" w:rsidRDefault="4A923CFE">
            <w:pPr>
              <w:rPr>
                <w:rFonts w:eastAsia="Calibri"/>
                <w:sz w:val="22"/>
                <w:szCs w:val="22"/>
              </w:rPr>
            </w:pPr>
            <w:r>
              <w:rPr>
                <w:noProof/>
              </w:rPr>
              <w:drawing>
                <wp:inline distT="0" distB="0" distL="0" distR="0" wp14:anchorId="4F04B0CA" wp14:editId="31E67923">
                  <wp:extent cx="1981962" cy="264261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39">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1E5D56" w:rsidRPr="007B3A71" w14:paraId="4B74DF8E" w14:textId="77777777" w:rsidTr="36958FCA">
        <w:tc>
          <w:tcPr>
            <w:tcW w:w="3078" w:type="dxa"/>
            <w:tcBorders>
              <w:top w:val="single" w:sz="8" w:space="0" w:color="auto"/>
              <w:left w:val="single" w:sz="8" w:space="0" w:color="auto"/>
              <w:bottom w:val="single" w:sz="8" w:space="0" w:color="auto"/>
              <w:right w:val="single" w:sz="8" w:space="0" w:color="auto"/>
            </w:tcBorders>
          </w:tcPr>
          <w:p w14:paraId="618801C5" w14:textId="77777777" w:rsidR="00A12386" w:rsidRDefault="00A12386" w:rsidP="000C0760">
            <w:pPr>
              <w:pStyle w:val="ListParagraph"/>
              <w:numPr>
                <w:ilvl w:val="0"/>
                <w:numId w:val="130"/>
              </w:numPr>
              <w:ind w:left="360"/>
            </w:pPr>
            <w:r>
              <w:t>User says “Tap Search”</w:t>
            </w:r>
          </w:p>
        </w:tc>
        <w:tc>
          <w:tcPr>
            <w:tcW w:w="2970" w:type="dxa"/>
            <w:tcBorders>
              <w:top w:val="single" w:sz="8" w:space="0" w:color="auto"/>
              <w:left w:val="single" w:sz="8" w:space="0" w:color="auto"/>
              <w:bottom w:val="single" w:sz="8" w:space="0" w:color="auto"/>
              <w:right w:val="single" w:sz="8" w:space="0" w:color="auto"/>
            </w:tcBorders>
          </w:tcPr>
          <w:p w14:paraId="39B8D043" w14:textId="77777777" w:rsidR="00A12386" w:rsidRPr="576B993C" w:rsidRDefault="00A12386"/>
        </w:tc>
        <w:tc>
          <w:tcPr>
            <w:tcW w:w="3337" w:type="dxa"/>
            <w:tcBorders>
              <w:top w:val="single" w:sz="8" w:space="0" w:color="auto"/>
              <w:left w:val="single" w:sz="8" w:space="0" w:color="auto"/>
              <w:bottom w:val="single" w:sz="8" w:space="0" w:color="auto"/>
              <w:right w:val="single" w:sz="8" w:space="0" w:color="auto"/>
            </w:tcBorders>
          </w:tcPr>
          <w:p w14:paraId="021A7130" w14:textId="77777777" w:rsidR="00A12386" w:rsidRDefault="00A12386">
            <w:pPr>
              <w:rPr>
                <w:rFonts w:eastAsia="Calibri"/>
                <w:sz w:val="22"/>
                <w:szCs w:val="22"/>
              </w:rPr>
            </w:pPr>
          </w:p>
        </w:tc>
      </w:tr>
      <w:tr w:rsidR="001E5D56" w:rsidRPr="007B3A71" w14:paraId="50E5D3EA" w14:textId="77777777" w:rsidTr="36958FCA">
        <w:tc>
          <w:tcPr>
            <w:tcW w:w="3078" w:type="dxa"/>
            <w:tcBorders>
              <w:top w:val="single" w:sz="8" w:space="0" w:color="auto"/>
              <w:left w:val="single" w:sz="8" w:space="0" w:color="auto"/>
              <w:bottom w:val="single" w:sz="8" w:space="0" w:color="auto"/>
              <w:right w:val="single" w:sz="8" w:space="0" w:color="auto"/>
            </w:tcBorders>
          </w:tcPr>
          <w:p w14:paraId="5DB12F5E" w14:textId="77777777" w:rsidR="00A12386" w:rsidRDefault="00A12386"/>
        </w:tc>
        <w:tc>
          <w:tcPr>
            <w:tcW w:w="2970" w:type="dxa"/>
            <w:tcBorders>
              <w:top w:val="single" w:sz="8" w:space="0" w:color="auto"/>
              <w:left w:val="single" w:sz="8" w:space="0" w:color="auto"/>
              <w:bottom w:val="single" w:sz="8" w:space="0" w:color="auto"/>
              <w:right w:val="single" w:sz="8" w:space="0" w:color="auto"/>
            </w:tcBorders>
          </w:tcPr>
          <w:p w14:paraId="7172FF63" w14:textId="77777777" w:rsidR="00A12386" w:rsidRPr="576B993C" w:rsidRDefault="00A12386" w:rsidP="000C0760">
            <w:pPr>
              <w:pStyle w:val="ListParagraph"/>
              <w:numPr>
                <w:ilvl w:val="0"/>
                <w:numId w:val="130"/>
              </w:numPr>
              <w:ind w:left="360"/>
            </w:pPr>
            <w:r w:rsidRPr="576B993C">
              <w:t xml:space="preserve">System </w:t>
            </w:r>
            <w:r>
              <w:t>displays “Search Results” Screen</w:t>
            </w:r>
            <w:r w:rsidRPr="576B993C">
              <w:t>.</w:t>
            </w:r>
          </w:p>
        </w:tc>
        <w:tc>
          <w:tcPr>
            <w:tcW w:w="3337" w:type="dxa"/>
            <w:tcBorders>
              <w:top w:val="single" w:sz="8" w:space="0" w:color="auto"/>
              <w:left w:val="single" w:sz="8" w:space="0" w:color="auto"/>
              <w:bottom w:val="single" w:sz="8" w:space="0" w:color="auto"/>
              <w:right w:val="single" w:sz="8" w:space="0" w:color="auto"/>
            </w:tcBorders>
          </w:tcPr>
          <w:p w14:paraId="63BC7BCA" w14:textId="098AAC01" w:rsidR="00A12386" w:rsidRDefault="00A12386">
            <w:pPr>
              <w:rPr>
                <w:rFonts w:eastAsia="Calibri"/>
                <w:sz w:val="22"/>
                <w:szCs w:val="22"/>
              </w:rPr>
            </w:pPr>
          </w:p>
        </w:tc>
      </w:tr>
    </w:tbl>
    <w:p w14:paraId="1BFFA88D" w14:textId="77777777" w:rsidR="00A12386" w:rsidRPr="006D7AA7" w:rsidRDefault="00A12386" w:rsidP="00A12386">
      <w:pPr>
        <w:spacing w:before="120" w:after="120"/>
        <w:jc w:val="both"/>
        <w:rPr>
          <w:bCs/>
          <w:i/>
          <w:iCs/>
          <w:sz w:val="22"/>
          <w:szCs w:val="22"/>
        </w:rPr>
      </w:pPr>
      <w:r w:rsidRPr="006D7AA7">
        <w:rPr>
          <w:bCs/>
          <w:i/>
          <w:iCs/>
          <w:sz w:val="22"/>
          <w:szCs w:val="22"/>
        </w:rPr>
        <w:t>Inter Post Condition:</w:t>
      </w:r>
    </w:p>
    <w:p w14:paraId="39F1FC52" w14:textId="77777777" w:rsidR="00A12386" w:rsidRPr="005D0194" w:rsidRDefault="00A12386" w:rsidP="000C0760">
      <w:pPr>
        <w:pStyle w:val="Preconditionlist"/>
        <w:numPr>
          <w:ilvl w:val="0"/>
          <w:numId w:val="92"/>
        </w:numPr>
        <w:ind w:left="720"/>
        <w:jc w:val="both"/>
      </w:pPr>
      <w:r>
        <w:t>Search results displayed according to search criteria</w:t>
      </w:r>
      <w:r w:rsidRPr="77EFB1C0">
        <w:t>.</w:t>
      </w:r>
    </w:p>
    <w:p w14:paraId="13699A20" w14:textId="77777777" w:rsidR="00A12386" w:rsidRPr="008D2ADB" w:rsidRDefault="00A12386" w:rsidP="000C0760">
      <w:pPr>
        <w:pStyle w:val="Heading4"/>
      </w:pPr>
      <w:r>
        <w:t>Use Case Name: Voice Driven – Search Mail: Open Individual Mail</w:t>
      </w:r>
    </w:p>
    <w:p w14:paraId="554A8A47"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views individual mail piece</w:t>
      </w:r>
      <w:r w:rsidRPr="77EFB1C0">
        <w:rPr>
          <w:sz w:val="22"/>
          <w:szCs w:val="22"/>
        </w:rPr>
        <w:t>.</w:t>
      </w:r>
    </w:p>
    <w:p w14:paraId="27A798AA"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6398878D" w14:textId="77777777" w:rsidR="00A12386" w:rsidRDefault="00A12386" w:rsidP="000C0760">
      <w:pPr>
        <w:pStyle w:val="Preconditionlist"/>
        <w:numPr>
          <w:ilvl w:val="0"/>
          <w:numId w:val="88"/>
        </w:numPr>
        <w:jc w:val="both"/>
      </w:pPr>
      <w:r>
        <w:t>User has “Voice Access” (Android)/ “Voice Control” (iOS) enabled.</w:t>
      </w:r>
    </w:p>
    <w:p w14:paraId="6D95053C" w14:textId="77777777" w:rsidR="00A12386" w:rsidRDefault="00A12386" w:rsidP="000C0760">
      <w:pPr>
        <w:pStyle w:val="Preconditionlist"/>
        <w:numPr>
          <w:ilvl w:val="0"/>
          <w:numId w:val="88"/>
        </w:numPr>
        <w:jc w:val="both"/>
      </w:pPr>
      <w:r>
        <w:t>User is logged in.</w:t>
      </w:r>
    </w:p>
    <w:p w14:paraId="08F6C6E9" w14:textId="77777777" w:rsidR="00A12386" w:rsidRDefault="00A12386" w:rsidP="000C0760">
      <w:pPr>
        <w:pStyle w:val="Preconditionlist"/>
        <w:numPr>
          <w:ilvl w:val="0"/>
          <w:numId w:val="88"/>
        </w:numPr>
        <w:jc w:val="both"/>
      </w:pPr>
      <w:r>
        <w:t>“Search Results” screen is open.</w:t>
      </w:r>
    </w:p>
    <w:p w14:paraId="7E3992B6" w14:textId="77777777" w:rsidR="00A12386" w:rsidRDefault="00A12386" w:rsidP="000C0760">
      <w:pPr>
        <w:pStyle w:val="Preconditionlist"/>
        <w:numPr>
          <w:ilvl w:val="0"/>
          <w:numId w:val="88"/>
        </w:numPr>
        <w:jc w:val="both"/>
      </w:pPr>
      <w:r>
        <w:t>Search results are not empty</w:t>
      </w:r>
    </w:p>
    <w:p w14:paraId="01BE478F"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individual mail piece in the list.</w:t>
      </w:r>
    </w:p>
    <w:p w14:paraId="7BCBDABD"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78" w:type="dxa"/>
        <w:tblLayout w:type="fixed"/>
        <w:tblLook w:val="06A0" w:firstRow="1" w:lastRow="0" w:firstColumn="1" w:lastColumn="0" w:noHBand="1" w:noVBand="1"/>
      </w:tblPr>
      <w:tblGrid>
        <w:gridCol w:w="3078"/>
        <w:gridCol w:w="2970"/>
        <w:gridCol w:w="3330"/>
      </w:tblGrid>
      <w:tr w:rsidR="001E5D56" w:rsidRPr="00B60BD9" w14:paraId="4A8109ED" w14:textId="77777777" w:rsidTr="00CB2AB3">
        <w:trPr>
          <w:tblHeader/>
        </w:trPr>
        <w:tc>
          <w:tcPr>
            <w:tcW w:w="3078" w:type="dxa"/>
            <w:shd w:val="clear" w:color="auto" w:fill="313897"/>
          </w:tcPr>
          <w:p w14:paraId="569381CB" w14:textId="77777777" w:rsidR="00A12386" w:rsidRPr="00B60BD9" w:rsidRDefault="00A12386" w:rsidP="004F30D7">
            <w:pPr>
              <w:pStyle w:val="TableHeader"/>
            </w:pPr>
            <w:r w:rsidRPr="00B60BD9">
              <w:t>Actor</w:t>
            </w:r>
          </w:p>
        </w:tc>
        <w:tc>
          <w:tcPr>
            <w:tcW w:w="2970" w:type="dxa"/>
            <w:shd w:val="clear" w:color="auto" w:fill="313897"/>
          </w:tcPr>
          <w:p w14:paraId="73E72056" w14:textId="77777777" w:rsidR="00A12386" w:rsidRPr="00B60BD9" w:rsidRDefault="00A12386" w:rsidP="004F30D7">
            <w:pPr>
              <w:pStyle w:val="TableHeader"/>
            </w:pPr>
            <w:r w:rsidRPr="00B60BD9">
              <w:t>System</w:t>
            </w:r>
          </w:p>
        </w:tc>
        <w:tc>
          <w:tcPr>
            <w:tcW w:w="3330" w:type="dxa"/>
            <w:shd w:val="clear" w:color="auto" w:fill="313897"/>
          </w:tcPr>
          <w:p w14:paraId="04D06A0C" w14:textId="77777777" w:rsidR="00A12386" w:rsidRPr="00B60BD9" w:rsidRDefault="00A12386" w:rsidP="004F30D7">
            <w:pPr>
              <w:pStyle w:val="TableHeader"/>
            </w:pPr>
          </w:p>
        </w:tc>
      </w:tr>
      <w:tr w:rsidR="001E5D56" w14:paraId="5CFEC442" w14:textId="77777777" w:rsidTr="00CB2AB3">
        <w:tc>
          <w:tcPr>
            <w:tcW w:w="3078" w:type="dxa"/>
          </w:tcPr>
          <w:p w14:paraId="5366B272" w14:textId="77777777" w:rsidR="00A12386" w:rsidRPr="005B24F2" w:rsidRDefault="00A12386" w:rsidP="000C0760">
            <w:pPr>
              <w:pStyle w:val="ListParagraph"/>
              <w:numPr>
                <w:ilvl w:val="0"/>
                <w:numId w:val="354"/>
              </w:numPr>
              <w:ind w:left="338"/>
            </w:pPr>
            <w:r w:rsidRPr="005B24F2">
              <w:t>User says “Tap Letter from &lt;sender&gt; received on &lt;date(EEE MMM dd)&gt;”</w:t>
            </w:r>
          </w:p>
        </w:tc>
        <w:tc>
          <w:tcPr>
            <w:tcW w:w="2970" w:type="dxa"/>
          </w:tcPr>
          <w:p w14:paraId="25D8A817" w14:textId="77777777" w:rsidR="00A12386" w:rsidRDefault="00A12386">
            <w:pPr>
              <w:ind w:left="332"/>
            </w:pPr>
          </w:p>
        </w:tc>
        <w:tc>
          <w:tcPr>
            <w:tcW w:w="3330" w:type="dxa"/>
          </w:tcPr>
          <w:p w14:paraId="03B54AAF" w14:textId="77777777" w:rsidR="00A12386" w:rsidRDefault="00A12386"/>
        </w:tc>
      </w:tr>
      <w:tr w:rsidR="001E5D56" w14:paraId="77506E2C" w14:textId="77777777" w:rsidTr="00CB2AB3">
        <w:tc>
          <w:tcPr>
            <w:tcW w:w="3078" w:type="dxa"/>
          </w:tcPr>
          <w:p w14:paraId="34BC0A05" w14:textId="77777777" w:rsidR="00A12386" w:rsidRDefault="00A12386">
            <w:pPr>
              <w:pStyle w:val="ListParagraph"/>
              <w:ind w:left="332"/>
            </w:pPr>
          </w:p>
        </w:tc>
        <w:tc>
          <w:tcPr>
            <w:tcW w:w="2970" w:type="dxa"/>
          </w:tcPr>
          <w:p w14:paraId="2CD926D4" w14:textId="77777777" w:rsidR="00A12386" w:rsidRDefault="00A12386" w:rsidP="000C0760">
            <w:pPr>
              <w:pStyle w:val="ListParagraph"/>
              <w:numPr>
                <w:ilvl w:val="0"/>
                <w:numId w:val="354"/>
              </w:numPr>
              <w:ind w:left="332"/>
            </w:pPr>
            <w:r w:rsidRPr="576B993C">
              <w:t xml:space="preserve">System </w:t>
            </w:r>
            <w:r>
              <w:t>displays “Mail Piece” Screen</w:t>
            </w:r>
            <w:r w:rsidRPr="576B993C">
              <w:t>.</w:t>
            </w:r>
          </w:p>
        </w:tc>
        <w:tc>
          <w:tcPr>
            <w:tcW w:w="3330" w:type="dxa"/>
          </w:tcPr>
          <w:p w14:paraId="21B351A8" w14:textId="1F09AFC0" w:rsidR="00A12386" w:rsidRPr="576B993C" w:rsidRDefault="00CB2AB3">
            <w:r>
              <w:object w:dxaOrig="3090" w:dyaOrig="4125" w14:anchorId="745294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4" type="#_x0000_t75" style="width:154.75pt;height:206.35pt" o:ole="">
                  <v:imagedata r:id="rId40" o:title=""/>
                </v:shape>
                <o:OLEObject Type="Embed" ProgID="PBrush" ShapeID="_x0000_i1034" DrawAspect="Content" ObjectID="_1729317239" r:id="rId41"/>
              </w:object>
            </w:r>
          </w:p>
        </w:tc>
      </w:tr>
    </w:tbl>
    <w:p w14:paraId="639F8D83" w14:textId="77777777" w:rsidR="00A12386" w:rsidRPr="008D2ADB" w:rsidRDefault="00A12386" w:rsidP="000C0760">
      <w:pPr>
        <w:pStyle w:val="Heading4"/>
      </w:pPr>
      <w:r>
        <w:t>Use Case Name: Voice Driven – Open Notifications</w:t>
      </w:r>
    </w:p>
    <w:p w14:paraId="7B04BA6B"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opens “Notifications” screen</w:t>
      </w:r>
      <w:r w:rsidRPr="77EFB1C0">
        <w:rPr>
          <w:sz w:val="22"/>
          <w:szCs w:val="22"/>
        </w:rPr>
        <w:t>.</w:t>
      </w:r>
    </w:p>
    <w:p w14:paraId="7F70A748"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1FCE84A5" w14:textId="77777777" w:rsidR="00A12386" w:rsidRDefault="00A12386" w:rsidP="000C0760">
      <w:pPr>
        <w:pStyle w:val="Preconditionlist"/>
        <w:numPr>
          <w:ilvl w:val="0"/>
          <w:numId w:val="114"/>
        </w:numPr>
        <w:jc w:val="both"/>
      </w:pPr>
      <w:r>
        <w:t>User has “Voice Access” (Android)/ “Voice Control” (iOS) enabled.</w:t>
      </w:r>
    </w:p>
    <w:p w14:paraId="50C381C9" w14:textId="77777777" w:rsidR="00A12386" w:rsidRDefault="00A12386" w:rsidP="000C0760">
      <w:pPr>
        <w:pStyle w:val="Preconditionlist"/>
        <w:numPr>
          <w:ilvl w:val="0"/>
          <w:numId w:val="114"/>
        </w:numPr>
        <w:jc w:val="both"/>
      </w:pPr>
      <w:r>
        <w:t>User is logged in.</w:t>
      </w:r>
    </w:p>
    <w:p w14:paraId="7756DFAC"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“Notifications” button on the “Main Menu” Screen or in the bottom bar.</w:t>
      </w:r>
    </w:p>
    <w:p w14:paraId="5ACFB9A7"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3" w:type="dxa"/>
        <w:tblLayout w:type="fixed"/>
        <w:tblLook w:val="06A0" w:firstRow="1" w:lastRow="0" w:firstColumn="1" w:lastColumn="0" w:noHBand="1" w:noVBand="1"/>
      </w:tblPr>
      <w:tblGrid>
        <w:gridCol w:w="2988"/>
        <w:gridCol w:w="3060"/>
        <w:gridCol w:w="3335"/>
      </w:tblGrid>
      <w:tr w:rsidR="001E5D56" w:rsidRPr="00B60BD9" w14:paraId="3A9D6FD1" w14:textId="77777777" w:rsidTr="001E5D56">
        <w:trPr>
          <w:tblHeader/>
        </w:trPr>
        <w:tc>
          <w:tcPr>
            <w:tcW w:w="2988" w:type="dxa"/>
            <w:shd w:val="clear" w:color="auto" w:fill="313897"/>
          </w:tcPr>
          <w:p w14:paraId="6E12125C" w14:textId="77777777" w:rsidR="00A12386" w:rsidRPr="00B60BD9" w:rsidRDefault="00A12386" w:rsidP="004F30D7">
            <w:pPr>
              <w:pStyle w:val="TableHeader"/>
            </w:pPr>
            <w:r w:rsidRPr="00B60BD9">
              <w:t>Actor</w:t>
            </w:r>
          </w:p>
        </w:tc>
        <w:tc>
          <w:tcPr>
            <w:tcW w:w="3060" w:type="dxa"/>
            <w:shd w:val="clear" w:color="auto" w:fill="313897"/>
          </w:tcPr>
          <w:p w14:paraId="46573354" w14:textId="77777777" w:rsidR="00A12386" w:rsidRPr="00B60BD9" w:rsidRDefault="00A12386" w:rsidP="004F30D7">
            <w:pPr>
              <w:pStyle w:val="TableHeader"/>
            </w:pPr>
            <w:r w:rsidRPr="00B60BD9">
              <w:t>System</w:t>
            </w:r>
          </w:p>
        </w:tc>
        <w:tc>
          <w:tcPr>
            <w:tcW w:w="3335" w:type="dxa"/>
            <w:shd w:val="clear" w:color="auto" w:fill="313897"/>
          </w:tcPr>
          <w:p w14:paraId="1A590A8A" w14:textId="77777777" w:rsidR="00A12386" w:rsidRPr="00B60BD9" w:rsidRDefault="00A12386" w:rsidP="004F30D7">
            <w:pPr>
              <w:pStyle w:val="TableHeader"/>
            </w:pPr>
          </w:p>
        </w:tc>
      </w:tr>
      <w:tr w:rsidR="001E5D56" w14:paraId="76EE197B" w14:textId="77777777" w:rsidTr="001E5D56">
        <w:tc>
          <w:tcPr>
            <w:tcW w:w="2988" w:type="dxa"/>
          </w:tcPr>
          <w:p w14:paraId="4E9BD655" w14:textId="77777777" w:rsidR="00A12386" w:rsidRDefault="00A12386" w:rsidP="000C0760">
            <w:pPr>
              <w:pStyle w:val="ListParagraph"/>
              <w:numPr>
                <w:ilvl w:val="0"/>
                <w:numId w:val="115"/>
              </w:numPr>
              <w:ind w:left="338"/>
            </w:pPr>
            <w:r>
              <w:t>User says “Tap Notifications”</w:t>
            </w:r>
          </w:p>
        </w:tc>
        <w:tc>
          <w:tcPr>
            <w:tcW w:w="3060" w:type="dxa"/>
          </w:tcPr>
          <w:p w14:paraId="4B7A5C49" w14:textId="77777777" w:rsidR="00A12386" w:rsidRDefault="00A12386">
            <w:pPr>
              <w:ind w:left="332"/>
            </w:pPr>
          </w:p>
        </w:tc>
        <w:tc>
          <w:tcPr>
            <w:tcW w:w="3335" w:type="dxa"/>
          </w:tcPr>
          <w:p w14:paraId="30333B74" w14:textId="77777777" w:rsidR="00A12386" w:rsidRDefault="00A12386"/>
        </w:tc>
      </w:tr>
      <w:tr w:rsidR="001E5D56" w14:paraId="6797AEFF" w14:textId="77777777" w:rsidTr="001E5D56">
        <w:tc>
          <w:tcPr>
            <w:tcW w:w="2988" w:type="dxa"/>
          </w:tcPr>
          <w:p w14:paraId="228447AD" w14:textId="77777777" w:rsidR="00A12386" w:rsidRDefault="00A12386">
            <w:pPr>
              <w:pStyle w:val="ListParagraph"/>
              <w:ind w:left="332"/>
            </w:pPr>
          </w:p>
        </w:tc>
        <w:tc>
          <w:tcPr>
            <w:tcW w:w="3060" w:type="dxa"/>
          </w:tcPr>
          <w:p w14:paraId="47BE792F" w14:textId="77777777" w:rsidR="00A12386" w:rsidRDefault="00A12386" w:rsidP="000C0760">
            <w:pPr>
              <w:pStyle w:val="ListParagraph"/>
              <w:numPr>
                <w:ilvl w:val="0"/>
                <w:numId w:val="115"/>
              </w:numPr>
              <w:ind w:left="332"/>
            </w:pPr>
            <w:r w:rsidRPr="576B993C">
              <w:t xml:space="preserve">System </w:t>
            </w:r>
            <w:r>
              <w:t>displays “Notifications” Screen</w:t>
            </w:r>
            <w:r w:rsidRPr="576B993C">
              <w:t>.</w:t>
            </w:r>
          </w:p>
        </w:tc>
        <w:tc>
          <w:tcPr>
            <w:tcW w:w="3335" w:type="dxa"/>
          </w:tcPr>
          <w:p w14:paraId="713BE8E5" w14:textId="77777777" w:rsidR="00A12386" w:rsidRPr="576B993C" w:rsidRDefault="4A923CFE">
            <w:r>
              <w:rPr>
                <w:noProof/>
              </w:rPr>
              <w:drawing>
                <wp:inline distT="0" distB="0" distL="0" distR="0" wp14:anchorId="1C0AA00C" wp14:editId="358E78F5">
                  <wp:extent cx="1980565" cy="2640965"/>
                  <wp:effectExtent l="0" t="0" r="635"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42">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bl>
    <w:p w14:paraId="3C4D21E2" w14:textId="77777777" w:rsidR="00A12386" w:rsidRPr="006D7AA7" w:rsidRDefault="00A12386" w:rsidP="00A12386">
      <w:pPr>
        <w:spacing w:before="120" w:after="120"/>
        <w:jc w:val="both"/>
        <w:rPr>
          <w:bCs/>
          <w:i/>
          <w:iCs/>
          <w:sz w:val="22"/>
          <w:szCs w:val="22"/>
        </w:rPr>
      </w:pPr>
      <w:r w:rsidRPr="006D7AA7">
        <w:rPr>
          <w:bCs/>
          <w:i/>
          <w:iCs/>
          <w:sz w:val="22"/>
          <w:szCs w:val="22"/>
        </w:rPr>
        <w:t>Inter Post Condition:</w:t>
      </w:r>
    </w:p>
    <w:p w14:paraId="7619B576" w14:textId="77777777" w:rsidR="00A12386" w:rsidRDefault="00A12386" w:rsidP="000C0760">
      <w:pPr>
        <w:pStyle w:val="Preconditionlist"/>
        <w:numPr>
          <w:ilvl w:val="0"/>
          <w:numId w:val="99"/>
        </w:numPr>
        <w:ind w:left="720"/>
        <w:jc w:val="both"/>
      </w:pPr>
      <w:r>
        <w:t>List of notifications according to subscriptions is displayed.</w:t>
      </w:r>
    </w:p>
    <w:p w14:paraId="53537251" w14:textId="77777777" w:rsidR="00A12386" w:rsidRPr="00DC7679" w:rsidRDefault="00A12386" w:rsidP="000C0760">
      <w:pPr>
        <w:pStyle w:val="Heading4"/>
      </w:pPr>
      <w:r w:rsidRPr="00DC7679">
        <w:lastRenderedPageBreak/>
        <w:t>Use Case Name: Voice Driven – Add Notification</w:t>
      </w:r>
    </w:p>
    <w:p w14:paraId="43557068"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adds notification subscription</w:t>
      </w:r>
      <w:r w:rsidRPr="77EFB1C0">
        <w:rPr>
          <w:sz w:val="22"/>
          <w:szCs w:val="22"/>
        </w:rPr>
        <w:t>.</w:t>
      </w:r>
    </w:p>
    <w:p w14:paraId="3FC61D99"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2E6A4BED" w14:textId="77777777" w:rsidR="00A12386" w:rsidRDefault="00A12386" w:rsidP="000C0760">
      <w:pPr>
        <w:pStyle w:val="Preconditionlist"/>
        <w:numPr>
          <w:ilvl w:val="0"/>
          <w:numId w:val="93"/>
        </w:numPr>
        <w:jc w:val="both"/>
      </w:pPr>
      <w:r>
        <w:t>User has “Voice Access” (Android)/ “Voice Control” (iOS) enabled.</w:t>
      </w:r>
    </w:p>
    <w:p w14:paraId="3EEF98AB" w14:textId="77777777" w:rsidR="00A12386" w:rsidRDefault="00A12386" w:rsidP="000C0760">
      <w:pPr>
        <w:pStyle w:val="Preconditionlist"/>
        <w:numPr>
          <w:ilvl w:val="0"/>
          <w:numId w:val="93"/>
        </w:numPr>
        <w:jc w:val="both"/>
      </w:pPr>
      <w:r>
        <w:t>User is logged in.</w:t>
      </w:r>
    </w:p>
    <w:p w14:paraId="08C09C3C" w14:textId="77777777" w:rsidR="00A12386" w:rsidRDefault="00A12386" w:rsidP="000C0760">
      <w:pPr>
        <w:pStyle w:val="Preconditionlist"/>
        <w:numPr>
          <w:ilvl w:val="0"/>
          <w:numId w:val="93"/>
        </w:numPr>
        <w:jc w:val="both"/>
      </w:pPr>
      <w:r>
        <w:t>“Notification” screen is open.</w:t>
      </w:r>
    </w:p>
    <w:p w14:paraId="6036618B"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“Manage” tab on “Notification Screen”.</w:t>
      </w:r>
    </w:p>
    <w:p w14:paraId="2148F0BB"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2988"/>
        <w:gridCol w:w="3060"/>
        <w:gridCol w:w="3337"/>
      </w:tblGrid>
      <w:tr w:rsidR="001E5D56" w:rsidRPr="005E0F95" w14:paraId="26889C7A" w14:textId="77777777" w:rsidTr="36958FCA">
        <w:trPr>
          <w:tblHeader/>
        </w:trPr>
        <w:tc>
          <w:tcPr>
            <w:tcW w:w="2988" w:type="dxa"/>
            <w:tcBorders>
              <w:top w:val="single" w:sz="8" w:space="0" w:color="auto"/>
              <w:left w:val="single" w:sz="8" w:space="0" w:color="auto"/>
              <w:bottom w:val="single" w:sz="8" w:space="0" w:color="auto"/>
              <w:right w:val="single" w:sz="8" w:space="0" w:color="auto"/>
            </w:tcBorders>
            <w:shd w:val="clear" w:color="auto" w:fill="313897"/>
          </w:tcPr>
          <w:p w14:paraId="06480A9B" w14:textId="77777777" w:rsidR="00A12386" w:rsidRPr="005E0F95" w:rsidRDefault="00A12386" w:rsidP="004F30D7">
            <w:pPr>
              <w:pStyle w:val="TableHeader"/>
            </w:pPr>
            <w:r w:rsidRPr="005E0F95">
              <w:rPr>
                <w:rFonts w:eastAsia="Calibri"/>
              </w:rPr>
              <w:t>Actor</w:t>
            </w:r>
          </w:p>
        </w:tc>
        <w:tc>
          <w:tcPr>
            <w:tcW w:w="3060" w:type="dxa"/>
            <w:tcBorders>
              <w:top w:val="single" w:sz="8" w:space="0" w:color="auto"/>
              <w:left w:val="single" w:sz="8" w:space="0" w:color="auto"/>
              <w:bottom w:val="single" w:sz="8" w:space="0" w:color="auto"/>
              <w:right w:val="single" w:sz="8" w:space="0" w:color="auto"/>
            </w:tcBorders>
            <w:shd w:val="clear" w:color="auto" w:fill="313897"/>
          </w:tcPr>
          <w:p w14:paraId="14CB9987"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61CD92E1" w14:textId="77777777" w:rsidR="00A12386" w:rsidRPr="45610AD3" w:rsidRDefault="00A12386" w:rsidP="004F30D7">
            <w:pPr>
              <w:pStyle w:val="TableHeader"/>
              <w:rPr>
                <w:rFonts w:eastAsia="Calibri"/>
              </w:rPr>
            </w:pPr>
            <w:r w:rsidRPr="45610AD3">
              <w:rPr>
                <w:rFonts w:eastAsia="Calibri"/>
              </w:rPr>
              <w:t>Screen</w:t>
            </w:r>
          </w:p>
        </w:tc>
      </w:tr>
      <w:tr w:rsidR="001E5D56" w:rsidRPr="007B3A71" w14:paraId="787DF6F3" w14:textId="77777777" w:rsidTr="36958FCA">
        <w:tc>
          <w:tcPr>
            <w:tcW w:w="2988" w:type="dxa"/>
            <w:tcBorders>
              <w:top w:val="single" w:sz="8" w:space="0" w:color="auto"/>
              <w:left w:val="single" w:sz="8" w:space="0" w:color="auto"/>
              <w:bottom w:val="single" w:sz="8" w:space="0" w:color="auto"/>
              <w:right w:val="single" w:sz="8" w:space="0" w:color="auto"/>
            </w:tcBorders>
          </w:tcPr>
          <w:p w14:paraId="61E7CCE2" w14:textId="77777777" w:rsidR="00A12386" w:rsidRPr="007B3A71" w:rsidRDefault="00A12386" w:rsidP="000C0760">
            <w:pPr>
              <w:pStyle w:val="ListParagraph"/>
              <w:numPr>
                <w:ilvl w:val="0"/>
                <w:numId w:val="356"/>
              </w:numPr>
              <w:ind w:left="327"/>
            </w:pPr>
            <w:r>
              <w:t>User says “Tap Keyword”.</w:t>
            </w:r>
          </w:p>
        </w:tc>
        <w:tc>
          <w:tcPr>
            <w:tcW w:w="3060" w:type="dxa"/>
            <w:tcBorders>
              <w:top w:val="single" w:sz="8" w:space="0" w:color="auto"/>
              <w:left w:val="single" w:sz="8" w:space="0" w:color="auto"/>
              <w:bottom w:val="single" w:sz="8" w:space="0" w:color="auto"/>
              <w:right w:val="single" w:sz="8" w:space="0" w:color="auto"/>
            </w:tcBorders>
          </w:tcPr>
          <w:p w14:paraId="14ABEEC5" w14:textId="77777777" w:rsidR="00A12386" w:rsidRPr="007B3A71" w:rsidRDefault="00A12386">
            <w:pPr>
              <w:ind w:left="332"/>
              <w:jc w:val="both"/>
            </w:pPr>
            <w:r w:rsidRPr="007B3A71">
              <w:rPr>
                <w:rFonts w:eastAsia="Calibri"/>
                <w:sz w:val="22"/>
                <w:szCs w:val="22"/>
              </w:rPr>
              <w:t xml:space="preserve"> </w:t>
            </w:r>
          </w:p>
        </w:tc>
        <w:tc>
          <w:tcPr>
            <w:tcW w:w="3337" w:type="dxa"/>
            <w:tcBorders>
              <w:top w:val="single" w:sz="8" w:space="0" w:color="auto"/>
              <w:left w:val="single" w:sz="8" w:space="0" w:color="auto"/>
              <w:bottom w:val="single" w:sz="8" w:space="0" w:color="auto"/>
              <w:right w:val="single" w:sz="8" w:space="0" w:color="auto"/>
            </w:tcBorders>
          </w:tcPr>
          <w:p w14:paraId="22F3A7ED" w14:textId="77777777" w:rsidR="00A12386" w:rsidRDefault="00A12386">
            <w:pPr>
              <w:rPr>
                <w:rFonts w:eastAsia="Calibri"/>
                <w:sz w:val="22"/>
                <w:szCs w:val="22"/>
              </w:rPr>
            </w:pPr>
          </w:p>
        </w:tc>
      </w:tr>
      <w:tr w:rsidR="001E5D56" w:rsidRPr="007B3A71" w14:paraId="70951601" w14:textId="77777777" w:rsidTr="36958FCA">
        <w:tc>
          <w:tcPr>
            <w:tcW w:w="2988" w:type="dxa"/>
            <w:tcBorders>
              <w:top w:val="single" w:sz="8" w:space="0" w:color="auto"/>
              <w:left w:val="single" w:sz="8" w:space="0" w:color="auto"/>
              <w:bottom w:val="single" w:sz="8" w:space="0" w:color="auto"/>
              <w:right w:val="single" w:sz="8" w:space="0" w:color="auto"/>
            </w:tcBorders>
          </w:tcPr>
          <w:p w14:paraId="1377CFE7" w14:textId="77777777" w:rsidR="00A12386" w:rsidRDefault="00A12386"/>
        </w:tc>
        <w:tc>
          <w:tcPr>
            <w:tcW w:w="3060" w:type="dxa"/>
            <w:tcBorders>
              <w:top w:val="single" w:sz="8" w:space="0" w:color="auto"/>
              <w:left w:val="single" w:sz="8" w:space="0" w:color="auto"/>
              <w:bottom w:val="single" w:sz="8" w:space="0" w:color="auto"/>
              <w:right w:val="single" w:sz="8" w:space="0" w:color="auto"/>
            </w:tcBorders>
          </w:tcPr>
          <w:p w14:paraId="766F7BB3" w14:textId="77777777" w:rsidR="00A12386" w:rsidRPr="007B3A71" w:rsidRDefault="00A12386" w:rsidP="000C0760">
            <w:pPr>
              <w:pStyle w:val="ListParagraph"/>
              <w:numPr>
                <w:ilvl w:val="0"/>
                <w:numId w:val="356"/>
              </w:numPr>
              <w:ind w:left="360"/>
              <w:rPr>
                <w:rFonts w:eastAsia="Calibri"/>
                <w:sz w:val="22"/>
                <w:szCs w:val="22"/>
              </w:rPr>
            </w:pPr>
            <w:r w:rsidRPr="576B993C">
              <w:t xml:space="preserve">System enters </w:t>
            </w:r>
            <w:r>
              <w:t>text editing mode in the “Keyword” text field</w:t>
            </w:r>
            <w:r w:rsidRPr="576B993C">
              <w:t xml:space="preserve">. </w:t>
            </w:r>
          </w:p>
        </w:tc>
        <w:tc>
          <w:tcPr>
            <w:tcW w:w="3337" w:type="dxa"/>
            <w:tcBorders>
              <w:top w:val="single" w:sz="8" w:space="0" w:color="auto"/>
              <w:left w:val="single" w:sz="8" w:space="0" w:color="auto"/>
              <w:bottom w:val="single" w:sz="8" w:space="0" w:color="auto"/>
              <w:right w:val="single" w:sz="8" w:space="0" w:color="auto"/>
            </w:tcBorders>
          </w:tcPr>
          <w:p w14:paraId="2DE9775E" w14:textId="77777777" w:rsidR="00A12386" w:rsidRDefault="4A923CFE">
            <w:pPr>
              <w:rPr>
                <w:rFonts w:eastAsia="Calibri"/>
                <w:sz w:val="22"/>
                <w:szCs w:val="22"/>
              </w:rPr>
            </w:pPr>
            <w:r>
              <w:rPr>
                <w:noProof/>
              </w:rPr>
              <w:drawing>
                <wp:inline distT="0" distB="0" distL="0" distR="0" wp14:anchorId="5EC24123" wp14:editId="2BC2FDF1">
                  <wp:extent cx="1981962" cy="2642616"/>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43">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1E5D56" w:rsidRPr="007B3A71" w14:paraId="412976B6" w14:textId="77777777" w:rsidTr="36958FCA">
        <w:tc>
          <w:tcPr>
            <w:tcW w:w="2988" w:type="dxa"/>
            <w:tcBorders>
              <w:top w:val="single" w:sz="8" w:space="0" w:color="auto"/>
              <w:left w:val="single" w:sz="8" w:space="0" w:color="auto"/>
              <w:bottom w:val="single" w:sz="8" w:space="0" w:color="auto"/>
              <w:right w:val="single" w:sz="8" w:space="0" w:color="auto"/>
            </w:tcBorders>
          </w:tcPr>
          <w:p w14:paraId="227A21CC" w14:textId="77777777" w:rsidR="00A12386" w:rsidRDefault="00A12386" w:rsidP="000C0760">
            <w:pPr>
              <w:pStyle w:val="ListParagraph"/>
              <w:numPr>
                <w:ilvl w:val="0"/>
                <w:numId w:val="356"/>
              </w:numPr>
              <w:ind w:left="360"/>
            </w:pPr>
            <w:r>
              <w:t>User populates “Keyword” text field.</w:t>
            </w:r>
          </w:p>
        </w:tc>
        <w:tc>
          <w:tcPr>
            <w:tcW w:w="3060" w:type="dxa"/>
            <w:tcBorders>
              <w:top w:val="single" w:sz="8" w:space="0" w:color="auto"/>
              <w:left w:val="single" w:sz="8" w:space="0" w:color="auto"/>
              <w:bottom w:val="single" w:sz="8" w:space="0" w:color="auto"/>
              <w:right w:val="single" w:sz="8" w:space="0" w:color="auto"/>
            </w:tcBorders>
          </w:tcPr>
          <w:p w14:paraId="426F4548" w14:textId="77777777" w:rsidR="00A12386" w:rsidRPr="576B993C"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41C1C182" w14:textId="77777777" w:rsidR="00A12386" w:rsidRDefault="4A923CFE">
            <w:pPr>
              <w:rPr>
                <w:rFonts w:eastAsia="Calibri"/>
                <w:sz w:val="22"/>
                <w:szCs w:val="22"/>
              </w:rPr>
            </w:pPr>
            <w:r>
              <w:rPr>
                <w:noProof/>
              </w:rPr>
              <w:drawing>
                <wp:inline distT="0" distB="0" distL="0" distR="0" wp14:anchorId="17A81BEF" wp14:editId="4EE534B5">
                  <wp:extent cx="1981962" cy="2642616"/>
                  <wp:effectExtent l="0" t="0" r="0" b="0"/>
                  <wp:docPr id="41" name="Picture 4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44">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1E5D56" w:rsidRPr="007B3A71" w14:paraId="7DA64E52" w14:textId="77777777" w:rsidTr="36958FCA">
        <w:tc>
          <w:tcPr>
            <w:tcW w:w="2988" w:type="dxa"/>
            <w:tcBorders>
              <w:top w:val="single" w:sz="8" w:space="0" w:color="auto"/>
              <w:left w:val="single" w:sz="8" w:space="0" w:color="auto"/>
              <w:bottom w:val="single" w:sz="8" w:space="0" w:color="auto"/>
              <w:right w:val="single" w:sz="8" w:space="0" w:color="auto"/>
            </w:tcBorders>
          </w:tcPr>
          <w:p w14:paraId="6EBBFFD4" w14:textId="77777777" w:rsidR="00A12386" w:rsidRDefault="00A12386" w:rsidP="000C0760">
            <w:pPr>
              <w:pStyle w:val="ListParagraph"/>
              <w:numPr>
                <w:ilvl w:val="0"/>
                <w:numId w:val="356"/>
              </w:numPr>
              <w:ind w:left="360"/>
            </w:pPr>
            <w:r>
              <w:t>User says “Tap Add”</w:t>
            </w:r>
          </w:p>
        </w:tc>
        <w:tc>
          <w:tcPr>
            <w:tcW w:w="3060" w:type="dxa"/>
            <w:tcBorders>
              <w:top w:val="single" w:sz="8" w:space="0" w:color="auto"/>
              <w:left w:val="single" w:sz="8" w:space="0" w:color="auto"/>
              <w:bottom w:val="single" w:sz="8" w:space="0" w:color="auto"/>
              <w:right w:val="single" w:sz="8" w:space="0" w:color="auto"/>
            </w:tcBorders>
          </w:tcPr>
          <w:p w14:paraId="3D524E71" w14:textId="77777777" w:rsidR="00A12386" w:rsidRPr="576B993C" w:rsidRDefault="00A12386"/>
        </w:tc>
        <w:tc>
          <w:tcPr>
            <w:tcW w:w="3337" w:type="dxa"/>
            <w:tcBorders>
              <w:top w:val="single" w:sz="8" w:space="0" w:color="auto"/>
              <w:left w:val="single" w:sz="8" w:space="0" w:color="auto"/>
              <w:bottom w:val="single" w:sz="8" w:space="0" w:color="auto"/>
              <w:right w:val="single" w:sz="8" w:space="0" w:color="auto"/>
            </w:tcBorders>
          </w:tcPr>
          <w:p w14:paraId="19982A95" w14:textId="77777777" w:rsidR="00A12386" w:rsidRDefault="00A12386">
            <w:pPr>
              <w:rPr>
                <w:rFonts w:eastAsia="Calibri"/>
                <w:sz w:val="22"/>
                <w:szCs w:val="22"/>
              </w:rPr>
            </w:pPr>
          </w:p>
        </w:tc>
      </w:tr>
      <w:tr w:rsidR="001E5D56" w:rsidRPr="007B3A71" w14:paraId="35720D40" w14:textId="77777777" w:rsidTr="36958FCA">
        <w:tc>
          <w:tcPr>
            <w:tcW w:w="2988" w:type="dxa"/>
            <w:tcBorders>
              <w:top w:val="single" w:sz="8" w:space="0" w:color="auto"/>
              <w:left w:val="single" w:sz="8" w:space="0" w:color="auto"/>
              <w:bottom w:val="single" w:sz="8" w:space="0" w:color="auto"/>
              <w:right w:val="single" w:sz="8" w:space="0" w:color="auto"/>
            </w:tcBorders>
          </w:tcPr>
          <w:p w14:paraId="7017A8D5" w14:textId="77777777" w:rsidR="00A12386" w:rsidRDefault="00A12386"/>
        </w:tc>
        <w:tc>
          <w:tcPr>
            <w:tcW w:w="3060" w:type="dxa"/>
            <w:tcBorders>
              <w:top w:val="single" w:sz="8" w:space="0" w:color="auto"/>
              <w:left w:val="single" w:sz="8" w:space="0" w:color="auto"/>
              <w:bottom w:val="single" w:sz="8" w:space="0" w:color="auto"/>
              <w:right w:val="single" w:sz="8" w:space="0" w:color="auto"/>
            </w:tcBorders>
          </w:tcPr>
          <w:p w14:paraId="56B4D5C2" w14:textId="77777777" w:rsidR="00A12386" w:rsidRPr="576B993C" w:rsidRDefault="00A12386" w:rsidP="000C0760">
            <w:pPr>
              <w:pStyle w:val="ListParagraph"/>
              <w:numPr>
                <w:ilvl w:val="0"/>
                <w:numId w:val="356"/>
              </w:numPr>
              <w:ind w:left="360"/>
            </w:pPr>
            <w:r>
              <w:t>Systems adds notification subscriptions to database.</w:t>
            </w:r>
          </w:p>
        </w:tc>
        <w:tc>
          <w:tcPr>
            <w:tcW w:w="3337" w:type="dxa"/>
            <w:tcBorders>
              <w:top w:val="single" w:sz="8" w:space="0" w:color="auto"/>
              <w:left w:val="single" w:sz="8" w:space="0" w:color="auto"/>
              <w:bottom w:val="single" w:sz="8" w:space="0" w:color="auto"/>
              <w:right w:val="single" w:sz="8" w:space="0" w:color="auto"/>
            </w:tcBorders>
          </w:tcPr>
          <w:p w14:paraId="72796058" w14:textId="77777777" w:rsidR="00A12386" w:rsidRDefault="00A12386">
            <w:pPr>
              <w:rPr>
                <w:rFonts w:eastAsia="Calibri"/>
                <w:sz w:val="22"/>
                <w:szCs w:val="22"/>
              </w:rPr>
            </w:pPr>
          </w:p>
        </w:tc>
      </w:tr>
      <w:tr w:rsidR="001E5D56" w:rsidRPr="007B3A71" w14:paraId="5FFA26F8" w14:textId="77777777" w:rsidTr="36958FCA">
        <w:tc>
          <w:tcPr>
            <w:tcW w:w="2988" w:type="dxa"/>
            <w:tcBorders>
              <w:top w:val="single" w:sz="8" w:space="0" w:color="auto"/>
              <w:left w:val="single" w:sz="8" w:space="0" w:color="auto"/>
              <w:bottom w:val="single" w:sz="8" w:space="0" w:color="auto"/>
              <w:right w:val="single" w:sz="8" w:space="0" w:color="auto"/>
            </w:tcBorders>
          </w:tcPr>
          <w:p w14:paraId="73731EB2" w14:textId="77777777" w:rsidR="00A12386" w:rsidRDefault="00A12386"/>
        </w:tc>
        <w:tc>
          <w:tcPr>
            <w:tcW w:w="3060" w:type="dxa"/>
            <w:tcBorders>
              <w:top w:val="single" w:sz="8" w:space="0" w:color="auto"/>
              <w:left w:val="single" w:sz="8" w:space="0" w:color="auto"/>
              <w:bottom w:val="single" w:sz="8" w:space="0" w:color="auto"/>
              <w:right w:val="single" w:sz="8" w:space="0" w:color="auto"/>
            </w:tcBorders>
          </w:tcPr>
          <w:p w14:paraId="226D99B0" w14:textId="77777777" w:rsidR="00A12386" w:rsidRPr="576B993C" w:rsidRDefault="00A12386" w:rsidP="000C0760">
            <w:pPr>
              <w:pStyle w:val="ListParagraph"/>
              <w:numPr>
                <w:ilvl w:val="0"/>
                <w:numId w:val="356"/>
              </w:numPr>
              <w:ind w:left="360"/>
            </w:pPr>
            <w:r w:rsidRPr="576B993C">
              <w:t xml:space="preserve">System </w:t>
            </w:r>
            <w:r>
              <w:t>displays new notification subscription on the screen withing notifications list</w:t>
            </w:r>
            <w:r w:rsidRPr="576B993C">
              <w:t>.</w:t>
            </w:r>
          </w:p>
        </w:tc>
        <w:tc>
          <w:tcPr>
            <w:tcW w:w="3337" w:type="dxa"/>
            <w:tcBorders>
              <w:top w:val="single" w:sz="8" w:space="0" w:color="auto"/>
              <w:left w:val="single" w:sz="8" w:space="0" w:color="auto"/>
              <w:bottom w:val="single" w:sz="8" w:space="0" w:color="auto"/>
              <w:right w:val="single" w:sz="8" w:space="0" w:color="auto"/>
            </w:tcBorders>
          </w:tcPr>
          <w:p w14:paraId="61ADB4B3" w14:textId="77777777" w:rsidR="00A12386" w:rsidRDefault="4A923CFE">
            <w:pPr>
              <w:rPr>
                <w:rFonts w:eastAsia="Calibri"/>
                <w:sz w:val="22"/>
                <w:szCs w:val="22"/>
              </w:rPr>
            </w:pPr>
            <w:r>
              <w:rPr>
                <w:noProof/>
              </w:rPr>
              <w:drawing>
                <wp:inline distT="0" distB="0" distL="0" distR="0" wp14:anchorId="2F55B041" wp14:editId="1368EF12">
                  <wp:extent cx="1981962" cy="2642616"/>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45">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1AB5E02C" w14:textId="77777777" w:rsidR="00A12386" w:rsidRPr="008D2ADB" w:rsidRDefault="00A12386" w:rsidP="000C0760">
      <w:pPr>
        <w:pStyle w:val="Heading4"/>
      </w:pPr>
      <w:r>
        <w:t>Use Case Name: Voice Driven – Delete Notification</w:t>
      </w:r>
    </w:p>
    <w:p w14:paraId="4E65B6EC"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deletes notification subscription.</w:t>
      </w:r>
    </w:p>
    <w:p w14:paraId="2F276BC1"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165D93CC" w14:textId="77777777" w:rsidR="00A12386" w:rsidRDefault="00A12386" w:rsidP="000C0760">
      <w:pPr>
        <w:pStyle w:val="Preconditionlist"/>
        <w:numPr>
          <w:ilvl w:val="0"/>
          <w:numId w:val="97"/>
        </w:numPr>
        <w:jc w:val="both"/>
      </w:pPr>
      <w:r>
        <w:t>User has “Voice Access” (Android)/ “Voice Control” (iOS) enabled.</w:t>
      </w:r>
    </w:p>
    <w:p w14:paraId="1EFBB3EE" w14:textId="77777777" w:rsidR="00A12386" w:rsidRDefault="00A12386" w:rsidP="000C0760">
      <w:pPr>
        <w:pStyle w:val="Preconditionlist"/>
        <w:numPr>
          <w:ilvl w:val="0"/>
          <w:numId w:val="97"/>
        </w:numPr>
        <w:jc w:val="both"/>
      </w:pPr>
      <w:r>
        <w:t>User is logged in.</w:t>
      </w:r>
    </w:p>
    <w:p w14:paraId="39327B7E" w14:textId="77777777" w:rsidR="00A12386" w:rsidRDefault="00A12386" w:rsidP="000C0760">
      <w:pPr>
        <w:pStyle w:val="Preconditionlist"/>
        <w:numPr>
          <w:ilvl w:val="0"/>
          <w:numId w:val="97"/>
        </w:numPr>
        <w:jc w:val="both"/>
      </w:pPr>
      <w:r>
        <w:t>“Notification” screen is open.</w:t>
      </w:r>
    </w:p>
    <w:p w14:paraId="60B855EE"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“Manage” tab on “Notification Screen”.</w:t>
      </w:r>
    </w:p>
    <w:p w14:paraId="1AC57E67"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049"/>
        <w:gridCol w:w="2909"/>
        <w:gridCol w:w="3427"/>
      </w:tblGrid>
      <w:tr w:rsidR="001E5D56" w:rsidRPr="005E0F95" w14:paraId="338AE0EC" w14:textId="77777777" w:rsidTr="36958FCA">
        <w:trPr>
          <w:tblHeader/>
        </w:trPr>
        <w:tc>
          <w:tcPr>
            <w:tcW w:w="3049" w:type="dxa"/>
            <w:tcBorders>
              <w:top w:val="single" w:sz="8" w:space="0" w:color="auto"/>
              <w:left w:val="single" w:sz="8" w:space="0" w:color="auto"/>
              <w:bottom w:val="single" w:sz="8" w:space="0" w:color="auto"/>
              <w:right w:val="single" w:sz="8" w:space="0" w:color="auto"/>
            </w:tcBorders>
            <w:shd w:val="clear" w:color="auto" w:fill="313897"/>
          </w:tcPr>
          <w:p w14:paraId="258F0153" w14:textId="77777777" w:rsidR="00A12386" w:rsidRPr="005E0F95" w:rsidRDefault="00A12386" w:rsidP="004F30D7">
            <w:pPr>
              <w:pStyle w:val="TableHeader"/>
            </w:pPr>
            <w:r w:rsidRPr="005E0F95">
              <w:rPr>
                <w:rFonts w:eastAsia="Calibri"/>
              </w:rPr>
              <w:t>Actor</w:t>
            </w:r>
          </w:p>
        </w:tc>
        <w:tc>
          <w:tcPr>
            <w:tcW w:w="2909" w:type="dxa"/>
            <w:tcBorders>
              <w:top w:val="single" w:sz="8" w:space="0" w:color="auto"/>
              <w:left w:val="single" w:sz="8" w:space="0" w:color="auto"/>
              <w:bottom w:val="single" w:sz="8" w:space="0" w:color="auto"/>
              <w:right w:val="single" w:sz="8" w:space="0" w:color="auto"/>
            </w:tcBorders>
            <w:shd w:val="clear" w:color="auto" w:fill="313897"/>
          </w:tcPr>
          <w:p w14:paraId="7A3280B3" w14:textId="77777777" w:rsidR="00A12386" w:rsidRPr="005E0F95" w:rsidRDefault="00A12386" w:rsidP="004F30D7">
            <w:pPr>
              <w:pStyle w:val="TableHeader"/>
            </w:pPr>
            <w:r w:rsidRPr="005E0F95">
              <w:rPr>
                <w:rFonts w:eastAsia="Calibri"/>
              </w:rPr>
              <w:t>System</w:t>
            </w:r>
          </w:p>
        </w:tc>
        <w:tc>
          <w:tcPr>
            <w:tcW w:w="3427" w:type="dxa"/>
            <w:tcBorders>
              <w:top w:val="single" w:sz="8" w:space="0" w:color="auto"/>
              <w:left w:val="single" w:sz="8" w:space="0" w:color="auto"/>
              <w:bottom w:val="single" w:sz="8" w:space="0" w:color="auto"/>
              <w:right w:val="single" w:sz="8" w:space="0" w:color="auto"/>
            </w:tcBorders>
            <w:shd w:val="clear" w:color="auto" w:fill="313897"/>
          </w:tcPr>
          <w:p w14:paraId="7E805207" w14:textId="77777777" w:rsidR="00A12386" w:rsidRPr="45610AD3" w:rsidRDefault="00A12386" w:rsidP="004F30D7">
            <w:pPr>
              <w:pStyle w:val="TableHeader"/>
              <w:rPr>
                <w:rFonts w:eastAsia="Calibri"/>
              </w:rPr>
            </w:pPr>
            <w:r w:rsidRPr="45610AD3">
              <w:rPr>
                <w:rFonts w:eastAsia="Calibri"/>
              </w:rPr>
              <w:t>Screen</w:t>
            </w:r>
          </w:p>
        </w:tc>
      </w:tr>
      <w:tr w:rsidR="001E5D56" w:rsidRPr="007B3A71" w14:paraId="47EB4FB2" w14:textId="77777777" w:rsidTr="00CB2AB3">
        <w:tc>
          <w:tcPr>
            <w:tcW w:w="3049" w:type="dxa"/>
            <w:tcBorders>
              <w:top w:val="single" w:sz="8" w:space="0" w:color="auto"/>
              <w:left w:val="single" w:sz="8" w:space="0" w:color="auto"/>
              <w:bottom w:val="single" w:sz="8" w:space="0" w:color="auto"/>
              <w:right w:val="single" w:sz="8" w:space="0" w:color="auto"/>
            </w:tcBorders>
          </w:tcPr>
          <w:p w14:paraId="41A9B6E5" w14:textId="77777777" w:rsidR="00A12386" w:rsidRDefault="00A12386" w:rsidP="000C0760">
            <w:pPr>
              <w:pStyle w:val="ListParagraph"/>
              <w:numPr>
                <w:ilvl w:val="0"/>
                <w:numId w:val="357"/>
              </w:numPr>
              <w:ind w:left="360"/>
            </w:pPr>
            <w:r>
              <w:t>User says “Tap Delete &lt;notification name&gt;”</w:t>
            </w:r>
          </w:p>
        </w:tc>
        <w:tc>
          <w:tcPr>
            <w:tcW w:w="2909" w:type="dxa"/>
            <w:tcBorders>
              <w:top w:val="single" w:sz="8" w:space="0" w:color="auto"/>
              <w:left w:val="single" w:sz="8" w:space="0" w:color="auto"/>
              <w:bottom w:val="single" w:sz="8" w:space="0" w:color="auto"/>
              <w:right w:val="single" w:sz="8" w:space="0" w:color="auto"/>
            </w:tcBorders>
          </w:tcPr>
          <w:p w14:paraId="26DA3A45" w14:textId="77777777" w:rsidR="00A12386" w:rsidRPr="576B993C" w:rsidRDefault="00A12386"/>
        </w:tc>
        <w:tc>
          <w:tcPr>
            <w:tcW w:w="3427" w:type="dxa"/>
            <w:tcBorders>
              <w:top w:val="single" w:sz="8" w:space="0" w:color="auto"/>
              <w:left w:val="single" w:sz="8" w:space="0" w:color="auto"/>
              <w:bottom w:val="single" w:sz="8" w:space="0" w:color="auto"/>
              <w:right w:val="single" w:sz="8" w:space="0" w:color="auto"/>
            </w:tcBorders>
          </w:tcPr>
          <w:p w14:paraId="1CFA430F" w14:textId="77777777" w:rsidR="00A12386" w:rsidRDefault="00A12386">
            <w:pPr>
              <w:rPr>
                <w:rFonts w:eastAsia="Calibri"/>
                <w:sz w:val="22"/>
                <w:szCs w:val="22"/>
              </w:rPr>
            </w:pPr>
          </w:p>
        </w:tc>
      </w:tr>
      <w:tr w:rsidR="001E5D56" w:rsidRPr="007B3A71" w14:paraId="6CAACBAC" w14:textId="77777777" w:rsidTr="00CB2AB3">
        <w:tc>
          <w:tcPr>
            <w:tcW w:w="3049" w:type="dxa"/>
            <w:tcBorders>
              <w:top w:val="single" w:sz="8" w:space="0" w:color="auto"/>
              <w:left w:val="single" w:sz="8" w:space="0" w:color="auto"/>
              <w:bottom w:val="single" w:sz="8" w:space="0" w:color="auto"/>
              <w:right w:val="single" w:sz="8" w:space="0" w:color="auto"/>
            </w:tcBorders>
          </w:tcPr>
          <w:p w14:paraId="295D30D0" w14:textId="77777777" w:rsidR="00A12386" w:rsidRDefault="00A12386"/>
        </w:tc>
        <w:tc>
          <w:tcPr>
            <w:tcW w:w="2909" w:type="dxa"/>
            <w:tcBorders>
              <w:top w:val="single" w:sz="8" w:space="0" w:color="auto"/>
              <w:left w:val="single" w:sz="8" w:space="0" w:color="auto"/>
              <w:bottom w:val="single" w:sz="8" w:space="0" w:color="auto"/>
              <w:right w:val="single" w:sz="8" w:space="0" w:color="auto"/>
            </w:tcBorders>
          </w:tcPr>
          <w:p w14:paraId="77266A89" w14:textId="77777777" w:rsidR="00A12386" w:rsidRPr="576B993C" w:rsidRDefault="00A12386" w:rsidP="000C0760">
            <w:pPr>
              <w:pStyle w:val="ListParagraph"/>
              <w:numPr>
                <w:ilvl w:val="0"/>
                <w:numId w:val="357"/>
              </w:numPr>
              <w:ind w:left="360"/>
            </w:pPr>
            <w:r>
              <w:t>System removes notification subscription from database.</w:t>
            </w:r>
          </w:p>
        </w:tc>
        <w:tc>
          <w:tcPr>
            <w:tcW w:w="3427" w:type="dxa"/>
            <w:tcBorders>
              <w:top w:val="single" w:sz="8" w:space="0" w:color="auto"/>
              <w:left w:val="single" w:sz="8" w:space="0" w:color="auto"/>
              <w:bottom w:val="single" w:sz="8" w:space="0" w:color="auto"/>
              <w:right w:val="single" w:sz="8" w:space="0" w:color="auto"/>
            </w:tcBorders>
          </w:tcPr>
          <w:p w14:paraId="17D1F4D8" w14:textId="77777777" w:rsidR="00A12386" w:rsidRDefault="4A923CFE">
            <w:pPr>
              <w:rPr>
                <w:rFonts w:eastAsia="Calibri"/>
                <w:sz w:val="22"/>
                <w:szCs w:val="22"/>
              </w:rPr>
            </w:pPr>
            <w:r>
              <w:rPr>
                <w:noProof/>
              </w:rPr>
              <w:drawing>
                <wp:inline distT="0" distB="0" distL="0" distR="0" wp14:anchorId="4E93664F" wp14:editId="13744612">
                  <wp:extent cx="1981962" cy="2642616"/>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46">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1E5D56" w:rsidRPr="007B3A71" w14:paraId="705E1025" w14:textId="77777777" w:rsidTr="00CB2AB3">
        <w:tc>
          <w:tcPr>
            <w:tcW w:w="3049" w:type="dxa"/>
            <w:tcBorders>
              <w:top w:val="single" w:sz="8" w:space="0" w:color="auto"/>
              <w:left w:val="single" w:sz="8" w:space="0" w:color="auto"/>
              <w:bottom w:val="single" w:sz="8" w:space="0" w:color="auto"/>
              <w:right w:val="single" w:sz="8" w:space="0" w:color="auto"/>
            </w:tcBorders>
          </w:tcPr>
          <w:p w14:paraId="6F547114" w14:textId="77777777" w:rsidR="00A12386" w:rsidRDefault="00A12386"/>
        </w:tc>
        <w:tc>
          <w:tcPr>
            <w:tcW w:w="2909" w:type="dxa"/>
            <w:tcBorders>
              <w:top w:val="single" w:sz="8" w:space="0" w:color="auto"/>
              <w:left w:val="single" w:sz="8" w:space="0" w:color="auto"/>
              <w:bottom w:val="single" w:sz="8" w:space="0" w:color="auto"/>
              <w:right w:val="single" w:sz="8" w:space="0" w:color="auto"/>
            </w:tcBorders>
          </w:tcPr>
          <w:p w14:paraId="1583062D" w14:textId="77777777" w:rsidR="00A12386" w:rsidRPr="576B993C" w:rsidRDefault="00A12386" w:rsidP="000C0760">
            <w:pPr>
              <w:pStyle w:val="ListParagraph"/>
              <w:numPr>
                <w:ilvl w:val="0"/>
                <w:numId w:val="357"/>
              </w:numPr>
              <w:ind w:left="360"/>
            </w:pPr>
            <w:r>
              <w:t>System removes notification from the notifications list on the screen</w:t>
            </w:r>
            <w:r w:rsidRPr="576B993C">
              <w:t>.</w:t>
            </w:r>
          </w:p>
        </w:tc>
        <w:tc>
          <w:tcPr>
            <w:tcW w:w="3427" w:type="dxa"/>
            <w:tcBorders>
              <w:top w:val="single" w:sz="8" w:space="0" w:color="auto"/>
              <w:left w:val="single" w:sz="8" w:space="0" w:color="auto"/>
              <w:bottom w:val="single" w:sz="8" w:space="0" w:color="auto"/>
              <w:right w:val="single" w:sz="8" w:space="0" w:color="auto"/>
            </w:tcBorders>
          </w:tcPr>
          <w:p w14:paraId="5E90B434" w14:textId="77777777" w:rsidR="00A12386" w:rsidRDefault="4A923CFE">
            <w:pPr>
              <w:rPr>
                <w:rFonts w:eastAsia="Calibri"/>
                <w:sz w:val="22"/>
                <w:szCs w:val="22"/>
              </w:rPr>
            </w:pPr>
            <w:r>
              <w:rPr>
                <w:noProof/>
              </w:rPr>
              <w:drawing>
                <wp:inline distT="0" distB="0" distL="0" distR="0" wp14:anchorId="7E74A950" wp14:editId="5192F08A">
                  <wp:extent cx="1981962" cy="2642616"/>
                  <wp:effectExtent l="0" t="0" r="0" b="0"/>
                  <wp:docPr id="43" name="Picture 4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46">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639E52CD" w14:textId="77777777" w:rsidR="00A12386" w:rsidRPr="008D2ADB" w:rsidRDefault="00A12386" w:rsidP="000C0760">
      <w:pPr>
        <w:pStyle w:val="Heading4"/>
      </w:pPr>
      <w:r>
        <w:t>Use Case Name: Voice Driven – Open Chatbot</w:t>
      </w:r>
    </w:p>
    <w:p w14:paraId="4BDB69F3"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opens “Chat Support” screen</w:t>
      </w:r>
      <w:r w:rsidRPr="77EFB1C0">
        <w:rPr>
          <w:sz w:val="22"/>
          <w:szCs w:val="22"/>
        </w:rPr>
        <w:t>.</w:t>
      </w:r>
    </w:p>
    <w:p w14:paraId="3B7C6333"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2DF65FCA" w14:textId="77777777" w:rsidR="00A12386" w:rsidRDefault="00A12386" w:rsidP="000C0760">
      <w:pPr>
        <w:pStyle w:val="Preconditionlist"/>
        <w:numPr>
          <w:ilvl w:val="0"/>
          <w:numId w:val="117"/>
        </w:numPr>
        <w:jc w:val="both"/>
      </w:pPr>
      <w:r>
        <w:t>User has “Voice Access” (Android)/ “Voice Control” (iOS) enabled.</w:t>
      </w:r>
    </w:p>
    <w:p w14:paraId="5FC58E11" w14:textId="77777777" w:rsidR="00A12386" w:rsidRDefault="00A12386" w:rsidP="000C0760">
      <w:pPr>
        <w:pStyle w:val="Preconditionlist"/>
        <w:numPr>
          <w:ilvl w:val="0"/>
          <w:numId w:val="117"/>
        </w:numPr>
        <w:jc w:val="both"/>
      </w:pPr>
      <w:r>
        <w:t>User is logged in.</w:t>
      </w:r>
    </w:p>
    <w:p w14:paraId="38E7F92B"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“Chatbot” button in the bottom bar.</w:t>
      </w:r>
    </w:p>
    <w:p w14:paraId="364EBC0A"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3" w:type="dxa"/>
        <w:tblLayout w:type="fixed"/>
        <w:tblLook w:val="06A0" w:firstRow="1" w:lastRow="0" w:firstColumn="1" w:lastColumn="0" w:noHBand="1" w:noVBand="1"/>
      </w:tblPr>
      <w:tblGrid>
        <w:gridCol w:w="2988"/>
        <w:gridCol w:w="3060"/>
        <w:gridCol w:w="3335"/>
      </w:tblGrid>
      <w:tr w:rsidR="001E5D56" w:rsidRPr="00B60BD9" w14:paraId="78BD4643" w14:textId="77777777" w:rsidTr="36958FCA">
        <w:trPr>
          <w:tblHeader/>
        </w:trPr>
        <w:tc>
          <w:tcPr>
            <w:tcW w:w="2988" w:type="dxa"/>
            <w:shd w:val="clear" w:color="auto" w:fill="313897"/>
          </w:tcPr>
          <w:p w14:paraId="0590A82C" w14:textId="77777777" w:rsidR="00A12386" w:rsidRPr="00B60BD9" w:rsidRDefault="00A12386" w:rsidP="004F30D7">
            <w:pPr>
              <w:pStyle w:val="TableHeader"/>
            </w:pPr>
            <w:r w:rsidRPr="00B60BD9">
              <w:t>Actor</w:t>
            </w:r>
          </w:p>
        </w:tc>
        <w:tc>
          <w:tcPr>
            <w:tcW w:w="3060" w:type="dxa"/>
            <w:shd w:val="clear" w:color="auto" w:fill="313897"/>
          </w:tcPr>
          <w:p w14:paraId="19905FFA" w14:textId="77777777" w:rsidR="00A12386" w:rsidRPr="00B60BD9" w:rsidRDefault="00A12386" w:rsidP="004F30D7">
            <w:pPr>
              <w:pStyle w:val="TableHeader"/>
            </w:pPr>
            <w:r w:rsidRPr="00B60BD9">
              <w:t>System</w:t>
            </w:r>
          </w:p>
        </w:tc>
        <w:tc>
          <w:tcPr>
            <w:tcW w:w="3335" w:type="dxa"/>
            <w:shd w:val="clear" w:color="auto" w:fill="313897"/>
          </w:tcPr>
          <w:p w14:paraId="52BEB1F1" w14:textId="77777777" w:rsidR="00A12386" w:rsidRPr="00B60BD9" w:rsidRDefault="00A12386" w:rsidP="004F30D7">
            <w:pPr>
              <w:pStyle w:val="TableHeader"/>
            </w:pPr>
          </w:p>
        </w:tc>
      </w:tr>
      <w:tr w:rsidR="001E5D56" w14:paraId="0BD8D275" w14:textId="77777777" w:rsidTr="36958FCA">
        <w:tc>
          <w:tcPr>
            <w:tcW w:w="2988" w:type="dxa"/>
          </w:tcPr>
          <w:p w14:paraId="103D5EC5" w14:textId="77777777" w:rsidR="00A12386" w:rsidRDefault="00A12386" w:rsidP="000C0760">
            <w:pPr>
              <w:pStyle w:val="ListParagraph"/>
              <w:numPr>
                <w:ilvl w:val="0"/>
                <w:numId w:val="118"/>
              </w:numPr>
              <w:ind w:left="338"/>
            </w:pPr>
            <w:r>
              <w:t>User says “Tap Chatbot”</w:t>
            </w:r>
          </w:p>
        </w:tc>
        <w:tc>
          <w:tcPr>
            <w:tcW w:w="3060" w:type="dxa"/>
          </w:tcPr>
          <w:p w14:paraId="1D696ABC" w14:textId="77777777" w:rsidR="00A12386" w:rsidRDefault="00A12386">
            <w:pPr>
              <w:ind w:left="332"/>
            </w:pPr>
          </w:p>
        </w:tc>
        <w:tc>
          <w:tcPr>
            <w:tcW w:w="3335" w:type="dxa"/>
          </w:tcPr>
          <w:p w14:paraId="7030667E" w14:textId="77777777" w:rsidR="00A12386" w:rsidRDefault="00A12386"/>
        </w:tc>
      </w:tr>
      <w:tr w:rsidR="001E5D56" w14:paraId="50FEA89E" w14:textId="77777777" w:rsidTr="36958FCA">
        <w:tc>
          <w:tcPr>
            <w:tcW w:w="2988" w:type="dxa"/>
          </w:tcPr>
          <w:p w14:paraId="180E8E86" w14:textId="77777777" w:rsidR="00A12386" w:rsidRDefault="00A12386">
            <w:pPr>
              <w:pStyle w:val="ListParagraph"/>
              <w:ind w:left="332"/>
            </w:pPr>
          </w:p>
        </w:tc>
        <w:tc>
          <w:tcPr>
            <w:tcW w:w="3060" w:type="dxa"/>
          </w:tcPr>
          <w:p w14:paraId="017E711E" w14:textId="77777777" w:rsidR="00A12386" w:rsidRDefault="00A12386" w:rsidP="000C0760">
            <w:pPr>
              <w:pStyle w:val="ListParagraph"/>
              <w:numPr>
                <w:ilvl w:val="0"/>
                <w:numId w:val="118"/>
              </w:numPr>
              <w:ind w:left="332"/>
            </w:pPr>
            <w:r w:rsidRPr="576B993C">
              <w:t xml:space="preserve">System </w:t>
            </w:r>
            <w:r>
              <w:t>displays “Chat Support” Screen</w:t>
            </w:r>
            <w:r w:rsidRPr="576B993C">
              <w:t>.</w:t>
            </w:r>
          </w:p>
        </w:tc>
        <w:tc>
          <w:tcPr>
            <w:tcW w:w="3335" w:type="dxa"/>
          </w:tcPr>
          <w:p w14:paraId="6AC6357B" w14:textId="77777777" w:rsidR="00A12386" w:rsidRPr="576B993C" w:rsidRDefault="00A12386"/>
        </w:tc>
      </w:tr>
    </w:tbl>
    <w:p w14:paraId="5497A138" w14:textId="77777777" w:rsidR="00A12386" w:rsidRPr="008D2ADB" w:rsidRDefault="00A12386" w:rsidP="000C0760">
      <w:pPr>
        <w:pStyle w:val="Heading4"/>
      </w:pPr>
      <w:r>
        <w:t>Use Case Name: Voice Driven – Chatbot Commands</w:t>
      </w:r>
    </w:p>
    <w:p w14:paraId="5810C9CB" w14:textId="205BEC1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 xml:space="preserve">User </w:t>
      </w:r>
      <w:r w:rsidR="00E83E43">
        <w:rPr>
          <w:sz w:val="22"/>
          <w:szCs w:val="22"/>
        </w:rPr>
        <w:t>communicat</w:t>
      </w:r>
      <w:r w:rsidR="00EC753F">
        <w:rPr>
          <w:sz w:val="22"/>
          <w:szCs w:val="22"/>
        </w:rPr>
        <w:t>e</w:t>
      </w:r>
      <w:r w:rsidR="00E83E43">
        <w:rPr>
          <w:sz w:val="22"/>
          <w:szCs w:val="22"/>
        </w:rPr>
        <w:t>s with</w:t>
      </w:r>
      <w:r>
        <w:rPr>
          <w:sz w:val="22"/>
          <w:szCs w:val="22"/>
        </w:rPr>
        <w:t xml:space="preserve"> chatbot </w:t>
      </w:r>
      <w:r w:rsidR="00E83E43">
        <w:rPr>
          <w:sz w:val="22"/>
          <w:szCs w:val="22"/>
        </w:rPr>
        <w:t xml:space="preserve">through </w:t>
      </w:r>
      <w:r>
        <w:rPr>
          <w:sz w:val="22"/>
          <w:szCs w:val="22"/>
        </w:rPr>
        <w:t>commands.</w:t>
      </w:r>
    </w:p>
    <w:p w14:paraId="171A5288"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67DCE074" w14:textId="77777777" w:rsidR="00A12386" w:rsidRDefault="00A12386" w:rsidP="000C0760">
      <w:pPr>
        <w:pStyle w:val="Preconditionlist"/>
        <w:numPr>
          <w:ilvl w:val="0"/>
          <w:numId w:val="96"/>
        </w:numPr>
        <w:jc w:val="both"/>
      </w:pPr>
      <w:r>
        <w:t>User has “Voice Access” (Android)/ “Voice Control” (iOS) enabled.</w:t>
      </w:r>
    </w:p>
    <w:p w14:paraId="1F9BB30F" w14:textId="77777777" w:rsidR="00A12386" w:rsidRDefault="00A12386" w:rsidP="000C0760">
      <w:pPr>
        <w:pStyle w:val="Preconditionlist"/>
        <w:numPr>
          <w:ilvl w:val="0"/>
          <w:numId w:val="96"/>
        </w:numPr>
        <w:jc w:val="both"/>
      </w:pPr>
      <w:r>
        <w:t>User is logged in.</w:t>
      </w:r>
    </w:p>
    <w:p w14:paraId="33311606" w14:textId="77777777" w:rsidR="00A12386" w:rsidRDefault="00A12386" w:rsidP="000C0760">
      <w:pPr>
        <w:pStyle w:val="Preconditionlist"/>
        <w:numPr>
          <w:ilvl w:val="0"/>
          <w:numId w:val="96"/>
        </w:numPr>
        <w:jc w:val="both"/>
      </w:pPr>
      <w:r>
        <w:t>“Chat Support” screen is open.</w:t>
      </w:r>
    </w:p>
    <w:p w14:paraId="7D26BA45"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“Send” button</w:t>
      </w:r>
    </w:p>
    <w:p w14:paraId="51C4DDF4"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168"/>
        <w:gridCol w:w="2700"/>
        <w:gridCol w:w="3517"/>
      </w:tblGrid>
      <w:tr w:rsidR="001E5D56" w:rsidRPr="005E0F95" w14:paraId="05A1B22F" w14:textId="77777777" w:rsidTr="36958FCA">
        <w:trPr>
          <w:tblHeader/>
        </w:trPr>
        <w:tc>
          <w:tcPr>
            <w:tcW w:w="3168" w:type="dxa"/>
            <w:tcBorders>
              <w:top w:val="single" w:sz="8" w:space="0" w:color="auto"/>
              <w:left w:val="single" w:sz="8" w:space="0" w:color="auto"/>
              <w:bottom w:val="single" w:sz="8" w:space="0" w:color="auto"/>
              <w:right w:val="single" w:sz="8" w:space="0" w:color="auto"/>
            </w:tcBorders>
            <w:shd w:val="clear" w:color="auto" w:fill="313897"/>
          </w:tcPr>
          <w:p w14:paraId="0883C145" w14:textId="77777777" w:rsidR="00A12386" w:rsidRPr="005E0F95" w:rsidRDefault="00A12386" w:rsidP="004F30D7">
            <w:pPr>
              <w:pStyle w:val="TableHeader"/>
            </w:pPr>
            <w:r w:rsidRPr="005E0F95">
              <w:rPr>
                <w:rFonts w:eastAsia="Calibri"/>
              </w:rPr>
              <w:t>Actor</w:t>
            </w:r>
          </w:p>
        </w:tc>
        <w:tc>
          <w:tcPr>
            <w:tcW w:w="2700" w:type="dxa"/>
            <w:tcBorders>
              <w:top w:val="single" w:sz="8" w:space="0" w:color="auto"/>
              <w:left w:val="single" w:sz="8" w:space="0" w:color="auto"/>
              <w:bottom w:val="single" w:sz="8" w:space="0" w:color="auto"/>
              <w:right w:val="single" w:sz="8" w:space="0" w:color="auto"/>
            </w:tcBorders>
            <w:shd w:val="clear" w:color="auto" w:fill="313897"/>
          </w:tcPr>
          <w:p w14:paraId="419A2F8F" w14:textId="77777777" w:rsidR="00A12386" w:rsidRPr="005E0F95" w:rsidRDefault="00A12386" w:rsidP="004F30D7">
            <w:pPr>
              <w:pStyle w:val="TableHeader"/>
            </w:pPr>
            <w:r w:rsidRPr="005E0F95">
              <w:rPr>
                <w:rFonts w:eastAsia="Calibri"/>
              </w:rPr>
              <w:t>System</w:t>
            </w:r>
          </w:p>
        </w:tc>
        <w:tc>
          <w:tcPr>
            <w:tcW w:w="3517" w:type="dxa"/>
            <w:tcBorders>
              <w:top w:val="single" w:sz="8" w:space="0" w:color="auto"/>
              <w:left w:val="single" w:sz="8" w:space="0" w:color="auto"/>
              <w:bottom w:val="single" w:sz="8" w:space="0" w:color="auto"/>
              <w:right w:val="single" w:sz="8" w:space="0" w:color="auto"/>
            </w:tcBorders>
            <w:shd w:val="clear" w:color="auto" w:fill="313897"/>
          </w:tcPr>
          <w:p w14:paraId="531F6354" w14:textId="77777777" w:rsidR="00A12386" w:rsidRPr="45610AD3" w:rsidRDefault="00A12386" w:rsidP="004F30D7">
            <w:pPr>
              <w:pStyle w:val="TableHeader"/>
              <w:rPr>
                <w:rFonts w:eastAsia="Calibri"/>
              </w:rPr>
            </w:pPr>
            <w:r w:rsidRPr="45610AD3">
              <w:rPr>
                <w:rFonts w:eastAsia="Calibri"/>
              </w:rPr>
              <w:t>Screen</w:t>
            </w:r>
          </w:p>
        </w:tc>
      </w:tr>
      <w:tr w:rsidR="001E5D56" w:rsidRPr="007B3A71" w14:paraId="032B8F3E" w14:textId="77777777" w:rsidTr="36958FCA">
        <w:tc>
          <w:tcPr>
            <w:tcW w:w="3168" w:type="dxa"/>
            <w:tcBorders>
              <w:top w:val="single" w:sz="8" w:space="0" w:color="auto"/>
              <w:left w:val="single" w:sz="8" w:space="0" w:color="auto"/>
              <w:bottom w:val="single" w:sz="8" w:space="0" w:color="auto"/>
              <w:right w:val="single" w:sz="8" w:space="0" w:color="auto"/>
            </w:tcBorders>
          </w:tcPr>
          <w:p w14:paraId="098B1F04" w14:textId="77777777" w:rsidR="00A12386" w:rsidRPr="007B3A71" w:rsidRDefault="00A12386" w:rsidP="000C0760">
            <w:pPr>
              <w:pStyle w:val="ListParagraph"/>
              <w:numPr>
                <w:ilvl w:val="0"/>
                <w:numId w:val="98"/>
              </w:numPr>
              <w:ind w:left="327"/>
            </w:pPr>
            <w:r>
              <w:t>User says “Tap Message”.</w:t>
            </w:r>
          </w:p>
        </w:tc>
        <w:tc>
          <w:tcPr>
            <w:tcW w:w="2700" w:type="dxa"/>
            <w:tcBorders>
              <w:top w:val="single" w:sz="8" w:space="0" w:color="auto"/>
              <w:left w:val="single" w:sz="8" w:space="0" w:color="auto"/>
              <w:bottom w:val="single" w:sz="8" w:space="0" w:color="auto"/>
              <w:right w:val="single" w:sz="8" w:space="0" w:color="auto"/>
            </w:tcBorders>
          </w:tcPr>
          <w:p w14:paraId="393188BD" w14:textId="77777777" w:rsidR="00A12386" w:rsidRPr="007B3A71" w:rsidRDefault="00A12386">
            <w:pPr>
              <w:ind w:left="332"/>
              <w:jc w:val="both"/>
            </w:pPr>
          </w:p>
        </w:tc>
        <w:tc>
          <w:tcPr>
            <w:tcW w:w="3517" w:type="dxa"/>
            <w:tcBorders>
              <w:top w:val="single" w:sz="8" w:space="0" w:color="auto"/>
              <w:left w:val="single" w:sz="8" w:space="0" w:color="auto"/>
              <w:bottom w:val="single" w:sz="8" w:space="0" w:color="auto"/>
              <w:right w:val="single" w:sz="8" w:space="0" w:color="auto"/>
            </w:tcBorders>
          </w:tcPr>
          <w:p w14:paraId="3C577B8C" w14:textId="77777777" w:rsidR="00A12386" w:rsidRDefault="00A12386">
            <w:pPr>
              <w:rPr>
                <w:rFonts w:eastAsia="Calibri"/>
                <w:sz w:val="22"/>
                <w:szCs w:val="22"/>
              </w:rPr>
            </w:pPr>
          </w:p>
        </w:tc>
      </w:tr>
      <w:tr w:rsidR="001E5D56" w:rsidRPr="007B3A71" w14:paraId="50EBDFF5" w14:textId="77777777" w:rsidTr="36958FCA">
        <w:tc>
          <w:tcPr>
            <w:tcW w:w="3168" w:type="dxa"/>
            <w:tcBorders>
              <w:top w:val="single" w:sz="8" w:space="0" w:color="auto"/>
              <w:left w:val="single" w:sz="8" w:space="0" w:color="auto"/>
              <w:bottom w:val="single" w:sz="8" w:space="0" w:color="auto"/>
              <w:right w:val="single" w:sz="8" w:space="0" w:color="auto"/>
            </w:tcBorders>
          </w:tcPr>
          <w:p w14:paraId="3922E7C9" w14:textId="77777777" w:rsidR="00A12386" w:rsidRDefault="00A12386"/>
        </w:tc>
        <w:tc>
          <w:tcPr>
            <w:tcW w:w="2700" w:type="dxa"/>
            <w:tcBorders>
              <w:top w:val="single" w:sz="8" w:space="0" w:color="auto"/>
              <w:left w:val="single" w:sz="8" w:space="0" w:color="auto"/>
              <w:bottom w:val="single" w:sz="8" w:space="0" w:color="auto"/>
              <w:right w:val="single" w:sz="8" w:space="0" w:color="auto"/>
            </w:tcBorders>
          </w:tcPr>
          <w:p w14:paraId="0B22CE96" w14:textId="77777777" w:rsidR="00A12386" w:rsidRPr="007B3A71" w:rsidRDefault="00A12386" w:rsidP="000C0760">
            <w:pPr>
              <w:pStyle w:val="ListParagraph"/>
              <w:numPr>
                <w:ilvl w:val="0"/>
                <w:numId w:val="98"/>
              </w:numPr>
              <w:ind w:left="360"/>
              <w:rPr>
                <w:rFonts w:eastAsia="Calibri"/>
                <w:sz w:val="22"/>
                <w:szCs w:val="22"/>
              </w:rPr>
            </w:pPr>
            <w:r w:rsidRPr="576B993C">
              <w:t xml:space="preserve">System enters </w:t>
            </w:r>
            <w:r>
              <w:t>text editing mode in the “Message” text field</w:t>
            </w:r>
            <w:r w:rsidRPr="576B993C">
              <w:t xml:space="preserve">. </w:t>
            </w:r>
          </w:p>
        </w:tc>
        <w:tc>
          <w:tcPr>
            <w:tcW w:w="3517" w:type="dxa"/>
            <w:tcBorders>
              <w:top w:val="single" w:sz="8" w:space="0" w:color="auto"/>
              <w:left w:val="single" w:sz="8" w:space="0" w:color="auto"/>
              <w:bottom w:val="single" w:sz="8" w:space="0" w:color="auto"/>
              <w:right w:val="single" w:sz="8" w:space="0" w:color="auto"/>
            </w:tcBorders>
          </w:tcPr>
          <w:p w14:paraId="515BFC53" w14:textId="77777777" w:rsidR="00A12386" w:rsidRDefault="4A923CFE">
            <w:pPr>
              <w:rPr>
                <w:rFonts w:eastAsia="Calibri"/>
                <w:sz w:val="22"/>
                <w:szCs w:val="22"/>
              </w:rPr>
            </w:pPr>
            <w:r>
              <w:rPr>
                <w:noProof/>
              </w:rPr>
              <w:drawing>
                <wp:inline distT="0" distB="0" distL="0" distR="0" wp14:anchorId="145BEBDF" wp14:editId="1148A581">
                  <wp:extent cx="1981962" cy="2642616"/>
                  <wp:effectExtent l="0" t="0" r="0" b="0"/>
                  <wp:docPr id="57" name="Picture 5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47">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r w:rsidR="001E5D56" w:rsidRPr="007B3A71" w14:paraId="14471925" w14:textId="77777777" w:rsidTr="36958FCA">
        <w:tc>
          <w:tcPr>
            <w:tcW w:w="3168" w:type="dxa"/>
            <w:tcBorders>
              <w:top w:val="single" w:sz="8" w:space="0" w:color="auto"/>
              <w:left w:val="single" w:sz="8" w:space="0" w:color="auto"/>
              <w:bottom w:val="single" w:sz="8" w:space="0" w:color="auto"/>
              <w:right w:val="single" w:sz="8" w:space="0" w:color="auto"/>
            </w:tcBorders>
          </w:tcPr>
          <w:p w14:paraId="03FB91C0" w14:textId="77777777" w:rsidR="00A12386" w:rsidRDefault="00A12386" w:rsidP="000C0760">
            <w:pPr>
              <w:pStyle w:val="ListParagraph"/>
              <w:numPr>
                <w:ilvl w:val="0"/>
                <w:numId w:val="98"/>
              </w:numPr>
              <w:ind w:left="360"/>
            </w:pPr>
            <w:r>
              <w:t>User populates “Message” text field.</w:t>
            </w:r>
          </w:p>
        </w:tc>
        <w:tc>
          <w:tcPr>
            <w:tcW w:w="2700" w:type="dxa"/>
            <w:tcBorders>
              <w:top w:val="single" w:sz="8" w:space="0" w:color="auto"/>
              <w:left w:val="single" w:sz="8" w:space="0" w:color="auto"/>
              <w:bottom w:val="single" w:sz="8" w:space="0" w:color="auto"/>
              <w:right w:val="single" w:sz="8" w:space="0" w:color="auto"/>
            </w:tcBorders>
          </w:tcPr>
          <w:p w14:paraId="65131AC3" w14:textId="77777777" w:rsidR="00A12386" w:rsidRPr="576B993C" w:rsidRDefault="00A12386">
            <w:pPr>
              <w:ind w:left="332"/>
              <w:jc w:val="both"/>
            </w:pPr>
          </w:p>
        </w:tc>
        <w:tc>
          <w:tcPr>
            <w:tcW w:w="3517" w:type="dxa"/>
            <w:tcBorders>
              <w:top w:val="single" w:sz="8" w:space="0" w:color="auto"/>
              <w:left w:val="single" w:sz="8" w:space="0" w:color="auto"/>
              <w:bottom w:val="single" w:sz="8" w:space="0" w:color="auto"/>
              <w:right w:val="single" w:sz="8" w:space="0" w:color="auto"/>
            </w:tcBorders>
          </w:tcPr>
          <w:p w14:paraId="28F68488" w14:textId="77777777" w:rsidR="00A12386" w:rsidRDefault="00A12386">
            <w:pPr>
              <w:rPr>
                <w:rFonts w:eastAsia="Calibri"/>
                <w:sz w:val="22"/>
                <w:szCs w:val="22"/>
              </w:rPr>
            </w:pPr>
          </w:p>
        </w:tc>
      </w:tr>
      <w:tr w:rsidR="001E5D56" w:rsidRPr="007B3A71" w14:paraId="1E7C0C48" w14:textId="77777777" w:rsidTr="36958FCA">
        <w:tc>
          <w:tcPr>
            <w:tcW w:w="3168" w:type="dxa"/>
            <w:tcBorders>
              <w:top w:val="single" w:sz="8" w:space="0" w:color="auto"/>
              <w:left w:val="single" w:sz="8" w:space="0" w:color="auto"/>
              <w:bottom w:val="single" w:sz="8" w:space="0" w:color="auto"/>
              <w:right w:val="single" w:sz="8" w:space="0" w:color="auto"/>
            </w:tcBorders>
          </w:tcPr>
          <w:p w14:paraId="069C5BB7" w14:textId="77777777" w:rsidR="00A12386" w:rsidRDefault="00A12386" w:rsidP="000C0760">
            <w:pPr>
              <w:pStyle w:val="ListParagraph"/>
              <w:numPr>
                <w:ilvl w:val="0"/>
                <w:numId w:val="98"/>
              </w:numPr>
              <w:ind w:left="360"/>
            </w:pPr>
            <w:r>
              <w:t>User says “Tap Send</w:t>
            </w:r>
          </w:p>
        </w:tc>
        <w:tc>
          <w:tcPr>
            <w:tcW w:w="2700" w:type="dxa"/>
            <w:tcBorders>
              <w:top w:val="single" w:sz="8" w:space="0" w:color="auto"/>
              <w:left w:val="single" w:sz="8" w:space="0" w:color="auto"/>
              <w:bottom w:val="single" w:sz="8" w:space="0" w:color="auto"/>
              <w:right w:val="single" w:sz="8" w:space="0" w:color="auto"/>
            </w:tcBorders>
          </w:tcPr>
          <w:p w14:paraId="37772298" w14:textId="77777777" w:rsidR="00A12386" w:rsidRPr="576B993C" w:rsidRDefault="00A12386"/>
        </w:tc>
        <w:tc>
          <w:tcPr>
            <w:tcW w:w="3517" w:type="dxa"/>
            <w:tcBorders>
              <w:top w:val="single" w:sz="8" w:space="0" w:color="auto"/>
              <w:left w:val="single" w:sz="8" w:space="0" w:color="auto"/>
              <w:bottom w:val="single" w:sz="8" w:space="0" w:color="auto"/>
              <w:right w:val="single" w:sz="8" w:space="0" w:color="auto"/>
            </w:tcBorders>
          </w:tcPr>
          <w:p w14:paraId="7076F403" w14:textId="77777777" w:rsidR="00A12386" w:rsidRDefault="00A12386">
            <w:pPr>
              <w:rPr>
                <w:rFonts w:eastAsia="Calibri"/>
                <w:sz w:val="22"/>
                <w:szCs w:val="22"/>
              </w:rPr>
            </w:pPr>
          </w:p>
        </w:tc>
      </w:tr>
      <w:tr w:rsidR="001E5D56" w:rsidRPr="007B3A71" w14:paraId="3986D4B0" w14:textId="77777777" w:rsidTr="36958FCA">
        <w:tc>
          <w:tcPr>
            <w:tcW w:w="3168" w:type="dxa"/>
            <w:tcBorders>
              <w:top w:val="single" w:sz="8" w:space="0" w:color="auto"/>
              <w:left w:val="single" w:sz="8" w:space="0" w:color="auto"/>
              <w:bottom w:val="single" w:sz="8" w:space="0" w:color="auto"/>
              <w:right w:val="single" w:sz="8" w:space="0" w:color="auto"/>
            </w:tcBorders>
          </w:tcPr>
          <w:p w14:paraId="17EFDCEE" w14:textId="77777777" w:rsidR="00A12386" w:rsidRDefault="00A12386"/>
        </w:tc>
        <w:tc>
          <w:tcPr>
            <w:tcW w:w="2700" w:type="dxa"/>
            <w:tcBorders>
              <w:top w:val="single" w:sz="8" w:space="0" w:color="auto"/>
              <w:left w:val="single" w:sz="8" w:space="0" w:color="auto"/>
              <w:bottom w:val="single" w:sz="8" w:space="0" w:color="auto"/>
              <w:right w:val="single" w:sz="8" w:space="0" w:color="auto"/>
            </w:tcBorders>
          </w:tcPr>
          <w:p w14:paraId="67FB67D5" w14:textId="77777777" w:rsidR="00A12386" w:rsidRPr="576B993C" w:rsidRDefault="00A12386" w:rsidP="000C0760">
            <w:pPr>
              <w:pStyle w:val="ListParagraph"/>
              <w:numPr>
                <w:ilvl w:val="0"/>
                <w:numId w:val="98"/>
              </w:numPr>
              <w:ind w:left="360"/>
            </w:pPr>
            <w:r>
              <w:t>System processes user-specified command.</w:t>
            </w:r>
          </w:p>
        </w:tc>
        <w:tc>
          <w:tcPr>
            <w:tcW w:w="3517" w:type="dxa"/>
            <w:tcBorders>
              <w:top w:val="single" w:sz="8" w:space="0" w:color="auto"/>
              <w:left w:val="single" w:sz="8" w:space="0" w:color="auto"/>
              <w:bottom w:val="single" w:sz="8" w:space="0" w:color="auto"/>
              <w:right w:val="single" w:sz="8" w:space="0" w:color="auto"/>
            </w:tcBorders>
          </w:tcPr>
          <w:p w14:paraId="32CB3A42" w14:textId="77777777" w:rsidR="00A12386" w:rsidRDefault="00A12386">
            <w:pPr>
              <w:rPr>
                <w:rFonts w:eastAsia="Calibri"/>
                <w:sz w:val="22"/>
                <w:szCs w:val="22"/>
              </w:rPr>
            </w:pPr>
          </w:p>
        </w:tc>
      </w:tr>
      <w:tr w:rsidR="001E5D56" w:rsidRPr="007B3A71" w14:paraId="7E77BE4F" w14:textId="77777777" w:rsidTr="36958FCA">
        <w:tc>
          <w:tcPr>
            <w:tcW w:w="3168" w:type="dxa"/>
            <w:tcBorders>
              <w:top w:val="single" w:sz="8" w:space="0" w:color="auto"/>
              <w:left w:val="single" w:sz="8" w:space="0" w:color="auto"/>
              <w:bottom w:val="single" w:sz="8" w:space="0" w:color="auto"/>
              <w:right w:val="single" w:sz="8" w:space="0" w:color="auto"/>
            </w:tcBorders>
          </w:tcPr>
          <w:p w14:paraId="049A2E32" w14:textId="77777777" w:rsidR="00A12386" w:rsidRDefault="00A12386"/>
        </w:tc>
        <w:tc>
          <w:tcPr>
            <w:tcW w:w="2700" w:type="dxa"/>
            <w:tcBorders>
              <w:top w:val="single" w:sz="8" w:space="0" w:color="auto"/>
              <w:left w:val="single" w:sz="8" w:space="0" w:color="auto"/>
              <w:bottom w:val="single" w:sz="8" w:space="0" w:color="auto"/>
              <w:right w:val="single" w:sz="8" w:space="0" w:color="auto"/>
            </w:tcBorders>
          </w:tcPr>
          <w:p w14:paraId="29EAE7DE" w14:textId="77777777" w:rsidR="00A12386" w:rsidRPr="576B993C" w:rsidRDefault="00A12386" w:rsidP="000C0760">
            <w:pPr>
              <w:pStyle w:val="ListParagraph"/>
              <w:numPr>
                <w:ilvl w:val="0"/>
                <w:numId w:val="98"/>
              </w:numPr>
              <w:ind w:left="360"/>
            </w:pPr>
            <w:r>
              <w:t>System displays response to command</w:t>
            </w:r>
            <w:r w:rsidRPr="576B993C">
              <w:t>.</w:t>
            </w:r>
          </w:p>
        </w:tc>
        <w:tc>
          <w:tcPr>
            <w:tcW w:w="3517" w:type="dxa"/>
            <w:tcBorders>
              <w:top w:val="single" w:sz="8" w:space="0" w:color="auto"/>
              <w:left w:val="single" w:sz="8" w:space="0" w:color="auto"/>
              <w:bottom w:val="single" w:sz="8" w:space="0" w:color="auto"/>
              <w:right w:val="single" w:sz="8" w:space="0" w:color="auto"/>
            </w:tcBorders>
          </w:tcPr>
          <w:p w14:paraId="33CDEFDD" w14:textId="77777777" w:rsidR="00A12386" w:rsidRDefault="4A923CFE">
            <w:pPr>
              <w:rPr>
                <w:rFonts w:eastAsia="Calibri"/>
                <w:sz w:val="22"/>
                <w:szCs w:val="22"/>
              </w:rPr>
            </w:pPr>
            <w:r>
              <w:rPr>
                <w:noProof/>
              </w:rPr>
              <w:drawing>
                <wp:inline distT="0" distB="0" distL="0" distR="0" wp14:anchorId="22620E75" wp14:editId="744E4A5A">
                  <wp:extent cx="1981962" cy="2642616"/>
                  <wp:effectExtent l="0" t="0" r="0" b="0"/>
                  <wp:docPr id="58" name="Picture 58"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48">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52CCD269" w14:textId="77777777" w:rsidR="00A12386" w:rsidRPr="006D7AA7" w:rsidRDefault="00A12386" w:rsidP="00A12386">
      <w:pPr>
        <w:spacing w:before="120" w:after="120"/>
        <w:jc w:val="both"/>
        <w:rPr>
          <w:bCs/>
          <w:i/>
          <w:iCs/>
          <w:sz w:val="22"/>
          <w:szCs w:val="22"/>
        </w:rPr>
      </w:pPr>
      <w:r w:rsidRPr="006D7AA7">
        <w:rPr>
          <w:bCs/>
          <w:i/>
          <w:iCs/>
          <w:sz w:val="22"/>
          <w:szCs w:val="22"/>
        </w:rPr>
        <w:t>Inter Post Condition:</w:t>
      </w:r>
    </w:p>
    <w:p w14:paraId="16B0EDC6" w14:textId="77777777" w:rsidR="00A12386" w:rsidRDefault="00A12386" w:rsidP="000C0760">
      <w:pPr>
        <w:pStyle w:val="Preconditionlist"/>
        <w:numPr>
          <w:ilvl w:val="0"/>
          <w:numId w:val="360"/>
        </w:numPr>
        <w:jc w:val="both"/>
      </w:pPr>
      <w:r>
        <w:t>Command-specific response is displayed or redirection to specified screen is performed</w:t>
      </w:r>
      <w:r w:rsidRPr="77EFB1C0">
        <w:t>.</w:t>
      </w:r>
    </w:p>
    <w:p w14:paraId="1C9E806D" w14:textId="77777777" w:rsidR="00A12386" w:rsidRPr="008D2ADB" w:rsidRDefault="00A12386" w:rsidP="000C0760">
      <w:pPr>
        <w:pStyle w:val="Heading4"/>
      </w:pPr>
      <w:r>
        <w:t>Use Case Name: Voice Driven – Open Settings</w:t>
      </w:r>
    </w:p>
    <w:p w14:paraId="07B1919E"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opens “Settings” screen</w:t>
      </w:r>
      <w:r w:rsidRPr="77EFB1C0">
        <w:rPr>
          <w:sz w:val="22"/>
          <w:szCs w:val="22"/>
        </w:rPr>
        <w:t>.</w:t>
      </w:r>
    </w:p>
    <w:p w14:paraId="422C20D5"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31F45B54" w14:textId="77777777" w:rsidR="00A12386" w:rsidRDefault="00A12386" w:rsidP="000C0760">
      <w:pPr>
        <w:pStyle w:val="Preconditionlist"/>
        <w:numPr>
          <w:ilvl w:val="0"/>
          <w:numId w:val="119"/>
        </w:numPr>
        <w:jc w:val="both"/>
      </w:pPr>
      <w:r>
        <w:t>User has “Voice Access” (Android)/ “Voice Control” (iOS) enabled.</w:t>
      </w:r>
    </w:p>
    <w:p w14:paraId="06607817" w14:textId="77777777" w:rsidR="00A12386" w:rsidRDefault="00A12386" w:rsidP="000C0760">
      <w:pPr>
        <w:pStyle w:val="Preconditionlist"/>
        <w:numPr>
          <w:ilvl w:val="0"/>
          <w:numId w:val="119"/>
        </w:numPr>
        <w:jc w:val="both"/>
      </w:pPr>
      <w:r>
        <w:t>User is logged in.</w:t>
      </w:r>
    </w:p>
    <w:p w14:paraId="3DEBC447" w14:textId="77777777" w:rsidR="00A12386" w:rsidRDefault="00A12386" w:rsidP="00A12386">
      <w:pPr>
        <w:spacing w:before="120" w:after="120"/>
        <w:jc w:val="both"/>
        <w:rPr>
          <w:sz w:val="22"/>
          <w:szCs w:val="22"/>
        </w:rPr>
      </w:pPr>
      <w:r w:rsidRPr="77EFB1C0">
        <w:rPr>
          <w:b/>
          <w:sz w:val="22"/>
          <w:szCs w:val="22"/>
        </w:rPr>
        <w:lastRenderedPageBreak/>
        <w:t>Triggers</w:t>
      </w:r>
      <w:r w:rsidRPr="77EFB1C0">
        <w:rPr>
          <w:sz w:val="22"/>
          <w:szCs w:val="22"/>
        </w:rPr>
        <w:t>:</w:t>
      </w:r>
      <w:r>
        <w:rPr>
          <w:sz w:val="22"/>
          <w:szCs w:val="22"/>
        </w:rPr>
        <w:t xml:space="preserve"> </w:t>
      </w:r>
      <w:r w:rsidRPr="77EFB1C0">
        <w:rPr>
          <w:sz w:val="22"/>
          <w:szCs w:val="22"/>
        </w:rPr>
        <w:t xml:space="preserve">User </w:t>
      </w:r>
      <w:r>
        <w:rPr>
          <w:sz w:val="22"/>
          <w:szCs w:val="22"/>
        </w:rPr>
        <w:t>taps “Settings” button on the “Main Menu” Screen or in the bottom bar.</w:t>
      </w:r>
    </w:p>
    <w:p w14:paraId="18D59AEE"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3" w:type="dxa"/>
        <w:tblLayout w:type="fixed"/>
        <w:tblLook w:val="06A0" w:firstRow="1" w:lastRow="0" w:firstColumn="1" w:lastColumn="0" w:noHBand="1" w:noVBand="1"/>
      </w:tblPr>
      <w:tblGrid>
        <w:gridCol w:w="2988"/>
        <w:gridCol w:w="3060"/>
        <w:gridCol w:w="3335"/>
      </w:tblGrid>
      <w:tr w:rsidR="00556CC8" w:rsidRPr="00B60BD9" w14:paraId="3E239926" w14:textId="77777777" w:rsidTr="00556CC8">
        <w:trPr>
          <w:tblHeader/>
        </w:trPr>
        <w:tc>
          <w:tcPr>
            <w:tcW w:w="2988" w:type="dxa"/>
            <w:shd w:val="clear" w:color="auto" w:fill="313897"/>
          </w:tcPr>
          <w:p w14:paraId="55A56CB5" w14:textId="77777777" w:rsidR="00A12386" w:rsidRPr="00B60BD9" w:rsidRDefault="00A12386" w:rsidP="004F30D7">
            <w:pPr>
              <w:pStyle w:val="TableHeader"/>
            </w:pPr>
            <w:r w:rsidRPr="00B60BD9">
              <w:t>Actor</w:t>
            </w:r>
          </w:p>
        </w:tc>
        <w:tc>
          <w:tcPr>
            <w:tcW w:w="3060" w:type="dxa"/>
            <w:shd w:val="clear" w:color="auto" w:fill="313897"/>
          </w:tcPr>
          <w:p w14:paraId="46484A33" w14:textId="77777777" w:rsidR="00A12386" w:rsidRPr="00B60BD9" w:rsidRDefault="00A12386" w:rsidP="004F30D7">
            <w:pPr>
              <w:pStyle w:val="TableHeader"/>
            </w:pPr>
            <w:r w:rsidRPr="00B60BD9">
              <w:t>System</w:t>
            </w:r>
          </w:p>
        </w:tc>
        <w:tc>
          <w:tcPr>
            <w:tcW w:w="3335" w:type="dxa"/>
            <w:shd w:val="clear" w:color="auto" w:fill="313897"/>
          </w:tcPr>
          <w:p w14:paraId="5E535653" w14:textId="77777777" w:rsidR="00A12386" w:rsidRPr="00B60BD9" w:rsidRDefault="00A12386" w:rsidP="004F30D7">
            <w:pPr>
              <w:pStyle w:val="TableHeader"/>
            </w:pPr>
          </w:p>
        </w:tc>
      </w:tr>
      <w:tr w:rsidR="00556CC8" w14:paraId="63B3EE61" w14:textId="77777777" w:rsidTr="00556CC8">
        <w:tc>
          <w:tcPr>
            <w:tcW w:w="2988" w:type="dxa"/>
          </w:tcPr>
          <w:p w14:paraId="76B72F54" w14:textId="77777777" w:rsidR="00A12386" w:rsidRDefault="00A12386" w:rsidP="000C0760">
            <w:pPr>
              <w:pStyle w:val="ListParagraph"/>
              <w:numPr>
                <w:ilvl w:val="0"/>
                <w:numId w:val="120"/>
              </w:numPr>
              <w:ind w:left="338"/>
            </w:pPr>
            <w:r>
              <w:t>User says “Tap Settings”</w:t>
            </w:r>
          </w:p>
        </w:tc>
        <w:tc>
          <w:tcPr>
            <w:tcW w:w="3060" w:type="dxa"/>
          </w:tcPr>
          <w:p w14:paraId="6C9F9243" w14:textId="77777777" w:rsidR="00A12386" w:rsidRDefault="00A12386">
            <w:pPr>
              <w:ind w:left="332"/>
            </w:pPr>
          </w:p>
        </w:tc>
        <w:tc>
          <w:tcPr>
            <w:tcW w:w="3335" w:type="dxa"/>
          </w:tcPr>
          <w:p w14:paraId="40BB1225" w14:textId="77777777" w:rsidR="00A12386" w:rsidRDefault="00A12386"/>
        </w:tc>
      </w:tr>
      <w:tr w:rsidR="00556CC8" w14:paraId="68F6880D" w14:textId="77777777" w:rsidTr="00556CC8">
        <w:tc>
          <w:tcPr>
            <w:tcW w:w="2988" w:type="dxa"/>
          </w:tcPr>
          <w:p w14:paraId="08CCF062" w14:textId="77777777" w:rsidR="00A12386" w:rsidRDefault="00A12386">
            <w:pPr>
              <w:pStyle w:val="ListParagraph"/>
              <w:ind w:left="332"/>
            </w:pPr>
          </w:p>
        </w:tc>
        <w:tc>
          <w:tcPr>
            <w:tcW w:w="3060" w:type="dxa"/>
          </w:tcPr>
          <w:p w14:paraId="392E9DB8" w14:textId="77777777" w:rsidR="00A12386" w:rsidRDefault="00A12386" w:rsidP="000C0760">
            <w:pPr>
              <w:pStyle w:val="ListParagraph"/>
              <w:numPr>
                <w:ilvl w:val="0"/>
                <w:numId w:val="120"/>
              </w:numPr>
              <w:ind w:left="332"/>
            </w:pPr>
            <w:r w:rsidRPr="576B993C">
              <w:t xml:space="preserve">System </w:t>
            </w:r>
            <w:r>
              <w:t>displays “Settings” Screen</w:t>
            </w:r>
            <w:r w:rsidRPr="576B993C">
              <w:t>.</w:t>
            </w:r>
          </w:p>
        </w:tc>
        <w:tc>
          <w:tcPr>
            <w:tcW w:w="3335" w:type="dxa"/>
          </w:tcPr>
          <w:p w14:paraId="4C656593" w14:textId="77777777" w:rsidR="00A12386" w:rsidRPr="576B993C" w:rsidRDefault="4A923CFE">
            <w:r>
              <w:rPr>
                <w:noProof/>
              </w:rPr>
              <w:drawing>
                <wp:inline distT="0" distB="0" distL="0" distR="0" wp14:anchorId="1A250EB1" wp14:editId="2D6B32BC">
                  <wp:extent cx="1980565" cy="2640965"/>
                  <wp:effectExtent l="0" t="0" r="635"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35">
                            <a:extLst>
                              <a:ext uri="{28A0092B-C50C-407E-A947-70E740481C1C}">
                                <a14:useLocalDpi xmlns:a14="http://schemas.microsoft.com/office/drawing/2010/main" val="0"/>
                              </a:ext>
                            </a:extLst>
                          </a:blip>
                          <a:stretch>
                            <a:fillRect/>
                          </a:stretch>
                        </pic:blipFill>
                        <pic:spPr>
                          <a:xfrm>
                            <a:off x="0" y="0"/>
                            <a:ext cx="1980565" cy="2640965"/>
                          </a:xfrm>
                          <a:prstGeom prst="rect">
                            <a:avLst/>
                          </a:prstGeom>
                        </pic:spPr>
                      </pic:pic>
                    </a:graphicData>
                  </a:graphic>
                </wp:inline>
              </w:drawing>
            </w:r>
          </w:p>
        </w:tc>
      </w:tr>
    </w:tbl>
    <w:p w14:paraId="54CE37C8" w14:textId="77777777" w:rsidR="00A12386" w:rsidRPr="008D2ADB" w:rsidRDefault="00A12386" w:rsidP="000C0760">
      <w:pPr>
        <w:pStyle w:val="Heading4"/>
      </w:pPr>
      <w:r>
        <w:t>Use Case Name: Voice Driven – Settings: View “Terms and Conditions”</w:t>
      </w:r>
    </w:p>
    <w:p w14:paraId="063EE46D"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views “Terms and conditions”.</w:t>
      </w:r>
    </w:p>
    <w:p w14:paraId="35CDEB3C"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37C63B22" w14:textId="77777777" w:rsidR="00A12386" w:rsidRDefault="00A12386" w:rsidP="000C0760">
      <w:pPr>
        <w:pStyle w:val="Preconditionlist"/>
        <w:numPr>
          <w:ilvl w:val="0"/>
          <w:numId w:val="100"/>
        </w:numPr>
        <w:jc w:val="both"/>
      </w:pPr>
      <w:r>
        <w:t>User has “Voice Access” (Android)/ “Voice Control” (iOS) enabled.</w:t>
      </w:r>
    </w:p>
    <w:p w14:paraId="4AD75520" w14:textId="77777777" w:rsidR="00A12386" w:rsidRDefault="00A12386" w:rsidP="000C0760">
      <w:pPr>
        <w:pStyle w:val="Preconditionlist"/>
        <w:numPr>
          <w:ilvl w:val="0"/>
          <w:numId w:val="100"/>
        </w:numPr>
        <w:jc w:val="both"/>
      </w:pPr>
      <w:r>
        <w:t>User is logged in.</w:t>
      </w:r>
    </w:p>
    <w:p w14:paraId="41E99B4B" w14:textId="77777777" w:rsidR="00A12386" w:rsidRDefault="00A12386" w:rsidP="000C0760">
      <w:pPr>
        <w:pStyle w:val="Preconditionlist"/>
        <w:numPr>
          <w:ilvl w:val="0"/>
          <w:numId w:val="100"/>
        </w:numPr>
        <w:jc w:val="both"/>
      </w:pPr>
      <w:r>
        <w:t>“Settings” screen is open.</w:t>
      </w:r>
    </w:p>
    <w:p w14:paraId="39F770F3"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“Terms and Conditions” button</w:t>
      </w:r>
    </w:p>
    <w:p w14:paraId="64B4F8E9"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050"/>
        <w:gridCol w:w="2908"/>
        <w:gridCol w:w="3427"/>
      </w:tblGrid>
      <w:tr w:rsidR="00556CC8" w:rsidRPr="005E0F95" w14:paraId="313D84CF" w14:textId="77777777" w:rsidTr="36958FCA">
        <w:trPr>
          <w:tblHeader/>
        </w:trPr>
        <w:tc>
          <w:tcPr>
            <w:tcW w:w="3050" w:type="dxa"/>
            <w:tcBorders>
              <w:top w:val="single" w:sz="8" w:space="0" w:color="auto"/>
              <w:left w:val="single" w:sz="8" w:space="0" w:color="auto"/>
              <w:bottom w:val="single" w:sz="8" w:space="0" w:color="auto"/>
              <w:right w:val="single" w:sz="8" w:space="0" w:color="auto"/>
            </w:tcBorders>
            <w:shd w:val="clear" w:color="auto" w:fill="313897"/>
          </w:tcPr>
          <w:p w14:paraId="0DBDEC4C" w14:textId="77777777" w:rsidR="00A12386" w:rsidRPr="005E0F95" w:rsidRDefault="00A12386" w:rsidP="004F30D7">
            <w:pPr>
              <w:pStyle w:val="TableHeader"/>
            </w:pPr>
            <w:r w:rsidRPr="005E0F95">
              <w:rPr>
                <w:rFonts w:eastAsia="Calibri"/>
              </w:rPr>
              <w:t>Actor</w:t>
            </w:r>
          </w:p>
        </w:tc>
        <w:tc>
          <w:tcPr>
            <w:tcW w:w="2908" w:type="dxa"/>
            <w:tcBorders>
              <w:top w:val="single" w:sz="8" w:space="0" w:color="auto"/>
              <w:left w:val="single" w:sz="8" w:space="0" w:color="auto"/>
              <w:bottom w:val="single" w:sz="8" w:space="0" w:color="auto"/>
              <w:right w:val="single" w:sz="8" w:space="0" w:color="auto"/>
            </w:tcBorders>
            <w:shd w:val="clear" w:color="auto" w:fill="313897"/>
          </w:tcPr>
          <w:p w14:paraId="4A1ED76E" w14:textId="77777777" w:rsidR="00A12386" w:rsidRPr="005E0F95" w:rsidRDefault="00A12386" w:rsidP="004F30D7">
            <w:pPr>
              <w:pStyle w:val="TableHeader"/>
            </w:pPr>
            <w:r w:rsidRPr="005E0F95">
              <w:rPr>
                <w:rFonts w:eastAsia="Calibri"/>
              </w:rPr>
              <w:t>System</w:t>
            </w:r>
          </w:p>
        </w:tc>
        <w:tc>
          <w:tcPr>
            <w:tcW w:w="3427" w:type="dxa"/>
            <w:tcBorders>
              <w:top w:val="single" w:sz="8" w:space="0" w:color="auto"/>
              <w:left w:val="single" w:sz="8" w:space="0" w:color="auto"/>
              <w:bottom w:val="single" w:sz="8" w:space="0" w:color="auto"/>
              <w:right w:val="single" w:sz="8" w:space="0" w:color="auto"/>
            </w:tcBorders>
            <w:shd w:val="clear" w:color="auto" w:fill="313897"/>
          </w:tcPr>
          <w:p w14:paraId="1C3B7D2A"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472D2F92" w14:textId="77777777" w:rsidTr="00556CC8">
        <w:tc>
          <w:tcPr>
            <w:tcW w:w="3050" w:type="dxa"/>
            <w:tcBorders>
              <w:top w:val="single" w:sz="8" w:space="0" w:color="auto"/>
              <w:left w:val="single" w:sz="8" w:space="0" w:color="auto"/>
              <w:bottom w:val="single" w:sz="8" w:space="0" w:color="auto"/>
              <w:right w:val="single" w:sz="8" w:space="0" w:color="auto"/>
            </w:tcBorders>
          </w:tcPr>
          <w:p w14:paraId="201CB6CB" w14:textId="77777777" w:rsidR="00A12386" w:rsidRPr="007B3A71" w:rsidRDefault="00A12386" w:rsidP="000C0760">
            <w:pPr>
              <w:pStyle w:val="ListParagraph"/>
              <w:numPr>
                <w:ilvl w:val="0"/>
                <w:numId w:val="358"/>
              </w:numPr>
              <w:ind w:left="327"/>
            </w:pPr>
            <w:r>
              <w:t>User says “Tap Terms and Conditions”.</w:t>
            </w:r>
          </w:p>
        </w:tc>
        <w:tc>
          <w:tcPr>
            <w:tcW w:w="2908" w:type="dxa"/>
            <w:tcBorders>
              <w:top w:val="single" w:sz="8" w:space="0" w:color="auto"/>
              <w:left w:val="single" w:sz="8" w:space="0" w:color="auto"/>
              <w:bottom w:val="single" w:sz="8" w:space="0" w:color="auto"/>
              <w:right w:val="single" w:sz="8" w:space="0" w:color="auto"/>
            </w:tcBorders>
          </w:tcPr>
          <w:p w14:paraId="089D4910" w14:textId="77777777" w:rsidR="00A12386" w:rsidRPr="007B3A71" w:rsidRDefault="00A12386">
            <w:pPr>
              <w:ind w:left="332"/>
              <w:jc w:val="both"/>
            </w:pPr>
          </w:p>
        </w:tc>
        <w:tc>
          <w:tcPr>
            <w:tcW w:w="3427" w:type="dxa"/>
            <w:tcBorders>
              <w:top w:val="single" w:sz="8" w:space="0" w:color="auto"/>
              <w:left w:val="single" w:sz="8" w:space="0" w:color="auto"/>
              <w:bottom w:val="single" w:sz="8" w:space="0" w:color="auto"/>
              <w:right w:val="single" w:sz="8" w:space="0" w:color="auto"/>
            </w:tcBorders>
          </w:tcPr>
          <w:p w14:paraId="1508B0F3" w14:textId="77777777" w:rsidR="00A12386" w:rsidRDefault="00A12386">
            <w:pPr>
              <w:rPr>
                <w:rFonts w:eastAsia="Calibri"/>
                <w:sz w:val="22"/>
                <w:szCs w:val="22"/>
              </w:rPr>
            </w:pPr>
          </w:p>
        </w:tc>
      </w:tr>
      <w:tr w:rsidR="00556CC8" w:rsidRPr="007B3A71" w14:paraId="360C697F" w14:textId="77777777" w:rsidTr="00556CC8">
        <w:tc>
          <w:tcPr>
            <w:tcW w:w="3050" w:type="dxa"/>
            <w:tcBorders>
              <w:top w:val="single" w:sz="8" w:space="0" w:color="auto"/>
              <w:left w:val="single" w:sz="8" w:space="0" w:color="auto"/>
              <w:bottom w:val="single" w:sz="8" w:space="0" w:color="auto"/>
              <w:right w:val="single" w:sz="8" w:space="0" w:color="auto"/>
            </w:tcBorders>
          </w:tcPr>
          <w:p w14:paraId="042875C1" w14:textId="77777777" w:rsidR="00A12386" w:rsidRDefault="00A12386"/>
        </w:tc>
        <w:tc>
          <w:tcPr>
            <w:tcW w:w="2908" w:type="dxa"/>
            <w:tcBorders>
              <w:top w:val="single" w:sz="8" w:space="0" w:color="auto"/>
              <w:left w:val="single" w:sz="8" w:space="0" w:color="auto"/>
              <w:bottom w:val="single" w:sz="8" w:space="0" w:color="auto"/>
              <w:right w:val="single" w:sz="8" w:space="0" w:color="auto"/>
            </w:tcBorders>
          </w:tcPr>
          <w:p w14:paraId="1F3A2589" w14:textId="77777777" w:rsidR="00A12386" w:rsidRPr="007B3A71" w:rsidRDefault="00A12386" w:rsidP="000C0760">
            <w:pPr>
              <w:pStyle w:val="ListParagraph"/>
              <w:numPr>
                <w:ilvl w:val="0"/>
                <w:numId w:val="358"/>
              </w:numPr>
              <w:ind w:left="360"/>
              <w:rPr>
                <w:rFonts w:eastAsia="Calibri"/>
                <w:sz w:val="22"/>
                <w:szCs w:val="22"/>
              </w:rPr>
            </w:pPr>
            <w:r w:rsidRPr="576B993C">
              <w:t xml:space="preserve">System </w:t>
            </w:r>
            <w:r>
              <w:t>displays “Terms and Conditions” dialog</w:t>
            </w:r>
            <w:r w:rsidRPr="576B993C">
              <w:t xml:space="preserve">. </w:t>
            </w:r>
          </w:p>
        </w:tc>
        <w:tc>
          <w:tcPr>
            <w:tcW w:w="3427" w:type="dxa"/>
            <w:tcBorders>
              <w:top w:val="single" w:sz="8" w:space="0" w:color="auto"/>
              <w:left w:val="single" w:sz="8" w:space="0" w:color="auto"/>
              <w:bottom w:val="single" w:sz="8" w:space="0" w:color="auto"/>
              <w:right w:val="single" w:sz="8" w:space="0" w:color="auto"/>
            </w:tcBorders>
          </w:tcPr>
          <w:p w14:paraId="14BEC9FF" w14:textId="77777777" w:rsidR="00A12386" w:rsidRDefault="4A923CFE">
            <w:pPr>
              <w:rPr>
                <w:rFonts w:eastAsia="Calibri"/>
                <w:sz w:val="22"/>
                <w:szCs w:val="22"/>
              </w:rPr>
            </w:pPr>
            <w:r>
              <w:rPr>
                <w:noProof/>
              </w:rPr>
              <w:drawing>
                <wp:inline distT="0" distB="0" distL="0" distR="0" wp14:anchorId="633A7CC6" wp14:editId="567FC9B6">
                  <wp:extent cx="1981962" cy="2642616"/>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49">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25E783EF" w14:textId="77777777" w:rsidR="00A12386" w:rsidRPr="008D2ADB" w:rsidRDefault="00A12386" w:rsidP="000C0760">
      <w:pPr>
        <w:pStyle w:val="Heading4"/>
      </w:pPr>
      <w:r>
        <w:t>Use Case Name: Voice Driven – Settings: View “Privacy Policy”</w:t>
      </w:r>
    </w:p>
    <w:p w14:paraId="3DBD317B"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views “Privacy Policy”.</w:t>
      </w:r>
    </w:p>
    <w:p w14:paraId="1E20045E"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4D5444F7" w14:textId="77777777" w:rsidR="00A12386" w:rsidRDefault="00A12386" w:rsidP="000C0760">
      <w:pPr>
        <w:pStyle w:val="Preconditionlist"/>
        <w:numPr>
          <w:ilvl w:val="0"/>
          <w:numId w:val="103"/>
        </w:numPr>
        <w:jc w:val="both"/>
      </w:pPr>
      <w:r>
        <w:t>User has “Voice Access” (Android)/ “Voice Control” (iOS) enabled.</w:t>
      </w:r>
    </w:p>
    <w:p w14:paraId="34E6A820" w14:textId="77777777" w:rsidR="00A12386" w:rsidRDefault="00A12386" w:rsidP="000C0760">
      <w:pPr>
        <w:pStyle w:val="Preconditionlist"/>
        <w:numPr>
          <w:ilvl w:val="0"/>
          <w:numId w:val="103"/>
        </w:numPr>
        <w:jc w:val="both"/>
      </w:pPr>
      <w:r>
        <w:t>User is logged in.</w:t>
      </w:r>
    </w:p>
    <w:p w14:paraId="0FCC98C9" w14:textId="77777777" w:rsidR="00A12386" w:rsidRDefault="00A12386" w:rsidP="000C0760">
      <w:pPr>
        <w:pStyle w:val="Preconditionlist"/>
        <w:numPr>
          <w:ilvl w:val="0"/>
          <w:numId w:val="103"/>
        </w:numPr>
        <w:jc w:val="both"/>
      </w:pPr>
      <w:r>
        <w:t>“Settings” screen is open.</w:t>
      </w:r>
    </w:p>
    <w:p w14:paraId="370E2399"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“Privacy Policy” button</w:t>
      </w:r>
    </w:p>
    <w:p w14:paraId="3478707C"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295" w:type="dxa"/>
        <w:tblLook w:val="04A0" w:firstRow="1" w:lastRow="0" w:firstColumn="1" w:lastColumn="0" w:noHBand="0" w:noVBand="1"/>
      </w:tblPr>
      <w:tblGrid>
        <w:gridCol w:w="2988"/>
        <w:gridCol w:w="2970"/>
        <w:gridCol w:w="3337"/>
      </w:tblGrid>
      <w:tr w:rsidR="00556CC8" w:rsidRPr="005E0F95" w14:paraId="44347E3D" w14:textId="77777777" w:rsidTr="36958FCA">
        <w:trPr>
          <w:tblHeader/>
        </w:trPr>
        <w:tc>
          <w:tcPr>
            <w:tcW w:w="2988" w:type="dxa"/>
            <w:tcBorders>
              <w:top w:val="single" w:sz="8" w:space="0" w:color="auto"/>
              <w:left w:val="single" w:sz="8" w:space="0" w:color="auto"/>
              <w:bottom w:val="single" w:sz="8" w:space="0" w:color="auto"/>
              <w:right w:val="single" w:sz="8" w:space="0" w:color="auto"/>
            </w:tcBorders>
            <w:shd w:val="clear" w:color="auto" w:fill="313897"/>
          </w:tcPr>
          <w:p w14:paraId="0B801EF7" w14:textId="77777777" w:rsidR="00A12386" w:rsidRPr="005E0F95" w:rsidRDefault="00A12386" w:rsidP="004F30D7">
            <w:pPr>
              <w:pStyle w:val="TableHeader"/>
            </w:pPr>
            <w:r w:rsidRPr="005E0F95">
              <w:rPr>
                <w:rFonts w:eastAsia="Calibri"/>
              </w:rPr>
              <w:t>Actor</w:t>
            </w:r>
          </w:p>
        </w:tc>
        <w:tc>
          <w:tcPr>
            <w:tcW w:w="2970" w:type="dxa"/>
            <w:tcBorders>
              <w:top w:val="single" w:sz="8" w:space="0" w:color="auto"/>
              <w:left w:val="single" w:sz="8" w:space="0" w:color="auto"/>
              <w:bottom w:val="single" w:sz="8" w:space="0" w:color="auto"/>
              <w:right w:val="single" w:sz="8" w:space="0" w:color="auto"/>
            </w:tcBorders>
            <w:shd w:val="clear" w:color="auto" w:fill="313897"/>
          </w:tcPr>
          <w:p w14:paraId="4D309C02"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5CDDCDFE"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6C8A6FF3" w14:textId="77777777" w:rsidTr="36958FCA">
        <w:tc>
          <w:tcPr>
            <w:tcW w:w="2988" w:type="dxa"/>
            <w:tcBorders>
              <w:top w:val="single" w:sz="8" w:space="0" w:color="auto"/>
              <w:left w:val="single" w:sz="8" w:space="0" w:color="auto"/>
              <w:bottom w:val="single" w:sz="8" w:space="0" w:color="auto"/>
              <w:right w:val="single" w:sz="8" w:space="0" w:color="auto"/>
            </w:tcBorders>
          </w:tcPr>
          <w:p w14:paraId="2CDBB264" w14:textId="77777777" w:rsidR="00A12386" w:rsidRPr="007B3A71" w:rsidRDefault="00A12386" w:rsidP="000C0760">
            <w:pPr>
              <w:pStyle w:val="ListParagraph"/>
              <w:numPr>
                <w:ilvl w:val="0"/>
                <w:numId w:val="104"/>
              </w:numPr>
              <w:ind w:left="327"/>
            </w:pPr>
            <w:r>
              <w:t>User says “Tap Privacy Policy”.</w:t>
            </w:r>
          </w:p>
        </w:tc>
        <w:tc>
          <w:tcPr>
            <w:tcW w:w="2970" w:type="dxa"/>
            <w:tcBorders>
              <w:top w:val="single" w:sz="8" w:space="0" w:color="auto"/>
              <w:left w:val="single" w:sz="8" w:space="0" w:color="auto"/>
              <w:bottom w:val="single" w:sz="8" w:space="0" w:color="auto"/>
              <w:right w:val="single" w:sz="8" w:space="0" w:color="auto"/>
            </w:tcBorders>
          </w:tcPr>
          <w:p w14:paraId="03578411"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4F723C91" w14:textId="77777777" w:rsidR="00A12386" w:rsidRDefault="00A12386">
            <w:pPr>
              <w:rPr>
                <w:rFonts w:eastAsia="Calibri"/>
                <w:sz w:val="22"/>
                <w:szCs w:val="22"/>
              </w:rPr>
            </w:pPr>
          </w:p>
        </w:tc>
      </w:tr>
      <w:tr w:rsidR="00556CC8" w:rsidRPr="007B3A71" w14:paraId="720F8479" w14:textId="77777777" w:rsidTr="36958FCA">
        <w:tc>
          <w:tcPr>
            <w:tcW w:w="2988" w:type="dxa"/>
            <w:tcBorders>
              <w:top w:val="single" w:sz="8" w:space="0" w:color="auto"/>
              <w:left w:val="single" w:sz="8" w:space="0" w:color="auto"/>
              <w:bottom w:val="single" w:sz="8" w:space="0" w:color="auto"/>
              <w:right w:val="single" w:sz="8" w:space="0" w:color="auto"/>
            </w:tcBorders>
          </w:tcPr>
          <w:p w14:paraId="15F59EFD" w14:textId="77777777" w:rsidR="00A12386" w:rsidRDefault="00A12386"/>
        </w:tc>
        <w:tc>
          <w:tcPr>
            <w:tcW w:w="2970" w:type="dxa"/>
            <w:tcBorders>
              <w:top w:val="single" w:sz="8" w:space="0" w:color="auto"/>
              <w:left w:val="single" w:sz="8" w:space="0" w:color="auto"/>
              <w:bottom w:val="single" w:sz="8" w:space="0" w:color="auto"/>
              <w:right w:val="single" w:sz="8" w:space="0" w:color="auto"/>
            </w:tcBorders>
          </w:tcPr>
          <w:p w14:paraId="0AE0FDFF" w14:textId="77777777" w:rsidR="00A12386" w:rsidRPr="007B3A71" w:rsidRDefault="00A12386" w:rsidP="000C0760">
            <w:pPr>
              <w:pStyle w:val="ListParagraph"/>
              <w:numPr>
                <w:ilvl w:val="0"/>
                <w:numId w:val="104"/>
              </w:numPr>
              <w:ind w:left="360"/>
              <w:rPr>
                <w:rFonts w:eastAsia="Calibri"/>
                <w:sz w:val="22"/>
                <w:szCs w:val="22"/>
              </w:rPr>
            </w:pPr>
            <w:r w:rsidRPr="576B993C">
              <w:t xml:space="preserve">System </w:t>
            </w:r>
            <w:r>
              <w:t>displays “Privacy Policy” dialog</w:t>
            </w:r>
            <w:r w:rsidRPr="576B993C">
              <w:t xml:space="preserve">. </w:t>
            </w:r>
          </w:p>
        </w:tc>
        <w:tc>
          <w:tcPr>
            <w:tcW w:w="3337" w:type="dxa"/>
            <w:tcBorders>
              <w:top w:val="single" w:sz="8" w:space="0" w:color="auto"/>
              <w:left w:val="single" w:sz="8" w:space="0" w:color="auto"/>
              <w:bottom w:val="single" w:sz="8" w:space="0" w:color="auto"/>
              <w:right w:val="single" w:sz="8" w:space="0" w:color="auto"/>
            </w:tcBorders>
          </w:tcPr>
          <w:p w14:paraId="747CC7F2" w14:textId="77777777" w:rsidR="00A12386" w:rsidRDefault="4A923CFE">
            <w:pPr>
              <w:rPr>
                <w:rFonts w:eastAsia="Calibri"/>
                <w:sz w:val="22"/>
                <w:szCs w:val="22"/>
              </w:rPr>
            </w:pPr>
            <w:r>
              <w:rPr>
                <w:noProof/>
              </w:rPr>
              <w:drawing>
                <wp:inline distT="0" distB="0" distL="0" distR="0" wp14:anchorId="615B8833" wp14:editId="38CEB582">
                  <wp:extent cx="1981962" cy="2642616"/>
                  <wp:effectExtent l="0" t="0" r="0" b="0"/>
                  <wp:docPr id="59" name="Picture 5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50">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585A1602" w14:textId="77777777" w:rsidR="00A12386" w:rsidRPr="008D2ADB" w:rsidRDefault="00A12386" w:rsidP="000C0760">
      <w:pPr>
        <w:pStyle w:val="Heading4"/>
      </w:pPr>
      <w:r>
        <w:lastRenderedPageBreak/>
        <w:t>Use Case Name: Voice Driven – Dismiss Dialog</w:t>
      </w:r>
    </w:p>
    <w:p w14:paraId="130B34E7"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dismisses dialog pop-up.</w:t>
      </w:r>
    </w:p>
    <w:p w14:paraId="2FF94428"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08B87BE4" w14:textId="77777777" w:rsidR="00A12386" w:rsidRDefault="00A12386" w:rsidP="000C0760">
      <w:pPr>
        <w:pStyle w:val="Preconditionlist"/>
        <w:numPr>
          <w:ilvl w:val="0"/>
          <w:numId w:val="105"/>
        </w:numPr>
        <w:jc w:val="both"/>
      </w:pPr>
      <w:r>
        <w:t>User has “Voice Access” (Android)/ “Voice Control” (iOS) enabled.</w:t>
      </w:r>
    </w:p>
    <w:p w14:paraId="287586A3" w14:textId="77777777" w:rsidR="00A12386" w:rsidRDefault="00A12386" w:rsidP="000C0760">
      <w:pPr>
        <w:pStyle w:val="Preconditionlist"/>
        <w:numPr>
          <w:ilvl w:val="0"/>
          <w:numId w:val="105"/>
        </w:numPr>
        <w:jc w:val="both"/>
      </w:pPr>
      <w:r>
        <w:t>Dialog pop-up is displayed.</w:t>
      </w:r>
    </w:p>
    <w:p w14:paraId="3FBAE685"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“Close” button</w:t>
      </w:r>
    </w:p>
    <w:p w14:paraId="002A44DA"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78" w:type="dxa"/>
        <w:tblLook w:val="04A0" w:firstRow="1" w:lastRow="0" w:firstColumn="1" w:lastColumn="0" w:noHBand="0" w:noVBand="1"/>
      </w:tblPr>
      <w:tblGrid>
        <w:gridCol w:w="3078"/>
        <w:gridCol w:w="3060"/>
        <w:gridCol w:w="3240"/>
      </w:tblGrid>
      <w:tr w:rsidR="00556CC8" w:rsidRPr="005E0F95" w14:paraId="6B944E48" w14:textId="77777777" w:rsidTr="36958FCA">
        <w:trPr>
          <w:tblHeader/>
        </w:trPr>
        <w:tc>
          <w:tcPr>
            <w:tcW w:w="3078" w:type="dxa"/>
            <w:tcBorders>
              <w:top w:val="single" w:sz="8" w:space="0" w:color="auto"/>
              <w:left w:val="single" w:sz="8" w:space="0" w:color="auto"/>
              <w:bottom w:val="single" w:sz="8" w:space="0" w:color="auto"/>
              <w:right w:val="single" w:sz="8" w:space="0" w:color="auto"/>
            </w:tcBorders>
            <w:shd w:val="clear" w:color="auto" w:fill="313897"/>
          </w:tcPr>
          <w:p w14:paraId="70A00C13" w14:textId="77777777" w:rsidR="00A12386" w:rsidRPr="005E0F95" w:rsidRDefault="00A12386" w:rsidP="004F30D7">
            <w:pPr>
              <w:pStyle w:val="TableHeader"/>
            </w:pPr>
            <w:r w:rsidRPr="005E0F95">
              <w:rPr>
                <w:rFonts w:eastAsia="Calibri"/>
              </w:rPr>
              <w:t>Actor</w:t>
            </w:r>
          </w:p>
        </w:tc>
        <w:tc>
          <w:tcPr>
            <w:tcW w:w="3060" w:type="dxa"/>
            <w:tcBorders>
              <w:top w:val="single" w:sz="8" w:space="0" w:color="auto"/>
              <w:left w:val="single" w:sz="8" w:space="0" w:color="auto"/>
              <w:bottom w:val="single" w:sz="8" w:space="0" w:color="auto"/>
              <w:right w:val="single" w:sz="8" w:space="0" w:color="auto"/>
            </w:tcBorders>
            <w:shd w:val="clear" w:color="auto" w:fill="313897"/>
          </w:tcPr>
          <w:p w14:paraId="46FC2D8A" w14:textId="77777777" w:rsidR="00A12386" w:rsidRPr="005E0F95" w:rsidRDefault="00A12386" w:rsidP="004F30D7">
            <w:pPr>
              <w:pStyle w:val="TableHeader"/>
            </w:pPr>
            <w:r w:rsidRPr="005E0F95">
              <w:rPr>
                <w:rFonts w:eastAsia="Calibri"/>
              </w:rPr>
              <w:t>System</w:t>
            </w:r>
          </w:p>
        </w:tc>
        <w:tc>
          <w:tcPr>
            <w:tcW w:w="3240" w:type="dxa"/>
            <w:tcBorders>
              <w:top w:val="single" w:sz="8" w:space="0" w:color="auto"/>
              <w:left w:val="single" w:sz="8" w:space="0" w:color="auto"/>
              <w:bottom w:val="single" w:sz="8" w:space="0" w:color="auto"/>
              <w:right w:val="single" w:sz="8" w:space="0" w:color="auto"/>
            </w:tcBorders>
            <w:shd w:val="clear" w:color="auto" w:fill="313897"/>
          </w:tcPr>
          <w:p w14:paraId="536BD9ED"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4C69F035" w14:textId="77777777" w:rsidTr="36958FCA">
        <w:tc>
          <w:tcPr>
            <w:tcW w:w="3078" w:type="dxa"/>
            <w:tcBorders>
              <w:top w:val="single" w:sz="8" w:space="0" w:color="auto"/>
              <w:left w:val="single" w:sz="8" w:space="0" w:color="auto"/>
              <w:bottom w:val="single" w:sz="8" w:space="0" w:color="auto"/>
              <w:right w:val="single" w:sz="8" w:space="0" w:color="auto"/>
            </w:tcBorders>
          </w:tcPr>
          <w:p w14:paraId="338C23A8" w14:textId="77777777" w:rsidR="00A12386" w:rsidRPr="007B3A71" w:rsidRDefault="00A12386" w:rsidP="000C0760">
            <w:pPr>
              <w:pStyle w:val="ListParagraph"/>
              <w:numPr>
                <w:ilvl w:val="0"/>
                <w:numId w:val="106"/>
              </w:numPr>
              <w:ind w:left="327"/>
            </w:pPr>
            <w:r>
              <w:t>User says “Tap Close”.</w:t>
            </w:r>
          </w:p>
        </w:tc>
        <w:tc>
          <w:tcPr>
            <w:tcW w:w="3060" w:type="dxa"/>
            <w:tcBorders>
              <w:top w:val="single" w:sz="8" w:space="0" w:color="auto"/>
              <w:left w:val="single" w:sz="8" w:space="0" w:color="auto"/>
              <w:bottom w:val="single" w:sz="8" w:space="0" w:color="auto"/>
              <w:right w:val="single" w:sz="8" w:space="0" w:color="auto"/>
            </w:tcBorders>
          </w:tcPr>
          <w:p w14:paraId="2240B57B" w14:textId="77777777" w:rsidR="00A12386" w:rsidRPr="007B3A71" w:rsidRDefault="00A12386">
            <w:pPr>
              <w:ind w:left="332"/>
              <w:jc w:val="both"/>
            </w:pPr>
          </w:p>
        </w:tc>
        <w:tc>
          <w:tcPr>
            <w:tcW w:w="3240" w:type="dxa"/>
            <w:tcBorders>
              <w:top w:val="single" w:sz="8" w:space="0" w:color="auto"/>
              <w:left w:val="single" w:sz="8" w:space="0" w:color="auto"/>
              <w:bottom w:val="single" w:sz="8" w:space="0" w:color="auto"/>
              <w:right w:val="single" w:sz="8" w:space="0" w:color="auto"/>
            </w:tcBorders>
          </w:tcPr>
          <w:p w14:paraId="277EF42B" w14:textId="77777777" w:rsidR="00A12386" w:rsidRDefault="00A12386">
            <w:pPr>
              <w:rPr>
                <w:rFonts w:eastAsia="Calibri"/>
                <w:sz w:val="22"/>
                <w:szCs w:val="22"/>
              </w:rPr>
            </w:pPr>
          </w:p>
        </w:tc>
      </w:tr>
      <w:tr w:rsidR="00556CC8" w:rsidRPr="007B3A71" w14:paraId="1E31B1BA" w14:textId="77777777" w:rsidTr="36958FCA">
        <w:tc>
          <w:tcPr>
            <w:tcW w:w="3078" w:type="dxa"/>
            <w:tcBorders>
              <w:top w:val="single" w:sz="8" w:space="0" w:color="auto"/>
              <w:left w:val="single" w:sz="8" w:space="0" w:color="auto"/>
              <w:bottom w:val="single" w:sz="8" w:space="0" w:color="auto"/>
              <w:right w:val="single" w:sz="8" w:space="0" w:color="auto"/>
            </w:tcBorders>
          </w:tcPr>
          <w:p w14:paraId="17311240" w14:textId="77777777" w:rsidR="00A12386" w:rsidRDefault="00A12386"/>
        </w:tc>
        <w:tc>
          <w:tcPr>
            <w:tcW w:w="3060" w:type="dxa"/>
            <w:tcBorders>
              <w:top w:val="single" w:sz="8" w:space="0" w:color="auto"/>
              <w:left w:val="single" w:sz="8" w:space="0" w:color="auto"/>
              <w:bottom w:val="single" w:sz="8" w:space="0" w:color="auto"/>
              <w:right w:val="single" w:sz="8" w:space="0" w:color="auto"/>
            </w:tcBorders>
          </w:tcPr>
          <w:p w14:paraId="5095D16E" w14:textId="77777777" w:rsidR="00A12386" w:rsidRPr="007B3A71" w:rsidRDefault="00A12386" w:rsidP="000C0760">
            <w:pPr>
              <w:pStyle w:val="ListParagraph"/>
              <w:numPr>
                <w:ilvl w:val="0"/>
                <w:numId w:val="106"/>
              </w:numPr>
              <w:ind w:left="360"/>
              <w:rPr>
                <w:rFonts w:eastAsia="Calibri"/>
                <w:sz w:val="22"/>
                <w:szCs w:val="22"/>
              </w:rPr>
            </w:pPr>
            <w:r w:rsidRPr="576B993C">
              <w:t xml:space="preserve">System </w:t>
            </w:r>
            <w:r>
              <w:t>dismisses dialog</w:t>
            </w:r>
            <w:r w:rsidRPr="576B993C">
              <w:t>.</w:t>
            </w:r>
          </w:p>
        </w:tc>
        <w:tc>
          <w:tcPr>
            <w:tcW w:w="3240" w:type="dxa"/>
            <w:tcBorders>
              <w:top w:val="single" w:sz="8" w:space="0" w:color="auto"/>
              <w:left w:val="single" w:sz="8" w:space="0" w:color="auto"/>
              <w:bottom w:val="single" w:sz="8" w:space="0" w:color="auto"/>
              <w:right w:val="single" w:sz="8" w:space="0" w:color="auto"/>
            </w:tcBorders>
          </w:tcPr>
          <w:p w14:paraId="1E903AEF" w14:textId="77777777" w:rsidR="00A12386" w:rsidRDefault="00A12386">
            <w:pPr>
              <w:rPr>
                <w:rFonts w:eastAsia="Calibri"/>
                <w:sz w:val="22"/>
                <w:szCs w:val="22"/>
              </w:rPr>
            </w:pPr>
          </w:p>
        </w:tc>
      </w:tr>
    </w:tbl>
    <w:p w14:paraId="737BEA4F" w14:textId="77777777" w:rsidR="00A12386" w:rsidRPr="006D7AA7" w:rsidRDefault="00A12386" w:rsidP="00A12386">
      <w:pPr>
        <w:spacing w:before="120" w:after="120"/>
        <w:jc w:val="both"/>
        <w:rPr>
          <w:bCs/>
          <w:i/>
          <w:iCs/>
          <w:sz w:val="22"/>
          <w:szCs w:val="22"/>
        </w:rPr>
      </w:pPr>
      <w:r w:rsidRPr="006D7AA7">
        <w:rPr>
          <w:bCs/>
          <w:i/>
          <w:iCs/>
          <w:sz w:val="22"/>
          <w:szCs w:val="22"/>
        </w:rPr>
        <w:t>Inter Post Condition:</w:t>
      </w:r>
    </w:p>
    <w:p w14:paraId="73D8CC50" w14:textId="77777777" w:rsidR="00A12386" w:rsidRDefault="00A12386" w:rsidP="000C0760">
      <w:pPr>
        <w:pStyle w:val="Preconditionlist"/>
        <w:numPr>
          <w:ilvl w:val="0"/>
          <w:numId w:val="107"/>
        </w:numPr>
        <w:ind w:left="720"/>
        <w:jc w:val="both"/>
      </w:pPr>
      <w:r>
        <w:t>After dialog dismissal dialog triggering page is displayed</w:t>
      </w:r>
      <w:r w:rsidRPr="77EFB1C0">
        <w:t>.</w:t>
      </w:r>
    </w:p>
    <w:p w14:paraId="5F22FD64" w14:textId="77777777" w:rsidR="00A12386" w:rsidRPr="008D2ADB" w:rsidRDefault="00A12386" w:rsidP="000C0760">
      <w:pPr>
        <w:pStyle w:val="Heading4"/>
      </w:pPr>
      <w:r>
        <w:t>Use Case Name: Voice Driven – Open Daily Digest</w:t>
      </w:r>
    </w:p>
    <w:p w14:paraId="5C5FC78F"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views Daily Digest screen.</w:t>
      </w:r>
    </w:p>
    <w:p w14:paraId="617797CF"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4407B864" w14:textId="77777777" w:rsidR="00A12386" w:rsidRDefault="00A12386" w:rsidP="000C0760">
      <w:pPr>
        <w:pStyle w:val="Preconditionlist"/>
        <w:numPr>
          <w:ilvl w:val="0"/>
          <w:numId w:val="108"/>
        </w:numPr>
        <w:jc w:val="both"/>
      </w:pPr>
      <w:r>
        <w:t>User has “Voice Access” (Android)/ “Voice Control” (iOS) enabled.</w:t>
      </w:r>
    </w:p>
    <w:p w14:paraId="7739A626" w14:textId="77777777" w:rsidR="00A12386" w:rsidRDefault="00A12386" w:rsidP="000C0760">
      <w:pPr>
        <w:pStyle w:val="Preconditionlist"/>
        <w:numPr>
          <w:ilvl w:val="0"/>
          <w:numId w:val="108"/>
        </w:numPr>
        <w:jc w:val="both"/>
      </w:pPr>
      <w:r>
        <w:t>User is logged in.</w:t>
      </w:r>
    </w:p>
    <w:p w14:paraId="79A7E721" w14:textId="77777777" w:rsidR="00A12386" w:rsidRDefault="00A12386" w:rsidP="000C0760">
      <w:pPr>
        <w:pStyle w:val="Preconditionlist"/>
        <w:numPr>
          <w:ilvl w:val="0"/>
          <w:numId w:val="108"/>
        </w:numPr>
        <w:jc w:val="both"/>
      </w:pPr>
      <w:r>
        <w:t>“Main Menu” screen is displayed.</w:t>
      </w:r>
    </w:p>
    <w:p w14:paraId="395AC969"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“Daily Digest” button on the “Main Menu” screen.</w:t>
      </w:r>
    </w:p>
    <w:p w14:paraId="6AED94B0"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078"/>
        <w:gridCol w:w="2970"/>
        <w:gridCol w:w="3337"/>
      </w:tblGrid>
      <w:tr w:rsidR="00556CC8" w:rsidRPr="005E0F95" w14:paraId="32F16338" w14:textId="77777777" w:rsidTr="36958FCA">
        <w:trPr>
          <w:tblHeader/>
        </w:trPr>
        <w:tc>
          <w:tcPr>
            <w:tcW w:w="3078" w:type="dxa"/>
            <w:tcBorders>
              <w:top w:val="single" w:sz="8" w:space="0" w:color="auto"/>
              <w:left w:val="single" w:sz="8" w:space="0" w:color="auto"/>
              <w:bottom w:val="single" w:sz="8" w:space="0" w:color="auto"/>
              <w:right w:val="single" w:sz="8" w:space="0" w:color="auto"/>
            </w:tcBorders>
            <w:shd w:val="clear" w:color="auto" w:fill="313897"/>
          </w:tcPr>
          <w:p w14:paraId="376E1215" w14:textId="77777777" w:rsidR="00A12386" w:rsidRPr="005E0F95" w:rsidRDefault="00A12386" w:rsidP="004F30D7">
            <w:pPr>
              <w:pStyle w:val="TableHeader"/>
            </w:pPr>
            <w:r w:rsidRPr="005E0F95">
              <w:rPr>
                <w:rFonts w:eastAsia="Calibri"/>
              </w:rPr>
              <w:t>Actor</w:t>
            </w:r>
          </w:p>
        </w:tc>
        <w:tc>
          <w:tcPr>
            <w:tcW w:w="2970" w:type="dxa"/>
            <w:tcBorders>
              <w:top w:val="single" w:sz="8" w:space="0" w:color="auto"/>
              <w:left w:val="single" w:sz="8" w:space="0" w:color="auto"/>
              <w:bottom w:val="single" w:sz="8" w:space="0" w:color="auto"/>
              <w:right w:val="single" w:sz="8" w:space="0" w:color="auto"/>
            </w:tcBorders>
            <w:shd w:val="clear" w:color="auto" w:fill="313897"/>
          </w:tcPr>
          <w:p w14:paraId="14B88A12"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0695913C"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058AD613" w14:textId="77777777" w:rsidTr="36958FCA">
        <w:tc>
          <w:tcPr>
            <w:tcW w:w="3078" w:type="dxa"/>
            <w:tcBorders>
              <w:top w:val="single" w:sz="8" w:space="0" w:color="auto"/>
              <w:left w:val="single" w:sz="8" w:space="0" w:color="auto"/>
              <w:bottom w:val="single" w:sz="8" w:space="0" w:color="auto"/>
              <w:right w:val="single" w:sz="8" w:space="0" w:color="auto"/>
            </w:tcBorders>
          </w:tcPr>
          <w:p w14:paraId="71782C90" w14:textId="77777777" w:rsidR="00A12386" w:rsidRPr="007B3A71" w:rsidRDefault="00A12386" w:rsidP="000C0760">
            <w:pPr>
              <w:pStyle w:val="ListParagraph"/>
              <w:numPr>
                <w:ilvl w:val="0"/>
                <w:numId w:val="109"/>
              </w:numPr>
              <w:ind w:left="327"/>
            </w:pPr>
            <w:r>
              <w:t xml:space="preserve">User says “Tap </w:t>
            </w:r>
            <w:r>
              <w:rPr>
                <w:sz w:val="22"/>
                <w:szCs w:val="22"/>
              </w:rPr>
              <w:t>Daily Digest</w:t>
            </w:r>
            <w:r>
              <w:t>”.</w:t>
            </w:r>
          </w:p>
        </w:tc>
        <w:tc>
          <w:tcPr>
            <w:tcW w:w="2970" w:type="dxa"/>
            <w:tcBorders>
              <w:top w:val="single" w:sz="8" w:space="0" w:color="auto"/>
              <w:left w:val="single" w:sz="8" w:space="0" w:color="auto"/>
              <w:bottom w:val="single" w:sz="8" w:space="0" w:color="auto"/>
              <w:right w:val="single" w:sz="8" w:space="0" w:color="auto"/>
            </w:tcBorders>
          </w:tcPr>
          <w:p w14:paraId="2A528C9F"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3BE9706D" w14:textId="77777777" w:rsidR="00A12386" w:rsidRDefault="00A12386">
            <w:pPr>
              <w:rPr>
                <w:rFonts w:eastAsia="Calibri"/>
                <w:sz w:val="22"/>
                <w:szCs w:val="22"/>
              </w:rPr>
            </w:pPr>
          </w:p>
        </w:tc>
      </w:tr>
      <w:tr w:rsidR="00556CC8" w:rsidRPr="007B3A71" w14:paraId="7011A002" w14:textId="77777777" w:rsidTr="36958FCA">
        <w:tc>
          <w:tcPr>
            <w:tcW w:w="3078" w:type="dxa"/>
            <w:tcBorders>
              <w:top w:val="single" w:sz="8" w:space="0" w:color="auto"/>
              <w:left w:val="single" w:sz="8" w:space="0" w:color="auto"/>
              <w:bottom w:val="single" w:sz="8" w:space="0" w:color="auto"/>
              <w:right w:val="single" w:sz="8" w:space="0" w:color="auto"/>
            </w:tcBorders>
          </w:tcPr>
          <w:p w14:paraId="3A434D87" w14:textId="77777777" w:rsidR="00A12386" w:rsidRDefault="00A12386"/>
        </w:tc>
        <w:tc>
          <w:tcPr>
            <w:tcW w:w="2970" w:type="dxa"/>
            <w:tcBorders>
              <w:top w:val="single" w:sz="8" w:space="0" w:color="auto"/>
              <w:left w:val="single" w:sz="8" w:space="0" w:color="auto"/>
              <w:bottom w:val="single" w:sz="8" w:space="0" w:color="auto"/>
              <w:right w:val="single" w:sz="8" w:space="0" w:color="auto"/>
            </w:tcBorders>
          </w:tcPr>
          <w:p w14:paraId="4301F77B" w14:textId="77777777" w:rsidR="00A12386" w:rsidRPr="007B3A71" w:rsidRDefault="00A12386" w:rsidP="000C0760">
            <w:pPr>
              <w:pStyle w:val="ListParagraph"/>
              <w:numPr>
                <w:ilvl w:val="0"/>
                <w:numId w:val="109"/>
              </w:numPr>
              <w:ind w:left="360"/>
              <w:rPr>
                <w:rFonts w:eastAsia="Calibri"/>
                <w:sz w:val="22"/>
                <w:szCs w:val="22"/>
              </w:rPr>
            </w:pPr>
            <w:r w:rsidRPr="576B993C">
              <w:t xml:space="preserve">System </w:t>
            </w:r>
            <w:r>
              <w:t>displays “Mail”(Daily Digest) screen</w:t>
            </w:r>
            <w:r w:rsidRPr="576B993C">
              <w:t>.</w:t>
            </w:r>
          </w:p>
        </w:tc>
        <w:tc>
          <w:tcPr>
            <w:tcW w:w="3337" w:type="dxa"/>
            <w:tcBorders>
              <w:top w:val="single" w:sz="8" w:space="0" w:color="auto"/>
              <w:left w:val="single" w:sz="8" w:space="0" w:color="auto"/>
              <w:bottom w:val="single" w:sz="8" w:space="0" w:color="auto"/>
              <w:right w:val="single" w:sz="8" w:space="0" w:color="auto"/>
            </w:tcBorders>
          </w:tcPr>
          <w:p w14:paraId="3D7FEF71" w14:textId="3B179728" w:rsidR="00A12386" w:rsidRDefault="001F02A3">
            <w:pPr>
              <w:rPr>
                <w:rFonts w:eastAsia="Calibri"/>
                <w:sz w:val="22"/>
                <w:szCs w:val="22"/>
              </w:rPr>
            </w:pPr>
            <w:r>
              <w:rPr>
                <w:noProof/>
              </w:rPr>
              <w:drawing>
                <wp:inline distT="0" distB="0" distL="0" distR="0" wp14:anchorId="24B344A2" wp14:editId="75F53FA3">
                  <wp:extent cx="1981962" cy="264261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6F346462" w14:textId="77777777" w:rsidR="00A12386" w:rsidRPr="008D2ADB" w:rsidRDefault="00A12386" w:rsidP="000C0760">
      <w:pPr>
        <w:pStyle w:val="Heading4"/>
      </w:pPr>
      <w:r>
        <w:lastRenderedPageBreak/>
        <w:t>Use Case Name: Voice Driven – Daily Digest: View Next Mail Piece</w:t>
      </w:r>
    </w:p>
    <w:p w14:paraId="47FC06F3" w14:textId="54256EE4"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 xml:space="preserve">User </w:t>
      </w:r>
      <w:r w:rsidR="00FB2700">
        <w:rPr>
          <w:sz w:val="22"/>
          <w:szCs w:val="22"/>
        </w:rPr>
        <w:t>navigates ot next mail piece</w:t>
      </w:r>
      <w:r>
        <w:rPr>
          <w:sz w:val="22"/>
          <w:szCs w:val="22"/>
        </w:rPr>
        <w:t>.</w:t>
      </w:r>
    </w:p>
    <w:p w14:paraId="2AA38227"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5DC4DEE5" w14:textId="77777777" w:rsidR="00A12386" w:rsidRDefault="00A12386" w:rsidP="000C0760">
      <w:pPr>
        <w:pStyle w:val="Preconditionlist"/>
        <w:numPr>
          <w:ilvl w:val="0"/>
          <w:numId w:val="110"/>
        </w:numPr>
        <w:jc w:val="both"/>
      </w:pPr>
      <w:r>
        <w:t>User has “Voice Access” (Android)/ “Voice Control” (iOS) enabled.</w:t>
      </w:r>
    </w:p>
    <w:p w14:paraId="64A7D107" w14:textId="77777777" w:rsidR="00A12386" w:rsidRDefault="00A12386" w:rsidP="000C0760">
      <w:pPr>
        <w:pStyle w:val="Preconditionlist"/>
        <w:numPr>
          <w:ilvl w:val="0"/>
          <w:numId w:val="110"/>
        </w:numPr>
        <w:jc w:val="both"/>
      </w:pPr>
      <w:r>
        <w:t>User is logged in.</w:t>
      </w:r>
    </w:p>
    <w:p w14:paraId="150AF195" w14:textId="77777777" w:rsidR="00A12386" w:rsidRDefault="00A12386" w:rsidP="000C0760">
      <w:pPr>
        <w:pStyle w:val="Preconditionlist"/>
        <w:numPr>
          <w:ilvl w:val="0"/>
          <w:numId w:val="110"/>
        </w:numPr>
        <w:jc w:val="both"/>
      </w:pPr>
      <w:r>
        <w:t>“Daily Digest” screen is displayed.</w:t>
      </w:r>
    </w:p>
    <w:p w14:paraId="5FE29427" w14:textId="77777777" w:rsidR="00A12386" w:rsidRDefault="00A12386" w:rsidP="000C0760">
      <w:pPr>
        <w:pStyle w:val="Preconditionlist"/>
        <w:numPr>
          <w:ilvl w:val="0"/>
          <w:numId w:val="110"/>
        </w:numPr>
        <w:jc w:val="both"/>
      </w:pPr>
      <w:r>
        <w:t>Digest has more than one mail piece.</w:t>
      </w:r>
    </w:p>
    <w:p w14:paraId="125A90C2"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“Forward” button.</w:t>
      </w:r>
    </w:p>
    <w:p w14:paraId="37702E3B"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473" w:type="dxa"/>
        <w:tblLook w:val="04A0" w:firstRow="1" w:lastRow="0" w:firstColumn="1" w:lastColumn="0" w:noHBand="0" w:noVBand="1"/>
      </w:tblPr>
      <w:tblGrid>
        <w:gridCol w:w="3078"/>
        <w:gridCol w:w="3058"/>
        <w:gridCol w:w="3337"/>
      </w:tblGrid>
      <w:tr w:rsidR="00556CC8" w:rsidRPr="005E0F95" w14:paraId="77BBFA74" w14:textId="77777777" w:rsidTr="36958FCA">
        <w:trPr>
          <w:tblHeader/>
        </w:trPr>
        <w:tc>
          <w:tcPr>
            <w:tcW w:w="3078" w:type="dxa"/>
            <w:tcBorders>
              <w:top w:val="single" w:sz="8" w:space="0" w:color="auto"/>
              <w:left w:val="single" w:sz="8" w:space="0" w:color="auto"/>
              <w:bottom w:val="single" w:sz="8" w:space="0" w:color="auto"/>
              <w:right w:val="single" w:sz="8" w:space="0" w:color="auto"/>
            </w:tcBorders>
            <w:shd w:val="clear" w:color="auto" w:fill="313897"/>
          </w:tcPr>
          <w:p w14:paraId="65AA5969" w14:textId="77777777" w:rsidR="00A12386" w:rsidRPr="005E0F95" w:rsidRDefault="00A12386" w:rsidP="004F30D7">
            <w:pPr>
              <w:pStyle w:val="TableHeader"/>
            </w:pPr>
            <w:r w:rsidRPr="005E0F95">
              <w:rPr>
                <w:rFonts w:eastAsia="Calibri"/>
              </w:rPr>
              <w:t>Actor</w:t>
            </w:r>
          </w:p>
        </w:tc>
        <w:tc>
          <w:tcPr>
            <w:tcW w:w="3058" w:type="dxa"/>
            <w:tcBorders>
              <w:top w:val="single" w:sz="8" w:space="0" w:color="auto"/>
              <w:left w:val="single" w:sz="8" w:space="0" w:color="auto"/>
              <w:bottom w:val="single" w:sz="8" w:space="0" w:color="auto"/>
              <w:right w:val="single" w:sz="8" w:space="0" w:color="auto"/>
            </w:tcBorders>
            <w:shd w:val="clear" w:color="auto" w:fill="313897"/>
          </w:tcPr>
          <w:p w14:paraId="5334F207"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3135CB10"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3E02289F" w14:textId="77777777" w:rsidTr="36958FCA">
        <w:tc>
          <w:tcPr>
            <w:tcW w:w="3078" w:type="dxa"/>
            <w:tcBorders>
              <w:top w:val="single" w:sz="8" w:space="0" w:color="auto"/>
              <w:left w:val="single" w:sz="8" w:space="0" w:color="auto"/>
              <w:bottom w:val="single" w:sz="8" w:space="0" w:color="auto"/>
              <w:right w:val="single" w:sz="8" w:space="0" w:color="auto"/>
            </w:tcBorders>
          </w:tcPr>
          <w:p w14:paraId="01842596" w14:textId="77777777" w:rsidR="00A12386" w:rsidRPr="007B3A71" w:rsidRDefault="00A12386" w:rsidP="000C0760">
            <w:pPr>
              <w:pStyle w:val="ListParagraph"/>
              <w:numPr>
                <w:ilvl w:val="0"/>
                <w:numId w:val="111"/>
              </w:numPr>
              <w:ind w:left="327"/>
            </w:pPr>
            <w:r>
              <w:t xml:space="preserve">User says “Tap </w:t>
            </w:r>
            <w:r>
              <w:rPr>
                <w:sz w:val="22"/>
                <w:szCs w:val="22"/>
              </w:rPr>
              <w:t>Forward</w:t>
            </w:r>
            <w:r>
              <w:t>”.</w:t>
            </w:r>
          </w:p>
        </w:tc>
        <w:tc>
          <w:tcPr>
            <w:tcW w:w="3058" w:type="dxa"/>
            <w:tcBorders>
              <w:top w:val="single" w:sz="8" w:space="0" w:color="auto"/>
              <w:left w:val="single" w:sz="8" w:space="0" w:color="auto"/>
              <w:bottom w:val="single" w:sz="8" w:space="0" w:color="auto"/>
              <w:right w:val="single" w:sz="8" w:space="0" w:color="auto"/>
            </w:tcBorders>
          </w:tcPr>
          <w:p w14:paraId="45A29F45"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0AC4E141" w14:textId="77777777" w:rsidR="00A12386" w:rsidRDefault="00A12386">
            <w:pPr>
              <w:rPr>
                <w:rFonts w:eastAsia="Calibri"/>
                <w:sz w:val="22"/>
                <w:szCs w:val="22"/>
              </w:rPr>
            </w:pPr>
          </w:p>
        </w:tc>
      </w:tr>
      <w:tr w:rsidR="00556CC8" w:rsidRPr="007B3A71" w14:paraId="3329C68A" w14:textId="77777777" w:rsidTr="36958FCA">
        <w:tc>
          <w:tcPr>
            <w:tcW w:w="3078" w:type="dxa"/>
            <w:tcBorders>
              <w:top w:val="single" w:sz="8" w:space="0" w:color="auto"/>
              <w:left w:val="single" w:sz="8" w:space="0" w:color="auto"/>
              <w:bottom w:val="single" w:sz="8" w:space="0" w:color="auto"/>
              <w:right w:val="single" w:sz="8" w:space="0" w:color="auto"/>
            </w:tcBorders>
          </w:tcPr>
          <w:p w14:paraId="73DD2377" w14:textId="77777777" w:rsidR="00A12386" w:rsidRDefault="00A12386"/>
        </w:tc>
        <w:tc>
          <w:tcPr>
            <w:tcW w:w="3058" w:type="dxa"/>
            <w:tcBorders>
              <w:top w:val="single" w:sz="8" w:space="0" w:color="auto"/>
              <w:left w:val="single" w:sz="8" w:space="0" w:color="auto"/>
              <w:bottom w:val="single" w:sz="8" w:space="0" w:color="auto"/>
              <w:right w:val="single" w:sz="8" w:space="0" w:color="auto"/>
            </w:tcBorders>
          </w:tcPr>
          <w:p w14:paraId="05A685EB" w14:textId="77777777" w:rsidR="00A12386" w:rsidRPr="576B993C" w:rsidRDefault="00A12386" w:rsidP="000C0760">
            <w:pPr>
              <w:pStyle w:val="ListParagraph"/>
              <w:numPr>
                <w:ilvl w:val="0"/>
                <w:numId w:val="111"/>
              </w:numPr>
              <w:ind w:left="360"/>
            </w:pPr>
            <w:r>
              <w:t>Mail piece count is updated</w:t>
            </w:r>
          </w:p>
        </w:tc>
        <w:tc>
          <w:tcPr>
            <w:tcW w:w="3337" w:type="dxa"/>
            <w:tcBorders>
              <w:top w:val="single" w:sz="8" w:space="0" w:color="auto"/>
              <w:left w:val="single" w:sz="8" w:space="0" w:color="auto"/>
              <w:bottom w:val="single" w:sz="8" w:space="0" w:color="auto"/>
              <w:right w:val="single" w:sz="8" w:space="0" w:color="auto"/>
            </w:tcBorders>
          </w:tcPr>
          <w:p w14:paraId="606C3B3F" w14:textId="77777777" w:rsidR="00A12386" w:rsidRDefault="00A12386">
            <w:pPr>
              <w:rPr>
                <w:rFonts w:eastAsia="Calibri"/>
                <w:sz w:val="22"/>
                <w:szCs w:val="22"/>
              </w:rPr>
            </w:pPr>
          </w:p>
        </w:tc>
      </w:tr>
      <w:tr w:rsidR="00556CC8" w:rsidRPr="007B3A71" w14:paraId="20CEA1A6" w14:textId="77777777" w:rsidTr="36958FCA">
        <w:tc>
          <w:tcPr>
            <w:tcW w:w="3078" w:type="dxa"/>
            <w:tcBorders>
              <w:top w:val="single" w:sz="8" w:space="0" w:color="auto"/>
              <w:left w:val="single" w:sz="8" w:space="0" w:color="auto"/>
              <w:bottom w:val="single" w:sz="8" w:space="0" w:color="auto"/>
              <w:right w:val="single" w:sz="8" w:space="0" w:color="auto"/>
            </w:tcBorders>
          </w:tcPr>
          <w:p w14:paraId="64B27020" w14:textId="77777777" w:rsidR="00A12386" w:rsidRDefault="00A12386"/>
        </w:tc>
        <w:tc>
          <w:tcPr>
            <w:tcW w:w="3058" w:type="dxa"/>
            <w:tcBorders>
              <w:top w:val="single" w:sz="8" w:space="0" w:color="auto"/>
              <w:left w:val="single" w:sz="8" w:space="0" w:color="auto"/>
              <w:bottom w:val="single" w:sz="8" w:space="0" w:color="auto"/>
              <w:right w:val="single" w:sz="8" w:space="0" w:color="auto"/>
            </w:tcBorders>
          </w:tcPr>
          <w:p w14:paraId="2C846D38" w14:textId="77777777" w:rsidR="00A12386" w:rsidRPr="007B3A71" w:rsidRDefault="00A12386" w:rsidP="000C0760">
            <w:pPr>
              <w:pStyle w:val="ListParagraph"/>
              <w:numPr>
                <w:ilvl w:val="0"/>
                <w:numId w:val="111"/>
              </w:numPr>
              <w:ind w:left="360"/>
              <w:rPr>
                <w:rFonts w:eastAsia="Calibri"/>
                <w:sz w:val="22"/>
                <w:szCs w:val="22"/>
              </w:rPr>
            </w:pPr>
            <w:r w:rsidRPr="576B993C">
              <w:t xml:space="preserve">System </w:t>
            </w:r>
            <w:r>
              <w:t>displays next mail piece on the “Mail”(Daily Digest) screen</w:t>
            </w:r>
            <w:r w:rsidRPr="576B993C">
              <w:t>.</w:t>
            </w:r>
          </w:p>
        </w:tc>
        <w:tc>
          <w:tcPr>
            <w:tcW w:w="3337" w:type="dxa"/>
            <w:tcBorders>
              <w:top w:val="single" w:sz="8" w:space="0" w:color="auto"/>
              <w:left w:val="single" w:sz="8" w:space="0" w:color="auto"/>
              <w:bottom w:val="single" w:sz="8" w:space="0" w:color="auto"/>
              <w:right w:val="single" w:sz="8" w:space="0" w:color="auto"/>
            </w:tcBorders>
          </w:tcPr>
          <w:p w14:paraId="6F5EBEE7" w14:textId="098BA91C" w:rsidR="00A12386" w:rsidRDefault="001F1EFF">
            <w:pPr>
              <w:rPr>
                <w:rFonts w:eastAsia="Calibri"/>
                <w:sz w:val="22"/>
                <w:szCs w:val="22"/>
              </w:rPr>
            </w:pPr>
            <w:r>
              <w:rPr>
                <w:noProof/>
              </w:rPr>
              <w:drawing>
                <wp:inline distT="0" distB="0" distL="0" distR="0" wp14:anchorId="02B980D8" wp14:editId="0A4A5752">
                  <wp:extent cx="1981962" cy="26426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321C2F5A" w14:textId="2AE0A62E" w:rsidR="00A12386" w:rsidRPr="008D2ADB" w:rsidRDefault="00A12386" w:rsidP="000C0760">
      <w:pPr>
        <w:pStyle w:val="Heading4"/>
      </w:pPr>
      <w:r>
        <w:t xml:space="preserve">Use Case Name: Voice Driven – Daily Digest: View </w:t>
      </w:r>
      <w:r w:rsidR="00FB2700">
        <w:t>Previous</w:t>
      </w:r>
      <w:r>
        <w:t xml:space="preserve"> Mail Piece</w:t>
      </w:r>
    </w:p>
    <w:p w14:paraId="7E51658F" w14:textId="6878D0F3"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 xml:space="preserve">User </w:t>
      </w:r>
      <w:r w:rsidR="00FB2700">
        <w:rPr>
          <w:sz w:val="22"/>
          <w:szCs w:val="22"/>
        </w:rPr>
        <w:t>navigate to the previous mail piece</w:t>
      </w:r>
      <w:r>
        <w:rPr>
          <w:sz w:val="22"/>
          <w:szCs w:val="22"/>
        </w:rPr>
        <w:t>.</w:t>
      </w:r>
    </w:p>
    <w:p w14:paraId="13B2254C"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344DA250" w14:textId="77777777" w:rsidR="00A12386" w:rsidRDefault="00A12386" w:rsidP="000C0760">
      <w:pPr>
        <w:pStyle w:val="Preconditionlist"/>
        <w:numPr>
          <w:ilvl w:val="0"/>
          <w:numId w:val="112"/>
        </w:numPr>
        <w:jc w:val="both"/>
      </w:pPr>
      <w:r>
        <w:t>User has “Voice Access” (Android)/ “Voice Control” (iOS) enabled.</w:t>
      </w:r>
    </w:p>
    <w:p w14:paraId="21589867" w14:textId="77777777" w:rsidR="00A12386" w:rsidRDefault="00A12386" w:rsidP="000C0760">
      <w:pPr>
        <w:pStyle w:val="Preconditionlist"/>
        <w:numPr>
          <w:ilvl w:val="0"/>
          <w:numId w:val="112"/>
        </w:numPr>
        <w:jc w:val="both"/>
      </w:pPr>
      <w:r>
        <w:t>User is logged in.</w:t>
      </w:r>
    </w:p>
    <w:p w14:paraId="5EDB69E1" w14:textId="77777777" w:rsidR="00A12386" w:rsidRDefault="00A12386" w:rsidP="000C0760">
      <w:pPr>
        <w:pStyle w:val="Preconditionlist"/>
        <w:numPr>
          <w:ilvl w:val="0"/>
          <w:numId w:val="112"/>
        </w:numPr>
        <w:jc w:val="both"/>
      </w:pPr>
      <w:r>
        <w:t>Digest has more than one mail piece.</w:t>
      </w:r>
    </w:p>
    <w:p w14:paraId="2279BB00" w14:textId="77777777" w:rsidR="00A12386" w:rsidRDefault="00A12386" w:rsidP="000C0760">
      <w:pPr>
        <w:pStyle w:val="Preconditionlist"/>
        <w:numPr>
          <w:ilvl w:val="0"/>
          <w:numId w:val="112"/>
        </w:numPr>
        <w:jc w:val="both"/>
      </w:pPr>
      <w:r>
        <w:t>“Daily Digest” screen is displays not the first one mail piece.</w:t>
      </w:r>
    </w:p>
    <w:p w14:paraId="3307B5CF"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“Backward” button.</w:t>
      </w:r>
    </w:p>
    <w:p w14:paraId="49D692A0"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074"/>
        <w:gridCol w:w="2974"/>
        <w:gridCol w:w="3337"/>
      </w:tblGrid>
      <w:tr w:rsidR="00556CC8" w:rsidRPr="005E0F95" w14:paraId="16BA65D1" w14:textId="77777777" w:rsidTr="36958FCA">
        <w:trPr>
          <w:tblHeader/>
        </w:trPr>
        <w:tc>
          <w:tcPr>
            <w:tcW w:w="3074" w:type="dxa"/>
            <w:tcBorders>
              <w:top w:val="single" w:sz="8" w:space="0" w:color="auto"/>
              <w:left w:val="single" w:sz="8" w:space="0" w:color="auto"/>
              <w:bottom w:val="single" w:sz="8" w:space="0" w:color="auto"/>
              <w:right w:val="single" w:sz="8" w:space="0" w:color="auto"/>
            </w:tcBorders>
            <w:shd w:val="clear" w:color="auto" w:fill="313897"/>
          </w:tcPr>
          <w:p w14:paraId="47C3E874" w14:textId="77777777" w:rsidR="00A12386" w:rsidRPr="005E0F95" w:rsidRDefault="00A12386" w:rsidP="004F30D7">
            <w:pPr>
              <w:pStyle w:val="TableHeader"/>
            </w:pPr>
            <w:r w:rsidRPr="005E0F95">
              <w:rPr>
                <w:rFonts w:eastAsia="Calibri"/>
              </w:rPr>
              <w:t>Actor</w:t>
            </w:r>
          </w:p>
        </w:tc>
        <w:tc>
          <w:tcPr>
            <w:tcW w:w="2974" w:type="dxa"/>
            <w:tcBorders>
              <w:top w:val="single" w:sz="8" w:space="0" w:color="auto"/>
              <w:left w:val="single" w:sz="8" w:space="0" w:color="auto"/>
              <w:bottom w:val="single" w:sz="8" w:space="0" w:color="auto"/>
              <w:right w:val="single" w:sz="8" w:space="0" w:color="auto"/>
            </w:tcBorders>
            <w:shd w:val="clear" w:color="auto" w:fill="313897"/>
          </w:tcPr>
          <w:p w14:paraId="41B98C4C"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06481781"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45932CE7" w14:textId="77777777" w:rsidTr="36958FCA">
        <w:tc>
          <w:tcPr>
            <w:tcW w:w="3074" w:type="dxa"/>
            <w:tcBorders>
              <w:top w:val="single" w:sz="8" w:space="0" w:color="auto"/>
              <w:left w:val="single" w:sz="8" w:space="0" w:color="auto"/>
              <w:bottom w:val="single" w:sz="8" w:space="0" w:color="auto"/>
              <w:right w:val="single" w:sz="8" w:space="0" w:color="auto"/>
            </w:tcBorders>
          </w:tcPr>
          <w:p w14:paraId="07E0AE03" w14:textId="77777777" w:rsidR="00A12386" w:rsidRPr="007B3A71" w:rsidRDefault="00A12386" w:rsidP="000C0760">
            <w:pPr>
              <w:pStyle w:val="ListParagraph"/>
              <w:numPr>
                <w:ilvl w:val="0"/>
                <w:numId w:val="113"/>
              </w:numPr>
              <w:ind w:left="327"/>
            </w:pPr>
            <w:r>
              <w:t xml:space="preserve">User says “Tap </w:t>
            </w:r>
            <w:r>
              <w:rPr>
                <w:sz w:val="22"/>
                <w:szCs w:val="22"/>
              </w:rPr>
              <w:t>Backward</w:t>
            </w:r>
            <w:r>
              <w:t>”.</w:t>
            </w:r>
          </w:p>
        </w:tc>
        <w:tc>
          <w:tcPr>
            <w:tcW w:w="2974" w:type="dxa"/>
            <w:tcBorders>
              <w:top w:val="single" w:sz="8" w:space="0" w:color="auto"/>
              <w:left w:val="single" w:sz="8" w:space="0" w:color="auto"/>
              <w:bottom w:val="single" w:sz="8" w:space="0" w:color="auto"/>
              <w:right w:val="single" w:sz="8" w:space="0" w:color="auto"/>
            </w:tcBorders>
          </w:tcPr>
          <w:p w14:paraId="51806D93"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46F87AFE" w14:textId="77777777" w:rsidR="00A12386" w:rsidRDefault="00A12386">
            <w:pPr>
              <w:rPr>
                <w:rFonts w:eastAsia="Calibri"/>
                <w:sz w:val="22"/>
                <w:szCs w:val="22"/>
              </w:rPr>
            </w:pPr>
          </w:p>
        </w:tc>
      </w:tr>
      <w:tr w:rsidR="00556CC8" w:rsidRPr="007B3A71" w14:paraId="334D4578" w14:textId="77777777" w:rsidTr="36958FCA">
        <w:tc>
          <w:tcPr>
            <w:tcW w:w="3074" w:type="dxa"/>
            <w:tcBorders>
              <w:top w:val="single" w:sz="8" w:space="0" w:color="auto"/>
              <w:left w:val="single" w:sz="8" w:space="0" w:color="auto"/>
              <w:bottom w:val="single" w:sz="8" w:space="0" w:color="auto"/>
              <w:right w:val="single" w:sz="8" w:space="0" w:color="auto"/>
            </w:tcBorders>
          </w:tcPr>
          <w:p w14:paraId="3A2E7076" w14:textId="77777777" w:rsidR="00A12386" w:rsidRDefault="00A12386"/>
        </w:tc>
        <w:tc>
          <w:tcPr>
            <w:tcW w:w="2974" w:type="dxa"/>
            <w:tcBorders>
              <w:top w:val="single" w:sz="8" w:space="0" w:color="auto"/>
              <w:left w:val="single" w:sz="8" w:space="0" w:color="auto"/>
              <w:bottom w:val="single" w:sz="8" w:space="0" w:color="auto"/>
              <w:right w:val="single" w:sz="8" w:space="0" w:color="auto"/>
            </w:tcBorders>
          </w:tcPr>
          <w:p w14:paraId="229D30D7" w14:textId="77777777" w:rsidR="00A12386" w:rsidRPr="576B993C" w:rsidRDefault="00A12386" w:rsidP="000C0760">
            <w:pPr>
              <w:pStyle w:val="ListParagraph"/>
              <w:numPr>
                <w:ilvl w:val="0"/>
                <w:numId w:val="113"/>
              </w:numPr>
              <w:ind w:left="360"/>
            </w:pPr>
            <w:r>
              <w:t>Mail piece count is updated</w:t>
            </w:r>
          </w:p>
        </w:tc>
        <w:tc>
          <w:tcPr>
            <w:tcW w:w="3337" w:type="dxa"/>
            <w:tcBorders>
              <w:top w:val="single" w:sz="8" w:space="0" w:color="auto"/>
              <w:left w:val="single" w:sz="8" w:space="0" w:color="auto"/>
              <w:bottom w:val="single" w:sz="8" w:space="0" w:color="auto"/>
              <w:right w:val="single" w:sz="8" w:space="0" w:color="auto"/>
            </w:tcBorders>
          </w:tcPr>
          <w:p w14:paraId="03677702" w14:textId="77777777" w:rsidR="00A12386" w:rsidRDefault="00A12386">
            <w:pPr>
              <w:rPr>
                <w:rFonts w:eastAsia="Calibri"/>
                <w:sz w:val="22"/>
                <w:szCs w:val="22"/>
              </w:rPr>
            </w:pPr>
          </w:p>
        </w:tc>
      </w:tr>
      <w:tr w:rsidR="00556CC8" w:rsidRPr="007B3A71" w14:paraId="01C6D1B5" w14:textId="77777777" w:rsidTr="00CB2AB3">
        <w:tc>
          <w:tcPr>
            <w:tcW w:w="3074" w:type="dxa"/>
            <w:tcBorders>
              <w:top w:val="single" w:sz="8" w:space="0" w:color="auto"/>
              <w:left w:val="single" w:sz="8" w:space="0" w:color="auto"/>
              <w:bottom w:val="single" w:sz="8" w:space="0" w:color="auto"/>
              <w:right w:val="single" w:sz="8" w:space="0" w:color="auto"/>
            </w:tcBorders>
          </w:tcPr>
          <w:p w14:paraId="366ED9D9" w14:textId="77777777" w:rsidR="00A12386" w:rsidRDefault="00A12386"/>
        </w:tc>
        <w:tc>
          <w:tcPr>
            <w:tcW w:w="2974" w:type="dxa"/>
            <w:tcBorders>
              <w:top w:val="single" w:sz="8" w:space="0" w:color="auto"/>
              <w:left w:val="single" w:sz="8" w:space="0" w:color="auto"/>
              <w:bottom w:val="single" w:sz="8" w:space="0" w:color="auto"/>
              <w:right w:val="single" w:sz="8" w:space="0" w:color="auto"/>
            </w:tcBorders>
          </w:tcPr>
          <w:p w14:paraId="55A817B9" w14:textId="77777777" w:rsidR="00A12386" w:rsidRPr="007B3A71" w:rsidRDefault="00A12386" w:rsidP="000C0760">
            <w:pPr>
              <w:pStyle w:val="ListParagraph"/>
              <w:numPr>
                <w:ilvl w:val="0"/>
                <w:numId w:val="113"/>
              </w:numPr>
              <w:ind w:left="360"/>
              <w:rPr>
                <w:rFonts w:eastAsia="Calibri"/>
                <w:sz w:val="22"/>
                <w:szCs w:val="22"/>
              </w:rPr>
            </w:pPr>
            <w:r w:rsidRPr="576B993C">
              <w:t xml:space="preserve">System </w:t>
            </w:r>
            <w:r>
              <w:t>displays previous mail piece on the “Mail”(Daily Digest) screen</w:t>
            </w:r>
            <w:r w:rsidRPr="576B993C">
              <w:t>.</w:t>
            </w:r>
          </w:p>
        </w:tc>
        <w:tc>
          <w:tcPr>
            <w:tcW w:w="3337" w:type="dxa"/>
            <w:tcBorders>
              <w:top w:val="single" w:sz="8" w:space="0" w:color="auto"/>
              <w:left w:val="single" w:sz="8" w:space="0" w:color="auto"/>
              <w:bottom w:val="single" w:sz="8" w:space="0" w:color="auto"/>
              <w:right w:val="single" w:sz="8" w:space="0" w:color="auto"/>
            </w:tcBorders>
          </w:tcPr>
          <w:p w14:paraId="2CA2EF65" w14:textId="1432F5C9" w:rsidR="00A12386" w:rsidRDefault="00153ACA">
            <w:pPr>
              <w:rPr>
                <w:rFonts w:eastAsia="Calibri"/>
                <w:sz w:val="22"/>
                <w:szCs w:val="22"/>
              </w:rPr>
            </w:pPr>
            <w:r>
              <w:rPr>
                <w:noProof/>
              </w:rPr>
              <w:drawing>
                <wp:inline distT="0" distB="0" distL="0" distR="0" wp14:anchorId="267E2147" wp14:editId="2CD58DFF">
                  <wp:extent cx="1981962" cy="2642616"/>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4367C254" w14:textId="77777777" w:rsidR="00A12386" w:rsidRPr="008D2ADB" w:rsidRDefault="00A12386" w:rsidP="000C0760">
      <w:pPr>
        <w:pStyle w:val="Heading4"/>
      </w:pPr>
      <w:r>
        <w:t>Use Case Name: Voice Driven – Open Upload Mail</w:t>
      </w:r>
    </w:p>
    <w:p w14:paraId="7E96E57C"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views “Upload Mail” (System Photo Gallery) screen.</w:t>
      </w:r>
    </w:p>
    <w:p w14:paraId="7DEEB623"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49CE52BA" w14:textId="77777777" w:rsidR="00A12386" w:rsidRDefault="00A12386" w:rsidP="000C0760">
      <w:pPr>
        <w:pStyle w:val="Preconditionlist"/>
        <w:numPr>
          <w:ilvl w:val="0"/>
          <w:numId w:val="121"/>
        </w:numPr>
        <w:jc w:val="both"/>
      </w:pPr>
      <w:r>
        <w:t>User has “Voice Access” (Android)/ “Voice Control” (iOS) enabled.</w:t>
      </w:r>
    </w:p>
    <w:p w14:paraId="0B4886B6" w14:textId="77777777" w:rsidR="00A12386" w:rsidRDefault="00A12386" w:rsidP="000C0760">
      <w:pPr>
        <w:pStyle w:val="Preconditionlist"/>
        <w:numPr>
          <w:ilvl w:val="0"/>
          <w:numId w:val="121"/>
        </w:numPr>
        <w:jc w:val="both"/>
      </w:pPr>
      <w:r>
        <w:t>User is logged in.</w:t>
      </w:r>
    </w:p>
    <w:p w14:paraId="78649F1F" w14:textId="77777777" w:rsidR="00A12386" w:rsidRDefault="00A12386" w:rsidP="000C0760">
      <w:pPr>
        <w:pStyle w:val="Preconditionlist"/>
        <w:numPr>
          <w:ilvl w:val="0"/>
          <w:numId w:val="121"/>
        </w:numPr>
        <w:jc w:val="both"/>
      </w:pPr>
      <w:r>
        <w:t>“Main Menu” screen is displayed.</w:t>
      </w:r>
    </w:p>
    <w:p w14:paraId="47397281"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“Upload Mail” button.</w:t>
      </w:r>
    </w:p>
    <w:p w14:paraId="01EA9DA7"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152"/>
        <w:gridCol w:w="2896"/>
        <w:gridCol w:w="3337"/>
      </w:tblGrid>
      <w:tr w:rsidR="00556CC8" w:rsidRPr="005E0F95" w14:paraId="1DB5644E" w14:textId="77777777" w:rsidTr="00556CC8">
        <w:trPr>
          <w:tblHeader/>
        </w:trPr>
        <w:tc>
          <w:tcPr>
            <w:tcW w:w="3152" w:type="dxa"/>
            <w:tcBorders>
              <w:top w:val="single" w:sz="8" w:space="0" w:color="auto"/>
              <w:left w:val="single" w:sz="8" w:space="0" w:color="auto"/>
              <w:bottom w:val="single" w:sz="8" w:space="0" w:color="auto"/>
              <w:right w:val="single" w:sz="8" w:space="0" w:color="auto"/>
            </w:tcBorders>
            <w:shd w:val="clear" w:color="auto" w:fill="313897"/>
          </w:tcPr>
          <w:p w14:paraId="20AEBA87" w14:textId="77777777" w:rsidR="00A12386" w:rsidRPr="005E0F95" w:rsidRDefault="00A12386" w:rsidP="004F30D7">
            <w:pPr>
              <w:pStyle w:val="TableHeader"/>
            </w:pPr>
            <w:r w:rsidRPr="005E0F95">
              <w:rPr>
                <w:rFonts w:eastAsia="Calibri"/>
              </w:rPr>
              <w:t>Actor</w:t>
            </w:r>
          </w:p>
        </w:tc>
        <w:tc>
          <w:tcPr>
            <w:tcW w:w="2896" w:type="dxa"/>
            <w:tcBorders>
              <w:top w:val="single" w:sz="8" w:space="0" w:color="auto"/>
              <w:left w:val="single" w:sz="8" w:space="0" w:color="auto"/>
              <w:bottom w:val="single" w:sz="8" w:space="0" w:color="auto"/>
              <w:right w:val="single" w:sz="8" w:space="0" w:color="auto"/>
            </w:tcBorders>
            <w:shd w:val="clear" w:color="auto" w:fill="313897"/>
          </w:tcPr>
          <w:p w14:paraId="6A36A2FC"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4D179B80"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109628A4" w14:textId="77777777" w:rsidTr="00CB2AB3">
        <w:tc>
          <w:tcPr>
            <w:tcW w:w="3152" w:type="dxa"/>
            <w:tcBorders>
              <w:top w:val="single" w:sz="8" w:space="0" w:color="auto"/>
              <w:left w:val="single" w:sz="8" w:space="0" w:color="auto"/>
              <w:bottom w:val="single" w:sz="8" w:space="0" w:color="auto"/>
              <w:right w:val="single" w:sz="8" w:space="0" w:color="auto"/>
            </w:tcBorders>
          </w:tcPr>
          <w:p w14:paraId="52D5BFE7" w14:textId="77777777" w:rsidR="00A12386" w:rsidRPr="007B3A71" w:rsidRDefault="00A12386" w:rsidP="000C0760">
            <w:pPr>
              <w:pStyle w:val="ListParagraph"/>
              <w:numPr>
                <w:ilvl w:val="0"/>
                <w:numId w:val="122"/>
              </w:numPr>
            </w:pPr>
            <w:r>
              <w:t xml:space="preserve">User says “Tap </w:t>
            </w:r>
            <w:r>
              <w:rPr>
                <w:sz w:val="22"/>
                <w:szCs w:val="22"/>
              </w:rPr>
              <w:t>Upload Mail</w:t>
            </w:r>
            <w:r>
              <w:t>”.</w:t>
            </w:r>
          </w:p>
        </w:tc>
        <w:tc>
          <w:tcPr>
            <w:tcW w:w="2896" w:type="dxa"/>
            <w:tcBorders>
              <w:top w:val="single" w:sz="8" w:space="0" w:color="auto"/>
              <w:left w:val="single" w:sz="8" w:space="0" w:color="auto"/>
              <w:bottom w:val="single" w:sz="8" w:space="0" w:color="auto"/>
              <w:right w:val="single" w:sz="8" w:space="0" w:color="auto"/>
            </w:tcBorders>
          </w:tcPr>
          <w:p w14:paraId="6D2FEA44"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623B1B60" w14:textId="77777777" w:rsidR="00A12386" w:rsidRDefault="00A12386">
            <w:pPr>
              <w:rPr>
                <w:rFonts w:eastAsia="Calibri"/>
                <w:sz w:val="22"/>
                <w:szCs w:val="22"/>
              </w:rPr>
            </w:pPr>
          </w:p>
        </w:tc>
      </w:tr>
      <w:tr w:rsidR="00556CC8" w:rsidRPr="007B3A71" w14:paraId="02721C68" w14:textId="77777777" w:rsidTr="00CB2AB3">
        <w:tc>
          <w:tcPr>
            <w:tcW w:w="3152" w:type="dxa"/>
            <w:tcBorders>
              <w:top w:val="single" w:sz="8" w:space="0" w:color="auto"/>
              <w:left w:val="single" w:sz="8" w:space="0" w:color="auto"/>
              <w:bottom w:val="single" w:sz="8" w:space="0" w:color="auto"/>
              <w:right w:val="single" w:sz="8" w:space="0" w:color="auto"/>
            </w:tcBorders>
          </w:tcPr>
          <w:p w14:paraId="6BA1CB3B" w14:textId="77777777" w:rsidR="00A12386" w:rsidRDefault="00A12386"/>
        </w:tc>
        <w:tc>
          <w:tcPr>
            <w:tcW w:w="2896" w:type="dxa"/>
            <w:tcBorders>
              <w:top w:val="single" w:sz="8" w:space="0" w:color="auto"/>
              <w:left w:val="single" w:sz="8" w:space="0" w:color="auto"/>
              <w:bottom w:val="single" w:sz="8" w:space="0" w:color="auto"/>
              <w:right w:val="single" w:sz="8" w:space="0" w:color="auto"/>
            </w:tcBorders>
          </w:tcPr>
          <w:p w14:paraId="38FE845B" w14:textId="77777777" w:rsidR="00A12386" w:rsidRPr="007B3A71" w:rsidRDefault="00A12386" w:rsidP="000C0760">
            <w:pPr>
              <w:pStyle w:val="ListParagraph"/>
              <w:numPr>
                <w:ilvl w:val="0"/>
                <w:numId w:val="122"/>
              </w:numPr>
              <w:ind w:left="360"/>
              <w:rPr>
                <w:rFonts w:eastAsia="Calibri"/>
                <w:sz w:val="22"/>
                <w:szCs w:val="22"/>
              </w:rPr>
            </w:pPr>
            <w:r w:rsidRPr="576B993C">
              <w:t xml:space="preserve">System </w:t>
            </w:r>
            <w:r>
              <w:t xml:space="preserve">displays </w:t>
            </w:r>
            <w:r>
              <w:rPr>
                <w:sz w:val="22"/>
                <w:szCs w:val="22"/>
              </w:rPr>
              <w:t xml:space="preserve">“Upload Mail” (System Photo Gallery) </w:t>
            </w:r>
            <w:r>
              <w:t>screen</w:t>
            </w:r>
            <w:r w:rsidRPr="576B993C">
              <w:t>.</w:t>
            </w:r>
          </w:p>
        </w:tc>
        <w:tc>
          <w:tcPr>
            <w:tcW w:w="3337" w:type="dxa"/>
            <w:tcBorders>
              <w:top w:val="single" w:sz="8" w:space="0" w:color="auto"/>
              <w:left w:val="single" w:sz="8" w:space="0" w:color="auto"/>
              <w:bottom w:val="single" w:sz="8" w:space="0" w:color="auto"/>
              <w:right w:val="single" w:sz="8" w:space="0" w:color="auto"/>
            </w:tcBorders>
          </w:tcPr>
          <w:p w14:paraId="17285C85" w14:textId="020BDE97" w:rsidR="00A12386" w:rsidRDefault="000307CB">
            <w:pPr>
              <w:rPr>
                <w:rFonts w:eastAsia="Calibri"/>
                <w:sz w:val="22"/>
                <w:szCs w:val="22"/>
              </w:rPr>
            </w:pPr>
            <w:r>
              <w:rPr>
                <w:noProof/>
              </w:rPr>
              <w:drawing>
                <wp:inline distT="0" distB="0" distL="0" distR="0" wp14:anchorId="06E0507D" wp14:editId="6FF6513F">
                  <wp:extent cx="1981962" cy="264261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6EB87D32" w14:textId="77777777" w:rsidR="00A12386" w:rsidRPr="008D2ADB" w:rsidRDefault="00A12386" w:rsidP="000C0760">
      <w:pPr>
        <w:pStyle w:val="Heading4"/>
      </w:pPr>
      <w:r>
        <w:lastRenderedPageBreak/>
        <w:t>Use Case Name: Voice Driven – Open Scan Mail</w:t>
      </w:r>
    </w:p>
    <w:p w14:paraId="36A7E8F1"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views “Scan Mail” (System Camera) screen.</w:t>
      </w:r>
    </w:p>
    <w:p w14:paraId="62A0472E"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39D7A38D" w14:textId="77777777" w:rsidR="00A12386" w:rsidRDefault="00A12386" w:rsidP="000C0760">
      <w:pPr>
        <w:pStyle w:val="Preconditionlist"/>
        <w:numPr>
          <w:ilvl w:val="0"/>
          <w:numId w:val="123"/>
        </w:numPr>
        <w:jc w:val="both"/>
      </w:pPr>
      <w:r>
        <w:t>User has “Voice Access” (Android)/ “Voice Control” (iOS) enabled.</w:t>
      </w:r>
    </w:p>
    <w:p w14:paraId="20AA2B05" w14:textId="77777777" w:rsidR="00A12386" w:rsidRDefault="00A12386" w:rsidP="000C0760">
      <w:pPr>
        <w:pStyle w:val="Preconditionlist"/>
        <w:numPr>
          <w:ilvl w:val="0"/>
          <w:numId w:val="123"/>
        </w:numPr>
        <w:jc w:val="both"/>
      </w:pPr>
      <w:r>
        <w:t>User is logged in.</w:t>
      </w:r>
    </w:p>
    <w:p w14:paraId="3B412DA4"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“Scan Mail” button on the “Main Menu” Screen or in the bottom bar.</w:t>
      </w:r>
    </w:p>
    <w:p w14:paraId="4E80C9B7"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078"/>
        <w:gridCol w:w="2970"/>
        <w:gridCol w:w="3337"/>
      </w:tblGrid>
      <w:tr w:rsidR="00556CC8" w:rsidRPr="005E0F95" w14:paraId="35D05D4A" w14:textId="77777777" w:rsidTr="36958FCA">
        <w:trPr>
          <w:tblHeader/>
        </w:trPr>
        <w:tc>
          <w:tcPr>
            <w:tcW w:w="3078" w:type="dxa"/>
            <w:tcBorders>
              <w:top w:val="single" w:sz="8" w:space="0" w:color="auto"/>
              <w:left w:val="single" w:sz="8" w:space="0" w:color="auto"/>
              <w:bottom w:val="single" w:sz="8" w:space="0" w:color="auto"/>
              <w:right w:val="single" w:sz="8" w:space="0" w:color="auto"/>
            </w:tcBorders>
            <w:shd w:val="clear" w:color="auto" w:fill="313897"/>
          </w:tcPr>
          <w:p w14:paraId="3DC742DA" w14:textId="77777777" w:rsidR="00A12386" w:rsidRPr="005E0F95" w:rsidRDefault="00A12386" w:rsidP="004F30D7">
            <w:pPr>
              <w:pStyle w:val="TableHeader"/>
            </w:pPr>
            <w:r w:rsidRPr="005E0F95">
              <w:rPr>
                <w:rFonts w:eastAsia="Calibri"/>
              </w:rPr>
              <w:t>Actor</w:t>
            </w:r>
          </w:p>
        </w:tc>
        <w:tc>
          <w:tcPr>
            <w:tcW w:w="2970" w:type="dxa"/>
            <w:tcBorders>
              <w:top w:val="single" w:sz="8" w:space="0" w:color="auto"/>
              <w:left w:val="single" w:sz="8" w:space="0" w:color="auto"/>
              <w:bottom w:val="single" w:sz="8" w:space="0" w:color="auto"/>
              <w:right w:val="single" w:sz="8" w:space="0" w:color="auto"/>
            </w:tcBorders>
            <w:shd w:val="clear" w:color="auto" w:fill="313897"/>
          </w:tcPr>
          <w:p w14:paraId="205C8914"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19037C9D"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149C54D3" w14:textId="77777777" w:rsidTr="36958FCA">
        <w:tc>
          <w:tcPr>
            <w:tcW w:w="3078" w:type="dxa"/>
            <w:tcBorders>
              <w:top w:val="single" w:sz="8" w:space="0" w:color="auto"/>
              <w:left w:val="single" w:sz="8" w:space="0" w:color="auto"/>
              <w:bottom w:val="single" w:sz="8" w:space="0" w:color="auto"/>
              <w:right w:val="single" w:sz="8" w:space="0" w:color="auto"/>
            </w:tcBorders>
          </w:tcPr>
          <w:p w14:paraId="1597B9F3" w14:textId="77777777" w:rsidR="00A12386" w:rsidRPr="007B3A71" w:rsidRDefault="00A12386" w:rsidP="000C0760">
            <w:pPr>
              <w:pStyle w:val="ListParagraph"/>
              <w:numPr>
                <w:ilvl w:val="0"/>
                <w:numId w:val="124"/>
              </w:numPr>
              <w:ind w:left="327"/>
            </w:pPr>
            <w:r>
              <w:t xml:space="preserve">User says “Tap </w:t>
            </w:r>
            <w:r>
              <w:rPr>
                <w:sz w:val="22"/>
                <w:szCs w:val="22"/>
              </w:rPr>
              <w:t>Scan Mail</w:t>
            </w:r>
            <w:r>
              <w:t>”.</w:t>
            </w:r>
          </w:p>
        </w:tc>
        <w:tc>
          <w:tcPr>
            <w:tcW w:w="2970" w:type="dxa"/>
            <w:tcBorders>
              <w:top w:val="single" w:sz="8" w:space="0" w:color="auto"/>
              <w:left w:val="single" w:sz="8" w:space="0" w:color="auto"/>
              <w:bottom w:val="single" w:sz="8" w:space="0" w:color="auto"/>
              <w:right w:val="single" w:sz="8" w:space="0" w:color="auto"/>
            </w:tcBorders>
          </w:tcPr>
          <w:p w14:paraId="78C55F7D"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46ED31CD" w14:textId="77777777" w:rsidR="00A12386" w:rsidRDefault="00A12386">
            <w:pPr>
              <w:rPr>
                <w:rFonts w:eastAsia="Calibri"/>
                <w:sz w:val="22"/>
                <w:szCs w:val="22"/>
              </w:rPr>
            </w:pPr>
          </w:p>
        </w:tc>
      </w:tr>
      <w:tr w:rsidR="00556CC8" w:rsidRPr="007B3A71" w14:paraId="5061875A" w14:textId="77777777" w:rsidTr="36958FCA">
        <w:tc>
          <w:tcPr>
            <w:tcW w:w="3078" w:type="dxa"/>
            <w:tcBorders>
              <w:top w:val="single" w:sz="8" w:space="0" w:color="auto"/>
              <w:left w:val="single" w:sz="8" w:space="0" w:color="auto"/>
              <w:bottom w:val="single" w:sz="8" w:space="0" w:color="auto"/>
              <w:right w:val="single" w:sz="8" w:space="0" w:color="auto"/>
            </w:tcBorders>
          </w:tcPr>
          <w:p w14:paraId="4C6EE3D7" w14:textId="77777777" w:rsidR="00A12386" w:rsidRDefault="00A12386"/>
        </w:tc>
        <w:tc>
          <w:tcPr>
            <w:tcW w:w="2970" w:type="dxa"/>
            <w:tcBorders>
              <w:top w:val="single" w:sz="8" w:space="0" w:color="auto"/>
              <w:left w:val="single" w:sz="8" w:space="0" w:color="auto"/>
              <w:bottom w:val="single" w:sz="8" w:space="0" w:color="auto"/>
              <w:right w:val="single" w:sz="8" w:space="0" w:color="auto"/>
            </w:tcBorders>
          </w:tcPr>
          <w:p w14:paraId="552789FE" w14:textId="77777777" w:rsidR="00A12386" w:rsidRPr="007B3A71" w:rsidRDefault="00A12386" w:rsidP="000C0760">
            <w:pPr>
              <w:pStyle w:val="ListParagraph"/>
              <w:numPr>
                <w:ilvl w:val="0"/>
                <w:numId w:val="124"/>
              </w:numPr>
              <w:ind w:left="360"/>
              <w:rPr>
                <w:rFonts w:eastAsia="Calibri"/>
                <w:sz w:val="22"/>
                <w:szCs w:val="22"/>
              </w:rPr>
            </w:pPr>
            <w:r w:rsidRPr="576B993C">
              <w:t xml:space="preserve">System </w:t>
            </w:r>
            <w:r>
              <w:t xml:space="preserve">displays </w:t>
            </w:r>
            <w:r>
              <w:rPr>
                <w:sz w:val="22"/>
                <w:szCs w:val="22"/>
              </w:rPr>
              <w:t xml:space="preserve">“Scan Mail” (System Camera) </w:t>
            </w:r>
            <w:r>
              <w:t>screen</w:t>
            </w:r>
            <w:r w:rsidRPr="576B993C">
              <w:t>.</w:t>
            </w:r>
          </w:p>
        </w:tc>
        <w:tc>
          <w:tcPr>
            <w:tcW w:w="3337" w:type="dxa"/>
            <w:tcBorders>
              <w:top w:val="single" w:sz="8" w:space="0" w:color="auto"/>
              <w:left w:val="single" w:sz="8" w:space="0" w:color="auto"/>
              <w:bottom w:val="single" w:sz="8" w:space="0" w:color="auto"/>
              <w:right w:val="single" w:sz="8" w:space="0" w:color="auto"/>
            </w:tcBorders>
          </w:tcPr>
          <w:p w14:paraId="68E5BBC6" w14:textId="77777777" w:rsidR="00A12386" w:rsidRDefault="4A923CFE">
            <w:pPr>
              <w:rPr>
                <w:rFonts w:eastAsia="Calibri"/>
                <w:sz w:val="22"/>
                <w:szCs w:val="22"/>
              </w:rPr>
            </w:pPr>
            <w:r>
              <w:rPr>
                <w:noProof/>
              </w:rPr>
              <w:drawing>
                <wp:inline distT="0" distB="0" distL="0" distR="0" wp14:anchorId="26F9339E" wp14:editId="3D87CBF9">
                  <wp:extent cx="1981962" cy="2642616"/>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54">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48925B2A" w14:textId="77777777" w:rsidR="00A12386" w:rsidRPr="008D2ADB" w:rsidRDefault="00A12386" w:rsidP="000C0760">
      <w:pPr>
        <w:pStyle w:val="Heading4"/>
      </w:pPr>
      <w:r>
        <w:t>Use Case Name: Voice Driven – Home Action/ Main Menu</w:t>
      </w:r>
    </w:p>
    <w:p w14:paraId="31C0416F"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navigates to Home/ “Man Menu” screen.</w:t>
      </w:r>
    </w:p>
    <w:p w14:paraId="379B1DBC"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54D08A0A" w14:textId="77777777" w:rsidR="00A12386" w:rsidRDefault="00A12386" w:rsidP="000C0760">
      <w:pPr>
        <w:pStyle w:val="Preconditionlist"/>
        <w:numPr>
          <w:ilvl w:val="0"/>
          <w:numId w:val="125"/>
        </w:numPr>
        <w:jc w:val="both"/>
      </w:pPr>
      <w:r>
        <w:t>User has “Voice Access” (Android)/ “Voice Control” (iOS) enabled.</w:t>
      </w:r>
    </w:p>
    <w:p w14:paraId="5F4C8C2E" w14:textId="77777777" w:rsidR="00A12386" w:rsidRDefault="00A12386" w:rsidP="000C0760">
      <w:pPr>
        <w:pStyle w:val="Preconditionlist"/>
        <w:numPr>
          <w:ilvl w:val="0"/>
          <w:numId w:val="125"/>
        </w:numPr>
        <w:jc w:val="both"/>
      </w:pPr>
      <w:r>
        <w:t>User is logged in.</w:t>
      </w:r>
    </w:p>
    <w:p w14:paraId="16AAA5CB"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“Home” in the bottom bar.</w:t>
      </w:r>
    </w:p>
    <w:p w14:paraId="2BA7117F"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w:t>
      </w:r>
    </w:p>
    <w:tbl>
      <w:tblPr>
        <w:tblStyle w:val="TableGrid"/>
        <w:tblW w:w="9385" w:type="dxa"/>
        <w:tblLook w:val="04A0" w:firstRow="1" w:lastRow="0" w:firstColumn="1" w:lastColumn="0" w:noHBand="0" w:noVBand="1"/>
      </w:tblPr>
      <w:tblGrid>
        <w:gridCol w:w="3078"/>
        <w:gridCol w:w="2970"/>
        <w:gridCol w:w="3337"/>
      </w:tblGrid>
      <w:tr w:rsidR="00556CC8" w:rsidRPr="005E0F95" w14:paraId="678DC994" w14:textId="77777777" w:rsidTr="36958FCA">
        <w:trPr>
          <w:tblHeader/>
        </w:trPr>
        <w:tc>
          <w:tcPr>
            <w:tcW w:w="3078" w:type="dxa"/>
            <w:tcBorders>
              <w:top w:val="single" w:sz="8" w:space="0" w:color="auto"/>
              <w:left w:val="single" w:sz="8" w:space="0" w:color="auto"/>
              <w:bottom w:val="single" w:sz="8" w:space="0" w:color="auto"/>
              <w:right w:val="single" w:sz="8" w:space="0" w:color="auto"/>
            </w:tcBorders>
            <w:shd w:val="clear" w:color="auto" w:fill="313897"/>
          </w:tcPr>
          <w:p w14:paraId="43570A2E" w14:textId="77777777" w:rsidR="00A12386" w:rsidRPr="005E0F95" w:rsidRDefault="00A12386" w:rsidP="004F30D7">
            <w:pPr>
              <w:pStyle w:val="TableHeader"/>
            </w:pPr>
            <w:r w:rsidRPr="005E0F95">
              <w:rPr>
                <w:rFonts w:eastAsia="Calibri"/>
              </w:rPr>
              <w:t>Actor</w:t>
            </w:r>
          </w:p>
        </w:tc>
        <w:tc>
          <w:tcPr>
            <w:tcW w:w="2970" w:type="dxa"/>
            <w:tcBorders>
              <w:top w:val="single" w:sz="8" w:space="0" w:color="auto"/>
              <w:left w:val="single" w:sz="8" w:space="0" w:color="auto"/>
              <w:bottom w:val="single" w:sz="8" w:space="0" w:color="auto"/>
              <w:right w:val="single" w:sz="8" w:space="0" w:color="auto"/>
            </w:tcBorders>
            <w:shd w:val="clear" w:color="auto" w:fill="313897"/>
          </w:tcPr>
          <w:p w14:paraId="7D2E66C4" w14:textId="77777777" w:rsidR="00A12386" w:rsidRPr="005E0F95" w:rsidRDefault="00A12386" w:rsidP="004F30D7">
            <w:pPr>
              <w:pStyle w:val="TableHeader"/>
            </w:pPr>
            <w:r w:rsidRPr="005E0F95">
              <w:rPr>
                <w:rFonts w:eastAsia="Calibri"/>
              </w:rPr>
              <w:t>System</w:t>
            </w:r>
          </w:p>
        </w:tc>
        <w:tc>
          <w:tcPr>
            <w:tcW w:w="3337" w:type="dxa"/>
            <w:tcBorders>
              <w:top w:val="single" w:sz="8" w:space="0" w:color="auto"/>
              <w:left w:val="single" w:sz="8" w:space="0" w:color="auto"/>
              <w:bottom w:val="single" w:sz="8" w:space="0" w:color="auto"/>
              <w:right w:val="single" w:sz="8" w:space="0" w:color="auto"/>
            </w:tcBorders>
            <w:shd w:val="clear" w:color="auto" w:fill="313897"/>
          </w:tcPr>
          <w:p w14:paraId="78296828"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0AB57A69" w14:textId="77777777" w:rsidTr="36958FCA">
        <w:tc>
          <w:tcPr>
            <w:tcW w:w="3078" w:type="dxa"/>
            <w:tcBorders>
              <w:top w:val="single" w:sz="8" w:space="0" w:color="auto"/>
              <w:left w:val="single" w:sz="8" w:space="0" w:color="auto"/>
              <w:bottom w:val="single" w:sz="8" w:space="0" w:color="auto"/>
              <w:right w:val="single" w:sz="8" w:space="0" w:color="auto"/>
            </w:tcBorders>
          </w:tcPr>
          <w:p w14:paraId="457B2721" w14:textId="77777777" w:rsidR="00A12386" w:rsidRPr="007B3A71" w:rsidRDefault="00A12386" w:rsidP="000C0760">
            <w:pPr>
              <w:pStyle w:val="ListParagraph"/>
              <w:numPr>
                <w:ilvl w:val="0"/>
                <w:numId w:val="126"/>
              </w:numPr>
              <w:ind w:left="327"/>
            </w:pPr>
            <w:r>
              <w:t xml:space="preserve">User says “Tap </w:t>
            </w:r>
            <w:r>
              <w:rPr>
                <w:sz w:val="22"/>
                <w:szCs w:val="22"/>
              </w:rPr>
              <w:t>Home</w:t>
            </w:r>
            <w:r>
              <w:t>”.</w:t>
            </w:r>
          </w:p>
        </w:tc>
        <w:tc>
          <w:tcPr>
            <w:tcW w:w="2970" w:type="dxa"/>
            <w:tcBorders>
              <w:top w:val="single" w:sz="8" w:space="0" w:color="auto"/>
              <w:left w:val="single" w:sz="8" w:space="0" w:color="auto"/>
              <w:bottom w:val="single" w:sz="8" w:space="0" w:color="auto"/>
              <w:right w:val="single" w:sz="8" w:space="0" w:color="auto"/>
            </w:tcBorders>
          </w:tcPr>
          <w:p w14:paraId="2098FA34" w14:textId="77777777" w:rsidR="00A12386" w:rsidRPr="007B3A71" w:rsidRDefault="00A12386">
            <w:pPr>
              <w:ind w:left="332"/>
              <w:jc w:val="both"/>
            </w:pPr>
          </w:p>
        </w:tc>
        <w:tc>
          <w:tcPr>
            <w:tcW w:w="3337" w:type="dxa"/>
            <w:tcBorders>
              <w:top w:val="single" w:sz="8" w:space="0" w:color="auto"/>
              <w:left w:val="single" w:sz="8" w:space="0" w:color="auto"/>
              <w:bottom w:val="single" w:sz="8" w:space="0" w:color="auto"/>
              <w:right w:val="single" w:sz="8" w:space="0" w:color="auto"/>
            </w:tcBorders>
          </w:tcPr>
          <w:p w14:paraId="27C34EDF" w14:textId="77777777" w:rsidR="00A12386" w:rsidRDefault="00A12386">
            <w:pPr>
              <w:rPr>
                <w:rFonts w:eastAsia="Calibri"/>
                <w:sz w:val="22"/>
                <w:szCs w:val="22"/>
              </w:rPr>
            </w:pPr>
          </w:p>
        </w:tc>
      </w:tr>
      <w:tr w:rsidR="00556CC8" w:rsidRPr="007B3A71" w14:paraId="721929E6" w14:textId="77777777" w:rsidTr="36958FCA">
        <w:tc>
          <w:tcPr>
            <w:tcW w:w="3078" w:type="dxa"/>
            <w:tcBorders>
              <w:top w:val="single" w:sz="8" w:space="0" w:color="auto"/>
              <w:left w:val="single" w:sz="8" w:space="0" w:color="auto"/>
              <w:bottom w:val="single" w:sz="8" w:space="0" w:color="auto"/>
              <w:right w:val="single" w:sz="8" w:space="0" w:color="auto"/>
            </w:tcBorders>
          </w:tcPr>
          <w:p w14:paraId="6F25C6DD" w14:textId="77777777" w:rsidR="00A12386" w:rsidRDefault="00A12386"/>
        </w:tc>
        <w:tc>
          <w:tcPr>
            <w:tcW w:w="2970" w:type="dxa"/>
            <w:tcBorders>
              <w:top w:val="single" w:sz="8" w:space="0" w:color="auto"/>
              <w:left w:val="single" w:sz="8" w:space="0" w:color="auto"/>
              <w:bottom w:val="single" w:sz="8" w:space="0" w:color="auto"/>
              <w:right w:val="single" w:sz="8" w:space="0" w:color="auto"/>
            </w:tcBorders>
          </w:tcPr>
          <w:p w14:paraId="174AF962" w14:textId="77777777" w:rsidR="00A12386" w:rsidRPr="007B3A71" w:rsidRDefault="00A12386" w:rsidP="000C0760">
            <w:pPr>
              <w:pStyle w:val="ListParagraph"/>
              <w:numPr>
                <w:ilvl w:val="0"/>
                <w:numId w:val="126"/>
              </w:numPr>
              <w:ind w:left="360"/>
              <w:rPr>
                <w:rFonts w:eastAsia="Calibri"/>
                <w:sz w:val="22"/>
                <w:szCs w:val="22"/>
              </w:rPr>
            </w:pPr>
            <w:r w:rsidRPr="576B993C">
              <w:t xml:space="preserve">System </w:t>
            </w:r>
            <w:r>
              <w:t xml:space="preserve">displays </w:t>
            </w:r>
            <w:r>
              <w:rPr>
                <w:sz w:val="22"/>
                <w:szCs w:val="22"/>
              </w:rPr>
              <w:t xml:space="preserve">“Main Menu” </w:t>
            </w:r>
            <w:r>
              <w:t>screen</w:t>
            </w:r>
            <w:r w:rsidRPr="576B993C">
              <w:t>.</w:t>
            </w:r>
          </w:p>
        </w:tc>
        <w:tc>
          <w:tcPr>
            <w:tcW w:w="3337" w:type="dxa"/>
            <w:tcBorders>
              <w:top w:val="single" w:sz="8" w:space="0" w:color="auto"/>
              <w:left w:val="single" w:sz="8" w:space="0" w:color="auto"/>
              <w:bottom w:val="single" w:sz="8" w:space="0" w:color="auto"/>
              <w:right w:val="single" w:sz="8" w:space="0" w:color="auto"/>
            </w:tcBorders>
          </w:tcPr>
          <w:p w14:paraId="324DEA10" w14:textId="77777777" w:rsidR="00A12386" w:rsidRDefault="4A923CFE">
            <w:pPr>
              <w:rPr>
                <w:rFonts w:eastAsia="Calibri"/>
                <w:sz w:val="22"/>
                <w:szCs w:val="22"/>
              </w:rPr>
            </w:pPr>
            <w:r>
              <w:rPr>
                <w:noProof/>
              </w:rPr>
              <w:drawing>
                <wp:inline distT="0" distB="0" distL="0" distR="0" wp14:anchorId="2B145ABC" wp14:editId="35C43E61">
                  <wp:extent cx="1981962" cy="2642616"/>
                  <wp:effectExtent l="0" t="0" r="0" b="0"/>
                  <wp:docPr id="60" name="Picture 60" descr="Application, 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31">
                            <a:extLst>
                              <a:ext uri="{28A0092B-C50C-407E-A947-70E740481C1C}">
                                <a14:useLocalDpi xmlns:a14="http://schemas.microsoft.com/office/drawing/2010/main" val="0"/>
                              </a:ext>
                            </a:extLst>
                          </a:blip>
                          <a:stretch>
                            <a:fillRect/>
                          </a:stretch>
                        </pic:blipFill>
                        <pic:spPr>
                          <a:xfrm>
                            <a:off x="0" y="0"/>
                            <a:ext cx="1981962" cy="2642616"/>
                          </a:xfrm>
                          <a:prstGeom prst="rect">
                            <a:avLst/>
                          </a:prstGeom>
                        </pic:spPr>
                      </pic:pic>
                    </a:graphicData>
                  </a:graphic>
                </wp:inline>
              </w:drawing>
            </w:r>
          </w:p>
        </w:tc>
      </w:tr>
    </w:tbl>
    <w:p w14:paraId="4A693E56" w14:textId="77777777" w:rsidR="00A12386" w:rsidRPr="008D2ADB" w:rsidRDefault="00A12386" w:rsidP="000C0760">
      <w:pPr>
        <w:pStyle w:val="Heading4"/>
      </w:pPr>
      <w:r>
        <w:t>Use Case Name: Voice Driven – Back Action</w:t>
      </w:r>
    </w:p>
    <w:p w14:paraId="428944BB" w14:textId="77777777" w:rsidR="00A12386" w:rsidRDefault="00A12386" w:rsidP="00A12386">
      <w:pPr>
        <w:spacing w:before="120" w:after="120"/>
        <w:jc w:val="both"/>
        <w:rPr>
          <w:sz w:val="22"/>
          <w:szCs w:val="22"/>
        </w:rPr>
      </w:pPr>
      <w:r w:rsidRPr="77EFB1C0">
        <w:rPr>
          <w:b/>
          <w:sz w:val="22"/>
          <w:szCs w:val="22"/>
        </w:rPr>
        <w:t>Summary</w:t>
      </w:r>
      <w:r w:rsidRPr="77EFB1C0">
        <w:rPr>
          <w:sz w:val="22"/>
          <w:szCs w:val="22"/>
        </w:rPr>
        <w:t xml:space="preserve">: </w:t>
      </w:r>
      <w:r>
        <w:rPr>
          <w:sz w:val="22"/>
          <w:szCs w:val="22"/>
        </w:rPr>
        <w:t>User navigates to previous screen.</w:t>
      </w:r>
    </w:p>
    <w:p w14:paraId="271E8B75" w14:textId="77777777" w:rsidR="00A12386" w:rsidRDefault="00A12386" w:rsidP="00A12386">
      <w:pPr>
        <w:spacing w:before="120" w:after="120"/>
        <w:jc w:val="both"/>
        <w:rPr>
          <w:sz w:val="22"/>
          <w:szCs w:val="22"/>
        </w:rPr>
      </w:pPr>
      <w:r w:rsidRPr="77EFB1C0">
        <w:rPr>
          <w:b/>
          <w:sz w:val="22"/>
          <w:szCs w:val="22"/>
        </w:rPr>
        <w:t>Preconditions</w:t>
      </w:r>
      <w:r w:rsidRPr="77EFB1C0">
        <w:rPr>
          <w:sz w:val="22"/>
          <w:szCs w:val="22"/>
        </w:rPr>
        <w:t>:</w:t>
      </w:r>
    </w:p>
    <w:p w14:paraId="59D8D2F5" w14:textId="77777777" w:rsidR="00A12386" w:rsidRDefault="00A12386" w:rsidP="000C0760">
      <w:pPr>
        <w:pStyle w:val="Preconditionlist"/>
        <w:numPr>
          <w:ilvl w:val="0"/>
          <w:numId w:val="127"/>
        </w:numPr>
        <w:jc w:val="both"/>
      </w:pPr>
      <w:r>
        <w:t>User has “Voice Access” (Android)/ “Voice Control” (iOS) enabled.</w:t>
      </w:r>
    </w:p>
    <w:p w14:paraId="6E21D778" w14:textId="77777777" w:rsidR="00A12386" w:rsidRDefault="00A12386" w:rsidP="000C0760">
      <w:pPr>
        <w:pStyle w:val="Preconditionlist"/>
        <w:numPr>
          <w:ilvl w:val="0"/>
          <w:numId w:val="127"/>
        </w:numPr>
        <w:jc w:val="both"/>
      </w:pPr>
      <w:r>
        <w:t>User is logged in.</w:t>
      </w:r>
    </w:p>
    <w:p w14:paraId="235407F6" w14:textId="77777777" w:rsidR="00A12386" w:rsidRDefault="00A12386" w:rsidP="000C0760">
      <w:pPr>
        <w:pStyle w:val="Preconditionlist"/>
        <w:numPr>
          <w:ilvl w:val="0"/>
          <w:numId w:val="127"/>
        </w:numPr>
        <w:jc w:val="both"/>
      </w:pPr>
      <w:r>
        <w:t>User is located not on the “Main Menu” screen</w:t>
      </w:r>
    </w:p>
    <w:p w14:paraId="69C23B76" w14:textId="77777777" w:rsidR="00A12386" w:rsidRDefault="00A12386" w:rsidP="00A12386">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taps “Back” in the top bar.</w:t>
      </w:r>
    </w:p>
    <w:p w14:paraId="5B700890" w14:textId="77777777" w:rsidR="00A12386" w:rsidRPr="00DC207B" w:rsidRDefault="00A12386" w:rsidP="00A12386">
      <w:pPr>
        <w:spacing w:before="120" w:after="120"/>
        <w:jc w:val="both"/>
        <w:rPr>
          <w:b/>
          <w:sz w:val="22"/>
          <w:szCs w:val="22"/>
        </w:rPr>
      </w:pPr>
      <w:r w:rsidRPr="77EFB1C0">
        <w:rPr>
          <w:b/>
          <w:sz w:val="22"/>
          <w:szCs w:val="22"/>
        </w:rPr>
        <w:t>Basic Course of Events</w:t>
      </w:r>
      <w:r>
        <w:rPr>
          <w:b/>
          <w:sz w:val="22"/>
          <w:szCs w:val="22"/>
        </w:rPr>
        <w:t xml:space="preserve"> (Says “Tap Back”):</w:t>
      </w:r>
    </w:p>
    <w:tbl>
      <w:tblPr>
        <w:tblStyle w:val="TableGrid"/>
        <w:tblW w:w="9468" w:type="dxa"/>
        <w:tblLook w:val="04A0" w:firstRow="1" w:lastRow="0" w:firstColumn="1" w:lastColumn="0" w:noHBand="0" w:noVBand="1"/>
      </w:tblPr>
      <w:tblGrid>
        <w:gridCol w:w="3258"/>
        <w:gridCol w:w="2880"/>
        <w:gridCol w:w="3330"/>
      </w:tblGrid>
      <w:tr w:rsidR="00556CC8" w:rsidRPr="005E0F95" w14:paraId="6FEA663B" w14:textId="77777777" w:rsidTr="36958FCA">
        <w:trPr>
          <w:tblHeader/>
        </w:trPr>
        <w:tc>
          <w:tcPr>
            <w:tcW w:w="3258" w:type="dxa"/>
            <w:tcBorders>
              <w:top w:val="single" w:sz="8" w:space="0" w:color="auto"/>
              <w:left w:val="single" w:sz="8" w:space="0" w:color="auto"/>
              <w:bottom w:val="single" w:sz="8" w:space="0" w:color="auto"/>
              <w:right w:val="single" w:sz="8" w:space="0" w:color="auto"/>
            </w:tcBorders>
            <w:shd w:val="clear" w:color="auto" w:fill="313897"/>
          </w:tcPr>
          <w:p w14:paraId="74056F53" w14:textId="77777777" w:rsidR="00A12386" w:rsidRPr="005E0F95" w:rsidRDefault="00A12386" w:rsidP="004F30D7">
            <w:pPr>
              <w:pStyle w:val="TableHeader"/>
            </w:pPr>
            <w:r w:rsidRPr="005E0F95">
              <w:rPr>
                <w:rFonts w:eastAsia="Calibri"/>
              </w:rPr>
              <w:t>Actor</w:t>
            </w:r>
          </w:p>
        </w:tc>
        <w:tc>
          <w:tcPr>
            <w:tcW w:w="2880" w:type="dxa"/>
            <w:tcBorders>
              <w:top w:val="single" w:sz="8" w:space="0" w:color="auto"/>
              <w:left w:val="single" w:sz="8" w:space="0" w:color="auto"/>
              <w:bottom w:val="single" w:sz="8" w:space="0" w:color="auto"/>
              <w:right w:val="single" w:sz="8" w:space="0" w:color="auto"/>
            </w:tcBorders>
            <w:shd w:val="clear" w:color="auto" w:fill="313897"/>
          </w:tcPr>
          <w:p w14:paraId="0F8CBC64" w14:textId="77777777" w:rsidR="00A12386" w:rsidRPr="005E0F95" w:rsidRDefault="00A12386" w:rsidP="004F30D7">
            <w:pPr>
              <w:pStyle w:val="TableHeader"/>
            </w:pPr>
            <w:r w:rsidRPr="005E0F95">
              <w:rPr>
                <w:rFonts w:eastAsia="Calibri"/>
              </w:rPr>
              <w:t>System</w:t>
            </w:r>
          </w:p>
        </w:tc>
        <w:tc>
          <w:tcPr>
            <w:tcW w:w="3330" w:type="dxa"/>
            <w:tcBorders>
              <w:top w:val="single" w:sz="8" w:space="0" w:color="auto"/>
              <w:left w:val="single" w:sz="8" w:space="0" w:color="auto"/>
              <w:bottom w:val="single" w:sz="8" w:space="0" w:color="auto"/>
              <w:right w:val="single" w:sz="8" w:space="0" w:color="auto"/>
            </w:tcBorders>
            <w:shd w:val="clear" w:color="auto" w:fill="313897"/>
          </w:tcPr>
          <w:p w14:paraId="2523F7E9" w14:textId="77777777" w:rsidR="00A12386" w:rsidRPr="45610AD3" w:rsidRDefault="00A12386" w:rsidP="004F30D7">
            <w:pPr>
              <w:pStyle w:val="TableHeader"/>
              <w:rPr>
                <w:rFonts w:eastAsia="Calibri"/>
              </w:rPr>
            </w:pPr>
            <w:r w:rsidRPr="45610AD3">
              <w:rPr>
                <w:rFonts w:eastAsia="Calibri"/>
              </w:rPr>
              <w:t>Screen</w:t>
            </w:r>
          </w:p>
        </w:tc>
      </w:tr>
      <w:tr w:rsidR="00556CC8" w:rsidRPr="007B3A71" w14:paraId="5A1C2D78" w14:textId="77777777" w:rsidTr="36958FCA">
        <w:tc>
          <w:tcPr>
            <w:tcW w:w="3258" w:type="dxa"/>
            <w:tcBorders>
              <w:top w:val="single" w:sz="8" w:space="0" w:color="auto"/>
              <w:left w:val="single" w:sz="8" w:space="0" w:color="auto"/>
              <w:bottom w:val="single" w:sz="8" w:space="0" w:color="auto"/>
              <w:right w:val="single" w:sz="8" w:space="0" w:color="auto"/>
            </w:tcBorders>
          </w:tcPr>
          <w:p w14:paraId="0E60D54E" w14:textId="77777777" w:rsidR="00A12386" w:rsidRPr="007B3A71" w:rsidRDefault="00A12386" w:rsidP="000C0760">
            <w:pPr>
              <w:pStyle w:val="ListParagraph"/>
              <w:numPr>
                <w:ilvl w:val="0"/>
                <w:numId w:val="128"/>
              </w:numPr>
              <w:ind w:left="327"/>
            </w:pPr>
            <w:r>
              <w:t xml:space="preserve">User </w:t>
            </w:r>
            <w:r w:rsidRPr="00335E08">
              <w:t>says “Tap Back”.</w:t>
            </w:r>
          </w:p>
        </w:tc>
        <w:tc>
          <w:tcPr>
            <w:tcW w:w="2880" w:type="dxa"/>
            <w:tcBorders>
              <w:top w:val="single" w:sz="8" w:space="0" w:color="auto"/>
              <w:left w:val="single" w:sz="8" w:space="0" w:color="auto"/>
              <w:bottom w:val="single" w:sz="8" w:space="0" w:color="auto"/>
              <w:right w:val="single" w:sz="8" w:space="0" w:color="auto"/>
            </w:tcBorders>
          </w:tcPr>
          <w:p w14:paraId="33E3CC28" w14:textId="77777777" w:rsidR="00A12386" w:rsidRPr="007B3A71" w:rsidRDefault="00A12386">
            <w:pPr>
              <w:ind w:left="332"/>
              <w:jc w:val="both"/>
            </w:pPr>
          </w:p>
        </w:tc>
        <w:tc>
          <w:tcPr>
            <w:tcW w:w="3330" w:type="dxa"/>
            <w:tcBorders>
              <w:top w:val="single" w:sz="8" w:space="0" w:color="auto"/>
              <w:left w:val="single" w:sz="8" w:space="0" w:color="auto"/>
              <w:bottom w:val="single" w:sz="8" w:space="0" w:color="auto"/>
              <w:right w:val="single" w:sz="8" w:space="0" w:color="auto"/>
            </w:tcBorders>
          </w:tcPr>
          <w:p w14:paraId="451BE48F" w14:textId="77777777" w:rsidR="00A12386" w:rsidRDefault="00A12386">
            <w:pPr>
              <w:rPr>
                <w:rFonts w:eastAsia="Calibri"/>
                <w:sz w:val="22"/>
                <w:szCs w:val="22"/>
              </w:rPr>
            </w:pPr>
          </w:p>
        </w:tc>
      </w:tr>
      <w:tr w:rsidR="00556CC8" w:rsidRPr="007B3A71" w14:paraId="6AFBCFB1" w14:textId="77777777" w:rsidTr="36958FCA">
        <w:tc>
          <w:tcPr>
            <w:tcW w:w="3258" w:type="dxa"/>
            <w:tcBorders>
              <w:top w:val="single" w:sz="8" w:space="0" w:color="auto"/>
              <w:left w:val="single" w:sz="8" w:space="0" w:color="auto"/>
              <w:bottom w:val="single" w:sz="8" w:space="0" w:color="auto"/>
              <w:right w:val="single" w:sz="8" w:space="0" w:color="auto"/>
            </w:tcBorders>
          </w:tcPr>
          <w:p w14:paraId="0609478A" w14:textId="77777777" w:rsidR="00A12386" w:rsidRDefault="00A12386"/>
        </w:tc>
        <w:tc>
          <w:tcPr>
            <w:tcW w:w="2880" w:type="dxa"/>
            <w:tcBorders>
              <w:top w:val="single" w:sz="8" w:space="0" w:color="auto"/>
              <w:left w:val="single" w:sz="8" w:space="0" w:color="auto"/>
              <w:bottom w:val="single" w:sz="8" w:space="0" w:color="auto"/>
              <w:right w:val="single" w:sz="8" w:space="0" w:color="auto"/>
            </w:tcBorders>
          </w:tcPr>
          <w:p w14:paraId="2D0A1EAC" w14:textId="77777777" w:rsidR="00A12386" w:rsidRPr="00335E08" w:rsidRDefault="00A12386" w:rsidP="000C0760">
            <w:pPr>
              <w:pStyle w:val="ListParagraph"/>
              <w:numPr>
                <w:ilvl w:val="0"/>
                <w:numId w:val="128"/>
              </w:numPr>
              <w:ind w:left="360"/>
              <w:rPr>
                <w:rFonts w:eastAsia="Calibri"/>
              </w:rPr>
            </w:pPr>
            <w:r w:rsidRPr="00335E08">
              <w:t>System displays previous screen.</w:t>
            </w:r>
          </w:p>
        </w:tc>
        <w:tc>
          <w:tcPr>
            <w:tcW w:w="3330" w:type="dxa"/>
            <w:tcBorders>
              <w:top w:val="single" w:sz="8" w:space="0" w:color="auto"/>
              <w:left w:val="single" w:sz="8" w:space="0" w:color="auto"/>
              <w:bottom w:val="single" w:sz="8" w:space="0" w:color="auto"/>
              <w:right w:val="single" w:sz="8" w:space="0" w:color="auto"/>
            </w:tcBorders>
          </w:tcPr>
          <w:p w14:paraId="78478665" w14:textId="77777777" w:rsidR="00A12386" w:rsidRDefault="00A12386">
            <w:pPr>
              <w:rPr>
                <w:rFonts w:eastAsia="Calibri"/>
                <w:sz w:val="22"/>
                <w:szCs w:val="22"/>
              </w:rPr>
            </w:pPr>
          </w:p>
        </w:tc>
      </w:tr>
    </w:tbl>
    <w:p w14:paraId="595BB502" w14:textId="77777777" w:rsidR="00A12386" w:rsidRDefault="00A12386" w:rsidP="00A12386">
      <w:pPr>
        <w:spacing w:before="120" w:after="120"/>
        <w:jc w:val="both"/>
        <w:rPr>
          <w:b/>
          <w:sz w:val="22"/>
          <w:szCs w:val="22"/>
        </w:rPr>
      </w:pPr>
      <w:r w:rsidRPr="00640891">
        <w:rPr>
          <w:rFonts w:eastAsia="Calibri Light"/>
          <w:b/>
          <w:sz w:val="22"/>
          <w:szCs w:val="22"/>
        </w:rPr>
        <w:t>Alternative course of events:</w:t>
      </w:r>
    </w:p>
    <w:p w14:paraId="2E3BE35F" w14:textId="77777777" w:rsidR="00A12386" w:rsidRDefault="00A12386" w:rsidP="000C0760">
      <w:pPr>
        <w:pStyle w:val="ListParagraph"/>
        <w:numPr>
          <w:ilvl w:val="0"/>
          <w:numId w:val="131"/>
        </w:numPr>
        <w:spacing w:before="120" w:after="120"/>
        <w:ind w:left="720"/>
        <w:jc w:val="both"/>
        <w:rPr>
          <w:b/>
          <w:bCs/>
          <w:sz w:val="22"/>
          <w:szCs w:val="22"/>
        </w:rPr>
      </w:pPr>
      <w:r w:rsidRPr="11CA3551">
        <w:rPr>
          <w:b/>
          <w:bCs/>
          <w:sz w:val="22"/>
          <w:szCs w:val="22"/>
        </w:rPr>
        <w:t xml:space="preserve">Uses </w:t>
      </w:r>
      <w:r>
        <w:rPr>
          <w:b/>
          <w:bCs/>
          <w:sz w:val="22"/>
          <w:szCs w:val="22"/>
        </w:rPr>
        <w:t>says “Go Back”:</w:t>
      </w:r>
    </w:p>
    <w:tbl>
      <w:tblPr>
        <w:tblStyle w:val="TableGrid"/>
        <w:tblW w:w="9468" w:type="dxa"/>
        <w:tblLook w:val="04A0" w:firstRow="1" w:lastRow="0" w:firstColumn="1" w:lastColumn="0" w:noHBand="0" w:noVBand="1"/>
      </w:tblPr>
      <w:tblGrid>
        <w:gridCol w:w="3168"/>
        <w:gridCol w:w="2880"/>
        <w:gridCol w:w="3420"/>
      </w:tblGrid>
      <w:tr w:rsidR="00A12386" w:rsidRPr="005E0F95" w14:paraId="58D89669" w14:textId="77777777" w:rsidTr="36958FCA">
        <w:trPr>
          <w:tblHeader/>
        </w:trPr>
        <w:tc>
          <w:tcPr>
            <w:tcW w:w="3168" w:type="dxa"/>
            <w:tcBorders>
              <w:top w:val="single" w:sz="8" w:space="0" w:color="auto"/>
              <w:left w:val="single" w:sz="8" w:space="0" w:color="auto"/>
              <w:bottom w:val="single" w:sz="8" w:space="0" w:color="auto"/>
              <w:right w:val="single" w:sz="8" w:space="0" w:color="auto"/>
            </w:tcBorders>
            <w:shd w:val="clear" w:color="auto" w:fill="313897"/>
          </w:tcPr>
          <w:p w14:paraId="4A8E7E97" w14:textId="77777777" w:rsidR="00A12386" w:rsidRPr="005E0F95" w:rsidRDefault="00A12386" w:rsidP="004F30D7">
            <w:pPr>
              <w:pStyle w:val="TableHeader"/>
            </w:pPr>
            <w:r w:rsidRPr="005E0F95">
              <w:rPr>
                <w:rFonts w:eastAsia="Calibri"/>
              </w:rPr>
              <w:t>Actor</w:t>
            </w:r>
          </w:p>
        </w:tc>
        <w:tc>
          <w:tcPr>
            <w:tcW w:w="2880" w:type="dxa"/>
            <w:tcBorders>
              <w:top w:val="single" w:sz="8" w:space="0" w:color="auto"/>
              <w:left w:val="single" w:sz="8" w:space="0" w:color="auto"/>
              <w:bottom w:val="single" w:sz="8" w:space="0" w:color="auto"/>
              <w:right w:val="single" w:sz="8" w:space="0" w:color="auto"/>
            </w:tcBorders>
            <w:shd w:val="clear" w:color="auto" w:fill="313897"/>
          </w:tcPr>
          <w:p w14:paraId="579B40D8" w14:textId="77777777" w:rsidR="00A12386" w:rsidRPr="005E0F95" w:rsidRDefault="00A12386" w:rsidP="004F30D7">
            <w:pPr>
              <w:pStyle w:val="TableHeader"/>
            </w:pPr>
            <w:r w:rsidRPr="005E0F95">
              <w:rPr>
                <w:rFonts w:eastAsia="Calibri"/>
              </w:rPr>
              <w:t>System</w:t>
            </w:r>
          </w:p>
        </w:tc>
        <w:tc>
          <w:tcPr>
            <w:tcW w:w="3420" w:type="dxa"/>
            <w:tcBorders>
              <w:top w:val="single" w:sz="8" w:space="0" w:color="auto"/>
              <w:left w:val="single" w:sz="8" w:space="0" w:color="auto"/>
              <w:bottom w:val="single" w:sz="8" w:space="0" w:color="auto"/>
              <w:right w:val="single" w:sz="8" w:space="0" w:color="auto"/>
            </w:tcBorders>
            <w:shd w:val="clear" w:color="auto" w:fill="313897"/>
          </w:tcPr>
          <w:p w14:paraId="7A137E13" w14:textId="77777777" w:rsidR="00A12386" w:rsidRPr="45610AD3" w:rsidRDefault="00A12386" w:rsidP="004F30D7">
            <w:pPr>
              <w:pStyle w:val="TableHeader"/>
              <w:rPr>
                <w:rFonts w:eastAsia="Calibri"/>
              </w:rPr>
            </w:pPr>
            <w:r w:rsidRPr="45610AD3">
              <w:rPr>
                <w:rFonts w:eastAsia="Calibri"/>
              </w:rPr>
              <w:t>Screen</w:t>
            </w:r>
          </w:p>
        </w:tc>
      </w:tr>
      <w:tr w:rsidR="00A12386" w:rsidRPr="007B3A71" w14:paraId="4C7CCA24" w14:textId="77777777" w:rsidTr="36958FCA">
        <w:tc>
          <w:tcPr>
            <w:tcW w:w="3168" w:type="dxa"/>
            <w:tcBorders>
              <w:top w:val="single" w:sz="8" w:space="0" w:color="auto"/>
              <w:left w:val="single" w:sz="8" w:space="0" w:color="auto"/>
              <w:bottom w:val="single" w:sz="8" w:space="0" w:color="auto"/>
              <w:right w:val="single" w:sz="8" w:space="0" w:color="auto"/>
            </w:tcBorders>
          </w:tcPr>
          <w:p w14:paraId="080F2F90" w14:textId="77777777" w:rsidR="00A12386" w:rsidRPr="007B3A71" w:rsidRDefault="00A12386" w:rsidP="000C0760">
            <w:pPr>
              <w:pStyle w:val="ListParagraph"/>
              <w:numPr>
                <w:ilvl w:val="0"/>
                <w:numId w:val="129"/>
              </w:numPr>
              <w:ind w:left="327"/>
            </w:pPr>
            <w:r>
              <w:t xml:space="preserve">User </w:t>
            </w:r>
            <w:r w:rsidRPr="00335E08">
              <w:t>says “</w:t>
            </w:r>
            <w:r>
              <w:t xml:space="preserve">Go </w:t>
            </w:r>
            <w:r w:rsidRPr="00335E08">
              <w:t>Back”.</w:t>
            </w:r>
          </w:p>
        </w:tc>
        <w:tc>
          <w:tcPr>
            <w:tcW w:w="2880" w:type="dxa"/>
            <w:tcBorders>
              <w:top w:val="single" w:sz="8" w:space="0" w:color="auto"/>
              <w:left w:val="single" w:sz="8" w:space="0" w:color="auto"/>
              <w:bottom w:val="single" w:sz="8" w:space="0" w:color="auto"/>
              <w:right w:val="single" w:sz="8" w:space="0" w:color="auto"/>
            </w:tcBorders>
          </w:tcPr>
          <w:p w14:paraId="49A04CA0" w14:textId="77777777" w:rsidR="00A12386" w:rsidRPr="007B3A71" w:rsidRDefault="00A12386">
            <w:pPr>
              <w:ind w:left="332"/>
              <w:jc w:val="both"/>
            </w:pPr>
          </w:p>
        </w:tc>
        <w:tc>
          <w:tcPr>
            <w:tcW w:w="3420" w:type="dxa"/>
            <w:tcBorders>
              <w:top w:val="single" w:sz="8" w:space="0" w:color="auto"/>
              <w:left w:val="single" w:sz="8" w:space="0" w:color="auto"/>
              <w:bottom w:val="single" w:sz="8" w:space="0" w:color="auto"/>
              <w:right w:val="single" w:sz="8" w:space="0" w:color="auto"/>
            </w:tcBorders>
          </w:tcPr>
          <w:p w14:paraId="25A88180" w14:textId="77777777" w:rsidR="00A12386" w:rsidRDefault="00A12386">
            <w:pPr>
              <w:rPr>
                <w:rFonts w:eastAsia="Calibri"/>
                <w:sz w:val="22"/>
                <w:szCs w:val="22"/>
              </w:rPr>
            </w:pPr>
          </w:p>
        </w:tc>
      </w:tr>
      <w:tr w:rsidR="00A12386" w:rsidRPr="007B3A71" w14:paraId="6AE028C7" w14:textId="77777777" w:rsidTr="36958FCA">
        <w:tc>
          <w:tcPr>
            <w:tcW w:w="3168" w:type="dxa"/>
            <w:tcBorders>
              <w:top w:val="single" w:sz="8" w:space="0" w:color="auto"/>
              <w:left w:val="single" w:sz="8" w:space="0" w:color="auto"/>
              <w:bottom w:val="single" w:sz="8" w:space="0" w:color="auto"/>
              <w:right w:val="single" w:sz="8" w:space="0" w:color="auto"/>
            </w:tcBorders>
          </w:tcPr>
          <w:p w14:paraId="6A639B38" w14:textId="77777777" w:rsidR="00A12386" w:rsidRDefault="00A12386"/>
        </w:tc>
        <w:tc>
          <w:tcPr>
            <w:tcW w:w="2880" w:type="dxa"/>
            <w:tcBorders>
              <w:top w:val="single" w:sz="8" w:space="0" w:color="auto"/>
              <w:left w:val="single" w:sz="8" w:space="0" w:color="auto"/>
              <w:bottom w:val="single" w:sz="8" w:space="0" w:color="auto"/>
              <w:right w:val="single" w:sz="8" w:space="0" w:color="auto"/>
            </w:tcBorders>
          </w:tcPr>
          <w:p w14:paraId="0A46B2E0" w14:textId="77777777" w:rsidR="00A12386" w:rsidRPr="007B3A71" w:rsidRDefault="00A12386" w:rsidP="000C0760">
            <w:pPr>
              <w:pStyle w:val="ListParagraph"/>
              <w:numPr>
                <w:ilvl w:val="0"/>
                <w:numId w:val="129"/>
              </w:numPr>
              <w:ind w:left="327"/>
              <w:rPr>
                <w:rFonts w:eastAsia="Calibri"/>
                <w:sz w:val="22"/>
                <w:szCs w:val="22"/>
              </w:rPr>
            </w:pPr>
            <w:r w:rsidRPr="00335E08">
              <w:t>System displays previous screen.</w:t>
            </w:r>
          </w:p>
        </w:tc>
        <w:tc>
          <w:tcPr>
            <w:tcW w:w="3420" w:type="dxa"/>
            <w:tcBorders>
              <w:top w:val="single" w:sz="8" w:space="0" w:color="auto"/>
              <w:left w:val="single" w:sz="8" w:space="0" w:color="auto"/>
              <w:bottom w:val="single" w:sz="8" w:space="0" w:color="auto"/>
              <w:right w:val="single" w:sz="8" w:space="0" w:color="auto"/>
            </w:tcBorders>
          </w:tcPr>
          <w:p w14:paraId="5548F4B2" w14:textId="77777777" w:rsidR="00A12386" w:rsidRDefault="00A12386">
            <w:pPr>
              <w:rPr>
                <w:rFonts w:eastAsia="Calibri"/>
                <w:sz w:val="22"/>
                <w:szCs w:val="22"/>
              </w:rPr>
            </w:pPr>
          </w:p>
        </w:tc>
      </w:tr>
    </w:tbl>
    <w:p w14:paraId="5356A177" w14:textId="0BD8A038" w:rsidR="00A12386" w:rsidRPr="0084095E" w:rsidRDefault="00A12386" w:rsidP="00A12386">
      <w:pPr>
        <w:pStyle w:val="Preconditionlist"/>
        <w:numPr>
          <w:ilvl w:val="0"/>
          <w:numId w:val="0"/>
        </w:numPr>
        <w:jc w:val="both"/>
      </w:pPr>
    </w:p>
    <w:p w14:paraId="1A2BBFC5" w14:textId="1C66EDAC" w:rsidR="3E81365C" w:rsidRDefault="002B72A8" w:rsidP="00CB2AB3">
      <w:pPr>
        <w:pStyle w:val="Heading3"/>
      </w:pPr>
      <w:bookmarkStart w:id="153" w:name="_Toc113015328"/>
      <w:bookmarkStart w:id="154" w:name="_Toc118563739"/>
      <w:r>
        <w:t xml:space="preserve">Feature Area: </w:t>
      </w:r>
      <w:r w:rsidR="2F58B823">
        <w:t>Reading Mode</w:t>
      </w:r>
      <w:bookmarkEnd w:id="153"/>
      <w:bookmarkEnd w:id="154"/>
    </w:p>
    <w:p w14:paraId="7E86F25E" w14:textId="77777777" w:rsidR="001004B9" w:rsidRPr="008D2ADB" w:rsidRDefault="001004B9" w:rsidP="00CB2AB3">
      <w:pPr>
        <w:pStyle w:val="Heading4"/>
      </w:pPr>
      <w:r>
        <w:t>Use Case Name: Reading Mode – Whole Screen</w:t>
      </w:r>
    </w:p>
    <w:p w14:paraId="1A0CFB55" w14:textId="77777777" w:rsidR="001004B9" w:rsidRDefault="001004B9" w:rsidP="001004B9">
      <w:pPr>
        <w:spacing w:before="120" w:after="120"/>
        <w:jc w:val="both"/>
        <w:rPr>
          <w:sz w:val="22"/>
          <w:szCs w:val="22"/>
        </w:rPr>
      </w:pPr>
      <w:r w:rsidRPr="77EFB1C0">
        <w:rPr>
          <w:b/>
          <w:sz w:val="22"/>
          <w:szCs w:val="22"/>
        </w:rPr>
        <w:t>Summary</w:t>
      </w:r>
      <w:r w:rsidRPr="77EFB1C0">
        <w:rPr>
          <w:sz w:val="22"/>
          <w:szCs w:val="22"/>
        </w:rPr>
        <w:t xml:space="preserve">: </w:t>
      </w:r>
      <w:r>
        <w:rPr>
          <w:sz w:val="22"/>
          <w:szCs w:val="22"/>
        </w:rPr>
        <w:t>System reads all elements starting from top to bottom of the screen.</w:t>
      </w:r>
    </w:p>
    <w:p w14:paraId="7F12B707" w14:textId="77777777" w:rsidR="001004B9" w:rsidRDefault="001004B9" w:rsidP="001004B9">
      <w:pPr>
        <w:spacing w:before="120" w:after="120"/>
        <w:jc w:val="both"/>
        <w:rPr>
          <w:sz w:val="22"/>
          <w:szCs w:val="22"/>
        </w:rPr>
      </w:pPr>
      <w:r w:rsidRPr="77EFB1C0">
        <w:rPr>
          <w:b/>
          <w:sz w:val="22"/>
          <w:szCs w:val="22"/>
        </w:rPr>
        <w:lastRenderedPageBreak/>
        <w:t>Preconditions</w:t>
      </w:r>
      <w:r w:rsidRPr="77EFB1C0">
        <w:rPr>
          <w:sz w:val="22"/>
          <w:szCs w:val="22"/>
        </w:rPr>
        <w:t>:</w:t>
      </w:r>
    </w:p>
    <w:p w14:paraId="0C048EDE" w14:textId="77777777" w:rsidR="001004B9" w:rsidRDefault="001004B9" w:rsidP="000C0760">
      <w:pPr>
        <w:pStyle w:val="Preconditionlist"/>
        <w:numPr>
          <w:ilvl w:val="0"/>
          <w:numId w:val="133"/>
        </w:numPr>
        <w:ind w:left="1080"/>
        <w:jc w:val="both"/>
      </w:pPr>
      <w:r>
        <w:t>User has “Talk Back” (Android)/ “Voice Over” (iOS) enabled.</w:t>
      </w:r>
    </w:p>
    <w:p w14:paraId="25E98FED" w14:textId="77777777" w:rsidR="001004B9" w:rsidRDefault="001004B9" w:rsidP="001004B9">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w:t>
      </w:r>
      <w:r w:rsidRPr="77EFB1C0">
        <w:rPr>
          <w:sz w:val="22"/>
          <w:szCs w:val="22"/>
        </w:rPr>
        <w:t xml:space="preserve">User </w:t>
      </w:r>
      <w:r>
        <w:rPr>
          <w:sz w:val="22"/>
          <w:szCs w:val="22"/>
        </w:rPr>
        <w:t>swipes up with two fingers</w:t>
      </w:r>
    </w:p>
    <w:p w14:paraId="0C433032" w14:textId="77777777" w:rsidR="001004B9" w:rsidRPr="00DC207B" w:rsidRDefault="001004B9" w:rsidP="001004B9">
      <w:pPr>
        <w:spacing w:before="120" w:after="120"/>
        <w:jc w:val="both"/>
        <w:rPr>
          <w:b/>
          <w:sz w:val="22"/>
          <w:szCs w:val="22"/>
        </w:rPr>
      </w:pPr>
      <w:r w:rsidRPr="77EFB1C0">
        <w:rPr>
          <w:b/>
          <w:sz w:val="22"/>
          <w:szCs w:val="22"/>
        </w:rPr>
        <w:t>Basic Course of Events</w:t>
      </w:r>
      <w:r>
        <w:rPr>
          <w:b/>
          <w:sz w:val="22"/>
          <w:szCs w:val="22"/>
        </w:rPr>
        <w:t xml:space="preserve"> (No top bar is present on the screen):</w:t>
      </w:r>
    </w:p>
    <w:tbl>
      <w:tblPr>
        <w:tblStyle w:val="TableGrid"/>
        <w:tblW w:w="9468" w:type="dxa"/>
        <w:tblLook w:val="04A0" w:firstRow="1" w:lastRow="0" w:firstColumn="1" w:lastColumn="0" w:noHBand="0" w:noVBand="1"/>
      </w:tblPr>
      <w:tblGrid>
        <w:gridCol w:w="3168"/>
        <w:gridCol w:w="3060"/>
        <w:gridCol w:w="3240"/>
      </w:tblGrid>
      <w:tr w:rsidR="00F07128" w:rsidRPr="005E0F95" w14:paraId="7E4A4E75" w14:textId="77777777" w:rsidTr="36958FCA">
        <w:trPr>
          <w:tblHeader/>
        </w:trPr>
        <w:tc>
          <w:tcPr>
            <w:tcW w:w="3168" w:type="dxa"/>
            <w:tcBorders>
              <w:top w:val="single" w:sz="8" w:space="0" w:color="auto"/>
              <w:left w:val="single" w:sz="8" w:space="0" w:color="auto"/>
              <w:bottom w:val="single" w:sz="8" w:space="0" w:color="auto"/>
              <w:right w:val="single" w:sz="8" w:space="0" w:color="auto"/>
            </w:tcBorders>
            <w:shd w:val="clear" w:color="auto" w:fill="313897"/>
          </w:tcPr>
          <w:p w14:paraId="089CB161" w14:textId="77777777" w:rsidR="001004B9" w:rsidRPr="005E0F95" w:rsidRDefault="001004B9" w:rsidP="004F30D7">
            <w:pPr>
              <w:pStyle w:val="TableHeader"/>
              <w:rPr>
                <w:rFonts w:eastAsia="Calibri"/>
              </w:rPr>
            </w:pPr>
            <w:r w:rsidRPr="005E0F95">
              <w:rPr>
                <w:rFonts w:eastAsia="Calibri"/>
              </w:rPr>
              <w:t>Actor</w:t>
            </w:r>
          </w:p>
        </w:tc>
        <w:tc>
          <w:tcPr>
            <w:tcW w:w="3060" w:type="dxa"/>
            <w:tcBorders>
              <w:top w:val="single" w:sz="8" w:space="0" w:color="auto"/>
              <w:left w:val="single" w:sz="8" w:space="0" w:color="auto"/>
              <w:bottom w:val="single" w:sz="8" w:space="0" w:color="auto"/>
              <w:right w:val="single" w:sz="8" w:space="0" w:color="auto"/>
            </w:tcBorders>
            <w:shd w:val="clear" w:color="auto" w:fill="313897"/>
          </w:tcPr>
          <w:p w14:paraId="7E4D8717" w14:textId="77777777" w:rsidR="001004B9" w:rsidRPr="005E0F95" w:rsidRDefault="001004B9" w:rsidP="004F30D7">
            <w:pPr>
              <w:pStyle w:val="TableHeader"/>
              <w:rPr>
                <w:rFonts w:eastAsia="Calibri"/>
              </w:rPr>
            </w:pPr>
            <w:r w:rsidRPr="005E0F95">
              <w:rPr>
                <w:rFonts w:eastAsia="Calibri"/>
              </w:rPr>
              <w:t>System</w:t>
            </w:r>
          </w:p>
        </w:tc>
        <w:tc>
          <w:tcPr>
            <w:tcW w:w="3240" w:type="dxa"/>
            <w:tcBorders>
              <w:top w:val="single" w:sz="8" w:space="0" w:color="auto"/>
              <w:left w:val="single" w:sz="8" w:space="0" w:color="auto"/>
              <w:bottom w:val="single" w:sz="8" w:space="0" w:color="auto"/>
              <w:right w:val="single" w:sz="8" w:space="0" w:color="auto"/>
            </w:tcBorders>
            <w:shd w:val="clear" w:color="auto" w:fill="313897"/>
          </w:tcPr>
          <w:p w14:paraId="7F4467AD" w14:textId="77777777" w:rsidR="001004B9" w:rsidRPr="45610AD3" w:rsidRDefault="001004B9" w:rsidP="004F30D7">
            <w:pPr>
              <w:pStyle w:val="TableHeader"/>
              <w:rPr>
                <w:rFonts w:eastAsia="Calibri"/>
              </w:rPr>
            </w:pPr>
            <w:r w:rsidRPr="45610AD3">
              <w:rPr>
                <w:rFonts w:eastAsia="Calibri"/>
              </w:rPr>
              <w:t>Screen</w:t>
            </w:r>
          </w:p>
        </w:tc>
      </w:tr>
      <w:tr w:rsidR="001004B9" w:rsidRPr="007B3A71" w14:paraId="05BA772D" w14:textId="77777777" w:rsidTr="00D60F82">
        <w:tc>
          <w:tcPr>
            <w:tcW w:w="3168" w:type="dxa"/>
            <w:tcBorders>
              <w:top w:val="single" w:sz="8" w:space="0" w:color="auto"/>
              <w:left w:val="single" w:sz="8" w:space="0" w:color="auto"/>
              <w:bottom w:val="single" w:sz="8" w:space="0" w:color="auto"/>
              <w:right w:val="single" w:sz="8" w:space="0" w:color="auto"/>
            </w:tcBorders>
          </w:tcPr>
          <w:p w14:paraId="03B0CD07" w14:textId="77777777" w:rsidR="001004B9" w:rsidRPr="007B3A71" w:rsidRDefault="001004B9" w:rsidP="000C0760">
            <w:pPr>
              <w:pStyle w:val="ListParagraph"/>
              <w:numPr>
                <w:ilvl w:val="0"/>
                <w:numId w:val="134"/>
              </w:numPr>
              <w:ind w:left="327"/>
            </w:pPr>
            <w:r>
              <w:t xml:space="preserve">User </w:t>
            </w:r>
            <w:r w:rsidRPr="00335E08">
              <w:t>s</w:t>
            </w:r>
            <w:r>
              <w:t>wipe up with two fingers</w:t>
            </w:r>
          </w:p>
        </w:tc>
        <w:tc>
          <w:tcPr>
            <w:tcW w:w="3060" w:type="dxa"/>
            <w:tcBorders>
              <w:top w:val="single" w:sz="8" w:space="0" w:color="auto"/>
              <w:left w:val="single" w:sz="8" w:space="0" w:color="auto"/>
              <w:bottom w:val="single" w:sz="8" w:space="0" w:color="auto"/>
              <w:right w:val="single" w:sz="8" w:space="0" w:color="auto"/>
            </w:tcBorders>
          </w:tcPr>
          <w:p w14:paraId="30B63606" w14:textId="77777777" w:rsidR="001004B9" w:rsidRPr="007B3A71" w:rsidRDefault="001004B9">
            <w:pPr>
              <w:ind w:left="332"/>
              <w:jc w:val="both"/>
            </w:pPr>
          </w:p>
        </w:tc>
        <w:tc>
          <w:tcPr>
            <w:tcW w:w="3240" w:type="dxa"/>
            <w:tcBorders>
              <w:top w:val="single" w:sz="8" w:space="0" w:color="auto"/>
              <w:left w:val="single" w:sz="8" w:space="0" w:color="auto"/>
              <w:bottom w:val="single" w:sz="8" w:space="0" w:color="auto"/>
              <w:right w:val="single" w:sz="8" w:space="0" w:color="auto"/>
            </w:tcBorders>
          </w:tcPr>
          <w:p w14:paraId="59434BA9" w14:textId="77777777" w:rsidR="001004B9" w:rsidRDefault="001004B9">
            <w:pPr>
              <w:rPr>
                <w:rFonts w:eastAsia="Calibri"/>
                <w:sz w:val="22"/>
                <w:szCs w:val="22"/>
              </w:rPr>
            </w:pPr>
          </w:p>
        </w:tc>
      </w:tr>
      <w:tr w:rsidR="001004B9" w:rsidRPr="007B3A71" w14:paraId="5C4DA38E" w14:textId="77777777" w:rsidTr="00D60F82">
        <w:tc>
          <w:tcPr>
            <w:tcW w:w="3168" w:type="dxa"/>
            <w:tcBorders>
              <w:top w:val="single" w:sz="8" w:space="0" w:color="auto"/>
              <w:left w:val="single" w:sz="8" w:space="0" w:color="auto"/>
              <w:bottom w:val="single" w:sz="8" w:space="0" w:color="auto"/>
              <w:right w:val="single" w:sz="8" w:space="0" w:color="auto"/>
            </w:tcBorders>
          </w:tcPr>
          <w:p w14:paraId="5D7AB896" w14:textId="77777777" w:rsidR="001004B9" w:rsidRDefault="001004B9"/>
        </w:tc>
        <w:tc>
          <w:tcPr>
            <w:tcW w:w="3060" w:type="dxa"/>
            <w:tcBorders>
              <w:top w:val="single" w:sz="8" w:space="0" w:color="auto"/>
              <w:left w:val="single" w:sz="8" w:space="0" w:color="auto"/>
              <w:bottom w:val="single" w:sz="8" w:space="0" w:color="auto"/>
              <w:right w:val="single" w:sz="8" w:space="0" w:color="auto"/>
            </w:tcBorders>
          </w:tcPr>
          <w:p w14:paraId="48083805" w14:textId="77777777" w:rsidR="001004B9" w:rsidRPr="00335E08" w:rsidRDefault="001004B9" w:rsidP="000C0760">
            <w:pPr>
              <w:pStyle w:val="ListParagraph"/>
              <w:numPr>
                <w:ilvl w:val="0"/>
                <w:numId w:val="134"/>
              </w:numPr>
              <w:ind w:left="360"/>
              <w:rPr>
                <w:rFonts w:eastAsia="Calibri"/>
              </w:rPr>
            </w:pPr>
            <w:r w:rsidRPr="00335E08">
              <w:t xml:space="preserve">System </w:t>
            </w:r>
            <w:r>
              <w:t>reads all elements (that are valuable to user) on the screen, going from left to right and starting from top left corner.</w:t>
            </w:r>
          </w:p>
        </w:tc>
        <w:tc>
          <w:tcPr>
            <w:tcW w:w="3240" w:type="dxa"/>
            <w:tcBorders>
              <w:top w:val="single" w:sz="8" w:space="0" w:color="auto"/>
              <w:left w:val="single" w:sz="8" w:space="0" w:color="auto"/>
              <w:bottom w:val="single" w:sz="8" w:space="0" w:color="auto"/>
              <w:right w:val="single" w:sz="8" w:space="0" w:color="auto"/>
            </w:tcBorders>
          </w:tcPr>
          <w:p w14:paraId="7E59F65F" w14:textId="77777777" w:rsidR="001004B9" w:rsidRDefault="001004B9">
            <w:pPr>
              <w:rPr>
                <w:rFonts w:eastAsia="Calibri"/>
                <w:sz w:val="22"/>
                <w:szCs w:val="22"/>
              </w:rPr>
            </w:pPr>
          </w:p>
        </w:tc>
      </w:tr>
    </w:tbl>
    <w:p w14:paraId="298860F8" w14:textId="77777777" w:rsidR="001004B9" w:rsidRDefault="001004B9" w:rsidP="001004B9">
      <w:pPr>
        <w:spacing w:before="120" w:after="120"/>
        <w:jc w:val="both"/>
        <w:rPr>
          <w:b/>
          <w:sz w:val="22"/>
          <w:szCs w:val="22"/>
        </w:rPr>
      </w:pPr>
      <w:r w:rsidRPr="00640891">
        <w:rPr>
          <w:rFonts w:eastAsia="Calibri Light"/>
          <w:b/>
          <w:sz w:val="22"/>
          <w:szCs w:val="22"/>
        </w:rPr>
        <w:t>Alternative course of events:</w:t>
      </w:r>
    </w:p>
    <w:p w14:paraId="6FFCD086" w14:textId="407DE646" w:rsidR="001004B9" w:rsidRDefault="00641433" w:rsidP="000C0760">
      <w:pPr>
        <w:pStyle w:val="ListParagraph"/>
        <w:numPr>
          <w:ilvl w:val="0"/>
          <w:numId w:val="135"/>
        </w:numPr>
        <w:spacing w:before="120" w:after="120"/>
        <w:ind w:left="720"/>
        <w:jc w:val="both"/>
        <w:rPr>
          <w:b/>
          <w:bCs/>
          <w:sz w:val="22"/>
          <w:szCs w:val="22"/>
        </w:rPr>
      </w:pPr>
      <w:r>
        <w:rPr>
          <w:b/>
          <w:sz w:val="22"/>
          <w:szCs w:val="22"/>
        </w:rPr>
        <w:t>T</w:t>
      </w:r>
      <w:r w:rsidR="00E262B8">
        <w:rPr>
          <w:b/>
          <w:sz w:val="22"/>
          <w:szCs w:val="22"/>
        </w:rPr>
        <w:t>op bar is present on the screen</w:t>
      </w:r>
    </w:p>
    <w:tbl>
      <w:tblPr>
        <w:tblStyle w:val="TableGrid"/>
        <w:tblW w:w="9378" w:type="dxa"/>
        <w:tblLook w:val="04A0" w:firstRow="1" w:lastRow="0" w:firstColumn="1" w:lastColumn="0" w:noHBand="0" w:noVBand="1"/>
      </w:tblPr>
      <w:tblGrid>
        <w:gridCol w:w="3078"/>
        <w:gridCol w:w="3150"/>
        <w:gridCol w:w="3150"/>
      </w:tblGrid>
      <w:tr w:rsidR="001004B9" w:rsidRPr="005E0F95" w14:paraId="646C1323" w14:textId="77777777" w:rsidTr="36958FCA">
        <w:trPr>
          <w:tblHeader/>
        </w:trPr>
        <w:tc>
          <w:tcPr>
            <w:tcW w:w="3078" w:type="dxa"/>
            <w:tcBorders>
              <w:top w:val="single" w:sz="8" w:space="0" w:color="auto"/>
              <w:left w:val="single" w:sz="8" w:space="0" w:color="auto"/>
              <w:bottom w:val="single" w:sz="8" w:space="0" w:color="auto"/>
              <w:right w:val="single" w:sz="8" w:space="0" w:color="auto"/>
            </w:tcBorders>
            <w:shd w:val="clear" w:color="auto" w:fill="313897"/>
          </w:tcPr>
          <w:p w14:paraId="50D89AFE" w14:textId="77777777" w:rsidR="001004B9" w:rsidRPr="005E0F95" w:rsidRDefault="001004B9" w:rsidP="004F30D7">
            <w:pPr>
              <w:pStyle w:val="TableHeader"/>
              <w:rPr>
                <w:rFonts w:eastAsia="Calibri"/>
              </w:rPr>
            </w:pPr>
            <w:r w:rsidRPr="005E0F95">
              <w:rPr>
                <w:rFonts w:eastAsia="Calibri"/>
              </w:rPr>
              <w:t>Actor</w:t>
            </w:r>
          </w:p>
        </w:tc>
        <w:tc>
          <w:tcPr>
            <w:tcW w:w="3150" w:type="dxa"/>
            <w:tcBorders>
              <w:top w:val="single" w:sz="8" w:space="0" w:color="auto"/>
              <w:left w:val="single" w:sz="8" w:space="0" w:color="auto"/>
              <w:bottom w:val="single" w:sz="8" w:space="0" w:color="auto"/>
              <w:right w:val="single" w:sz="8" w:space="0" w:color="auto"/>
            </w:tcBorders>
            <w:shd w:val="clear" w:color="auto" w:fill="313897"/>
          </w:tcPr>
          <w:p w14:paraId="20BED4EC" w14:textId="77777777" w:rsidR="001004B9" w:rsidRPr="005E0F95" w:rsidRDefault="001004B9" w:rsidP="004F30D7">
            <w:pPr>
              <w:pStyle w:val="TableHeader"/>
              <w:rPr>
                <w:rFonts w:eastAsia="Calibri"/>
              </w:rPr>
            </w:pPr>
            <w:r w:rsidRPr="005E0F95">
              <w:rPr>
                <w:rFonts w:eastAsia="Calibri"/>
              </w:rPr>
              <w:t>System</w:t>
            </w:r>
          </w:p>
        </w:tc>
        <w:tc>
          <w:tcPr>
            <w:tcW w:w="3150" w:type="dxa"/>
            <w:tcBorders>
              <w:top w:val="single" w:sz="8" w:space="0" w:color="auto"/>
              <w:left w:val="single" w:sz="8" w:space="0" w:color="auto"/>
              <w:bottom w:val="single" w:sz="8" w:space="0" w:color="auto"/>
              <w:right w:val="single" w:sz="8" w:space="0" w:color="auto"/>
            </w:tcBorders>
            <w:shd w:val="clear" w:color="auto" w:fill="313897"/>
          </w:tcPr>
          <w:p w14:paraId="53FB229F" w14:textId="77777777" w:rsidR="001004B9" w:rsidRPr="45610AD3" w:rsidRDefault="001004B9" w:rsidP="004F30D7">
            <w:pPr>
              <w:pStyle w:val="TableHeader"/>
              <w:rPr>
                <w:rFonts w:eastAsia="Calibri"/>
              </w:rPr>
            </w:pPr>
            <w:r w:rsidRPr="45610AD3">
              <w:rPr>
                <w:rFonts w:eastAsia="Calibri"/>
              </w:rPr>
              <w:t>Screen</w:t>
            </w:r>
          </w:p>
        </w:tc>
      </w:tr>
      <w:tr w:rsidR="001004B9" w:rsidRPr="007B3A71" w14:paraId="40970866" w14:textId="77777777" w:rsidTr="36958FCA">
        <w:tc>
          <w:tcPr>
            <w:tcW w:w="3078" w:type="dxa"/>
            <w:tcBorders>
              <w:top w:val="single" w:sz="8" w:space="0" w:color="auto"/>
              <w:left w:val="single" w:sz="8" w:space="0" w:color="auto"/>
              <w:bottom w:val="single" w:sz="8" w:space="0" w:color="auto"/>
              <w:right w:val="single" w:sz="8" w:space="0" w:color="auto"/>
            </w:tcBorders>
          </w:tcPr>
          <w:p w14:paraId="21271CB4" w14:textId="77777777" w:rsidR="001004B9" w:rsidRPr="007B3A71" w:rsidRDefault="001004B9" w:rsidP="000C0760">
            <w:pPr>
              <w:pStyle w:val="ListParagraph"/>
              <w:numPr>
                <w:ilvl w:val="0"/>
                <w:numId w:val="136"/>
              </w:numPr>
              <w:ind w:left="327"/>
            </w:pPr>
            <w:r>
              <w:t xml:space="preserve">User </w:t>
            </w:r>
            <w:r w:rsidRPr="00335E08">
              <w:t>s</w:t>
            </w:r>
            <w:r>
              <w:t>wipe up with two fingers</w:t>
            </w:r>
          </w:p>
        </w:tc>
        <w:tc>
          <w:tcPr>
            <w:tcW w:w="3150" w:type="dxa"/>
            <w:tcBorders>
              <w:top w:val="single" w:sz="8" w:space="0" w:color="auto"/>
              <w:left w:val="single" w:sz="8" w:space="0" w:color="auto"/>
              <w:bottom w:val="single" w:sz="8" w:space="0" w:color="auto"/>
              <w:right w:val="single" w:sz="8" w:space="0" w:color="auto"/>
            </w:tcBorders>
          </w:tcPr>
          <w:p w14:paraId="7484E9F2" w14:textId="77777777" w:rsidR="001004B9" w:rsidRPr="007B3A71" w:rsidRDefault="001004B9">
            <w:pPr>
              <w:ind w:left="332"/>
              <w:jc w:val="both"/>
            </w:pPr>
          </w:p>
        </w:tc>
        <w:tc>
          <w:tcPr>
            <w:tcW w:w="3150" w:type="dxa"/>
            <w:tcBorders>
              <w:top w:val="single" w:sz="8" w:space="0" w:color="auto"/>
              <w:left w:val="single" w:sz="8" w:space="0" w:color="auto"/>
              <w:bottom w:val="single" w:sz="8" w:space="0" w:color="auto"/>
              <w:right w:val="single" w:sz="8" w:space="0" w:color="auto"/>
            </w:tcBorders>
          </w:tcPr>
          <w:p w14:paraId="2A0FF0D6" w14:textId="77777777" w:rsidR="001004B9" w:rsidRDefault="001004B9">
            <w:pPr>
              <w:rPr>
                <w:rFonts w:eastAsia="Calibri"/>
                <w:sz w:val="22"/>
                <w:szCs w:val="22"/>
              </w:rPr>
            </w:pPr>
          </w:p>
        </w:tc>
      </w:tr>
      <w:tr w:rsidR="001004B9" w:rsidRPr="007B3A71" w14:paraId="3C1647C0" w14:textId="77777777" w:rsidTr="36958FCA">
        <w:tc>
          <w:tcPr>
            <w:tcW w:w="3078" w:type="dxa"/>
            <w:tcBorders>
              <w:top w:val="single" w:sz="8" w:space="0" w:color="auto"/>
              <w:left w:val="single" w:sz="8" w:space="0" w:color="auto"/>
              <w:bottom w:val="single" w:sz="8" w:space="0" w:color="auto"/>
              <w:right w:val="single" w:sz="8" w:space="0" w:color="auto"/>
            </w:tcBorders>
          </w:tcPr>
          <w:p w14:paraId="7D2A15E8" w14:textId="77777777" w:rsidR="001004B9" w:rsidRDefault="001004B9"/>
        </w:tc>
        <w:tc>
          <w:tcPr>
            <w:tcW w:w="3150" w:type="dxa"/>
            <w:tcBorders>
              <w:top w:val="single" w:sz="8" w:space="0" w:color="auto"/>
              <w:left w:val="single" w:sz="8" w:space="0" w:color="auto"/>
              <w:bottom w:val="single" w:sz="8" w:space="0" w:color="auto"/>
              <w:right w:val="single" w:sz="8" w:space="0" w:color="auto"/>
            </w:tcBorders>
          </w:tcPr>
          <w:p w14:paraId="529751DA" w14:textId="77777777" w:rsidR="001004B9" w:rsidRPr="00917C60" w:rsidRDefault="001004B9" w:rsidP="000C0760">
            <w:pPr>
              <w:pStyle w:val="ListParagraph"/>
              <w:numPr>
                <w:ilvl w:val="0"/>
                <w:numId w:val="136"/>
              </w:numPr>
              <w:ind w:left="327"/>
              <w:rPr>
                <w:rFonts w:eastAsia="Calibri"/>
                <w:sz w:val="22"/>
                <w:szCs w:val="22"/>
              </w:rPr>
            </w:pPr>
            <w:r w:rsidRPr="00335E08">
              <w:t xml:space="preserve">System </w:t>
            </w:r>
            <w:r>
              <w:t>reads all elements (that are valuable to user) on the screen, starting with screen heading, then “Back” button, followed by top bar menu. All other elements read from left to right.</w:t>
            </w:r>
          </w:p>
        </w:tc>
        <w:tc>
          <w:tcPr>
            <w:tcW w:w="3150" w:type="dxa"/>
            <w:tcBorders>
              <w:top w:val="single" w:sz="8" w:space="0" w:color="auto"/>
              <w:left w:val="single" w:sz="8" w:space="0" w:color="auto"/>
              <w:bottom w:val="single" w:sz="8" w:space="0" w:color="auto"/>
              <w:right w:val="single" w:sz="8" w:space="0" w:color="auto"/>
            </w:tcBorders>
          </w:tcPr>
          <w:p w14:paraId="122BF9AE" w14:textId="77777777" w:rsidR="001004B9" w:rsidRDefault="001004B9">
            <w:pPr>
              <w:rPr>
                <w:rFonts w:eastAsia="Calibri"/>
                <w:sz w:val="22"/>
                <w:szCs w:val="22"/>
              </w:rPr>
            </w:pPr>
          </w:p>
        </w:tc>
      </w:tr>
    </w:tbl>
    <w:p w14:paraId="3DCB6BCA" w14:textId="6A994258" w:rsidR="001004B9" w:rsidRPr="008D2ADB" w:rsidRDefault="001004B9" w:rsidP="000C0760">
      <w:pPr>
        <w:pStyle w:val="Heading4"/>
      </w:pPr>
      <w:r>
        <w:t xml:space="preserve">Use Case Name: Reading Mode – Single UI </w:t>
      </w:r>
      <w:r w:rsidR="00C3453E">
        <w:t>E</w:t>
      </w:r>
      <w:r>
        <w:t>lement</w:t>
      </w:r>
    </w:p>
    <w:p w14:paraId="3FF2F275" w14:textId="77777777" w:rsidR="001004B9" w:rsidRDefault="001004B9" w:rsidP="001004B9">
      <w:pPr>
        <w:spacing w:before="120" w:after="120"/>
        <w:jc w:val="both"/>
        <w:rPr>
          <w:sz w:val="22"/>
          <w:szCs w:val="22"/>
        </w:rPr>
      </w:pPr>
      <w:r w:rsidRPr="77EFB1C0">
        <w:rPr>
          <w:b/>
          <w:sz w:val="22"/>
          <w:szCs w:val="22"/>
        </w:rPr>
        <w:t>Summary</w:t>
      </w:r>
      <w:r w:rsidRPr="77EFB1C0">
        <w:rPr>
          <w:sz w:val="22"/>
          <w:szCs w:val="22"/>
        </w:rPr>
        <w:t xml:space="preserve">: </w:t>
      </w:r>
      <w:r>
        <w:rPr>
          <w:sz w:val="22"/>
          <w:szCs w:val="22"/>
        </w:rPr>
        <w:t>System reads single UI element.</w:t>
      </w:r>
    </w:p>
    <w:p w14:paraId="664C56AE" w14:textId="77777777" w:rsidR="001004B9" w:rsidRDefault="001004B9" w:rsidP="001004B9">
      <w:pPr>
        <w:spacing w:before="120" w:after="120"/>
        <w:jc w:val="both"/>
        <w:rPr>
          <w:sz w:val="22"/>
          <w:szCs w:val="22"/>
        </w:rPr>
      </w:pPr>
      <w:r w:rsidRPr="77EFB1C0">
        <w:rPr>
          <w:b/>
          <w:sz w:val="22"/>
          <w:szCs w:val="22"/>
        </w:rPr>
        <w:t>Preconditions</w:t>
      </w:r>
      <w:r w:rsidRPr="77EFB1C0">
        <w:rPr>
          <w:sz w:val="22"/>
          <w:szCs w:val="22"/>
        </w:rPr>
        <w:t>:</w:t>
      </w:r>
    </w:p>
    <w:p w14:paraId="19A64BCC" w14:textId="77777777" w:rsidR="001004B9" w:rsidRDefault="001004B9" w:rsidP="000C0760">
      <w:pPr>
        <w:pStyle w:val="Preconditionlist"/>
        <w:numPr>
          <w:ilvl w:val="0"/>
          <w:numId w:val="137"/>
        </w:numPr>
        <w:ind w:left="1080"/>
        <w:jc w:val="both"/>
      </w:pPr>
      <w:r>
        <w:t>User has “Talk Back” (Android)/ “Voice Over” (iOS) enabled.</w:t>
      </w:r>
    </w:p>
    <w:p w14:paraId="1BB68AE2" w14:textId="77777777" w:rsidR="001004B9" w:rsidRDefault="001004B9" w:rsidP="001004B9">
      <w:pPr>
        <w:spacing w:before="120" w:after="120"/>
        <w:jc w:val="both"/>
        <w:rPr>
          <w:sz w:val="22"/>
          <w:szCs w:val="22"/>
        </w:rPr>
      </w:pPr>
      <w:r w:rsidRPr="77EFB1C0">
        <w:rPr>
          <w:b/>
          <w:sz w:val="22"/>
          <w:szCs w:val="22"/>
        </w:rPr>
        <w:t>Triggers</w:t>
      </w:r>
      <w:r w:rsidRPr="77EFB1C0">
        <w:rPr>
          <w:sz w:val="22"/>
          <w:szCs w:val="22"/>
        </w:rPr>
        <w:t>:</w:t>
      </w:r>
      <w:r>
        <w:rPr>
          <w:sz w:val="22"/>
          <w:szCs w:val="22"/>
        </w:rPr>
        <w:t xml:space="preserve"> User taps UI element.</w:t>
      </w:r>
    </w:p>
    <w:p w14:paraId="44FAB54D" w14:textId="5B27A414" w:rsidR="001004B9" w:rsidRPr="00DC207B" w:rsidRDefault="001004B9" w:rsidP="001004B9">
      <w:pPr>
        <w:spacing w:before="120" w:after="120"/>
        <w:jc w:val="both"/>
        <w:rPr>
          <w:b/>
          <w:sz w:val="22"/>
          <w:szCs w:val="22"/>
        </w:rPr>
      </w:pPr>
      <w:r w:rsidRPr="77EFB1C0">
        <w:rPr>
          <w:b/>
          <w:sz w:val="22"/>
          <w:szCs w:val="22"/>
        </w:rPr>
        <w:t>Basic Course of Events</w:t>
      </w:r>
      <w:r>
        <w:rPr>
          <w:b/>
          <w:sz w:val="22"/>
          <w:szCs w:val="22"/>
        </w:rPr>
        <w:t>:</w:t>
      </w:r>
    </w:p>
    <w:tbl>
      <w:tblPr>
        <w:tblStyle w:val="TableGrid"/>
        <w:tblW w:w="9468" w:type="dxa"/>
        <w:tblLook w:val="04A0" w:firstRow="1" w:lastRow="0" w:firstColumn="1" w:lastColumn="0" w:noHBand="0" w:noVBand="1"/>
      </w:tblPr>
      <w:tblGrid>
        <w:gridCol w:w="3168"/>
        <w:gridCol w:w="3150"/>
        <w:gridCol w:w="3150"/>
      </w:tblGrid>
      <w:tr w:rsidR="001004B9" w:rsidRPr="005E0F95" w14:paraId="0434D004" w14:textId="77777777" w:rsidTr="36958FCA">
        <w:trPr>
          <w:tblHeader/>
        </w:trPr>
        <w:tc>
          <w:tcPr>
            <w:tcW w:w="3168" w:type="dxa"/>
            <w:tcBorders>
              <w:top w:val="single" w:sz="8" w:space="0" w:color="auto"/>
              <w:left w:val="single" w:sz="8" w:space="0" w:color="auto"/>
              <w:bottom w:val="single" w:sz="8" w:space="0" w:color="auto"/>
              <w:right w:val="single" w:sz="8" w:space="0" w:color="auto"/>
            </w:tcBorders>
            <w:shd w:val="clear" w:color="auto" w:fill="313897"/>
          </w:tcPr>
          <w:p w14:paraId="610A2376" w14:textId="77777777" w:rsidR="001004B9" w:rsidRPr="005E0F95" w:rsidRDefault="001004B9" w:rsidP="004F30D7">
            <w:pPr>
              <w:pStyle w:val="TableHeader"/>
              <w:rPr>
                <w:rFonts w:eastAsia="Calibri"/>
              </w:rPr>
            </w:pPr>
            <w:r w:rsidRPr="005E0F95">
              <w:rPr>
                <w:rFonts w:eastAsia="Calibri"/>
              </w:rPr>
              <w:t>Actor</w:t>
            </w:r>
          </w:p>
        </w:tc>
        <w:tc>
          <w:tcPr>
            <w:tcW w:w="3150" w:type="dxa"/>
            <w:tcBorders>
              <w:top w:val="single" w:sz="8" w:space="0" w:color="auto"/>
              <w:left w:val="single" w:sz="8" w:space="0" w:color="auto"/>
              <w:bottom w:val="single" w:sz="8" w:space="0" w:color="auto"/>
              <w:right w:val="single" w:sz="8" w:space="0" w:color="auto"/>
            </w:tcBorders>
            <w:shd w:val="clear" w:color="auto" w:fill="313897"/>
          </w:tcPr>
          <w:p w14:paraId="5CFF5390" w14:textId="77777777" w:rsidR="001004B9" w:rsidRPr="005E0F95" w:rsidRDefault="001004B9" w:rsidP="004F30D7">
            <w:pPr>
              <w:pStyle w:val="TableHeader"/>
              <w:rPr>
                <w:rFonts w:eastAsia="Calibri"/>
              </w:rPr>
            </w:pPr>
            <w:r w:rsidRPr="005E0F95">
              <w:rPr>
                <w:rFonts w:eastAsia="Calibri"/>
              </w:rPr>
              <w:t>System</w:t>
            </w:r>
          </w:p>
        </w:tc>
        <w:tc>
          <w:tcPr>
            <w:tcW w:w="3150" w:type="dxa"/>
            <w:tcBorders>
              <w:top w:val="single" w:sz="8" w:space="0" w:color="auto"/>
              <w:left w:val="single" w:sz="8" w:space="0" w:color="auto"/>
              <w:bottom w:val="single" w:sz="8" w:space="0" w:color="auto"/>
              <w:right w:val="single" w:sz="8" w:space="0" w:color="auto"/>
            </w:tcBorders>
            <w:shd w:val="clear" w:color="auto" w:fill="313897"/>
          </w:tcPr>
          <w:p w14:paraId="4A359227" w14:textId="77777777" w:rsidR="001004B9" w:rsidRPr="45610AD3" w:rsidRDefault="001004B9" w:rsidP="004F30D7">
            <w:pPr>
              <w:pStyle w:val="TableHeader"/>
              <w:rPr>
                <w:rFonts w:eastAsia="Calibri"/>
              </w:rPr>
            </w:pPr>
            <w:r w:rsidRPr="45610AD3">
              <w:rPr>
                <w:rFonts w:eastAsia="Calibri"/>
              </w:rPr>
              <w:t>Screen</w:t>
            </w:r>
          </w:p>
        </w:tc>
      </w:tr>
      <w:tr w:rsidR="001004B9" w:rsidRPr="007B3A71" w14:paraId="620739DA" w14:textId="77777777" w:rsidTr="36958FCA">
        <w:tc>
          <w:tcPr>
            <w:tcW w:w="3168" w:type="dxa"/>
            <w:tcBorders>
              <w:top w:val="single" w:sz="8" w:space="0" w:color="auto"/>
              <w:left w:val="single" w:sz="8" w:space="0" w:color="auto"/>
              <w:bottom w:val="single" w:sz="8" w:space="0" w:color="auto"/>
              <w:right w:val="single" w:sz="8" w:space="0" w:color="auto"/>
            </w:tcBorders>
          </w:tcPr>
          <w:p w14:paraId="791CE7DE" w14:textId="77777777" w:rsidR="001004B9" w:rsidRPr="007B3A71" w:rsidRDefault="001004B9" w:rsidP="000C0760">
            <w:pPr>
              <w:pStyle w:val="ListParagraph"/>
              <w:numPr>
                <w:ilvl w:val="0"/>
                <w:numId w:val="138"/>
              </w:numPr>
              <w:ind w:left="327"/>
              <w:rPr>
                <w:sz w:val="22"/>
                <w:szCs w:val="22"/>
              </w:rPr>
            </w:pPr>
            <w:r>
              <w:rPr>
                <w:sz w:val="22"/>
                <w:szCs w:val="22"/>
              </w:rPr>
              <w:t>User taps UI element.</w:t>
            </w:r>
          </w:p>
        </w:tc>
        <w:tc>
          <w:tcPr>
            <w:tcW w:w="3150" w:type="dxa"/>
            <w:tcBorders>
              <w:top w:val="single" w:sz="8" w:space="0" w:color="auto"/>
              <w:left w:val="single" w:sz="8" w:space="0" w:color="auto"/>
              <w:bottom w:val="single" w:sz="8" w:space="0" w:color="auto"/>
              <w:right w:val="single" w:sz="8" w:space="0" w:color="auto"/>
            </w:tcBorders>
          </w:tcPr>
          <w:p w14:paraId="64F81540" w14:textId="77777777" w:rsidR="001004B9" w:rsidRPr="007B3A71" w:rsidRDefault="001004B9">
            <w:pPr>
              <w:ind w:left="332"/>
              <w:jc w:val="both"/>
            </w:pPr>
          </w:p>
        </w:tc>
        <w:tc>
          <w:tcPr>
            <w:tcW w:w="3150" w:type="dxa"/>
            <w:tcBorders>
              <w:top w:val="single" w:sz="8" w:space="0" w:color="auto"/>
              <w:left w:val="single" w:sz="8" w:space="0" w:color="auto"/>
              <w:bottom w:val="single" w:sz="8" w:space="0" w:color="auto"/>
              <w:right w:val="single" w:sz="8" w:space="0" w:color="auto"/>
            </w:tcBorders>
          </w:tcPr>
          <w:p w14:paraId="1C541DC8" w14:textId="77777777" w:rsidR="001004B9" w:rsidRDefault="001004B9">
            <w:pPr>
              <w:rPr>
                <w:rFonts w:eastAsia="Calibri"/>
                <w:sz w:val="22"/>
                <w:szCs w:val="22"/>
              </w:rPr>
            </w:pPr>
          </w:p>
        </w:tc>
      </w:tr>
      <w:tr w:rsidR="001004B9" w:rsidRPr="007B3A71" w14:paraId="156C5DB5" w14:textId="77777777" w:rsidTr="36958FCA">
        <w:tc>
          <w:tcPr>
            <w:tcW w:w="3168" w:type="dxa"/>
            <w:tcBorders>
              <w:top w:val="single" w:sz="8" w:space="0" w:color="auto"/>
              <w:left w:val="single" w:sz="8" w:space="0" w:color="auto"/>
              <w:bottom w:val="single" w:sz="8" w:space="0" w:color="auto"/>
              <w:right w:val="single" w:sz="8" w:space="0" w:color="auto"/>
            </w:tcBorders>
          </w:tcPr>
          <w:p w14:paraId="4A4342E0" w14:textId="77777777" w:rsidR="001004B9" w:rsidRDefault="001004B9"/>
        </w:tc>
        <w:tc>
          <w:tcPr>
            <w:tcW w:w="3150" w:type="dxa"/>
            <w:tcBorders>
              <w:top w:val="single" w:sz="8" w:space="0" w:color="auto"/>
              <w:left w:val="single" w:sz="8" w:space="0" w:color="auto"/>
              <w:bottom w:val="single" w:sz="8" w:space="0" w:color="auto"/>
              <w:right w:val="single" w:sz="8" w:space="0" w:color="auto"/>
            </w:tcBorders>
          </w:tcPr>
          <w:p w14:paraId="11696DAF" w14:textId="77777777" w:rsidR="001004B9" w:rsidRPr="00335E08" w:rsidRDefault="001004B9" w:rsidP="000C0760">
            <w:pPr>
              <w:pStyle w:val="ListParagraph"/>
              <w:numPr>
                <w:ilvl w:val="0"/>
                <w:numId w:val="138"/>
              </w:numPr>
              <w:ind w:left="360"/>
              <w:rPr>
                <w:rFonts w:eastAsia="Calibri"/>
              </w:rPr>
            </w:pPr>
            <w:r w:rsidRPr="00335E08">
              <w:t xml:space="preserve">System </w:t>
            </w:r>
            <w:r>
              <w:t>reads UI element and available action.</w:t>
            </w:r>
          </w:p>
        </w:tc>
        <w:tc>
          <w:tcPr>
            <w:tcW w:w="3150" w:type="dxa"/>
            <w:tcBorders>
              <w:top w:val="single" w:sz="8" w:space="0" w:color="auto"/>
              <w:left w:val="single" w:sz="8" w:space="0" w:color="auto"/>
              <w:bottom w:val="single" w:sz="8" w:space="0" w:color="auto"/>
              <w:right w:val="single" w:sz="8" w:space="0" w:color="auto"/>
            </w:tcBorders>
          </w:tcPr>
          <w:p w14:paraId="14A1920B" w14:textId="77777777" w:rsidR="001004B9" w:rsidRDefault="001004B9">
            <w:pPr>
              <w:rPr>
                <w:rFonts w:eastAsia="Calibri"/>
                <w:sz w:val="22"/>
                <w:szCs w:val="22"/>
              </w:rPr>
            </w:pPr>
          </w:p>
        </w:tc>
      </w:tr>
    </w:tbl>
    <w:p w14:paraId="1BCBA468" w14:textId="21F9F05F" w:rsidR="00372B5A" w:rsidRPr="007B3A71" w:rsidRDefault="00372B5A" w:rsidP="002B2652">
      <w:pPr>
        <w:jc w:val="both"/>
      </w:pPr>
      <w:r w:rsidRPr="6DA74132">
        <w:br w:type="page"/>
      </w:r>
    </w:p>
    <w:p w14:paraId="6E6EF05C" w14:textId="2C5024D5" w:rsidR="00F0601F" w:rsidRPr="007B3A71" w:rsidRDefault="40EF6DFF">
      <w:pPr>
        <w:pStyle w:val="Heading2"/>
      </w:pPr>
      <w:bookmarkStart w:id="155" w:name="_Toc112694720"/>
      <w:bookmarkStart w:id="156" w:name="_Toc113015330"/>
      <w:bookmarkStart w:id="157" w:name="_Toc118317646"/>
      <w:bookmarkStart w:id="158" w:name="_Toc118563740"/>
      <w:r>
        <w:lastRenderedPageBreak/>
        <w:t>Supplementary Requirements</w:t>
      </w:r>
      <w:bookmarkEnd w:id="155"/>
      <w:bookmarkEnd w:id="156"/>
      <w:bookmarkEnd w:id="157"/>
      <w:bookmarkEnd w:id="158"/>
    </w:p>
    <w:p w14:paraId="3107FDAC" w14:textId="62D0C80D" w:rsidR="006A6236" w:rsidRPr="001739D9" w:rsidRDefault="72D7F715" w:rsidP="000C0760">
      <w:pPr>
        <w:pStyle w:val="ListParagraph"/>
        <w:numPr>
          <w:ilvl w:val="1"/>
          <w:numId w:val="1"/>
        </w:numPr>
        <w:spacing w:before="120" w:after="120"/>
        <w:ind w:left="720"/>
        <w:jc w:val="both"/>
        <w:rPr>
          <w:sz w:val="22"/>
          <w:szCs w:val="22"/>
        </w:rPr>
      </w:pPr>
      <w:r w:rsidRPr="001739D9">
        <w:rPr>
          <w:sz w:val="22"/>
          <w:szCs w:val="22"/>
        </w:rPr>
        <w:t>The application must be installed on an Android or Apple device that has internet connectivity.</w:t>
      </w:r>
    </w:p>
    <w:p w14:paraId="79422C83" w14:textId="4B8487F7" w:rsidR="72D7F715" w:rsidRPr="001739D9" w:rsidRDefault="72D7F715" w:rsidP="000C0760">
      <w:pPr>
        <w:pStyle w:val="ListParagraph"/>
        <w:numPr>
          <w:ilvl w:val="1"/>
          <w:numId w:val="1"/>
        </w:numPr>
        <w:spacing w:before="120" w:after="120"/>
        <w:ind w:left="720"/>
        <w:jc w:val="both"/>
        <w:rPr>
          <w:sz w:val="22"/>
          <w:szCs w:val="22"/>
        </w:rPr>
      </w:pPr>
      <w:r w:rsidRPr="001739D9">
        <w:rPr>
          <w:sz w:val="22"/>
          <w:szCs w:val="22"/>
        </w:rPr>
        <w:t>Any email service with which the application</w:t>
      </w:r>
      <w:r w:rsidR="25BB14B8" w:rsidRPr="001739D9">
        <w:rPr>
          <w:sz w:val="22"/>
          <w:szCs w:val="22"/>
        </w:rPr>
        <w:t xml:space="preserve"> interacts must allow IMAP access to third party applications.</w:t>
      </w:r>
    </w:p>
    <w:p w14:paraId="33946BDD" w14:textId="41BFC963" w:rsidR="25BB14B8" w:rsidRPr="001739D9" w:rsidRDefault="25BB14B8" w:rsidP="000C0760">
      <w:pPr>
        <w:pStyle w:val="ListParagraph"/>
        <w:numPr>
          <w:ilvl w:val="1"/>
          <w:numId w:val="1"/>
        </w:numPr>
        <w:spacing w:before="120" w:after="120"/>
        <w:ind w:left="720"/>
        <w:jc w:val="both"/>
        <w:rPr>
          <w:sz w:val="22"/>
          <w:szCs w:val="22"/>
        </w:rPr>
      </w:pPr>
      <w:r w:rsidRPr="001739D9">
        <w:rPr>
          <w:sz w:val="22"/>
          <w:szCs w:val="22"/>
        </w:rPr>
        <w:t>The device on which the application is installed must have its microphone and speaker enabled.</w:t>
      </w:r>
    </w:p>
    <w:p w14:paraId="6A269F45" w14:textId="430D0970" w:rsidR="25BB14B8" w:rsidRPr="001739D9" w:rsidRDefault="25BB14B8" w:rsidP="000C0760">
      <w:pPr>
        <w:pStyle w:val="ListParagraph"/>
        <w:numPr>
          <w:ilvl w:val="1"/>
          <w:numId w:val="1"/>
        </w:numPr>
        <w:spacing w:before="120" w:after="120"/>
        <w:ind w:left="720"/>
        <w:jc w:val="both"/>
        <w:rPr>
          <w:sz w:val="22"/>
          <w:szCs w:val="22"/>
        </w:rPr>
      </w:pPr>
      <w:r w:rsidRPr="001739D9">
        <w:rPr>
          <w:sz w:val="22"/>
          <w:szCs w:val="22"/>
        </w:rPr>
        <w:t>The user must allow the application to access all of their devices components that are necessary for the successful operation of the application.</w:t>
      </w:r>
    </w:p>
    <w:p w14:paraId="52DEB3D6" w14:textId="2AA0156C" w:rsidR="7B884B17" w:rsidRPr="001739D9" w:rsidRDefault="5298AB51" w:rsidP="000C0760">
      <w:pPr>
        <w:pStyle w:val="ListParagraph"/>
        <w:numPr>
          <w:ilvl w:val="1"/>
          <w:numId w:val="1"/>
        </w:numPr>
        <w:spacing w:before="120" w:after="120"/>
        <w:ind w:left="720"/>
        <w:jc w:val="both"/>
        <w:rPr>
          <w:sz w:val="22"/>
          <w:szCs w:val="22"/>
        </w:rPr>
      </w:pPr>
      <w:r w:rsidRPr="777E3A23">
        <w:rPr>
          <w:sz w:val="22"/>
          <w:szCs w:val="22"/>
        </w:rPr>
        <w:t>The application must be fully accessible to users with visual impairment.</w:t>
      </w:r>
    </w:p>
    <w:p w14:paraId="2B13952F" w14:textId="38D73761" w:rsidR="754944DF" w:rsidRDefault="754944DF" w:rsidP="000C0760">
      <w:pPr>
        <w:pStyle w:val="ListParagraph"/>
        <w:numPr>
          <w:ilvl w:val="1"/>
          <w:numId w:val="1"/>
        </w:numPr>
        <w:spacing w:before="120" w:after="120"/>
        <w:ind w:left="720"/>
        <w:jc w:val="both"/>
        <w:rPr>
          <w:sz w:val="22"/>
          <w:szCs w:val="22"/>
        </w:rPr>
      </w:pPr>
      <w:r w:rsidRPr="777E3A23">
        <w:rPr>
          <w:sz w:val="22"/>
          <w:szCs w:val="22"/>
        </w:rPr>
        <w:t>Application UI elements which are not beneficial to be read aloud to visually impaired users shall be hidden from native operating system accessibility tools.</w:t>
      </w:r>
    </w:p>
    <w:p w14:paraId="103B7828" w14:textId="0F7C6CCE" w:rsidR="754944DF" w:rsidRDefault="754944DF" w:rsidP="000C0760">
      <w:pPr>
        <w:pStyle w:val="ListParagraph"/>
        <w:numPr>
          <w:ilvl w:val="1"/>
          <w:numId w:val="1"/>
        </w:numPr>
        <w:spacing w:before="120" w:after="120"/>
        <w:ind w:left="720"/>
        <w:jc w:val="both"/>
        <w:rPr>
          <w:sz w:val="22"/>
          <w:szCs w:val="22"/>
        </w:rPr>
      </w:pPr>
      <w:r w:rsidRPr="777E3A23">
        <w:rPr>
          <w:sz w:val="22"/>
          <w:szCs w:val="22"/>
        </w:rPr>
        <w:t>Application UI elements shall all have properly tagged readable names to support native voice control accessibility.</w:t>
      </w:r>
    </w:p>
    <w:p w14:paraId="51F3F62D" w14:textId="633AA0C9" w:rsidR="754944DF" w:rsidRDefault="754944DF" w:rsidP="000C0760">
      <w:pPr>
        <w:pStyle w:val="ListParagraph"/>
        <w:numPr>
          <w:ilvl w:val="1"/>
          <w:numId w:val="1"/>
        </w:numPr>
        <w:spacing w:before="120" w:after="120"/>
        <w:ind w:left="720"/>
        <w:jc w:val="both"/>
        <w:rPr>
          <w:sz w:val="22"/>
          <w:szCs w:val="22"/>
        </w:rPr>
      </w:pPr>
      <w:r w:rsidRPr="777E3A23">
        <w:rPr>
          <w:sz w:val="22"/>
          <w:szCs w:val="22"/>
        </w:rPr>
        <w:t>Application UI elements shall be read aloud</w:t>
      </w:r>
      <w:r w:rsidR="032E5E97" w:rsidRPr="777E3A23">
        <w:rPr>
          <w:sz w:val="22"/>
          <w:szCs w:val="22"/>
        </w:rPr>
        <w:t xml:space="preserve"> by native OS accessibility tools</w:t>
      </w:r>
      <w:r w:rsidRPr="777E3A23">
        <w:rPr>
          <w:sz w:val="22"/>
          <w:szCs w:val="22"/>
        </w:rPr>
        <w:t xml:space="preserve"> </w:t>
      </w:r>
      <w:r w:rsidR="4A173795" w:rsidRPr="777E3A23">
        <w:rPr>
          <w:sz w:val="22"/>
          <w:szCs w:val="22"/>
        </w:rPr>
        <w:t>in an order that makes sense to a listen</w:t>
      </w:r>
      <w:r w:rsidR="618C8C8E" w:rsidRPr="777E3A23">
        <w:rPr>
          <w:sz w:val="22"/>
          <w:szCs w:val="22"/>
        </w:rPr>
        <w:t>er.</w:t>
      </w:r>
    </w:p>
    <w:p w14:paraId="448EDB68" w14:textId="0CFF795D" w:rsidR="00270729" w:rsidRPr="001739D9" w:rsidRDefault="0D582534" w:rsidP="000C0760">
      <w:pPr>
        <w:pStyle w:val="ListParagraph"/>
        <w:numPr>
          <w:ilvl w:val="1"/>
          <w:numId w:val="1"/>
        </w:numPr>
        <w:spacing w:before="120" w:after="120"/>
        <w:ind w:left="720"/>
        <w:jc w:val="both"/>
        <w:rPr>
          <w:sz w:val="22"/>
          <w:szCs w:val="22"/>
        </w:rPr>
      </w:pPr>
      <w:r w:rsidRPr="777E3A23">
        <w:rPr>
          <w:sz w:val="22"/>
          <w:szCs w:val="22"/>
        </w:rPr>
        <w:t>The application shall be visually improved for</w:t>
      </w:r>
      <w:r w:rsidR="37EE6EBA" w:rsidRPr="777E3A23">
        <w:rPr>
          <w:sz w:val="22"/>
          <w:szCs w:val="22"/>
        </w:rPr>
        <w:t xml:space="preserve"> all users following modern design principles.</w:t>
      </w:r>
    </w:p>
    <w:p w14:paraId="5E33535B" w14:textId="393EABFE" w:rsidR="753B0FBF" w:rsidRDefault="753B0FBF" w:rsidP="4D60265F">
      <w:pPr>
        <w:pStyle w:val="ListParagraph"/>
        <w:numPr>
          <w:ilvl w:val="1"/>
          <w:numId w:val="1"/>
        </w:numPr>
        <w:spacing w:before="120" w:after="120"/>
        <w:ind w:left="720"/>
        <w:jc w:val="both"/>
        <w:rPr>
          <w:sz w:val="22"/>
          <w:szCs w:val="22"/>
        </w:rPr>
      </w:pPr>
      <w:r w:rsidRPr="4D60265F">
        <w:rPr>
          <w:sz w:val="22"/>
          <w:szCs w:val="22"/>
        </w:rPr>
        <w:t xml:space="preserve">The application shall be </w:t>
      </w:r>
      <w:r w:rsidRPr="0FE799DA">
        <w:rPr>
          <w:sz w:val="22"/>
          <w:szCs w:val="22"/>
        </w:rPr>
        <w:t>Section</w:t>
      </w:r>
      <w:r w:rsidRPr="4D60265F">
        <w:rPr>
          <w:sz w:val="22"/>
          <w:szCs w:val="22"/>
        </w:rPr>
        <w:t xml:space="preserve"> 508 compliant.</w:t>
      </w:r>
    </w:p>
    <w:p w14:paraId="6ED7FF6E" w14:textId="29BA2ABB" w:rsidR="3E81365C" w:rsidRPr="002273A9" w:rsidRDefault="68B2B66A">
      <w:pPr>
        <w:pStyle w:val="Heading2"/>
      </w:pPr>
      <w:bookmarkStart w:id="159" w:name="_Toc112694721"/>
      <w:bookmarkStart w:id="160" w:name="_Toc1838001363"/>
      <w:bookmarkStart w:id="161" w:name="_Toc113015331"/>
      <w:bookmarkStart w:id="162" w:name="_Toc118317647"/>
      <w:bookmarkStart w:id="163" w:name="_Toc118563741"/>
      <w:r w:rsidRPr="002273A9">
        <w:t>Supporting Information</w:t>
      </w:r>
      <w:bookmarkEnd w:id="159"/>
      <w:bookmarkEnd w:id="160"/>
      <w:bookmarkEnd w:id="161"/>
      <w:bookmarkEnd w:id="162"/>
      <w:bookmarkEnd w:id="163"/>
    </w:p>
    <w:p w14:paraId="669F4800" w14:textId="66F34E3E" w:rsidR="001971F1" w:rsidRPr="001971F1" w:rsidRDefault="482C935D" w:rsidP="00CB2AB3">
      <w:pPr>
        <w:ind w:firstLine="720"/>
      </w:pPr>
      <w:r w:rsidRPr="00CB2AB3">
        <w:rPr>
          <w:sz w:val="22"/>
          <w:szCs w:val="22"/>
        </w:rPr>
        <w:t>N/A</w:t>
      </w:r>
    </w:p>
    <w:p w14:paraId="35F408FB" w14:textId="7AB1F3D6" w:rsidR="007C55DD" w:rsidRDefault="0005601B" w:rsidP="00CB2AB3">
      <w:pPr>
        <w:pStyle w:val="Heading2"/>
      </w:pPr>
      <w:bookmarkStart w:id="164" w:name="_Toc118563742"/>
      <w:r>
        <w:t>Scan</w:t>
      </w:r>
      <w:bookmarkEnd w:id="164"/>
    </w:p>
    <w:tbl>
      <w:tblPr>
        <w:tblW w:w="9360" w:type="dxa"/>
        <w:tblLayout w:type="fixed"/>
        <w:tblLook w:val="04A0" w:firstRow="1" w:lastRow="0" w:firstColumn="1" w:lastColumn="0" w:noHBand="0" w:noVBand="1"/>
      </w:tblPr>
      <w:tblGrid>
        <w:gridCol w:w="4373"/>
        <w:gridCol w:w="4987"/>
      </w:tblGrid>
      <w:tr w:rsidR="00922BB1" w:rsidRPr="001971F1" w14:paraId="48E3C75B" w14:textId="77777777" w:rsidTr="36958FCA">
        <w:trPr>
          <w:tblHeader/>
        </w:trPr>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5818E1E0" w14:textId="77777777" w:rsidR="00922BB1" w:rsidRPr="001971F1" w:rsidRDefault="00922BB1" w:rsidP="004F30D7">
            <w:pPr>
              <w:pStyle w:val="TableHeader"/>
            </w:pPr>
            <w:r w:rsidRPr="001971F1">
              <w:t xml:space="preserve">Use Case </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313897"/>
          </w:tcPr>
          <w:p w14:paraId="4D9E31A8" w14:textId="4DDB4F98" w:rsidR="00922BB1" w:rsidRPr="001971F1" w:rsidRDefault="007473AC" w:rsidP="004F30D7">
            <w:pPr>
              <w:pStyle w:val="TableHeader"/>
            </w:pPr>
            <w:r w:rsidRPr="001971F1">
              <w:t>Reasoning Not Implemented</w:t>
            </w:r>
          </w:p>
        </w:tc>
      </w:tr>
      <w:tr w:rsidR="00A366EB" w14:paraId="729B51A2"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C7CE22" w14:textId="52E19F45" w:rsidR="00A366EB" w:rsidRPr="009A3DC7" w:rsidRDefault="000D1EC6" w:rsidP="001971F1">
            <w:pPr>
              <w:pStyle w:val="TableText0"/>
            </w:pPr>
            <w:r>
              <w:t>Gesture: Hold Down</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3BB4FF" w14:textId="069519B2" w:rsidR="00A366EB" w:rsidRDefault="00C003CD" w:rsidP="001971F1">
            <w:pPr>
              <w:pStyle w:val="TableText0"/>
            </w:pPr>
            <w:r>
              <w:t>Change of the implementation approach</w:t>
            </w:r>
          </w:p>
        </w:tc>
      </w:tr>
      <w:tr w:rsidR="00922BB1" w14:paraId="2E2B4518"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563D947" w14:textId="16B96942" w:rsidR="00922BB1" w:rsidRPr="009A3DC7" w:rsidRDefault="00DC665E" w:rsidP="001971F1">
            <w:pPr>
              <w:pStyle w:val="TableText0"/>
            </w:pPr>
            <w:r w:rsidRPr="009A3DC7">
              <w:t>Voice Driven: Activation</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2937639" w14:textId="3856795C" w:rsidR="00922BB1" w:rsidRPr="009A3DC7" w:rsidRDefault="008E29E9" w:rsidP="001971F1">
            <w:pPr>
              <w:pStyle w:val="TableText0"/>
            </w:pPr>
            <w:r>
              <w:t>Change of the implementation approach</w:t>
            </w:r>
          </w:p>
        </w:tc>
      </w:tr>
      <w:tr w:rsidR="00922BB1" w14:paraId="62898F3A"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068222" w14:textId="7875ACA0" w:rsidR="00922BB1" w:rsidRPr="009A3DC7" w:rsidRDefault="00255C75" w:rsidP="001971F1">
            <w:pPr>
              <w:pStyle w:val="TableText0"/>
            </w:pPr>
            <w:r w:rsidRPr="009A3DC7">
              <w:t>Voice Driven: Camera</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DBB3915" w14:textId="7C1A2908" w:rsidR="00922BB1" w:rsidRPr="009A3DC7" w:rsidRDefault="008E29E9" w:rsidP="001971F1">
            <w:pPr>
              <w:pStyle w:val="TableText0"/>
            </w:pPr>
            <w:r>
              <w:t>Change of the implementation approach</w:t>
            </w:r>
          </w:p>
        </w:tc>
      </w:tr>
      <w:tr w:rsidR="00922BB1" w14:paraId="4F9BCD2B"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48918A" w14:textId="1F66AB4E" w:rsidR="00922BB1" w:rsidRPr="009A3DC7" w:rsidRDefault="008842D1" w:rsidP="001971F1">
            <w:pPr>
              <w:pStyle w:val="TableText0"/>
            </w:pPr>
            <w:r w:rsidRPr="009A3DC7">
              <w:t>Voice Driven: Email View - Call</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504436F" w14:textId="5DE23A82" w:rsidR="00922BB1" w:rsidRPr="009A3DC7" w:rsidRDefault="009B4CB4" w:rsidP="001971F1">
            <w:pPr>
              <w:pStyle w:val="TableText0"/>
            </w:pPr>
            <w:r>
              <w:t>Change of the implementation approach</w:t>
            </w:r>
          </w:p>
        </w:tc>
      </w:tr>
      <w:tr w:rsidR="00922BB1" w14:paraId="1CF61B34"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1ACE47" w14:textId="3DB8C98A" w:rsidR="00922BB1" w:rsidRPr="009A3DC7" w:rsidRDefault="00A13AE9" w:rsidP="001971F1">
            <w:pPr>
              <w:pStyle w:val="TableText0"/>
            </w:pPr>
            <w:r w:rsidRPr="009A3DC7">
              <w:t>Voice Driven: Email View - Email</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684399" w14:textId="764AEE84" w:rsidR="00922BB1" w:rsidRPr="009A3DC7" w:rsidRDefault="009B4CB4" w:rsidP="001971F1">
            <w:pPr>
              <w:pStyle w:val="TableText0"/>
            </w:pPr>
            <w:r>
              <w:t>Change of the implementation approach</w:t>
            </w:r>
          </w:p>
        </w:tc>
      </w:tr>
      <w:tr w:rsidR="00922BB1" w14:paraId="43F2BAFE"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7E4C78" w14:textId="22D71AF1" w:rsidR="00922BB1" w:rsidRPr="009A3DC7" w:rsidRDefault="006E02DD" w:rsidP="001971F1">
            <w:pPr>
              <w:pStyle w:val="TableText0"/>
            </w:pPr>
            <w:r w:rsidRPr="009A3DC7">
              <w:t>Voice Driven: Email View - Text</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0486260" w14:textId="5AC77287" w:rsidR="00922BB1" w:rsidRPr="009A3DC7" w:rsidRDefault="009B4CB4" w:rsidP="001971F1">
            <w:pPr>
              <w:pStyle w:val="TableText0"/>
            </w:pPr>
            <w:r>
              <w:t>Change of the implementation approach</w:t>
            </w:r>
          </w:p>
        </w:tc>
      </w:tr>
      <w:tr w:rsidR="00922BB1" w14:paraId="2A337A27"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1FC6C01" w14:textId="21FCFDDF" w:rsidR="00922BB1" w:rsidRPr="009A3DC7" w:rsidRDefault="009E1DB8" w:rsidP="001971F1">
            <w:pPr>
              <w:pStyle w:val="TableText0"/>
            </w:pPr>
            <w:r w:rsidRPr="009A3DC7">
              <w:t>Voice Driven: Exit</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BC83203" w14:textId="6DAAB979" w:rsidR="00922BB1" w:rsidRPr="009A3DC7" w:rsidRDefault="009B4CB4" w:rsidP="001971F1">
            <w:pPr>
              <w:pStyle w:val="TableText0"/>
            </w:pPr>
            <w:r>
              <w:t>Change of the implementation approach</w:t>
            </w:r>
          </w:p>
        </w:tc>
      </w:tr>
      <w:tr w:rsidR="00922BB1" w14:paraId="1A13F6F8"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3E1F493" w14:textId="79317678" w:rsidR="00922BB1" w:rsidRPr="009A3DC7" w:rsidRDefault="006D670B" w:rsidP="001971F1">
            <w:pPr>
              <w:pStyle w:val="TableText0"/>
            </w:pPr>
            <w:r w:rsidRPr="009A3DC7">
              <w:t>Voice Driven: Main Menu - Calendar</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706D0A" w14:textId="3F0737A7" w:rsidR="00922BB1" w:rsidRPr="009A3DC7" w:rsidRDefault="009B4CB4" w:rsidP="001971F1">
            <w:pPr>
              <w:pStyle w:val="TableText0"/>
            </w:pPr>
            <w:r>
              <w:t>Change of the implementation approach</w:t>
            </w:r>
          </w:p>
        </w:tc>
      </w:tr>
      <w:tr w:rsidR="00922BB1" w14:paraId="399D4C21"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AF655DF" w14:textId="1EFC4A9F" w:rsidR="00922BB1" w:rsidRPr="009A3DC7" w:rsidRDefault="00853B36" w:rsidP="001971F1">
            <w:pPr>
              <w:pStyle w:val="TableText0"/>
            </w:pPr>
            <w:r w:rsidRPr="009A3DC7">
              <w:t>Voice Driven: Main Menu - Unread</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491452" w14:textId="63487F4C" w:rsidR="00922BB1" w:rsidRPr="009A3DC7" w:rsidRDefault="009B4CB4" w:rsidP="001971F1">
            <w:pPr>
              <w:pStyle w:val="TableText0"/>
            </w:pPr>
            <w:r>
              <w:t>Change of the implementation approach</w:t>
            </w:r>
          </w:p>
        </w:tc>
      </w:tr>
      <w:tr w:rsidR="00922BB1" w14:paraId="66794FB1"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FF91542" w14:textId="024AC081" w:rsidR="00922BB1" w:rsidRDefault="00CB24B2" w:rsidP="001971F1">
            <w:pPr>
              <w:pStyle w:val="TableText0"/>
            </w:pPr>
            <w:r w:rsidRPr="009A3DC7">
              <w:t>Voice Driven: Main Menu - Latest</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1B13634" w14:textId="66126295" w:rsidR="00922BB1" w:rsidRDefault="009B4CB4" w:rsidP="001971F1">
            <w:pPr>
              <w:pStyle w:val="TableText0"/>
            </w:pPr>
            <w:r>
              <w:t>Change of the implementation approach</w:t>
            </w:r>
          </w:p>
        </w:tc>
      </w:tr>
      <w:tr w:rsidR="00922BB1" w14:paraId="1160D456"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6F31B3B" w14:textId="02C4A9D0" w:rsidR="00922BB1" w:rsidRDefault="00C67F3E" w:rsidP="001971F1">
            <w:pPr>
              <w:pStyle w:val="TableText0"/>
            </w:pPr>
            <w:r w:rsidRPr="009A3DC7">
              <w:t>Voice Driven: Notification - Dismiss Notification</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7688FC8" w14:textId="710991E0" w:rsidR="00922BB1" w:rsidRDefault="009B4CB4" w:rsidP="001971F1">
            <w:pPr>
              <w:pStyle w:val="TableText0"/>
            </w:pPr>
            <w:r>
              <w:t>Change of the implementation approach</w:t>
            </w:r>
          </w:p>
        </w:tc>
      </w:tr>
      <w:tr w:rsidR="00922BB1" w14:paraId="100F573B" w14:textId="77777777" w:rsidTr="36958FCA">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ABE9134" w14:textId="27BA725F" w:rsidR="00922BB1" w:rsidRDefault="008402F6" w:rsidP="001971F1">
            <w:pPr>
              <w:pStyle w:val="TableText0"/>
            </w:pPr>
            <w:r w:rsidRPr="009A3DC7">
              <w:t>Voice Driven: Settings - Email Envelope Sender</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BD546F2" w14:textId="755EFCDE" w:rsidR="00922BB1" w:rsidRDefault="009B4CB4" w:rsidP="001971F1">
            <w:pPr>
              <w:pStyle w:val="TableText0"/>
            </w:pPr>
            <w:r>
              <w:t>Change of the implementation approach</w:t>
            </w:r>
          </w:p>
        </w:tc>
      </w:tr>
      <w:tr w:rsidR="00853B36" w14:paraId="725FC070"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24DB8" w14:textId="663E0B92" w:rsidR="00853B36" w:rsidRDefault="006C2972" w:rsidP="001971F1">
            <w:pPr>
              <w:pStyle w:val="TableText0"/>
            </w:pPr>
            <w:r w:rsidRPr="009A3DC7">
              <w:t>Voice Driven: Settings - Email Envelope Recipient</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99C75CB" w14:textId="455A8C8A" w:rsidR="00853B36" w:rsidRDefault="009B4CB4" w:rsidP="001971F1">
            <w:pPr>
              <w:pStyle w:val="TableText0"/>
            </w:pPr>
            <w:r>
              <w:t>Change of the implementation approach</w:t>
            </w:r>
          </w:p>
        </w:tc>
      </w:tr>
      <w:tr w:rsidR="00853B36" w14:paraId="0C619BE8"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E6684C4" w14:textId="5F5E33AD" w:rsidR="00853B36" w:rsidRDefault="0051027D" w:rsidP="001971F1">
            <w:pPr>
              <w:pStyle w:val="TableText0"/>
            </w:pPr>
            <w:r w:rsidRPr="009A3DC7">
              <w:t>Voice Driven: Settings - Logos</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004B9E" w14:textId="7EC661BF" w:rsidR="00853B36" w:rsidRDefault="009B4CB4" w:rsidP="001971F1">
            <w:pPr>
              <w:pStyle w:val="TableText0"/>
            </w:pPr>
            <w:r>
              <w:t>Change of the implementation approach</w:t>
            </w:r>
          </w:p>
        </w:tc>
      </w:tr>
      <w:tr w:rsidR="00853B36" w14:paraId="6FCFC03A"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7A6CCE7" w14:textId="3308148C" w:rsidR="00853B36" w:rsidRDefault="00231AED" w:rsidP="001971F1">
            <w:pPr>
              <w:pStyle w:val="TableText0"/>
            </w:pPr>
            <w:r w:rsidRPr="009A3DC7">
              <w:t>Voice Driven: Settings - Links</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50F878A" w14:textId="6754A7D8" w:rsidR="00853B36" w:rsidRDefault="009B4CB4" w:rsidP="001971F1">
            <w:pPr>
              <w:pStyle w:val="TableText0"/>
            </w:pPr>
            <w:r>
              <w:t>Change of the implementation approach</w:t>
            </w:r>
          </w:p>
        </w:tc>
      </w:tr>
      <w:tr w:rsidR="00663A8F" w14:paraId="3C2A461C"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DA75EEF" w14:textId="78B1C360" w:rsidR="00663A8F" w:rsidRDefault="002F0566" w:rsidP="001971F1">
            <w:pPr>
              <w:pStyle w:val="TableText0"/>
            </w:pPr>
            <w:r w:rsidRPr="009A3DC7">
              <w:t>Voice Driven: Settings - Email Envelope Sender Address</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8F1B7F1" w14:textId="5CA782C7" w:rsidR="00663A8F" w:rsidRDefault="009B4CB4" w:rsidP="001971F1">
            <w:pPr>
              <w:pStyle w:val="TableText0"/>
            </w:pPr>
            <w:r>
              <w:t>Change of the implementation approach</w:t>
            </w:r>
          </w:p>
        </w:tc>
      </w:tr>
      <w:tr w:rsidR="00663A8F" w14:paraId="079E6FB9"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CD0646F" w14:textId="7FA5E40A" w:rsidR="00663A8F" w:rsidRDefault="00DD763B" w:rsidP="001971F1">
            <w:pPr>
              <w:pStyle w:val="TableText0"/>
            </w:pPr>
            <w:r w:rsidRPr="009A3DC7">
              <w:t>Voice Driven: Settings - Subject</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A9BC02" w14:textId="0DC9E4C6" w:rsidR="00663A8F" w:rsidRDefault="009B4CB4" w:rsidP="001971F1">
            <w:pPr>
              <w:pStyle w:val="TableText0"/>
            </w:pPr>
            <w:r>
              <w:t>Change of the implementation approach</w:t>
            </w:r>
          </w:p>
        </w:tc>
      </w:tr>
      <w:tr w:rsidR="00663A8F" w14:paraId="7EA2326C"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BF7770" w14:textId="3DD80AAE" w:rsidR="00663A8F" w:rsidRDefault="00033B0D" w:rsidP="001971F1">
            <w:pPr>
              <w:pStyle w:val="TableText0"/>
            </w:pPr>
            <w:r w:rsidRPr="009A3DC7">
              <w:t>Voice Driven: Settings - Email Text</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855CCE5" w14:textId="52DCC058" w:rsidR="00663A8F" w:rsidRDefault="009B4CB4" w:rsidP="001971F1">
            <w:pPr>
              <w:pStyle w:val="TableText0"/>
            </w:pPr>
            <w:r>
              <w:t>Change of the implementation approach</w:t>
            </w:r>
          </w:p>
        </w:tc>
      </w:tr>
      <w:tr w:rsidR="00663A8F" w14:paraId="777796DD"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F755325" w14:textId="4A3384D3" w:rsidR="00663A8F" w:rsidRDefault="003F3AE8" w:rsidP="001971F1">
            <w:pPr>
              <w:pStyle w:val="TableText0"/>
            </w:pPr>
            <w:r w:rsidRPr="009A3DC7">
              <w:t>Voice Driven: Settings - Email Details Sender Address</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3037A4C" w14:textId="4200C6D9" w:rsidR="00663A8F" w:rsidRDefault="009B4CB4" w:rsidP="001971F1">
            <w:pPr>
              <w:pStyle w:val="TableText0"/>
            </w:pPr>
            <w:r>
              <w:t>Change of the implementation approach</w:t>
            </w:r>
          </w:p>
        </w:tc>
      </w:tr>
      <w:tr w:rsidR="00663A8F" w14:paraId="79E3C4CA"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1E393A5" w14:textId="66D76357" w:rsidR="00663A8F" w:rsidRDefault="00A807CF" w:rsidP="001971F1">
            <w:pPr>
              <w:pStyle w:val="TableText0"/>
            </w:pPr>
            <w:r w:rsidRPr="009A3DC7">
              <w:t>Voice Driven: Settings – Email Details Recipients</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2A4086B" w14:textId="1B33F7FD" w:rsidR="00663A8F" w:rsidRDefault="009B4CB4" w:rsidP="001971F1">
            <w:pPr>
              <w:pStyle w:val="TableText0"/>
            </w:pPr>
            <w:r>
              <w:t>Change of the implementation approach</w:t>
            </w:r>
          </w:p>
        </w:tc>
      </w:tr>
      <w:tr w:rsidR="00663A8F" w14:paraId="45768102"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2016402" w14:textId="46CCC9B5" w:rsidR="00663A8F" w:rsidRDefault="00B85549" w:rsidP="001971F1">
            <w:pPr>
              <w:pStyle w:val="TableText0"/>
            </w:pPr>
            <w:r w:rsidRPr="009A3DC7">
              <w:t>Voice Driven: Settings – Auto Play</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A66667B" w14:textId="6C75183B" w:rsidR="00663A8F" w:rsidRDefault="009B4CB4" w:rsidP="001971F1">
            <w:pPr>
              <w:pStyle w:val="TableText0"/>
            </w:pPr>
            <w:r>
              <w:t>Change of the implementation approach</w:t>
            </w:r>
          </w:p>
        </w:tc>
      </w:tr>
      <w:tr w:rsidR="00376126" w14:paraId="3F3D0B76"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A6E4CE" w14:textId="5C6C3C76" w:rsidR="00376126" w:rsidRPr="009A3DC7" w:rsidRDefault="00B26C87" w:rsidP="001971F1">
            <w:pPr>
              <w:pStyle w:val="TableText0"/>
            </w:pPr>
            <w:r w:rsidRPr="009A3DC7">
              <w:t>Voice Driven: Unknown/Inapplicable</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1A482DD" w14:textId="599B4F37" w:rsidR="00376126" w:rsidRDefault="009B4CB4" w:rsidP="001971F1">
            <w:pPr>
              <w:pStyle w:val="TableText0"/>
            </w:pPr>
            <w:r>
              <w:t>Change of the implementation approach</w:t>
            </w:r>
          </w:p>
        </w:tc>
      </w:tr>
      <w:tr w:rsidR="00B85549" w14:paraId="1CFC2000"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616A785" w14:textId="77DD27E9" w:rsidR="00B85549" w:rsidRPr="009A3DC7" w:rsidRDefault="003835A4" w:rsidP="001971F1">
            <w:pPr>
              <w:pStyle w:val="TableText0"/>
            </w:pPr>
            <w:r w:rsidRPr="009A3DC7">
              <w:t>Voice Driven: Reading Mode</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E256E10" w14:textId="25D47A9D" w:rsidR="00B85549" w:rsidRDefault="009B4CB4" w:rsidP="001971F1">
            <w:pPr>
              <w:pStyle w:val="TableText0"/>
            </w:pPr>
            <w:r>
              <w:t>Change of the implementation approach</w:t>
            </w:r>
          </w:p>
        </w:tc>
      </w:tr>
      <w:tr w:rsidR="00376126" w14:paraId="64DAC647"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183A40" w14:textId="40BB7B95" w:rsidR="00376126" w:rsidRPr="009A3DC7" w:rsidRDefault="00E67459" w:rsidP="001971F1">
            <w:pPr>
              <w:pStyle w:val="TableText0"/>
            </w:pPr>
            <w:r w:rsidRPr="009A3DC7">
              <w:t>Reading Mode: Settings</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B7F7C91" w14:textId="130FDAE7" w:rsidR="00376126" w:rsidRDefault="009B4CB4" w:rsidP="001971F1">
            <w:pPr>
              <w:pStyle w:val="TableText0"/>
            </w:pPr>
            <w:r>
              <w:t>Change of the implementation approach</w:t>
            </w:r>
          </w:p>
        </w:tc>
      </w:tr>
      <w:tr w:rsidR="00376126" w14:paraId="0529CE44"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37F57885" w14:textId="68DDCCE7" w:rsidR="00376126" w:rsidRPr="009A3DC7" w:rsidRDefault="0054064E" w:rsidP="001971F1">
            <w:pPr>
              <w:pStyle w:val="TableText0"/>
            </w:pPr>
            <w:r w:rsidRPr="009A3DC7">
              <w:lastRenderedPageBreak/>
              <w:t>Reading Mode: Main Menu</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1D6147" w14:textId="602C77AF" w:rsidR="00376126" w:rsidRDefault="009B4CB4" w:rsidP="001971F1">
            <w:pPr>
              <w:pStyle w:val="TableText0"/>
            </w:pPr>
            <w:r>
              <w:t>Change of the implementation approach</w:t>
            </w:r>
          </w:p>
        </w:tc>
      </w:tr>
      <w:tr w:rsidR="00B26C87" w14:paraId="03E04578"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044B842" w14:textId="1AB6978D" w:rsidR="00B26C87" w:rsidRPr="009A3DC7" w:rsidRDefault="002954AA" w:rsidP="001971F1">
            <w:pPr>
              <w:pStyle w:val="TableText0"/>
            </w:pPr>
            <w:r w:rsidRPr="009A3DC7">
              <w:t>Reading Mode: Search</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675D5DB1" w14:textId="24F84CD7" w:rsidR="00B26C87" w:rsidRDefault="009B4CB4" w:rsidP="001971F1">
            <w:pPr>
              <w:pStyle w:val="TableText0"/>
            </w:pPr>
            <w:r>
              <w:t>Change of the implementation approach</w:t>
            </w:r>
          </w:p>
        </w:tc>
      </w:tr>
      <w:tr w:rsidR="00B26C87" w14:paraId="35DC00F5"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DD5B940" w14:textId="292201E4" w:rsidR="00B26C87" w:rsidRPr="009A3DC7" w:rsidRDefault="00125BCB" w:rsidP="001971F1">
            <w:pPr>
              <w:pStyle w:val="TableText0"/>
            </w:pPr>
            <w:r w:rsidRPr="009A3DC7">
              <w:t>Reading Mode: Email View</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1B30AFFB" w14:textId="0AFE3494" w:rsidR="00B26C87" w:rsidRDefault="009B4CB4" w:rsidP="001971F1">
            <w:pPr>
              <w:pStyle w:val="TableText0"/>
            </w:pPr>
            <w:r>
              <w:t>Change of the implementation approach</w:t>
            </w:r>
          </w:p>
        </w:tc>
      </w:tr>
      <w:tr w:rsidR="00B26C87" w14:paraId="472E352F"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41D8980" w14:textId="0C19EFF3" w:rsidR="00B26C87" w:rsidRPr="009A3DC7" w:rsidRDefault="00611133" w:rsidP="001971F1">
            <w:pPr>
              <w:pStyle w:val="TableText0"/>
            </w:pPr>
            <w:r w:rsidRPr="009A3DC7">
              <w:t>Reading Mode: Notifications</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0C30CCD1" w14:textId="499EE8A7" w:rsidR="00B26C87" w:rsidRDefault="009B4CB4" w:rsidP="001971F1">
            <w:pPr>
              <w:pStyle w:val="TableText0"/>
            </w:pPr>
            <w:r>
              <w:t>Change of the implementation approach</w:t>
            </w:r>
          </w:p>
        </w:tc>
      </w:tr>
      <w:tr w:rsidR="00611133" w14:paraId="29BFB73C"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EF70A2" w14:textId="7536AA49" w:rsidR="00611133" w:rsidRPr="009A3DC7" w:rsidRDefault="00F14A77" w:rsidP="001971F1">
            <w:pPr>
              <w:pStyle w:val="TableText0"/>
            </w:pPr>
            <w:r w:rsidRPr="009A3DC7">
              <w:t>Reading Mode: Chatbot</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7C0C7DA" w14:textId="10ECFA18" w:rsidR="00611133" w:rsidRDefault="009B4CB4" w:rsidP="001971F1">
            <w:pPr>
              <w:pStyle w:val="TableText0"/>
            </w:pPr>
            <w:r>
              <w:t>Change of the implementation approach</w:t>
            </w:r>
          </w:p>
        </w:tc>
      </w:tr>
      <w:tr w:rsidR="00611133" w14:paraId="0E053305"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095C035" w14:textId="1C154292" w:rsidR="00611133" w:rsidRPr="009A3DC7" w:rsidRDefault="00561DFC" w:rsidP="001971F1">
            <w:pPr>
              <w:pStyle w:val="TableText0"/>
            </w:pPr>
            <w:r>
              <w:t>Enable/disable Screen Reader</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4BFB980E" w14:textId="11E2B125" w:rsidR="00611133" w:rsidRDefault="009B4CB4" w:rsidP="001971F1">
            <w:pPr>
              <w:pStyle w:val="TableText0"/>
            </w:pPr>
            <w:r>
              <w:t>Change of the implementation approach</w:t>
            </w:r>
          </w:p>
        </w:tc>
      </w:tr>
      <w:tr w:rsidR="00611133" w14:paraId="4855D946"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912F33" w14:textId="45CE44E4" w:rsidR="00611133" w:rsidRPr="009A3DC7" w:rsidRDefault="003E7027" w:rsidP="001971F1">
            <w:pPr>
              <w:pStyle w:val="TableText0"/>
            </w:pPr>
            <w:r>
              <w:t>Enable Access to Device Microphone for Screen Reader</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5FCCA153" w14:textId="29AFA540" w:rsidR="00611133" w:rsidRDefault="009B4CB4" w:rsidP="001971F1">
            <w:pPr>
              <w:pStyle w:val="TableText0"/>
            </w:pPr>
            <w:r>
              <w:t>Change of the implementation approach</w:t>
            </w:r>
          </w:p>
        </w:tc>
      </w:tr>
      <w:tr w:rsidR="00611133" w14:paraId="53670009" w14:textId="77777777" w:rsidTr="00E8559B">
        <w:tc>
          <w:tcPr>
            <w:tcW w:w="4373"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207D3064" w14:textId="7050A404" w:rsidR="00611133" w:rsidRPr="009A3DC7" w:rsidRDefault="00871CD0" w:rsidP="001971F1">
            <w:pPr>
              <w:pStyle w:val="TableText0"/>
            </w:pPr>
            <w:r>
              <w:t>Apply Screen reader Navigation Command for Screen Reader</w:t>
            </w:r>
          </w:p>
        </w:tc>
        <w:tc>
          <w:tcPr>
            <w:tcW w:w="498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14:paraId="7DB63D9F" w14:textId="52C96311" w:rsidR="00611133" w:rsidRDefault="009B4CB4" w:rsidP="001971F1">
            <w:pPr>
              <w:pStyle w:val="TableText0"/>
            </w:pPr>
            <w:r>
              <w:t>Change of the implementation approach</w:t>
            </w:r>
          </w:p>
        </w:tc>
      </w:tr>
    </w:tbl>
    <w:p w14:paraId="0598D908" w14:textId="77777777" w:rsidR="007C55DD" w:rsidRPr="001971F1" w:rsidRDefault="007C55DD" w:rsidP="001971F1"/>
    <w:sectPr w:rsidR="007C55DD" w:rsidRPr="001971F1" w:rsidSect="00F0601F">
      <w:headerReference w:type="default" r:id="rId55"/>
      <w:footerReference w:type="default" r:id="rId56"/>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04AE33" w14:textId="77777777" w:rsidR="008539B7" w:rsidRDefault="008539B7">
      <w:r>
        <w:separator/>
      </w:r>
    </w:p>
  </w:endnote>
  <w:endnote w:type="continuationSeparator" w:id="0">
    <w:p w14:paraId="70E6AC78" w14:textId="77777777" w:rsidR="008539B7" w:rsidRDefault="008539B7">
      <w:r>
        <w:continuationSeparator/>
      </w:r>
    </w:p>
  </w:endnote>
  <w:endnote w:type="continuationNotice" w:id="1">
    <w:p w14:paraId="5285D8ED" w14:textId="77777777" w:rsidR="008539B7" w:rsidRDefault="008539B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Body)">
    <w:altName w:val="Calibri"/>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Lucida Grande">
    <w:altName w:val="Times New Roman"/>
    <w:charset w:val="00"/>
    <w:family w:val="swiss"/>
    <w:pitch w:val="variable"/>
    <w:sig w:usb0="E1000AEF" w:usb1="5000A1FF" w:usb2="0000000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CB06C5" w14:paraId="5B83E670" w14:textId="77777777">
      <w:tc>
        <w:tcPr>
          <w:tcW w:w="3162" w:type="dxa"/>
          <w:tcBorders>
            <w:top w:val="nil"/>
            <w:left w:val="nil"/>
            <w:bottom w:val="nil"/>
            <w:right w:val="nil"/>
          </w:tcBorders>
        </w:tcPr>
        <w:p w14:paraId="1C10F2B0" w14:textId="7A630789" w:rsidR="00CB06C5" w:rsidRDefault="00CB06C5">
          <w:pPr>
            <w:ind w:right="360"/>
          </w:pPr>
        </w:p>
      </w:tc>
      <w:tc>
        <w:tcPr>
          <w:tcW w:w="3162" w:type="dxa"/>
          <w:tcBorders>
            <w:top w:val="nil"/>
            <w:left w:val="nil"/>
            <w:bottom w:val="nil"/>
            <w:right w:val="nil"/>
          </w:tcBorders>
        </w:tcPr>
        <w:p w14:paraId="513B152A" w14:textId="601B687C" w:rsidR="00CB06C5" w:rsidRDefault="36958FCA">
          <w:pPr>
            <w:jc w:val="center"/>
          </w:pPr>
          <w:r>
            <w:t>MSA</w:t>
          </w:r>
          <w:r w:rsidR="00CB06C5">
            <w:t>, 2022</w:t>
          </w:r>
        </w:p>
      </w:tc>
      <w:tc>
        <w:tcPr>
          <w:tcW w:w="3162" w:type="dxa"/>
          <w:tcBorders>
            <w:top w:val="nil"/>
            <w:left w:val="nil"/>
            <w:bottom w:val="nil"/>
            <w:right w:val="nil"/>
          </w:tcBorders>
        </w:tcPr>
        <w:p w14:paraId="62A7D42E" w14:textId="77777777" w:rsidR="00CB06C5" w:rsidRDefault="00CB06C5">
          <w:pPr>
            <w:jc w:val="right"/>
          </w:pPr>
          <w:r>
            <w:t xml:space="preserve">Page </w:t>
          </w:r>
          <w:r>
            <w:rPr>
              <w:rStyle w:val="PageNumber"/>
            </w:rPr>
            <w:fldChar w:fldCharType="begin"/>
          </w:r>
          <w:r>
            <w:rPr>
              <w:rStyle w:val="PageNumber"/>
            </w:rPr>
            <w:instrText xml:space="preserve"> PAGE </w:instrText>
          </w:r>
          <w:r>
            <w:rPr>
              <w:rStyle w:val="PageNumber"/>
            </w:rPr>
            <w:fldChar w:fldCharType="separate"/>
          </w:r>
          <w:r w:rsidR="0085342B">
            <w:rPr>
              <w:rStyle w:val="PageNumber"/>
              <w:noProof/>
            </w:rPr>
            <w:t>4</w:t>
          </w:r>
          <w:r>
            <w:rPr>
              <w:rStyle w:val="PageNumber"/>
            </w:rPr>
            <w:fldChar w:fldCharType="end"/>
          </w:r>
        </w:p>
      </w:tc>
    </w:tr>
  </w:tbl>
  <w:p w14:paraId="6E2C4EF2" w14:textId="77777777" w:rsidR="00CB06C5" w:rsidRDefault="00CB06C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73A61EC" w14:textId="77777777" w:rsidR="008539B7" w:rsidRDefault="008539B7">
      <w:r>
        <w:separator/>
      </w:r>
    </w:p>
  </w:footnote>
  <w:footnote w:type="continuationSeparator" w:id="0">
    <w:p w14:paraId="2DD028B3" w14:textId="77777777" w:rsidR="008539B7" w:rsidRDefault="008539B7">
      <w:r>
        <w:continuationSeparator/>
      </w:r>
    </w:p>
  </w:footnote>
  <w:footnote w:type="continuationNotice" w:id="1">
    <w:p w14:paraId="571D3C97" w14:textId="77777777" w:rsidR="008539B7" w:rsidRDefault="008539B7"/>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36958FCA" w14:paraId="70DA5F0E" w14:textId="77777777" w:rsidTr="36958FCA">
      <w:tc>
        <w:tcPr>
          <w:tcW w:w="3120" w:type="dxa"/>
        </w:tcPr>
        <w:p w14:paraId="0C968E18" w14:textId="4A27686D" w:rsidR="36958FCA" w:rsidRDefault="36958FCA" w:rsidP="36958FCA">
          <w:pPr>
            <w:pStyle w:val="Header"/>
            <w:ind w:left="-115"/>
          </w:pPr>
        </w:p>
      </w:tc>
      <w:tc>
        <w:tcPr>
          <w:tcW w:w="3120" w:type="dxa"/>
        </w:tcPr>
        <w:p w14:paraId="52588814" w14:textId="69849D53" w:rsidR="36958FCA" w:rsidRDefault="36958FCA" w:rsidP="36958FCA">
          <w:pPr>
            <w:pStyle w:val="Header"/>
            <w:jc w:val="center"/>
          </w:pPr>
        </w:p>
      </w:tc>
      <w:tc>
        <w:tcPr>
          <w:tcW w:w="3120" w:type="dxa"/>
        </w:tcPr>
        <w:p w14:paraId="5DEFC9DE" w14:textId="0F496C14" w:rsidR="36958FCA" w:rsidRDefault="36958FCA" w:rsidP="36958FCA">
          <w:pPr>
            <w:pStyle w:val="Header"/>
            <w:ind w:right="-115"/>
            <w:jc w:val="right"/>
          </w:pPr>
        </w:p>
      </w:tc>
    </w:tr>
  </w:tbl>
  <w:p w14:paraId="4D536D0A" w14:textId="6204D8D3" w:rsidR="000C0760" w:rsidRDefault="000C076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CD08C4E"/>
    <w:lvl w:ilvl="0">
      <w:start w:val="1"/>
      <w:numFmt w:val="decimal"/>
      <w:lvlText w:val="%1."/>
      <w:legacy w:legacy="1" w:legacySpace="144" w:legacyIndent="0"/>
      <w:lvlJc w:val="left"/>
    </w:lvl>
    <w:lvl w:ilvl="1">
      <w:start w:val="1"/>
      <w:numFmt w:val="decimal"/>
      <w:lvlText w:val="%1.%2."/>
      <w:legacy w:legacy="1" w:legacySpace="144" w:legacyIndent="0"/>
      <w:lvlJc w:val="left"/>
    </w:lvl>
    <w:lvl w:ilvl="2">
      <w:start w:val="1"/>
      <w:numFmt w:val="decimal"/>
      <w:lvlText w:val="%1.%2.%3."/>
      <w:legacy w:legacy="1" w:legacySpace="144" w:legacyIndent="0"/>
      <w:lvlJc w:val="left"/>
    </w:lvl>
    <w:lvl w:ilvl="3">
      <w:start w:val="1"/>
      <w:numFmt w:val="decimal"/>
      <w:lvlText w:val="%1.%2.%3.%4."/>
      <w:legacy w:legacy="1" w:legacySpace="144" w:legacyIndent="0"/>
      <w:lvlJc w:val="left"/>
    </w:lvl>
    <w:lvl w:ilvl="4">
      <w:start w:val="1"/>
      <w:numFmt w:val="decimal"/>
      <w:lvlText w:val="%1.%2.%3.%4.%5."/>
      <w:legacy w:legacy="1" w:legacySpace="144" w:legacyIndent="0"/>
      <w:lvlJc w:val="left"/>
    </w:lvl>
    <w:lvl w:ilvl="5">
      <w:start w:val="1"/>
      <w:numFmt w:val="decimal"/>
      <w:lvlText w:val="%1.%2.%3.%4.%5.%6."/>
      <w:legacy w:legacy="1" w:legacySpace="144" w:legacyIndent="0"/>
      <w:lvlJc w:val="left"/>
    </w:lvl>
    <w:lvl w:ilvl="6">
      <w:start w:val="1"/>
      <w:numFmt w:val="decimal"/>
      <w:lvlText w:val="%1.%2.%3.%4.%5.%6.%7."/>
      <w:legacy w:legacy="1" w:legacySpace="144" w:legacyIndent="0"/>
      <w:lvlJc w:val="left"/>
    </w:lvl>
    <w:lvl w:ilvl="7">
      <w:start w:val="1"/>
      <w:numFmt w:val="decimal"/>
      <w:lvlText w:val="%1.%2.%3.%4.%5.%6.%7.%8."/>
      <w:legacy w:legacy="1" w:legacySpace="144" w:legacyIndent="0"/>
      <w:lvlJc w:val="left"/>
    </w:lvl>
    <w:lvl w:ilvl="8">
      <w:start w:val="1"/>
      <w:numFmt w:val="decimal"/>
      <w:lvlText w:val="%1.%2.%3.%4.%5.%6.%7.%8.%9."/>
      <w:legacy w:legacy="1" w:legacySpace="144" w:legacyIndent="0"/>
      <w:lvlJc w:val="left"/>
    </w:lvl>
  </w:abstractNum>
  <w:abstractNum w:abstractNumId="1" w15:restartNumberingAfterBreak="0">
    <w:nsid w:val="000FDAFF"/>
    <w:multiLevelType w:val="hybridMultilevel"/>
    <w:tmpl w:val="FFFFFFFF"/>
    <w:lvl w:ilvl="0" w:tplc="22A68DB0">
      <w:start w:val="2"/>
      <w:numFmt w:val="decimal"/>
      <w:lvlText w:val="%1."/>
      <w:lvlJc w:val="left"/>
      <w:pPr>
        <w:ind w:left="720" w:hanging="360"/>
      </w:pPr>
    </w:lvl>
    <w:lvl w:ilvl="1" w:tplc="07545CB0">
      <w:start w:val="1"/>
      <w:numFmt w:val="lowerLetter"/>
      <w:lvlText w:val="%2."/>
      <w:lvlJc w:val="left"/>
      <w:pPr>
        <w:ind w:left="1440" w:hanging="360"/>
      </w:pPr>
    </w:lvl>
    <w:lvl w:ilvl="2" w:tplc="54B2B9CE">
      <w:start w:val="1"/>
      <w:numFmt w:val="lowerRoman"/>
      <w:lvlText w:val="%3."/>
      <w:lvlJc w:val="right"/>
      <w:pPr>
        <w:ind w:left="2160" w:hanging="180"/>
      </w:pPr>
    </w:lvl>
    <w:lvl w:ilvl="3" w:tplc="8A542CC4">
      <w:start w:val="1"/>
      <w:numFmt w:val="decimal"/>
      <w:lvlText w:val="%4."/>
      <w:lvlJc w:val="left"/>
      <w:pPr>
        <w:ind w:left="2880" w:hanging="360"/>
      </w:pPr>
    </w:lvl>
    <w:lvl w:ilvl="4" w:tplc="B2C60442">
      <w:start w:val="1"/>
      <w:numFmt w:val="lowerLetter"/>
      <w:lvlText w:val="%5."/>
      <w:lvlJc w:val="left"/>
      <w:pPr>
        <w:ind w:left="3600" w:hanging="360"/>
      </w:pPr>
    </w:lvl>
    <w:lvl w:ilvl="5" w:tplc="AA68F806">
      <w:start w:val="1"/>
      <w:numFmt w:val="lowerRoman"/>
      <w:lvlText w:val="%6."/>
      <w:lvlJc w:val="right"/>
      <w:pPr>
        <w:ind w:left="4320" w:hanging="180"/>
      </w:pPr>
    </w:lvl>
    <w:lvl w:ilvl="6" w:tplc="8BD26F72">
      <w:start w:val="1"/>
      <w:numFmt w:val="decimal"/>
      <w:lvlText w:val="%7."/>
      <w:lvlJc w:val="left"/>
      <w:pPr>
        <w:ind w:left="5040" w:hanging="360"/>
      </w:pPr>
    </w:lvl>
    <w:lvl w:ilvl="7" w:tplc="F2DEE53C">
      <w:start w:val="1"/>
      <w:numFmt w:val="lowerLetter"/>
      <w:lvlText w:val="%8."/>
      <w:lvlJc w:val="left"/>
      <w:pPr>
        <w:ind w:left="5760" w:hanging="360"/>
      </w:pPr>
    </w:lvl>
    <w:lvl w:ilvl="8" w:tplc="B39CF3F4">
      <w:start w:val="1"/>
      <w:numFmt w:val="lowerRoman"/>
      <w:lvlText w:val="%9."/>
      <w:lvlJc w:val="right"/>
      <w:pPr>
        <w:ind w:left="6480" w:hanging="180"/>
      </w:pPr>
    </w:lvl>
  </w:abstractNum>
  <w:abstractNum w:abstractNumId="2" w15:restartNumberingAfterBreak="0">
    <w:nsid w:val="00763626"/>
    <w:multiLevelType w:val="hybridMultilevel"/>
    <w:tmpl w:val="FFFFFFFF"/>
    <w:lvl w:ilvl="0" w:tplc="6B9A5872">
      <w:start w:val="1"/>
      <w:numFmt w:val="decimal"/>
      <w:lvlText w:val="%1."/>
      <w:lvlJc w:val="left"/>
      <w:pPr>
        <w:ind w:left="720" w:hanging="360"/>
      </w:pPr>
    </w:lvl>
    <w:lvl w:ilvl="1" w:tplc="9440CF56">
      <w:start w:val="1"/>
      <w:numFmt w:val="lowerLetter"/>
      <w:lvlText w:val="%2."/>
      <w:lvlJc w:val="left"/>
      <w:pPr>
        <w:ind w:left="1440" w:hanging="360"/>
      </w:pPr>
    </w:lvl>
    <w:lvl w:ilvl="2" w:tplc="C1EE60F8">
      <w:start w:val="1"/>
      <w:numFmt w:val="lowerRoman"/>
      <w:lvlText w:val="%3."/>
      <w:lvlJc w:val="right"/>
      <w:pPr>
        <w:ind w:left="2160" w:hanging="180"/>
      </w:pPr>
    </w:lvl>
    <w:lvl w:ilvl="3" w:tplc="86DC08D0">
      <w:start w:val="1"/>
      <w:numFmt w:val="decimal"/>
      <w:lvlText w:val="%4."/>
      <w:lvlJc w:val="left"/>
      <w:pPr>
        <w:ind w:left="2880" w:hanging="360"/>
      </w:pPr>
    </w:lvl>
    <w:lvl w:ilvl="4" w:tplc="5B205AAA">
      <w:start w:val="1"/>
      <w:numFmt w:val="lowerLetter"/>
      <w:lvlText w:val="%5."/>
      <w:lvlJc w:val="left"/>
      <w:pPr>
        <w:ind w:left="3600" w:hanging="360"/>
      </w:pPr>
    </w:lvl>
    <w:lvl w:ilvl="5" w:tplc="C96CBDD4">
      <w:start w:val="1"/>
      <w:numFmt w:val="lowerRoman"/>
      <w:lvlText w:val="%6."/>
      <w:lvlJc w:val="right"/>
      <w:pPr>
        <w:ind w:left="4320" w:hanging="180"/>
      </w:pPr>
    </w:lvl>
    <w:lvl w:ilvl="6" w:tplc="25D23ADE">
      <w:start w:val="1"/>
      <w:numFmt w:val="decimal"/>
      <w:lvlText w:val="%7."/>
      <w:lvlJc w:val="left"/>
      <w:pPr>
        <w:ind w:left="5040" w:hanging="360"/>
      </w:pPr>
    </w:lvl>
    <w:lvl w:ilvl="7" w:tplc="B4ACD4BE">
      <w:start w:val="1"/>
      <w:numFmt w:val="lowerLetter"/>
      <w:lvlText w:val="%8."/>
      <w:lvlJc w:val="left"/>
      <w:pPr>
        <w:ind w:left="5760" w:hanging="360"/>
      </w:pPr>
    </w:lvl>
    <w:lvl w:ilvl="8" w:tplc="1F94EFB8">
      <w:start w:val="1"/>
      <w:numFmt w:val="lowerRoman"/>
      <w:lvlText w:val="%9."/>
      <w:lvlJc w:val="right"/>
      <w:pPr>
        <w:ind w:left="6480" w:hanging="180"/>
      </w:pPr>
    </w:lvl>
  </w:abstractNum>
  <w:abstractNum w:abstractNumId="3" w15:restartNumberingAfterBreak="0">
    <w:nsid w:val="00B66D8F"/>
    <w:multiLevelType w:val="hybridMultilevel"/>
    <w:tmpl w:val="219012D2"/>
    <w:lvl w:ilvl="0" w:tplc="FFFFFFFF">
      <w:start w:val="1"/>
      <w:numFmt w:val="upperLetter"/>
      <w:lvlText w:val="%1."/>
      <w:lvlJc w:val="left"/>
      <w:pPr>
        <w:ind w:left="720" w:hanging="360"/>
      </w:pPr>
      <w:rPr>
        <w:rFonts w:eastAsia="Calibri"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 w15:restartNumberingAfterBreak="0">
    <w:nsid w:val="00B72C3F"/>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 w15:restartNumberingAfterBreak="0">
    <w:nsid w:val="01106CE4"/>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 w15:restartNumberingAfterBreak="0">
    <w:nsid w:val="01A84473"/>
    <w:multiLevelType w:val="hybridMultilevel"/>
    <w:tmpl w:val="068ECA96"/>
    <w:styleLink w:val="CurrentList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 w15:restartNumberingAfterBreak="0">
    <w:nsid w:val="02302A1F"/>
    <w:multiLevelType w:val="hybridMultilevel"/>
    <w:tmpl w:val="5276EED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025D7EBA"/>
    <w:multiLevelType w:val="hybridMultilevel"/>
    <w:tmpl w:val="FFFFFFFF"/>
    <w:lvl w:ilvl="0" w:tplc="5C06BB2E">
      <w:start w:val="1"/>
      <w:numFmt w:val="decimal"/>
      <w:lvlText w:val="%1."/>
      <w:lvlJc w:val="left"/>
      <w:pPr>
        <w:ind w:left="720" w:hanging="360"/>
      </w:pPr>
    </w:lvl>
    <w:lvl w:ilvl="1" w:tplc="694853BA">
      <w:start w:val="1"/>
      <w:numFmt w:val="lowerLetter"/>
      <w:lvlText w:val="%2."/>
      <w:lvlJc w:val="left"/>
      <w:pPr>
        <w:ind w:left="1440" w:hanging="360"/>
      </w:pPr>
    </w:lvl>
    <w:lvl w:ilvl="2" w:tplc="654EF5B0">
      <w:start w:val="1"/>
      <w:numFmt w:val="lowerRoman"/>
      <w:lvlText w:val="%3."/>
      <w:lvlJc w:val="right"/>
      <w:pPr>
        <w:ind w:left="2160" w:hanging="180"/>
      </w:pPr>
    </w:lvl>
    <w:lvl w:ilvl="3" w:tplc="E124A7D6">
      <w:start w:val="1"/>
      <w:numFmt w:val="decimal"/>
      <w:lvlText w:val="%4."/>
      <w:lvlJc w:val="left"/>
      <w:pPr>
        <w:ind w:left="2880" w:hanging="360"/>
      </w:pPr>
    </w:lvl>
    <w:lvl w:ilvl="4" w:tplc="366C4422">
      <w:start w:val="1"/>
      <w:numFmt w:val="lowerLetter"/>
      <w:lvlText w:val="%5."/>
      <w:lvlJc w:val="left"/>
      <w:pPr>
        <w:ind w:left="3600" w:hanging="360"/>
      </w:pPr>
    </w:lvl>
    <w:lvl w:ilvl="5" w:tplc="3F7E447C">
      <w:start w:val="1"/>
      <w:numFmt w:val="lowerRoman"/>
      <w:lvlText w:val="%6."/>
      <w:lvlJc w:val="right"/>
      <w:pPr>
        <w:ind w:left="4320" w:hanging="180"/>
      </w:pPr>
    </w:lvl>
    <w:lvl w:ilvl="6" w:tplc="CC48898E">
      <w:start w:val="1"/>
      <w:numFmt w:val="decimal"/>
      <w:lvlText w:val="%7."/>
      <w:lvlJc w:val="left"/>
      <w:pPr>
        <w:ind w:left="5040" w:hanging="360"/>
      </w:pPr>
    </w:lvl>
    <w:lvl w:ilvl="7" w:tplc="AE44F482">
      <w:start w:val="1"/>
      <w:numFmt w:val="lowerLetter"/>
      <w:lvlText w:val="%8."/>
      <w:lvlJc w:val="left"/>
      <w:pPr>
        <w:ind w:left="5760" w:hanging="360"/>
      </w:pPr>
    </w:lvl>
    <w:lvl w:ilvl="8" w:tplc="C35C48C4">
      <w:start w:val="1"/>
      <w:numFmt w:val="lowerRoman"/>
      <w:lvlText w:val="%9."/>
      <w:lvlJc w:val="right"/>
      <w:pPr>
        <w:ind w:left="6480" w:hanging="180"/>
      </w:pPr>
    </w:lvl>
  </w:abstractNum>
  <w:abstractNum w:abstractNumId="9" w15:restartNumberingAfterBreak="0">
    <w:nsid w:val="03DF2DE3"/>
    <w:multiLevelType w:val="multilevel"/>
    <w:tmpl w:val="584259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4BD743C"/>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1" w15:restartNumberingAfterBreak="0">
    <w:nsid w:val="04C82076"/>
    <w:multiLevelType w:val="hybridMultilevel"/>
    <w:tmpl w:val="672EBD2E"/>
    <w:lvl w:ilvl="0" w:tplc="FFFFFFFF">
      <w:start w:val="1"/>
      <w:numFmt w:val="upperLetter"/>
      <w:lvlText w:val="%1."/>
      <w:lvlJc w:val="left"/>
      <w:pPr>
        <w:ind w:left="144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2" w15:restartNumberingAfterBreak="0">
    <w:nsid w:val="05954A7B"/>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 w15:restartNumberingAfterBreak="0">
    <w:nsid w:val="05991C6F"/>
    <w:multiLevelType w:val="multilevel"/>
    <w:tmpl w:val="C002894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4" w15:restartNumberingAfterBreak="0">
    <w:nsid w:val="05C86FD1"/>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 w15:restartNumberingAfterBreak="0">
    <w:nsid w:val="05D4D8CC"/>
    <w:multiLevelType w:val="hybridMultilevel"/>
    <w:tmpl w:val="FFFFFFFF"/>
    <w:lvl w:ilvl="0" w:tplc="3786929C">
      <w:start w:val="5"/>
      <w:numFmt w:val="decimal"/>
      <w:lvlText w:val="%1."/>
      <w:lvlJc w:val="left"/>
      <w:pPr>
        <w:ind w:left="720" w:hanging="360"/>
      </w:pPr>
    </w:lvl>
    <w:lvl w:ilvl="1" w:tplc="0650AF14">
      <w:start w:val="1"/>
      <w:numFmt w:val="lowerLetter"/>
      <w:lvlText w:val="%2."/>
      <w:lvlJc w:val="left"/>
      <w:pPr>
        <w:ind w:left="1440" w:hanging="360"/>
      </w:pPr>
    </w:lvl>
    <w:lvl w:ilvl="2" w:tplc="2FDA3254">
      <w:start w:val="1"/>
      <w:numFmt w:val="lowerRoman"/>
      <w:lvlText w:val="%3."/>
      <w:lvlJc w:val="right"/>
      <w:pPr>
        <w:ind w:left="2160" w:hanging="180"/>
      </w:pPr>
    </w:lvl>
    <w:lvl w:ilvl="3" w:tplc="31F050A2">
      <w:start w:val="1"/>
      <w:numFmt w:val="decimal"/>
      <w:lvlText w:val="%4."/>
      <w:lvlJc w:val="left"/>
      <w:pPr>
        <w:ind w:left="2880" w:hanging="360"/>
      </w:pPr>
    </w:lvl>
    <w:lvl w:ilvl="4" w:tplc="DE805D50">
      <w:start w:val="1"/>
      <w:numFmt w:val="lowerLetter"/>
      <w:lvlText w:val="%5."/>
      <w:lvlJc w:val="left"/>
      <w:pPr>
        <w:ind w:left="3600" w:hanging="360"/>
      </w:pPr>
    </w:lvl>
    <w:lvl w:ilvl="5" w:tplc="1DC690FA">
      <w:start w:val="1"/>
      <w:numFmt w:val="lowerRoman"/>
      <w:lvlText w:val="%6."/>
      <w:lvlJc w:val="right"/>
      <w:pPr>
        <w:ind w:left="4320" w:hanging="180"/>
      </w:pPr>
    </w:lvl>
    <w:lvl w:ilvl="6" w:tplc="388E216A">
      <w:start w:val="1"/>
      <w:numFmt w:val="decimal"/>
      <w:lvlText w:val="%7."/>
      <w:lvlJc w:val="left"/>
      <w:pPr>
        <w:ind w:left="5040" w:hanging="360"/>
      </w:pPr>
    </w:lvl>
    <w:lvl w:ilvl="7" w:tplc="334E9394">
      <w:start w:val="1"/>
      <w:numFmt w:val="lowerLetter"/>
      <w:lvlText w:val="%8."/>
      <w:lvlJc w:val="left"/>
      <w:pPr>
        <w:ind w:left="5760" w:hanging="360"/>
      </w:pPr>
    </w:lvl>
    <w:lvl w:ilvl="8" w:tplc="17522472">
      <w:start w:val="1"/>
      <w:numFmt w:val="lowerRoman"/>
      <w:lvlText w:val="%9."/>
      <w:lvlJc w:val="right"/>
      <w:pPr>
        <w:ind w:left="6480" w:hanging="180"/>
      </w:pPr>
    </w:lvl>
  </w:abstractNum>
  <w:abstractNum w:abstractNumId="16" w15:restartNumberingAfterBreak="0">
    <w:nsid w:val="05DB4351"/>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7" w15:restartNumberingAfterBreak="0">
    <w:nsid w:val="061B7194"/>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 w15:restartNumberingAfterBreak="0">
    <w:nsid w:val="06232346"/>
    <w:multiLevelType w:val="hybridMultilevel"/>
    <w:tmpl w:val="FE42CA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07A134F2"/>
    <w:multiLevelType w:val="hybridMultilevel"/>
    <w:tmpl w:val="1402D01A"/>
    <w:lvl w:ilvl="0" w:tplc="96361C8E">
      <w:start w:val="6"/>
      <w:numFmt w:val="decimal"/>
      <w:lvlText w:val="%1."/>
      <w:lvlJc w:val="left"/>
      <w:pPr>
        <w:ind w:left="1440" w:hanging="360"/>
      </w:pPr>
      <w:rPr>
        <w:rFonts w:hint="default"/>
      </w:rPr>
    </w:lvl>
    <w:lvl w:ilvl="1" w:tplc="BDB66D6C">
      <w:start w:val="1"/>
      <w:numFmt w:val="lowerLetter"/>
      <w:lvlText w:val="%2."/>
      <w:lvlJc w:val="left"/>
      <w:pPr>
        <w:ind w:left="1440" w:hanging="360"/>
      </w:pPr>
    </w:lvl>
    <w:lvl w:ilvl="2" w:tplc="50D8D336">
      <w:start w:val="1"/>
      <w:numFmt w:val="lowerRoman"/>
      <w:lvlText w:val="%3."/>
      <w:lvlJc w:val="right"/>
      <w:pPr>
        <w:ind w:left="2160" w:hanging="180"/>
      </w:pPr>
    </w:lvl>
    <w:lvl w:ilvl="3" w:tplc="641C15A6">
      <w:start w:val="1"/>
      <w:numFmt w:val="decimal"/>
      <w:lvlText w:val="%4."/>
      <w:lvlJc w:val="left"/>
      <w:pPr>
        <w:ind w:left="2880" w:hanging="360"/>
      </w:pPr>
    </w:lvl>
    <w:lvl w:ilvl="4" w:tplc="C98441E2">
      <w:start w:val="1"/>
      <w:numFmt w:val="lowerLetter"/>
      <w:lvlText w:val="%5."/>
      <w:lvlJc w:val="left"/>
      <w:pPr>
        <w:ind w:left="3600" w:hanging="360"/>
      </w:pPr>
    </w:lvl>
    <w:lvl w:ilvl="5" w:tplc="FB6859F2">
      <w:start w:val="1"/>
      <w:numFmt w:val="lowerRoman"/>
      <w:lvlText w:val="%6."/>
      <w:lvlJc w:val="right"/>
      <w:pPr>
        <w:ind w:left="4320" w:hanging="180"/>
      </w:pPr>
    </w:lvl>
    <w:lvl w:ilvl="6" w:tplc="3642FB8E">
      <w:start w:val="1"/>
      <w:numFmt w:val="decimal"/>
      <w:lvlText w:val="%7."/>
      <w:lvlJc w:val="left"/>
      <w:pPr>
        <w:ind w:left="5040" w:hanging="360"/>
      </w:pPr>
    </w:lvl>
    <w:lvl w:ilvl="7" w:tplc="FE84DB9A">
      <w:start w:val="1"/>
      <w:numFmt w:val="lowerLetter"/>
      <w:lvlText w:val="%8."/>
      <w:lvlJc w:val="left"/>
      <w:pPr>
        <w:ind w:left="5760" w:hanging="360"/>
      </w:pPr>
    </w:lvl>
    <w:lvl w:ilvl="8" w:tplc="1C7C1CA8">
      <w:start w:val="1"/>
      <w:numFmt w:val="lowerRoman"/>
      <w:lvlText w:val="%9."/>
      <w:lvlJc w:val="right"/>
      <w:pPr>
        <w:ind w:left="6480" w:hanging="180"/>
      </w:pPr>
    </w:lvl>
  </w:abstractNum>
  <w:abstractNum w:abstractNumId="20" w15:restartNumberingAfterBreak="0">
    <w:nsid w:val="089F1361"/>
    <w:multiLevelType w:val="hybridMultilevel"/>
    <w:tmpl w:val="FFFFFFFF"/>
    <w:lvl w:ilvl="0" w:tplc="E79629F2">
      <w:start w:val="1"/>
      <w:numFmt w:val="decimal"/>
      <w:lvlText w:val="%1."/>
      <w:lvlJc w:val="left"/>
      <w:pPr>
        <w:ind w:left="720" w:hanging="360"/>
      </w:pPr>
    </w:lvl>
    <w:lvl w:ilvl="1" w:tplc="B2505A1A">
      <w:start w:val="1"/>
      <w:numFmt w:val="lowerLetter"/>
      <w:lvlText w:val="%2."/>
      <w:lvlJc w:val="left"/>
      <w:pPr>
        <w:ind w:left="1440" w:hanging="360"/>
      </w:pPr>
    </w:lvl>
    <w:lvl w:ilvl="2" w:tplc="19841F78">
      <w:start w:val="1"/>
      <w:numFmt w:val="lowerRoman"/>
      <w:lvlText w:val="%3."/>
      <w:lvlJc w:val="right"/>
      <w:pPr>
        <w:ind w:left="2160" w:hanging="180"/>
      </w:pPr>
    </w:lvl>
    <w:lvl w:ilvl="3" w:tplc="884403D2">
      <w:start w:val="1"/>
      <w:numFmt w:val="decimal"/>
      <w:lvlText w:val="%4."/>
      <w:lvlJc w:val="left"/>
      <w:pPr>
        <w:ind w:left="2880" w:hanging="360"/>
      </w:pPr>
    </w:lvl>
    <w:lvl w:ilvl="4" w:tplc="C960DAE2">
      <w:start w:val="1"/>
      <w:numFmt w:val="lowerLetter"/>
      <w:lvlText w:val="%5."/>
      <w:lvlJc w:val="left"/>
      <w:pPr>
        <w:ind w:left="3600" w:hanging="360"/>
      </w:pPr>
    </w:lvl>
    <w:lvl w:ilvl="5" w:tplc="91C6C9F6">
      <w:start w:val="1"/>
      <w:numFmt w:val="lowerRoman"/>
      <w:lvlText w:val="%6."/>
      <w:lvlJc w:val="right"/>
      <w:pPr>
        <w:ind w:left="4320" w:hanging="180"/>
      </w:pPr>
    </w:lvl>
    <w:lvl w:ilvl="6" w:tplc="6D944AC6">
      <w:start w:val="1"/>
      <w:numFmt w:val="decimal"/>
      <w:lvlText w:val="%7."/>
      <w:lvlJc w:val="left"/>
      <w:pPr>
        <w:ind w:left="5040" w:hanging="360"/>
      </w:pPr>
    </w:lvl>
    <w:lvl w:ilvl="7" w:tplc="10282CEA">
      <w:start w:val="1"/>
      <w:numFmt w:val="lowerLetter"/>
      <w:lvlText w:val="%8."/>
      <w:lvlJc w:val="left"/>
      <w:pPr>
        <w:ind w:left="5760" w:hanging="360"/>
      </w:pPr>
    </w:lvl>
    <w:lvl w:ilvl="8" w:tplc="6830597E">
      <w:start w:val="1"/>
      <w:numFmt w:val="lowerRoman"/>
      <w:lvlText w:val="%9."/>
      <w:lvlJc w:val="right"/>
      <w:pPr>
        <w:ind w:left="6480" w:hanging="180"/>
      </w:pPr>
    </w:lvl>
  </w:abstractNum>
  <w:abstractNum w:abstractNumId="21" w15:restartNumberingAfterBreak="0">
    <w:nsid w:val="08E868B1"/>
    <w:multiLevelType w:val="hybridMultilevel"/>
    <w:tmpl w:val="9D762912"/>
    <w:lvl w:ilvl="0" w:tplc="35B81A1E">
      <w:start w:val="2"/>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08EC956D"/>
    <w:multiLevelType w:val="multilevel"/>
    <w:tmpl w:val="8F46F7BC"/>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3" w15:restartNumberingAfterBreak="0">
    <w:nsid w:val="08FFACD4"/>
    <w:multiLevelType w:val="hybridMultilevel"/>
    <w:tmpl w:val="FFFFFFFF"/>
    <w:lvl w:ilvl="0" w:tplc="4C62CF4C">
      <w:start w:val="1"/>
      <w:numFmt w:val="decimal"/>
      <w:lvlText w:val="%1."/>
      <w:lvlJc w:val="left"/>
      <w:pPr>
        <w:ind w:left="1440" w:hanging="360"/>
      </w:pPr>
    </w:lvl>
    <w:lvl w:ilvl="1" w:tplc="524215CC">
      <w:start w:val="1"/>
      <w:numFmt w:val="lowerLetter"/>
      <w:lvlText w:val="%2."/>
      <w:lvlJc w:val="left"/>
      <w:pPr>
        <w:ind w:left="2160" w:hanging="360"/>
      </w:pPr>
    </w:lvl>
    <w:lvl w:ilvl="2" w:tplc="BC185F08">
      <w:start w:val="1"/>
      <w:numFmt w:val="lowerRoman"/>
      <w:lvlText w:val="%3."/>
      <w:lvlJc w:val="right"/>
      <w:pPr>
        <w:ind w:left="2880" w:hanging="180"/>
      </w:pPr>
    </w:lvl>
    <w:lvl w:ilvl="3" w:tplc="11EA84FC">
      <w:start w:val="1"/>
      <w:numFmt w:val="decimal"/>
      <w:lvlText w:val="%4."/>
      <w:lvlJc w:val="left"/>
      <w:pPr>
        <w:ind w:left="3600" w:hanging="360"/>
      </w:pPr>
    </w:lvl>
    <w:lvl w:ilvl="4" w:tplc="36D4CE2E">
      <w:start w:val="1"/>
      <w:numFmt w:val="lowerLetter"/>
      <w:lvlText w:val="%5."/>
      <w:lvlJc w:val="left"/>
      <w:pPr>
        <w:ind w:left="4320" w:hanging="360"/>
      </w:pPr>
    </w:lvl>
    <w:lvl w:ilvl="5" w:tplc="3F24A5BA">
      <w:start w:val="1"/>
      <w:numFmt w:val="lowerRoman"/>
      <w:lvlText w:val="%6."/>
      <w:lvlJc w:val="right"/>
      <w:pPr>
        <w:ind w:left="5040" w:hanging="180"/>
      </w:pPr>
    </w:lvl>
    <w:lvl w:ilvl="6" w:tplc="84CC1560">
      <w:start w:val="1"/>
      <w:numFmt w:val="decimal"/>
      <w:lvlText w:val="%7."/>
      <w:lvlJc w:val="left"/>
      <w:pPr>
        <w:ind w:left="5760" w:hanging="360"/>
      </w:pPr>
    </w:lvl>
    <w:lvl w:ilvl="7" w:tplc="6AF8237E">
      <w:start w:val="1"/>
      <w:numFmt w:val="lowerLetter"/>
      <w:lvlText w:val="%8."/>
      <w:lvlJc w:val="left"/>
      <w:pPr>
        <w:ind w:left="6480" w:hanging="360"/>
      </w:pPr>
    </w:lvl>
    <w:lvl w:ilvl="8" w:tplc="02D62460">
      <w:start w:val="1"/>
      <w:numFmt w:val="lowerRoman"/>
      <w:lvlText w:val="%9."/>
      <w:lvlJc w:val="right"/>
      <w:pPr>
        <w:ind w:left="7200" w:hanging="180"/>
      </w:pPr>
    </w:lvl>
  </w:abstractNum>
  <w:abstractNum w:abstractNumId="24" w15:restartNumberingAfterBreak="0">
    <w:nsid w:val="090543C8"/>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 w15:restartNumberingAfterBreak="0">
    <w:nsid w:val="09B5DD7D"/>
    <w:multiLevelType w:val="hybridMultilevel"/>
    <w:tmpl w:val="FFFFFFFF"/>
    <w:lvl w:ilvl="0" w:tplc="BACA50D2">
      <w:start w:val="1"/>
      <w:numFmt w:val="decimal"/>
      <w:lvlText w:val="%1."/>
      <w:lvlJc w:val="left"/>
      <w:pPr>
        <w:ind w:left="720" w:hanging="360"/>
      </w:pPr>
    </w:lvl>
    <w:lvl w:ilvl="1" w:tplc="02EED198">
      <w:start w:val="1"/>
      <w:numFmt w:val="lowerLetter"/>
      <w:lvlText w:val="%2."/>
      <w:lvlJc w:val="left"/>
      <w:pPr>
        <w:ind w:left="1440" w:hanging="360"/>
      </w:pPr>
    </w:lvl>
    <w:lvl w:ilvl="2" w:tplc="2AFC8824">
      <w:start w:val="1"/>
      <w:numFmt w:val="lowerRoman"/>
      <w:lvlText w:val="%3."/>
      <w:lvlJc w:val="right"/>
      <w:pPr>
        <w:ind w:left="2160" w:hanging="180"/>
      </w:pPr>
    </w:lvl>
    <w:lvl w:ilvl="3" w:tplc="62F82936">
      <w:start w:val="1"/>
      <w:numFmt w:val="decimal"/>
      <w:lvlText w:val="%4."/>
      <w:lvlJc w:val="left"/>
      <w:pPr>
        <w:ind w:left="2880" w:hanging="360"/>
      </w:pPr>
    </w:lvl>
    <w:lvl w:ilvl="4" w:tplc="62CA44CA">
      <w:start w:val="1"/>
      <w:numFmt w:val="lowerLetter"/>
      <w:lvlText w:val="%5."/>
      <w:lvlJc w:val="left"/>
      <w:pPr>
        <w:ind w:left="3600" w:hanging="360"/>
      </w:pPr>
    </w:lvl>
    <w:lvl w:ilvl="5" w:tplc="68FAD818">
      <w:start w:val="1"/>
      <w:numFmt w:val="lowerRoman"/>
      <w:lvlText w:val="%6."/>
      <w:lvlJc w:val="right"/>
      <w:pPr>
        <w:ind w:left="4320" w:hanging="180"/>
      </w:pPr>
    </w:lvl>
    <w:lvl w:ilvl="6" w:tplc="CF8CCDA2">
      <w:start w:val="1"/>
      <w:numFmt w:val="decimal"/>
      <w:lvlText w:val="%7."/>
      <w:lvlJc w:val="left"/>
      <w:pPr>
        <w:ind w:left="5040" w:hanging="360"/>
      </w:pPr>
    </w:lvl>
    <w:lvl w:ilvl="7" w:tplc="5CE651FE">
      <w:start w:val="1"/>
      <w:numFmt w:val="lowerLetter"/>
      <w:lvlText w:val="%8."/>
      <w:lvlJc w:val="left"/>
      <w:pPr>
        <w:ind w:left="5760" w:hanging="360"/>
      </w:pPr>
    </w:lvl>
    <w:lvl w:ilvl="8" w:tplc="EF3A0FA6">
      <w:start w:val="1"/>
      <w:numFmt w:val="lowerRoman"/>
      <w:lvlText w:val="%9."/>
      <w:lvlJc w:val="right"/>
      <w:pPr>
        <w:ind w:left="6480" w:hanging="180"/>
      </w:pPr>
    </w:lvl>
  </w:abstractNum>
  <w:abstractNum w:abstractNumId="26" w15:restartNumberingAfterBreak="0">
    <w:nsid w:val="09F11DBF"/>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7" w15:restartNumberingAfterBreak="0">
    <w:nsid w:val="0A81361A"/>
    <w:multiLevelType w:val="hybridMultilevel"/>
    <w:tmpl w:val="57A4BF00"/>
    <w:lvl w:ilvl="0" w:tplc="BFA6F8EE">
      <w:start w:val="1"/>
      <w:numFmt w:val="upp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0B138513"/>
    <w:multiLevelType w:val="hybridMultilevel"/>
    <w:tmpl w:val="FFFFFFFF"/>
    <w:lvl w:ilvl="0" w:tplc="3A2E76BC">
      <w:start w:val="1"/>
      <w:numFmt w:val="decimal"/>
      <w:lvlText w:val="%1."/>
      <w:lvlJc w:val="left"/>
      <w:pPr>
        <w:ind w:left="720" w:hanging="360"/>
      </w:pPr>
    </w:lvl>
    <w:lvl w:ilvl="1" w:tplc="87622C06">
      <w:start w:val="1"/>
      <w:numFmt w:val="lowerLetter"/>
      <w:lvlText w:val="%2."/>
      <w:lvlJc w:val="left"/>
      <w:pPr>
        <w:ind w:left="1440" w:hanging="360"/>
      </w:pPr>
    </w:lvl>
    <w:lvl w:ilvl="2" w:tplc="6F580962">
      <w:start w:val="1"/>
      <w:numFmt w:val="lowerRoman"/>
      <w:lvlText w:val="%3."/>
      <w:lvlJc w:val="right"/>
      <w:pPr>
        <w:ind w:left="2160" w:hanging="180"/>
      </w:pPr>
    </w:lvl>
    <w:lvl w:ilvl="3" w:tplc="42D2CBF0">
      <w:start w:val="1"/>
      <w:numFmt w:val="decimal"/>
      <w:lvlText w:val="%4."/>
      <w:lvlJc w:val="left"/>
      <w:pPr>
        <w:ind w:left="2880" w:hanging="360"/>
      </w:pPr>
    </w:lvl>
    <w:lvl w:ilvl="4" w:tplc="58E26D58">
      <w:start w:val="1"/>
      <w:numFmt w:val="lowerLetter"/>
      <w:lvlText w:val="%5."/>
      <w:lvlJc w:val="left"/>
      <w:pPr>
        <w:ind w:left="3600" w:hanging="360"/>
      </w:pPr>
    </w:lvl>
    <w:lvl w:ilvl="5" w:tplc="2C8A151C">
      <w:start w:val="1"/>
      <w:numFmt w:val="lowerRoman"/>
      <w:lvlText w:val="%6."/>
      <w:lvlJc w:val="right"/>
      <w:pPr>
        <w:ind w:left="4320" w:hanging="180"/>
      </w:pPr>
    </w:lvl>
    <w:lvl w:ilvl="6" w:tplc="267A6304">
      <w:start w:val="1"/>
      <w:numFmt w:val="decimal"/>
      <w:lvlText w:val="%7."/>
      <w:lvlJc w:val="left"/>
      <w:pPr>
        <w:ind w:left="5040" w:hanging="360"/>
      </w:pPr>
    </w:lvl>
    <w:lvl w:ilvl="7" w:tplc="2CE6C50C">
      <w:start w:val="1"/>
      <w:numFmt w:val="lowerLetter"/>
      <w:lvlText w:val="%8."/>
      <w:lvlJc w:val="left"/>
      <w:pPr>
        <w:ind w:left="5760" w:hanging="360"/>
      </w:pPr>
    </w:lvl>
    <w:lvl w:ilvl="8" w:tplc="F020A9AE">
      <w:start w:val="1"/>
      <w:numFmt w:val="lowerRoman"/>
      <w:lvlText w:val="%9."/>
      <w:lvlJc w:val="right"/>
      <w:pPr>
        <w:ind w:left="6480" w:hanging="180"/>
      </w:pPr>
    </w:lvl>
  </w:abstractNum>
  <w:abstractNum w:abstractNumId="29" w15:restartNumberingAfterBreak="0">
    <w:nsid w:val="0C234484"/>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30" w15:restartNumberingAfterBreak="0">
    <w:nsid w:val="0C491178"/>
    <w:multiLevelType w:val="hybridMultilevel"/>
    <w:tmpl w:val="FFFFFFFF"/>
    <w:lvl w:ilvl="0" w:tplc="56F68894">
      <w:start w:val="1"/>
      <w:numFmt w:val="decimal"/>
      <w:lvlText w:val="%1."/>
      <w:lvlJc w:val="left"/>
      <w:pPr>
        <w:ind w:left="720" w:hanging="360"/>
      </w:pPr>
    </w:lvl>
    <w:lvl w:ilvl="1" w:tplc="177EABB0">
      <w:start w:val="1"/>
      <w:numFmt w:val="lowerLetter"/>
      <w:lvlText w:val="%2."/>
      <w:lvlJc w:val="left"/>
      <w:pPr>
        <w:ind w:left="1440" w:hanging="360"/>
      </w:pPr>
    </w:lvl>
    <w:lvl w:ilvl="2" w:tplc="1AB285B6">
      <w:start w:val="1"/>
      <w:numFmt w:val="lowerRoman"/>
      <w:lvlText w:val="%3."/>
      <w:lvlJc w:val="right"/>
      <w:pPr>
        <w:ind w:left="2160" w:hanging="180"/>
      </w:pPr>
    </w:lvl>
    <w:lvl w:ilvl="3" w:tplc="2C04FB16">
      <w:start w:val="1"/>
      <w:numFmt w:val="decimal"/>
      <w:lvlText w:val="%4."/>
      <w:lvlJc w:val="left"/>
      <w:pPr>
        <w:ind w:left="2880" w:hanging="360"/>
      </w:pPr>
    </w:lvl>
    <w:lvl w:ilvl="4" w:tplc="1FAC5FCA">
      <w:start w:val="1"/>
      <w:numFmt w:val="lowerLetter"/>
      <w:lvlText w:val="%5."/>
      <w:lvlJc w:val="left"/>
      <w:pPr>
        <w:ind w:left="3600" w:hanging="360"/>
      </w:pPr>
    </w:lvl>
    <w:lvl w:ilvl="5" w:tplc="4D2ADD54">
      <w:start w:val="1"/>
      <w:numFmt w:val="lowerRoman"/>
      <w:lvlText w:val="%6."/>
      <w:lvlJc w:val="right"/>
      <w:pPr>
        <w:ind w:left="4320" w:hanging="180"/>
      </w:pPr>
    </w:lvl>
    <w:lvl w:ilvl="6" w:tplc="89A868DC">
      <w:start w:val="1"/>
      <w:numFmt w:val="decimal"/>
      <w:lvlText w:val="%7."/>
      <w:lvlJc w:val="left"/>
      <w:pPr>
        <w:ind w:left="5040" w:hanging="360"/>
      </w:pPr>
    </w:lvl>
    <w:lvl w:ilvl="7" w:tplc="5B8A3CBA">
      <w:start w:val="1"/>
      <w:numFmt w:val="lowerLetter"/>
      <w:lvlText w:val="%8."/>
      <w:lvlJc w:val="left"/>
      <w:pPr>
        <w:ind w:left="5760" w:hanging="360"/>
      </w:pPr>
    </w:lvl>
    <w:lvl w:ilvl="8" w:tplc="0824AE1A">
      <w:start w:val="1"/>
      <w:numFmt w:val="lowerRoman"/>
      <w:lvlText w:val="%9."/>
      <w:lvlJc w:val="right"/>
      <w:pPr>
        <w:ind w:left="6480" w:hanging="180"/>
      </w:pPr>
    </w:lvl>
  </w:abstractNum>
  <w:abstractNum w:abstractNumId="31" w15:restartNumberingAfterBreak="0">
    <w:nsid w:val="0C75092C"/>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2" w15:restartNumberingAfterBreak="0">
    <w:nsid w:val="0CAD010A"/>
    <w:multiLevelType w:val="multilevel"/>
    <w:tmpl w:val="DC0E9D7E"/>
    <w:styleLink w:val="CurrentList2"/>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3" w15:restartNumberingAfterBreak="0">
    <w:nsid w:val="0CAE0383"/>
    <w:multiLevelType w:val="hybridMultilevel"/>
    <w:tmpl w:val="BAC84284"/>
    <w:lvl w:ilvl="0" w:tplc="0E622FD2">
      <w:start w:val="1"/>
      <w:numFmt w:val="decimal"/>
      <w:lvlText w:val="%1."/>
      <w:lvlJc w:val="left"/>
      <w:pPr>
        <w:ind w:left="720" w:hanging="360"/>
      </w:pPr>
    </w:lvl>
    <w:lvl w:ilvl="1" w:tplc="D81415E8">
      <w:start w:val="1"/>
      <w:numFmt w:val="lowerLetter"/>
      <w:lvlText w:val="%2."/>
      <w:lvlJc w:val="left"/>
      <w:pPr>
        <w:ind w:left="1440" w:hanging="360"/>
      </w:pPr>
    </w:lvl>
    <w:lvl w:ilvl="2" w:tplc="BF7EE4F2">
      <w:start w:val="1"/>
      <w:numFmt w:val="lowerRoman"/>
      <w:lvlText w:val="%3."/>
      <w:lvlJc w:val="right"/>
      <w:pPr>
        <w:ind w:left="2160" w:hanging="180"/>
      </w:pPr>
    </w:lvl>
    <w:lvl w:ilvl="3" w:tplc="CE9CE05A">
      <w:start w:val="1"/>
      <w:numFmt w:val="decimal"/>
      <w:lvlText w:val="%4."/>
      <w:lvlJc w:val="left"/>
      <w:pPr>
        <w:ind w:left="2880" w:hanging="360"/>
      </w:pPr>
    </w:lvl>
    <w:lvl w:ilvl="4" w:tplc="5652083E">
      <w:start w:val="1"/>
      <w:numFmt w:val="lowerLetter"/>
      <w:lvlText w:val="%5."/>
      <w:lvlJc w:val="left"/>
      <w:pPr>
        <w:ind w:left="3600" w:hanging="360"/>
      </w:pPr>
    </w:lvl>
    <w:lvl w:ilvl="5" w:tplc="6B843CFA">
      <w:start w:val="1"/>
      <w:numFmt w:val="lowerRoman"/>
      <w:lvlText w:val="%6."/>
      <w:lvlJc w:val="right"/>
      <w:pPr>
        <w:ind w:left="4320" w:hanging="180"/>
      </w:pPr>
    </w:lvl>
    <w:lvl w:ilvl="6" w:tplc="9C584F18">
      <w:start w:val="1"/>
      <w:numFmt w:val="decimal"/>
      <w:lvlText w:val="%7."/>
      <w:lvlJc w:val="left"/>
      <w:pPr>
        <w:ind w:left="5040" w:hanging="360"/>
      </w:pPr>
    </w:lvl>
    <w:lvl w:ilvl="7" w:tplc="CADE60B6">
      <w:start w:val="1"/>
      <w:numFmt w:val="lowerLetter"/>
      <w:lvlText w:val="%8."/>
      <w:lvlJc w:val="left"/>
      <w:pPr>
        <w:ind w:left="5760" w:hanging="360"/>
      </w:pPr>
    </w:lvl>
    <w:lvl w:ilvl="8" w:tplc="92ECDEAE">
      <w:start w:val="1"/>
      <w:numFmt w:val="lowerRoman"/>
      <w:lvlText w:val="%9."/>
      <w:lvlJc w:val="right"/>
      <w:pPr>
        <w:ind w:left="6480" w:hanging="180"/>
      </w:pPr>
    </w:lvl>
  </w:abstractNum>
  <w:abstractNum w:abstractNumId="34" w15:restartNumberingAfterBreak="0">
    <w:nsid w:val="0CE605D9"/>
    <w:multiLevelType w:val="hybridMultilevel"/>
    <w:tmpl w:val="D548D6F6"/>
    <w:lvl w:ilvl="0" w:tplc="FE70D80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0E2297B2"/>
    <w:multiLevelType w:val="hybridMultilevel"/>
    <w:tmpl w:val="FFFFFFFF"/>
    <w:lvl w:ilvl="0" w:tplc="2DB83A06">
      <w:start w:val="1"/>
      <w:numFmt w:val="decimal"/>
      <w:lvlText w:val="%1."/>
      <w:lvlJc w:val="left"/>
      <w:pPr>
        <w:ind w:left="720" w:hanging="360"/>
      </w:pPr>
    </w:lvl>
    <w:lvl w:ilvl="1" w:tplc="68A62402">
      <w:start w:val="1"/>
      <w:numFmt w:val="lowerLetter"/>
      <w:lvlText w:val="%2."/>
      <w:lvlJc w:val="left"/>
      <w:pPr>
        <w:ind w:left="1440" w:hanging="360"/>
      </w:pPr>
    </w:lvl>
    <w:lvl w:ilvl="2" w:tplc="B472F6CC">
      <w:start w:val="1"/>
      <w:numFmt w:val="lowerRoman"/>
      <w:lvlText w:val="%3."/>
      <w:lvlJc w:val="right"/>
      <w:pPr>
        <w:ind w:left="2160" w:hanging="180"/>
      </w:pPr>
    </w:lvl>
    <w:lvl w:ilvl="3" w:tplc="AD4E1CD8">
      <w:start w:val="1"/>
      <w:numFmt w:val="decimal"/>
      <w:lvlText w:val="%4."/>
      <w:lvlJc w:val="left"/>
      <w:pPr>
        <w:ind w:left="2880" w:hanging="360"/>
      </w:pPr>
    </w:lvl>
    <w:lvl w:ilvl="4" w:tplc="DB7CBA9A">
      <w:start w:val="1"/>
      <w:numFmt w:val="lowerLetter"/>
      <w:lvlText w:val="%5."/>
      <w:lvlJc w:val="left"/>
      <w:pPr>
        <w:ind w:left="3600" w:hanging="360"/>
      </w:pPr>
    </w:lvl>
    <w:lvl w:ilvl="5" w:tplc="3D08A880">
      <w:start w:val="1"/>
      <w:numFmt w:val="lowerRoman"/>
      <w:lvlText w:val="%6."/>
      <w:lvlJc w:val="right"/>
      <w:pPr>
        <w:ind w:left="4320" w:hanging="180"/>
      </w:pPr>
    </w:lvl>
    <w:lvl w:ilvl="6" w:tplc="C10EEE66">
      <w:start w:val="1"/>
      <w:numFmt w:val="decimal"/>
      <w:lvlText w:val="%7."/>
      <w:lvlJc w:val="left"/>
      <w:pPr>
        <w:ind w:left="5040" w:hanging="360"/>
      </w:pPr>
    </w:lvl>
    <w:lvl w:ilvl="7" w:tplc="88C696FC">
      <w:start w:val="1"/>
      <w:numFmt w:val="lowerLetter"/>
      <w:lvlText w:val="%8."/>
      <w:lvlJc w:val="left"/>
      <w:pPr>
        <w:ind w:left="5760" w:hanging="360"/>
      </w:pPr>
    </w:lvl>
    <w:lvl w:ilvl="8" w:tplc="D3BEA1DC">
      <w:start w:val="1"/>
      <w:numFmt w:val="lowerRoman"/>
      <w:lvlText w:val="%9."/>
      <w:lvlJc w:val="right"/>
      <w:pPr>
        <w:ind w:left="6480" w:hanging="180"/>
      </w:pPr>
    </w:lvl>
  </w:abstractNum>
  <w:abstractNum w:abstractNumId="36" w15:restartNumberingAfterBreak="0">
    <w:nsid w:val="0E43477B"/>
    <w:multiLevelType w:val="hybridMultilevel"/>
    <w:tmpl w:val="FFFFFFFF"/>
    <w:lvl w:ilvl="0" w:tplc="DA0C9AA0">
      <w:start w:val="2"/>
      <w:numFmt w:val="decimal"/>
      <w:lvlText w:val="%1."/>
      <w:lvlJc w:val="left"/>
      <w:pPr>
        <w:ind w:left="720" w:hanging="360"/>
      </w:pPr>
    </w:lvl>
    <w:lvl w:ilvl="1" w:tplc="77B0256A">
      <w:start w:val="1"/>
      <w:numFmt w:val="lowerLetter"/>
      <w:lvlText w:val="%2."/>
      <w:lvlJc w:val="left"/>
      <w:pPr>
        <w:ind w:left="1440" w:hanging="360"/>
      </w:pPr>
    </w:lvl>
    <w:lvl w:ilvl="2" w:tplc="C722DAFE">
      <w:start w:val="1"/>
      <w:numFmt w:val="lowerRoman"/>
      <w:lvlText w:val="%3."/>
      <w:lvlJc w:val="right"/>
      <w:pPr>
        <w:ind w:left="2160" w:hanging="180"/>
      </w:pPr>
    </w:lvl>
    <w:lvl w:ilvl="3" w:tplc="E5B83F40">
      <w:start w:val="1"/>
      <w:numFmt w:val="decimal"/>
      <w:lvlText w:val="%4."/>
      <w:lvlJc w:val="left"/>
      <w:pPr>
        <w:ind w:left="2880" w:hanging="360"/>
      </w:pPr>
    </w:lvl>
    <w:lvl w:ilvl="4" w:tplc="C556240E">
      <w:start w:val="1"/>
      <w:numFmt w:val="lowerLetter"/>
      <w:lvlText w:val="%5."/>
      <w:lvlJc w:val="left"/>
      <w:pPr>
        <w:ind w:left="3600" w:hanging="360"/>
      </w:pPr>
    </w:lvl>
    <w:lvl w:ilvl="5" w:tplc="B7AE2882">
      <w:start w:val="1"/>
      <w:numFmt w:val="lowerRoman"/>
      <w:lvlText w:val="%6."/>
      <w:lvlJc w:val="right"/>
      <w:pPr>
        <w:ind w:left="4320" w:hanging="180"/>
      </w:pPr>
    </w:lvl>
    <w:lvl w:ilvl="6" w:tplc="70864FA4">
      <w:start w:val="1"/>
      <w:numFmt w:val="decimal"/>
      <w:lvlText w:val="%7."/>
      <w:lvlJc w:val="left"/>
      <w:pPr>
        <w:ind w:left="5040" w:hanging="360"/>
      </w:pPr>
    </w:lvl>
    <w:lvl w:ilvl="7" w:tplc="E02C79EC">
      <w:start w:val="1"/>
      <w:numFmt w:val="lowerLetter"/>
      <w:lvlText w:val="%8."/>
      <w:lvlJc w:val="left"/>
      <w:pPr>
        <w:ind w:left="5760" w:hanging="360"/>
      </w:pPr>
    </w:lvl>
    <w:lvl w:ilvl="8" w:tplc="CA8A94C6">
      <w:start w:val="1"/>
      <w:numFmt w:val="lowerRoman"/>
      <w:lvlText w:val="%9."/>
      <w:lvlJc w:val="right"/>
      <w:pPr>
        <w:ind w:left="6480" w:hanging="180"/>
      </w:pPr>
    </w:lvl>
  </w:abstractNum>
  <w:abstractNum w:abstractNumId="37" w15:restartNumberingAfterBreak="0">
    <w:nsid w:val="0E932488"/>
    <w:multiLevelType w:val="hybridMultilevel"/>
    <w:tmpl w:val="FFFFFFFF"/>
    <w:lvl w:ilvl="0" w:tplc="6086515A">
      <w:start w:val="1"/>
      <w:numFmt w:val="decimal"/>
      <w:lvlText w:val="%1."/>
      <w:lvlJc w:val="left"/>
      <w:pPr>
        <w:ind w:left="720" w:hanging="360"/>
      </w:pPr>
    </w:lvl>
    <w:lvl w:ilvl="1" w:tplc="7D2EE57C">
      <w:start w:val="1"/>
      <w:numFmt w:val="lowerLetter"/>
      <w:lvlText w:val="%2."/>
      <w:lvlJc w:val="left"/>
      <w:pPr>
        <w:ind w:left="1440" w:hanging="360"/>
      </w:pPr>
    </w:lvl>
    <w:lvl w:ilvl="2" w:tplc="59A2146C">
      <w:start w:val="1"/>
      <w:numFmt w:val="lowerRoman"/>
      <w:lvlText w:val="%3."/>
      <w:lvlJc w:val="right"/>
      <w:pPr>
        <w:ind w:left="2160" w:hanging="180"/>
      </w:pPr>
    </w:lvl>
    <w:lvl w:ilvl="3" w:tplc="BB2E522C">
      <w:start w:val="1"/>
      <w:numFmt w:val="decimal"/>
      <w:lvlText w:val="%4."/>
      <w:lvlJc w:val="left"/>
      <w:pPr>
        <w:ind w:left="2880" w:hanging="360"/>
      </w:pPr>
    </w:lvl>
    <w:lvl w:ilvl="4" w:tplc="DFF2CFB0">
      <w:start w:val="1"/>
      <w:numFmt w:val="lowerLetter"/>
      <w:lvlText w:val="%5."/>
      <w:lvlJc w:val="left"/>
      <w:pPr>
        <w:ind w:left="3600" w:hanging="360"/>
      </w:pPr>
    </w:lvl>
    <w:lvl w:ilvl="5" w:tplc="0FDCCA42">
      <w:start w:val="1"/>
      <w:numFmt w:val="lowerRoman"/>
      <w:lvlText w:val="%6."/>
      <w:lvlJc w:val="right"/>
      <w:pPr>
        <w:ind w:left="4320" w:hanging="180"/>
      </w:pPr>
    </w:lvl>
    <w:lvl w:ilvl="6" w:tplc="CBAE6010">
      <w:start w:val="1"/>
      <w:numFmt w:val="decimal"/>
      <w:lvlText w:val="%7."/>
      <w:lvlJc w:val="left"/>
      <w:pPr>
        <w:ind w:left="5040" w:hanging="360"/>
      </w:pPr>
    </w:lvl>
    <w:lvl w:ilvl="7" w:tplc="B358AF28">
      <w:start w:val="1"/>
      <w:numFmt w:val="lowerLetter"/>
      <w:lvlText w:val="%8."/>
      <w:lvlJc w:val="left"/>
      <w:pPr>
        <w:ind w:left="5760" w:hanging="360"/>
      </w:pPr>
    </w:lvl>
    <w:lvl w:ilvl="8" w:tplc="22E06D7E">
      <w:start w:val="1"/>
      <w:numFmt w:val="lowerRoman"/>
      <w:lvlText w:val="%9."/>
      <w:lvlJc w:val="right"/>
      <w:pPr>
        <w:ind w:left="6480" w:hanging="180"/>
      </w:pPr>
    </w:lvl>
  </w:abstractNum>
  <w:abstractNum w:abstractNumId="38" w15:restartNumberingAfterBreak="0">
    <w:nsid w:val="0EBB4CFE"/>
    <w:multiLevelType w:val="hybridMultilevel"/>
    <w:tmpl w:val="A954A7F8"/>
    <w:lvl w:ilvl="0" w:tplc="2864D17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11305D2E"/>
    <w:multiLevelType w:val="hybridMultilevel"/>
    <w:tmpl w:val="FFFFFFFF"/>
    <w:lvl w:ilvl="0" w:tplc="53B4A192">
      <w:start w:val="1"/>
      <w:numFmt w:val="decimal"/>
      <w:lvlText w:val="%1."/>
      <w:lvlJc w:val="left"/>
      <w:pPr>
        <w:ind w:left="1440" w:hanging="360"/>
      </w:pPr>
    </w:lvl>
    <w:lvl w:ilvl="1" w:tplc="FC6A25D8">
      <w:start w:val="1"/>
      <w:numFmt w:val="decimal"/>
      <w:lvlText w:val="%2."/>
      <w:lvlJc w:val="left"/>
      <w:pPr>
        <w:ind w:left="2160" w:hanging="360"/>
      </w:pPr>
    </w:lvl>
    <w:lvl w:ilvl="2" w:tplc="168AFA8A">
      <w:start w:val="1"/>
      <w:numFmt w:val="lowerRoman"/>
      <w:lvlText w:val="%3."/>
      <w:lvlJc w:val="right"/>
      <w:pPr>
        <w:ind w:left="2880" w:hanging="180"/>
      </w:pPr>
    </w:lvl>
    <w:lvl w:ilvl="3" w:tplc="129E9A9E">
      <w:start w:val="1"/>
      <w:numFmt w:val="decimal"/>
      <w:lvlText w:val="%4."/>
      <w:lvlJc w:val="left"/>
      <w:pPr>
        <w:ind w:left="3600" w:hanging="360"/>
      </w:pPr>
    </w:lvl>
    <w:lvl w:ilvl="4" w:tplc="4502CBF0">
      <w:start w:val="1"/>
      <w:numFmt w:val="lowerLetter"/>
      <w:lvlText w:val="%5."/>
      <w:lvlJc w:val="left"/>
      <w:pPr>
        <w:ind w:left="4320" w:hanging="360"/>
      </w:pPr>
    </w:lvl>
    <w:lvl w:ilvl="5" w:tplc="40403D5A">
      <w:start w:val="1"/>
      <w:numFmt w:val="lowerRoman"/>
      <w:lvlText w:val="%6."/>
      <w:lvlJc w:val="right"/>
      <w:pPr>
        <w:ind w:left="5040" w:hanging="180"/>
      </w:pPr>
    </w:lvl>
    <w:lvl w:ilvl="6" w:tplc="1FCC239A">
      <w:start w:val="1"/>
      <w:numFmt w:val="decimal"/>
      <w:lvlText w:val="%7."/>
      <w:lvlJc w:val="left"/>
      <w:pPr>
        <w:ind w:left="5760" w:hanging="360"/>
      </w:pPr>
    </w:lvl>
    <w:lvl w:ilvl="7" w:tplc="1DE2E2C2">
      <w:start w:val="1"/>
      <w:numFmt w:val="lowerLetter"/>
      <w:lvlText w:val="%8."/>
      <w:lvlJc w:val="left"/>
      <w:pPr>
        <w:ind w:left="6480" w:hanging="360"/>
      </w:pPr>
    </w:lvl>
    <w:lvl w:ilvl="8" w:tplc="D7849B28">
      <w:start w:val="1"/>
      <w:numFmt w:val="lowerRoman"/>
      <w:lvlText w:val="%9."/>
      <w:lvlJc w:val="right"/>
      <w:pPr>
        <w:ind w:left="7200" w:hanging="180"/>
      </w:pPr>
    </w:lvl>
  </w:abstractNum>
  <w:abstractNum w:abstractNumId="40" w15:restartNumberingAfterBreak="0">
    <w:nsid w:val="11B9091E"/>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41" w15:restartNumberingAfterBreak="0">
    <w:nsid w:val="121C64C9"/>
    <w:multiLevelType w:val="hybridMultilevel"/>
    <w:tmpl w:val="F2009F88"/>
    <w:lvl w:ilvl="0" w:tplc="FFFFFFFF">
      <w:start w:val="1"/>
      <w:numFmt w:val="upperLetter"/>
      <w:lvlText w:val="%1."/>
      <w:lvlJc w:val="left"/>
      <w:pPr>
        <w:ind w:left="1440" w:hanging="360"/>
      </w:pPr>
      <w:rPr>
        <w:rFonts w:eastAsia="Calibri" w:hint="default"/>
      </w:rPr>
    </w:lvl>
    <w:lvl w:ilvl="1" w:tplc="EA28A2AC" w:tentative="1">
      <w:start w:val="1"/>
      <w:numFmt w:val="lowerLetter"/>
      <w:lvlText w:val="%2."/>
      <w:lvlJc w:val="left"/>
      <w:pPr>
        <w:ind w:left="2160" w:hanging="360"/>
      </w:pPr>
    </w:lvl>
    <w:lvl w:ilvl="2" w:tplc="15723BEC" w:tentative="1">
      <w:start w:val="1"/>
      <w:numFmt w:val="lowerRoman"/>
      <w:lvlText w:val="%3."/>
      <w:lvlJc w:val="right"/>
      <w:pPr>
        <w:ind w:left="2880" w:hanging="180"/>
      </w:pPr>
    </w:lvl>
    <w:lvl w:ilvl="3" w:tplc="4D1CB1DE" w:tentative="1">
      <w:start w:val="1"/>
      <w:numFmt w:val="decimal"/>
      <w:lvlText w:val="%4."/>
      <w:lvlJc w:val="left"/>
      <w:pPr>
        <w:ind w:left="3600" w:hanging="360"/>
      </w:pPr>
    </w:lvl>
    <w:lvl w:ilvl="4" w:tplc="156AD63A" w:tentative="1">
      <w:start w:val="1"/>
      <w:numFmt w:val="lowerLetter"/>
      <w:lvlText w:val="%5."/>
      <w:lvlJc w:val="left"/>
      <w:pPr>
        <w:ind w:left="4320" w:hanging="360"/>
      </w:pPr>
    </w:lvl>
    <w:lvl w:ilvl="5" w:tplc="E6586360" w:tentative="1">
      <w:start w:val="1"/>
      <w:numFmt w:val="lowerRoman"/>
      <w:lvlText w:val="%6."/>
      <w:lvlJc w:val="right"/>
      <w:pPr>
        <w:ind w:left="5040" w:hanging="180"/>
      </w:pPr>
    </w:lvl>
    <w:lvl w:ilvl="6" w:tplc="BE7C48F2" w:tentative="1">
      <w:start w:val="1"/>
      <w:numFmt w:val="decimal"/>
      <w:lvlText w:val="%7."/>
      <w:lvlJc w:val="left"/>
      <w:pPr>
        <w:ind w:left="5760" w:hanging="360"/>
      </w:pPr>
    </w:lvl>
    <w:lvl w:ilvl="7" w:tplc="E0C0B52C" w:tentative="1">
      <w:start w:val="1"/>
      <w:numFmt w:val="lowerLetter"/>
      <w:lvlText w:val="%8."/>
      <w:lvlJc w:val="left"/>
      <w:pPr>
        <w:ind w:left="6480" w:hanging="360"/>
      </w:pPr>
    </w:lvl>
    <w:lvl w:ilvl="8" w:tplc="F78072D8" w:tentative="1">
      <w:start w:val="1"/>
      <w:numFmt w:val="lowerRoman"/>
      <w:lvlText w:val="%9."/>
      <w:lvlJc w:val="right"/>
      <w:pPr>
        <w:ind w:left="7200" w:hanging="180"/>
      </w:pPr>
    </w:lvl>
  </w:abstractNum>
  <w:abstractNum w:abstractNumId="42" w15:restartNumberingAfterBreak="0">
    <w:nsid w:val="12B14F3B"/>
    <w:multiLevelType w:val="hybridMultilevel"/>
    <w:tmpl w:val="ACC6992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13962184"/>
    <w:multiLevelType w:val="hybridMultilevel"/>
    <w:tmpl w:val="FFFFFFFF"/>
    <w:lvl w:ilvl="0" w:tplc="257EE0C0">
      <w:start w:val="2"/>
      <w:numFmt w:val="decimal"/>
      <w:lvlText w:val="%1."/>
      <w:lvlJc w:val="left"/>
      <w:pPr>
        <w:ind w:left="720" w:hanging="360"/>
      </w:pPr>
    </w:lvl>
    <w:lvl w:ilvl="1" w:tplc="D05E58A2">
      <w:start w:val="1"/>
      <w:numFmt w:val="lowerLetter"/>
      <w:lvlText w:val="%2."/>
      <w:lvlJc w:val="left"/>
      <w:pPr>
        <w:ind w:left="1440" w:hanging="360"/>
      </w:pPr>
    </w:lvl>
    <w:lvl w:ilvl="2" w:tplc="C71AD546">
      <w:start w:val="1"/>
      <w:numFmt w:val="lowerRoman"/>
      <w:lvlText w:val="%3."/>
      <w:lvlJc w:val="right"/>
      <w:pPr>
        <w:ind w:left="2160" w:hanging="180"/>
      </w:pPr>
    </w:lvl>
    <w:lvl w:ilvl="3" w:tplc="6D3AD37A">
      <w:start w:val="1"/>
      <w:numFmt w:val="decimal"/>
      <w:lvlText w:val="%4."/>
      <w:lvlJc w:val="left"/>
      <w:pPr>
        <w:ind w:left="2880" w:hanging="360"/>
      </w:pPr>
    </w:lvl>
    <w:lvl w:ilvl="4" w:tplc="7CCC294E">
      <w:start w:val="1"/>
      <w:numFmt w:val="lowerLetter"/>
      <w:lvlText w:val="%5."/>
      <w:lvlJc w:val="left"/>
      <w:pPr>
        <w:ind w:left="3600" w:hanging="360"/>
      </w:pPr>
    </w:lvl>
    <w:lvl w:ilvl="5" w:tplc="F5020162">
      <w:start w:val="1"/>
      <w:numFmt w:val="lowerRoman"/>
      <w:lvlText w:val="%6."/>
      <w:lvlJc w:val="right"/>
      <w:pPr>
        <w:ind w:left="4320" w:hanging="180"/>
      </w:pPr>
    </w:lvl>
    <w:lvl w:ilvl="6" w:tplc="87288108">
      <w:start w:val="1"/>
      <w:numFmt w:val="decimal"/>
      <w:lvlText w:val="%7."/>
      <w:lvlJc w:val="left"/>
      <w:pPr>
        <w:ind w:left="5040" w:hanging="360"/>
      </w:pPr>
    </w:lvl>
    <w:lvl w:ilvl="7" w:tplc="7D4A27B2">
      <w:start w:val="1"/>
      <w:numFmt w:val="lowerLetter"/>
      <w:lvlText w:val="%8."/>
      <w:lvlJc w:val="left"/>
      <w:pPr>
        <w:ind w:left="5760" w:hanging="360"/>
      </w:pPr>
    </w:lvl>
    <w:lvl w:ilvl="8" w:tplc="23C81FBC">
      <w:start w:val="1"/>
      <w:numFmt w:val="lowerRoman"/>
      <w:lvlText w:val="%9."/>
      <w:lvlJc w:val="right"/>
      <w:pPr>
        <w:ind w:left="6480" w:hanging="180"/>
      </w:pPr>
    </w:lvl>
  </w:abstractNum>
  <w:abstractNum w:abstractNumId="44" w15:restartNumberingAfterBreak="0">
    <w:nsid w:val="13A3ACF9"/>
    <w:multiLevelType w:val="hybridMultilevel"/>
    <w:tmpl w:val="FFFFFFFF"/>
    <w:lvl w:ilvl="0" w:tplc="71986C52">
      <w:start w:val="1"/>
      <w:numFmt w:val="decimal"/>
      <w:lvlText w:val="%1."/>
      <w:lvlJc w:val="left"/>
      <w:pPr>
        <w:ind w:left="1440" w:hanging="360"/>
      </w:pPr>
    </w:lvl>
    <w:lvl w:ilvl="1" w:tplc="F41EEAC2">
      <w:start w:val="1"/>
      <w:numFmt w:val="decimal"/>
      <w:lvlText w:val="%2."/>
      <w:lvlJc w:val="left"/>
      <w:pPr>
        <w:ind w:left="2160" w:hanging="360"/>
      </w:pPr>
    </w:lvl>
    <w:lvl w:ilvl="2" w:tplc="A836D164">
      <w:start w:val="1"/>
      <w:numFmt w:val="lowerRoman"/>
      <w:lvlText w:val="%3."/>
      <w:lvlJc w:val="right"/>
      <w:pPr>
        <w:ind w:left="2880" w:hanging="180"/>
      </w:pPr>
    </w:lvl>
    <w:lvl w:ilvl="3" w:tplc="8168EE26">
      <w:start w:val="1"/>
      <w:numFmt w:val="decimal"/>
      <w:lvlText w:val="%4."/>
      <w:lvlJc w:val="left"/>
      <w:pPr>
        <w:ind w:left="3600" w:hanging="360"/>
      </w:pPr>
    </w:lvl>
    <w:lvl w:ilvl="4" w:tplc="A880BA1A">
      <w:start w:val="1"/>
      <w:numFmt w:val="lowerLetter"/>
      <w:lvlText w:val="%5."/>
      <w:lvlJc w:val="left"/>
      <w:pPr>
        <w:ind w:left="4320" w:hanging="360"/>
      </w:pPr>
    </w:lvl>
    <w:lvl w:ilvl="5" w:tplc="1C1A8142">
      <w:start w:val="1"/>
      <w:numFmt w:val="lowerRoman"/>
      <w:lvlText w:val="%6."/>
      <w:lvlJc w:val="right"/>
      <w:pPr>
        <w:ind w:left="5040" w:hanging="180"/>
      </w:pPr>
    </w:lvl>
    <w:lvl w:ilvl="6" w:tplc="3A9495DA">
      <w:start w:val="1"/>
      <w:numFmt w:val="decimal"/>
      <w:lvlText w:val="%7."/>
      <w:lvlJc w:val="left"/>
      <w:pPr>
        <w:ind w:left="5760" w:hanging="360"/>
      </w:pPr>
    </w:lvl>
    <w:lvl w:ilvl="7" w:tplc="5BF63EEE">
      <w:start w:val="1"/>
      <w:numFmt w:val="lowerLetter"/>
      <w:lvlText w:val="%8."/>
      <w:lvlJc w:val="left"/>
      <w:pPr>
        <w:ind w:left="6480" w:hanging="360"/>
      </w:pPr>
    </w:lvl>
    <w:lvl w:ilvl="8" w:tplc="815C261A">
      <w:start w:val="1"/>
      <w:numFmt w:val="lowerRoman"/>
      <w:lvlText w:val="%9."/>
      <w:lvlJc w:val="right"/>
      <w:pPr>
        <w:ind w:left="7200" w:hanging="180"/>
      </w:pPr>
    </w:lvl>
  </w:abstractNum>
  <w:abstractNum w:abstractNumId="45" w15:restartNumberingAfterBreak="0">
    <w:nsid w:val="150467E8"/>
    <w:multiLevelType w:val="hybridMultilevel"/>
    <w:tmpl w:val="B1BE3960"/>
    <w:lvl w:ilvl="0" w:tplc="88C2E6D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15:restartNumberingAfterBreak="0">
    <w:nsid w:val="166E1D73"/>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7" w15:restartNumberingAfterBreak="0">
    <w:nsid w:val="16892B68"/>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48" w15:restartNumberingAfterBreak="0">
    <w:nsid w:val="169C01A0"/>
    <w:multiLevelType w:val="hybridMultilevel"/>
    <w:tmpl w:val="D94A69E4"/>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9" w15:restartNumberingAfterBreak="0">
    <w:nsid w:val="17187678"/>
    <w:multiLevelType w:val="hybridMultilevel"/>
    <w:tmpl w:val="FFFFFFFF"/>
    <w:lvl w:ilvl="0" w:tplc="9F086C5A">
      <w:start w:val="1"/>
      <w:numFmt w:val="decimal"/>
      <w:lvlText w:val="%1."/>
      <w:lvlJc w:val="left"/>
      <w:pPr>
        <w:ind w:left="720" w:hanging="360"/>
      </w:pPr>
    </w:lvl>
    <w:lvl w:ilvl="1" w:tplc="15C22806">
      <w:start w:val="1"/>
      <w:numFmt w:val="lowerLetter"/>
      <w:lvlText w:val="%2."/>
      <w:lvlJc w:val="left"/>
      <w:pPr>
        <w:ind w:left="1440" w:hanging="360"/>
      </w:pPr>
    </w:lvl>
    <w:lvl w:ilvl="2" w:tplc="B1467896">
      <w:start w:val="1"/>
      <w:numFmt w:val="lowerRoman"/>
      <w:lvlText w:val="%3."/>
      <w:lvlJc w:val="right"/>
      <w:pPr>
        <w:ind w:left="2160" w:hanging="180"/>
      </w:pPr>
    </w:lvl>
    <w:lvl w:ilvl="3" w:tplc="886AB4F0">
      <w:start w:val="1"/>
      <w:numFmt w:val="decimal"/>
      <w:lvlText w:val="%4."/>
      <w:lvlJc w:val="left"/>
      <w:pPr>
        <w:ind w:left="2880" w:hanging="360"/>
      </w:pPr>
    </w:lvl>
    <w:lvl w:ilvl="4" w:tplc="CD1E882A">
      <w:start w:val="1"/>
      <w:numFmt w:val="lowerLetter"/>
      <w:lvlText w:val="%5."/>
      <w:lvlJc w:val="left"/>
      <w:pPr>
        <w:ind w:left="3600" w:hanging="360"/>
      </w:pPr>
    </w:lvl>
    <w:lvl w:ilvl="5" w:tplc="1C2E50FC">
      <w:start w:val="1"/>
      <w:numFmt w:val="lowerRoman"/>
      <w:lvlText w:val="%6."/>
      <w:lvlJc w:val="right"/>
      <w:pPr>
        <w:ind w:left="4320" w:hanging="180"/>
      </w:pPr>
    </w:lvl>
    <w:lvl w:ilvl="6" w:tplc="6C2EB8A6">
      <w:start w:val="1"/>
      <w:numFmt w:val="decimal"/>
      <w:lvlText w:val="%7."/>
      <w:lvlJc w:val="left"/>
      <w:pPr>
        <w:ind w:left="5040" w:hanging="360"/>
      </w:pPr>
    </w:lvl>
    <w:lvl w:ilvl="7" w:tplc="5A803694">
      <w:start w:val="1"/>
      <w:numFmt w:val="lowerLetter"/>
      <w:lvlText w:val="%8."/>
      <w:lvlJc w:val="left"/>
      <w:pPr>
        <w:ind w:left="5760" w:hanging="360"/>
      </w:pPr>
    </w:lvl>
    <w:lvl w:ilvl="8" w:tplc="504AA7C4">
      <w:start w:val="1"/>
      <w:numFmt w:val="lowerRoman"/>
      <w:lvlText w:val="%9."/>
      <w:lvlJc w:val="right"/>
      <w:pPr>
        <w:ind w:left="6480" w:hanging="180"/>
      </w:pPr>
    </w:lvl>
  </w:abstractNum>
  <w:abstractNum w:abstractNumId="50" w15:restartNumberingAfterBreak="0">
    <w:nsid w:val="177D41CC"/>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51" w15:restartNumberingAfterBreak="0">
    <w:nsid w:val="17972F63"/>
    <w:multiLevelType w:val="hybridMultilevel"/>
    <w:tmpl w:val="78106DE8"/>
    <w:styleLink w:val="CurrentList1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2" w15:restartNumberingAfterBreak="0">
    <w:nsid w:val="17F30E3B"/>
    <w:multiLevelType w:val="hybridMultilevel"/>
    <w:tmpl w:val="FFFFFFFF"/>
    <w:lvl w:ilvl="0" w:tplc="76CE1F8C">
      <w:start w:val="1"/>
      <w:numFmt w:val="decimal"/>
      <w:lvlText w:val="%1."/>
      <w:lvlJc w:val="left"/>
      <w:pPr>
        <w:ind w:left="720" w:hanging="360"/>
      </w:pPr>
    </w:lvl>
    <w:lvl w:ilvl="1" w:tplc="ABE2A040">
      <w:start w:val="1"/>
      <w:numFmt w:val="lowerLetter"/>
      <w:lvlText w:val="%2."/>
      <w:lvlJc w:val="left"/>
      <w:pPr>
        <w:ind w:left="1440" w:hanging="360"/>
      </w:pPr>
    </w:lvl>
    <w:lvl w:ilvl="2" w:tplc="68E20D66">
      <w:start w:val="1"/>
      <w:numFmt w:val="lowerRoman"/>
      <w:lvlText w:val="%3."/>
      <w:lvlJc w:val="right"/>
      <w:pPr>
        <w:ind w:left="2160" w:hanging="180"/>
      </w:pPr>
    </w:lvl>
    <w:lvl w:ilvl="3" w:tplc="80829C2A">
      <w:start w:val="1"/>
      <w:numFmt w:val="decimal"/>
      <w:lvlText w:val="%4."/>
      <w:lvlJc w:val="left"/>
      <w:pPr>
        <w:ind w:left="2880" w:hanging="360"/>
      </w:pPr>
    </w:lvl>
    <w:lvl w:ilvl="4" w:tplc="9822D13E">
      <w:start w:val="1"/>
      <w:numFmt w:val="lowerLetter"/>
      <w:lvlText w:val="%5."/>
      <w:lvlJc w:val="left"/>
      <w:pPr>
        <w:ind w:left="3600" w:hanging="360"/>
      </w:pPr>
    </w:lvl>
    <w:lvl w:ilvl="5" w:tplc="C41CF968">
      <w:start w:val="1"/>
      <w:numFmt w:val="lowerRoman"/>
      <w:lvlText w:val="%6."/>
      <w:lvlJc w:val="right"/>
      <w:pPr>
        <w:ind w:left="4320" w:hanging="180"/>
      </w:pPr>
    </w:lvl>
    <w:lvl w:ilvl="6" w:tplc="D0B075A4">
      <w:start w:val="1"/>
      <w:numFmt w:val="decimal"/>
      <w:lvlText w:val="%7."/>
      <w:lvlJc w:val="left"/>
      <w:pPr>
        <w:ind w:left="5040" w:hanging="360"/>
      </w:pPr>
    </w:lvl>
    <w:lvl w:ilvl="7" w:tplc="AE824374">
      <w:start w:val="1"/>
      <w:numFmt w:val="lowerLetter"/>
      <w:lvlText w:val="%8."/>
      <w:lvlJc w:val="left"/>
      <w:pPr>
        <w:ind w:left="5760" w:hanging="360"/>
      </w:pPr>
    </w:lvl>
    <w:lvl w:ilvl="8" w:tplc="0DB8BABE">
      <w:start w:val="1"/>
      <w:numFmt w:val="lowerRoman"/>
      <w:lvlText w:val="%9."/>
      <w:lvlJc w:val="right"/>
      <w:pPr>
        <w:ind w:left="6480" w:hanging="180"/>
      </w:pPr>
    </w:lvl>
  </w:abstractNum>
  <w:abstractNum w:abstractNumId="53" w15:restartNumberingAfterBreak="0">
    <w:nsid w:val="17F549C1"/>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54" w15:restartNumberingAfterBreak="0">
    <w:nsid w:val="181339E4"/>
    <w:multiLevelType w:val="hybridMultilevel"/>
    <w:tmpl w:val="213E933A"/>
    <w:lvl w:ilvl="0" w:tplc="B2F8414C">
      <w:start w:val="1"/>
      <w:numFmt w:val="decimal"/>
      <w:lvlText w:val="%1."/>
      <w:lvlJc w:val="left"/>
      <w:pPr>
        <w:ind w:left="720" w:hanging="360"/>
      </w:pPr>
    </w:lvl>
    <w:lvl w:ilvl="1" w:tplc="801AE98E">
      <w:start w:val="1"/>
      <w:numFmt w:val="lowerLetter"/>
      <w:lvlText w:val="%2."/>
      <w:lvlJc w:val="left"/>
      <w:pPr>
        <w:ind w:left="1440" w:hanging="360"/>
      </w:pPr>
    </w:lvl>
    <w:lvl w:ilvl="2" w:tplc="6E181976">
      <w:start w:val="1"/>
      <w:numFmt w:val="lowerRoman"/>
      <w:lvlText w:val="%3."/>
      <w:lvlJc w:val="right"/>
      <w:pPr>
        <w:ind w:left="2160" w:hanging="180"/>
      </w:pPr>
    </w:lvl>
    <w:lvl w:ilvl="3" w:tplc="0F384344">
      <w:start w:val="1"/>
      <w:numFmt w:val="decimal"/>
      <w:lvlText w:val="%4."/>
      <w:lvlJc w:val="left"/>
      <w:pPr>
        <w:ind w:left="2880" w:hanging="360"/>
      </w:pPr>
    </w:lvl>
    <w:lvl w:ilvl="4" w:tplc="D65644FC">
      <w:start w:val="1"/>
      <w:numFmt w:val="lowerLetter"/>
      <w:lvlText w:val="%5."/>
      <w:lvlJc w:val="left"/>
      <w:pPr>
        <w:ind w:left="3600" w:hanging="360"/>
      </w:pPr>
    </w:lvl>
    <w:lvl w:ilvl="5" w:tplc="F2646530">
      <w:start w:val="1"/>
      <w:numFmt w:val="lowerRoman"/>
      <w:lvlText w:val="%6."/>
      <w:lvlJc w:val="right"/>
      <w:pPr>
        <w:ind w:left="4320" w:hanging="180"/>
      </w:pPr>
    </w:lvl>
    <w:lvl w:ilvl="6" w:tplc="60E8FA4C">
      <w:start w:val="1"/>
      <w:numFmt w:val="decimal"/>
      <w:lvlText w:val="%7."/>
      <w:lvlJc w:val="left"/>
      <w:pPr>
        <w:ind w:left="5040" w:hanging="360"/>
      </w:pPr>
    </w:lvl>
    <w:lvl w:ilvl="7" w:tplc="DECCDE0E">
      <w:start w:val="1"/>
      <w:numFmt w:val="lowerLetter"/>
      <w:lvlText w:val="%8."/>
      <w:lvlJc w:val="left"/>
      <w:pPr>
        <w:ind w:left="5760" w:hanging="360"/>
      </w:pPr>
    </w:lvl>
    <w:lvl w:ilvl="8" w:tplc="78608286">
      <w:start w:val="1"/>
      <w:numFmt w:val="lowerRoman"/>
      <w:lvlText w:val="%9."/>
      <w:lvlJc w:val="right"/>
      <w:pPr>
        <w:ind w:left="6480" w:hanging="180"/>
      </w:pPr>
    </w:lvl>
  </w:abstractNum>
  <w:abstractNum w:abstractNumId="55" w15:restartNumberingAfterBreak="0">
    <w:nsid w:val="18A17AEE"/>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6" w15:restartNumberingAfterBreak="0">
    <w:nsid w:val="18AF2A1C"/>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7" w15:restartNumberingAfterBreak="0">
    <w:nsid w:val="19B233DD"/>
    <w:multiLevelType w:val="hybridMultilevel"/>
    <w:tmpl w:val="FFFFFFFF"/>
    <w:lvl w:ilvl="0" w:tplc="832C978E">
      <w:start w:val="1"/>
      <w:numFmt w:val="decimal"/>
      <w:lvlText w:val="%1."/>
      <w:lvlJc w:val="left"/>
      <w:pPr>
        <w:ind w:left="720" w:hanging="360"/>
      </w:pPr>
    </w:lvl>
    <w:lvl w:ilvl="1" w:tplc="C27C8C58">
      <w:start w:val="1"/>
      <w:numFmt w:val="lowerLetter"/>
      <w:lvlText w:val="%2."/>
      <w:lvlJc w:val="left"/>
      <w:pPr>
        <w:ind w:left="1440" w:hanging="360"/>
      </w:pPr>
    </w:lvl>
    <w:lvl w:ilvl="2" w:tplc="A84E2394">
      <w:start w:val="1"/>
      <w:numFmt w:val="lowerRoman"/>
      <w:lvlText w:val="%3."/>
      <w:lvlJc w:val="right"/>
      <w:pPr>
        <w:ind w:left="2160" w:hanging="180"/>
      </w:pPr>
    </w:lvl>
    <w:lvl w:ilvl="3" w:tplc="4480452E">
      <w:start w:val="1"/>
      <w:numFmt w:val="decimal"/>
      <w:lvlText w:val="%4."/>
      <w:lvlJc w:val="left"/>
      <w:pPr>
        <w:ind w:left="2880" w:hanging="360"/>
      </w:pPr>
    </w:lvl>
    <w:lvl w:ilvl="4" w:tplc="7AE65A22">
      <w:start w:val="1"/>
      <w:numFmt w:val="lowerLetter"/>
      <w:lvlText w:val="%5."/>
      <w:lvlJc w:val="left"/>
      <w:pPr>
        <w:ind w:left="3600" w:hanging="360"/>
      </w:pPr>
    </w:lvl>
    <w:lvl w:ilvl="5" w:tplc="663EEA64">
      <w:start w:val="1"/>
      <w:numFmt w:val="lowerRoman"/>
      <w:lvlText w:val="%6."/>
      <w:lvlJc w:val="right"/>
      <w:pPr>
        <w:ind w:left="4320" w:hanging="180"/>
      </w:pPr>
    </w:lvl>
    <w:lvl w:ilvl="6" w:tplc="9894F774">
      <w:start w:val="1"/>
      <w:numFmt w:val="decimal"/>
      <w:lvlText w:val="%7."/>
      <w:lvlJc w:val="left"/>
      <w:pPr>
        <w:ind w:left="5040" w:hanging="360"/>
      </w:pPr>
    </w:lvl>
    <w:lvl w:ilvl="7" w:tplc="C7C2EBB0">
      <w:start w:val="1"/>
      <w:numFmt w:val="lowerLetter"/>
      <w:lvlText w:val="%8."/>
      <w:lvlJc w:val="left"/>
      <w:pPr>
        <w:ind w:left="5760" w:hanging="360"/>
      </w:pPr>
    </w:lvl>
    <w:lvl w:ilvl="8" w:tplc="7C3809EC">
      <w:start w:val="1"/>
      <w:numFmt w:val="lowerRoman"/>
      <w:lvlText w:val="%9."/>
      <w:lvlJc w:val="right"/>
      <w:pPr>
        <w:ind w:left="6480" w:hanging="180"/>
      </w:pPr>
    </w:lvl>
  </w:abstractNum>
  <w:abstractNum w:abstractNumId="58" w15:restartNumberingAfterBreak="0">
    <w:nsid w:val="19CF5C46"/>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59" w15:restartNumberingAfterBreak="0">
    <w:nsid w:val="19E928C0"/>
    <w:multiLevelType w:val="hybridMultilevel"/>
    <w:tmpl w:val="AFF02F2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0" w15:restartNumberingAfterBreak="0">
    <w:nsid w:val="1A1C55B7"/>
    <w:multiLevelType w:val="hybridMultilevel"/>
    <w:tmpl w:val="672EBD2E"/>
    <w:lvl w:ilvl="0" w:tplc="407EAEFE">
      <w:start w:val="1"/>
      <w:numFmt w:val="upperLetter"/>
      <w:lvlText w:val="%1."/>
      <w:lvlJc w:val="left"/>
      <w:pPr>
        <w:ind w:left="1440" w:hanging="360"/>
      </w:pPr>
    </w:lvl>
    <w:lvl w:ilvl="1" w:tplc="FA9E4B06" w:tentative="1">
      <w:start w:val="1"/>
      <w:numFmt w:val="lowerLetter"/>
      <w:lvlText w:val="%2."/>
      <w:lvlJc w:val="left"/>
      <w:pPr>
        <w:ind w:left="2520" w:hanging="360"/>
      </w:pPr>
    </w:lvl>
    <w:lvl w:ilvl="2" w:tplc="BC64D322" w:tentative="1">
      <w:start w:val="1"/>
      <w:numFmt w:val="lowerRoman"/>
      <w:lvlText w:val="%3."/>
      <w:lvlJc w:val="right"/>
      <w:pPr>
        <w:ind w:left="3240" w:hanging="180"/>
      </w:pPr>
    </w:lvl>
    <w:lvl w:ilvl="3" w:tplc="6F1635C8" w:tentative="1">
      <w:start w:val="1"/>
      <w:numFmt w:val="decimal"/>
      <w:lvlText w:val="%4."/>
      <w:lvlJc w:val="left"/>
      <w:pPr>
        <w:ind w:left="3960" w:hanging="360"/>
      </w:pPr>
    </w:lvl>
    <w:lvl w:ilvl="4" w:tplc="C942701E" w:tentative="1">
      <w:start w:val="1"/>
      <w:numFmt w:val="lowerLetter"/>
      <w:lvlText w:val="%5."/>
      <w:lvlJc w:val="left"/>
      <w:pPr>
        <w:ind w:left="4680" w:hanging="360"/>
      </w:pPr>
    </w:lvl>
    <w:lvl w:ilvl="5" w:tplc="C7C21B1E" w:tentative="1">
      <w:start w:val="1"/>
      <w:numFmt w:val="lowerRoman"/>
      <w:lvlText w:val="%6."/>
      <w:lvlJc w:val="right"/>
      <w:pPr>
        <w:ind w:left="5400" w:hanging="180"/>
      </w:pPr>
    </w:lvl>
    <w:lvl w:ilvl="6" w:tplc="AAE48834" w:tentative="1">
      <w:start w:val="1"/>
      <w:numFmt w:val="decimal"/>
      <w:lvlText w:val="%7."/>
      <w:lvlJc w:val="left"/>
      <w:pPr>
        <w:ind w:left="6120" w:hanging="360"/>
      </w:pPr>
    </w:lvl>
    <w:lvl w:ilvl="7" w:tplc="CF0444F2" w:tentative="1">
      <w:start w:val="1"/>
      <w:numFmt w:val="lowerLetter"/>
      <w:lvlText w:val="%8."/>
      <w:lvlJc w:val="left"/>
      <w:pPr>
        <w:ind w:left="6840" w:hanging="360"/>
      </w:pPr>
    </w:lvl>
    <w:lvl w:ilvl="8" w:tplc="8222B582" w:tentative="1">
      <w:start w:val="1"/>
      <w:numFmt w:val="lowerRoman"/>
      <w:lvlText w:val="%9."/>
      <w:lvlJc w:val="right"/>
      <w:pPr>
        <w:ind w:left="7560" w:hanging="180"/>
      </w:pPr>
    </w:lvl>
  </w:abstractNum>
  <w:abstractNum w:abstractNumId="61" w15:restartNumberingAfterBreak="0">
    <w:nsid w:val="1A285744"/>
    <w:multiLevelType w:val="hybridMultilevel"/>
    <w:tmpl w:val="FFFFFFFF"/>
    <w:lvl w:ilvl="0" w:tplc="4F1AF3FC">
      <w:start w:val="1"/>
      <w:numFmt w:val="upperLetter"/>
      <w:lvlText w:val="%1."/>
      <w:lvlJc w:val="left"/>
      <w:pPr>
        <w:ind w:left="1440" w:hanging="360"/>
      </w:pPr>
    </w:lvl>
    <w:lvl w:ilvl="1" w:tplc="C2E2FE7A">
      <w:start w:val="1"/>
      <w:numFmt w:val="lowerLetter"/>
      <w:lvlText w:val="%2."/>
      <w:lvlJc w:val="left"/>
      <w:pPr>
        <w:ind w:left="2160" w:hanging="360"/>
      </w:pPr>
    </w:lvl>
    <w:lvl w:ilvl="2" w:tplc="1A5CB6A2">
      <w:start w:val="1"/>
      <w:numFmt w:val="lowerRoman"/>
      <w:lvlText w:val="%3."/>
      <w:lvlJc w:val="right"/>
      <w:pPr>
        <w:ind w:left="2880" w:hanging="180"/>
      </w:pPr>
    </w:lvl>
    <w:lvl w:ilvl="3" w:tplc="F9B656FE">
      <w:start w:val="1"/>
      <w:numFmt w:val="decimal"/>
      <w:lvlText w:val="%4."/>
      <w:lvlJc w:val="left"/>
      <w:pPr>
        <w:ind w:left="3600" w:hanging="360"/>
      </w:pPr>
    </w:lvl>
    <w:lvl w:ilvl="4" w:tplc="9F505376">
      <w:start w:val="1"/>
      <w:numFmt w:val="lowerLetter"/>
      <w:lvlText w:val="%5."/>
      <w:lvlJc w:val="left"/>
      <w:pPr>
        <w:ind w:left="4320" w:hanging="360"/>
      </w:pPr>
    </w:lvl>
    <w:lvl w:ilvl="5" w:tplc="34CCE476">
      <w:start w:val="1"/>
      <w:numFmt w:val="lowerRoman"/>
      <w:lvlText w:val="%6."/>
      <w:lvlJc w:val="right"/>
      <w:pPr>
        <w:ind w:left="5040" w:hanging="180"/>
      </w:pPr>
    </w:lvl>
    <w:lvl w:ilvl="6" w:tplc="1C6251C6">
      <w:start w:val="1"/>
      <w:numFmt w:val="decimal"/>
      <w:lvlText w:val="%7."/>
      <w:lvlJc w:val="left"/>
      <w:pPr>
        <w:ind w:left="5760" w:hanging="360"/>
      </w:pPr>
    </w:lvl>
    <w:lvl w:ilvl="7" w:tplc="7F7898A2">
      <w:start w:val="1"/>
      <w:numFmt w:val="lowerLetter"/>
      <w:lvlText w:val="%8."/>
      <w:lvlJc w:val="left"/>
      <w:pPr>
        <w:ind w:left="6480" w:hanging="360"/>
      </w:pPr>
    </w:lvl>
    <w:lvl w:ilvl="8" w:tplc="F17224FA">
      <w:start w:val="1"/>
      <w:numFmt w:val="lowerRoman"/>
      <w:lvlText w:val="%9."/>
      <w:lvlJc w:val="right"/>
      <w:pPr>
        <w:ind w:left="7200" w:hanging="180"/>
      </w:pPr>
    </w:lvl>
  </w:abstractNum>
  <w:abstractNum w:abstractNumId="62" w15:restartNumberingAfterBreak="0">
    <w:nsid w:val="1AB75B2E"/>
    <w:multiLevelType w:val="hybridMultilevel"/>
    <w:tmpl w:val="FFFFFFFF"/>
    <w:lvl w:ilvl="0" w:tplc="0F2206D4">
      <w:start w:val="1"/>
      <w:numFmt w:val="decimal"/>
      <w:lvlText w:val="%1."/>
      <w:lvlJc w:val="left"/>
      <w:pPr>
        <w:ind w:left="720" w:hanging="360"/>
      </w:pPr>
    </w:lvl>
    <w:lvl w:ilvl="1" w:tplc="64C44D9E">
      <w:start w:val="1"/>
      <w:numFmt w:val="lowerLetter"/>
      <w:lvlText w:val="%2."/>
      <w:lvlJc w:val="left"/>
      <w:pPr>
        <w:ind w:left="1440" w:hanging="360"/>
      </w:pPr>
    </w:lvl>
    <w:lvl w:ilvl="2" w:tplc="F9CCC734">
      <w:start w:val="1"/>
      <w:numFmt w:val="lowerRoman"/>
      <w:lvlText w:val="%3."/>
      <w:lvlJc w:val="right"/>
      <w:pPr>
        <w:ind w:left="2160" w:hanging="180"/>
      </w:pPr>
    </w:lvl>
    <w:lvl w:ilvl="3" w:tplc="D43E048C">
      <w:start w:val="1"/>
      <w:numFmt w:val="decimal"/>
      <w:lvlText w:val="%4."/>
      <w:lvlJc w:val="left"/>
      <w:pPr>
        <w:ind w:left="2880" w:hanging="360"/>
      </w:pPr>
    </w:lvl>
    <w:lvl w:ilvl="4" w:tplc="E8386ACE">
      <w:start w:val="1"/>
      <w:numFmt w:val="lowerLetter"/>
      <w:lvlText w:val="%5."/>
      <w:lvlJc w:val="left"/>
      <w:pPr>
        <w:ind w:left="3600" w:hanging="360"/>
      </w:pPr>
    </w:lvl>
    <w:lvl w:ilvl="5" w:tplc="CCC4F21C">
      <w:start w:val="1"/>
      <w:numFmt w:val="lowerRoman"/>
      <w:lvlText w:val="%6."/>
      <w:lvlJc w:val="right"/>
      <w:pPr>
        <w:ind w:left="4320" w:hanging="180"/>
      </w:pPr>
    </w:lvl>
    <w:lvl w:ilvl="6" w:tplc="C8F8500A">
      <w:start w:val="1"/>
      <w:numFmt w:val="decimal"/>
      <w:lvlText w:val="%7."/>
      <w:lvlJc w:val="left"/>
      <w:pPr>
        <w:ind w:left="5040" w:hanging="360"/>
      </w:pPr>
    </w:lvl>
    <w:lvl w:ilvl="7" w:tplc="21CC14E8">
      <w:start w:val="1"/>
      <w:numFmt w:val="lowerLetter"/>
      <w:lvlText w:val="%8."/>
      <w:lvlJc w:val="left"/>
      <w:pPr>
        <w:ind w:left="5760" w:hanging="360"/>
      </w:pPr>
    </w:lvl>
    <w:lvl w:ilvl="8" w:tplc="902C8914">
      <w:start w:val="1"/>
      <w:numFmt w:val="lowerRoman"/>
      <w:lvlText w:val="%9."/>
      <w:lvlJc w:val="right"/>
      <w:pPr>
        <w:ind w:left="6480" w:hanging="180"/>
      </w:pPr>
    </w:lvl>
  </w:abstractNum>
  <w:abstractNum w:abstractNumId="63" w15:restartNumberingAfterBreak="0">
    <w:nsid w:val="1ABDE0A8"/>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64" w15:restartNumberingAfterBreak="0">
    <w:nsid w:val="1B194A27"/>
    <w:multiLevelType w:val="hybridMultilevel"/>
    <w:tmpl w:val="1B0E3A44"/>
    <w:lvl w:ilvl="0" w:tplc="0409000F">
      <w:start w:val="1"/>
      <w:numFmt w:val="decimal"/>
      <w:lvlText w:val="%1."/>
      <w:lvlJc w:val="left"/>
      <w:pPr>
        <w:ind w:left="1052" w:hanging="360"/>
      </w:p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65" w15:restartNumberingAfterBreak="0">
    <w:nsid w:val="1B7162A7"/>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6" w15:restartNumberingAfterBreak="0">
    <w:nsid w:val="1BB65650"/>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67" w15:restartNumberingAfterBreak="0">
    <w:nsid w:val="1BC116D6"/>
    <w:multiLevelType w:val="hybridMultilevel"/>
    <w:tmpl w:val="FFFFFFFF"/>
    <w:lvl w:ilvl="0" w:tplc="085E7628">
      <w:start w:val="1"/>
      <w:numFmt w:val="decimal"/>
      <w:lvlText w:val="%1."/>
      <w:lvlJc w:val="left"/>
      <w:pPr>
        <w:ind w:left="720" w:hanging="360"/>
      </w:pPr>
    </w:lvl>
    <w:lvl w:ilvl="1" w:tplc="4BAC6854">
      <w:start w:val="1"/>
      <w:numFmt w:val="lowerLetter"/>
      <w:lvlText w:val="%2."/>
      <w:lvlJc w:val="left"/>
      <w:pPr>
        <w:ind w:left="1440" w:hanging="360"/>
      </w:pPr>
    </w:lvl>
    <w:lvl w:ilvl="2" w:tplc="BA2A85E4">
      <w:start w:val="1"/>
      <w:numFmt w:val="lowerRoman"/>
      <w:lvlText w:val="%3."/>
      <w:lvlJc w:val="right"/>
      <w:pPr>
        <w:ind w:left="2160" w:hanging="180"/>
      </w:pPr>
    </w:lvl>
    <w:lvl w:ilvl="3" w:tplc="00C87B4A">
      <w:start w:val="1"/>
      <w:numFmt w:val="decimal"/>
      <w:lvlText w:val="%4."/>
      <w:lvlJc w:val="left"/>
      <w:pPr>
        <w:ind w:left="2880" w:hanging="360"/>
      </w:pPr>
    </w:lvl>
    <w:lvl w:ilvl="4" w:tplc="5F5EF7AE">
      <w:start w:val="1"/>
      <w:numFmt w:val="lowerLetter"/>
      <w:lvlText w:val="%5."/>
      <w:lvlJc w:val="left"/>
      <w:pPr>
        <w:ind w:left="3600" w:hanging="360"/>
      </w:pPr>
    </w:lvl>
    <w:lvl w:ilvl="5" w:tplc="50E2535A">
      <w:start w:val="1"/>
      <w:numFmt w:val="lowerRoman"/>
      <w:lvlText w:val="%6."/>
      <w:lvlJc w:val="right"/>
      <w:pPr>
        <w:ind w:left="4320" w:hanging="180"/>
      </w:pPr>
    </w:lvl>
    <w:lvl w:ilvl="6" w:tplc="FC16A46E">
      <w:start w:val="1"/>
      <w:numFmt w:val="decimal"/>
      <w:lvlText w:val="%7."/>
      <w:lvlJc w:val="left"/>
      <w:pPr>
        <w:ind w:left="5040" w:hanging="360"/>
      </w:pPr>
    </w:lvl>
    <w:lvl w:ilvl="7" w:tplc="8FE6E3B8">
      <w:start w:val="1"/>
      <w:numFmt w:val="lowerLetter"/>
      <w:lvlText w:val="%8."/>
      <w:lvlJc w:val="left"/>
      <w:pPr>
        <w:ind w:left="5760" w:hanging="360"/>
      </w:pPr>
    </w:lvl>
    <w:lvl w:ilvl="8" w:tplc="B0E610F8">
      <w:start w:val="1"/>
      <w:numFmt w:val="lowerRoman"/>
      <w:lvlText w:val="%9."/>
      <w:lvlJc w:val="right"/>
      <w:pPr>
        <w:ind w:left="6480" w:hanging="180"/>
      </w:pPr>
    </w:lvl>
  </w:abstractNum>
  <w:abstractNum w:abstractNumId="68" w15:restartNumberingAfterBreak="0">
    <w:nsid w:val="1C7F6084"/>
    <w:multiLevelType w:val="multilevel"/>
    <w:tmpl w:val="5A9465FA"/>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9" w15:restartNumberingAfterBreak="0">
    <w:nsid w:val="1CFE0015"/>
    <w:multiLevelType w:val="hybridMultilevel"/>
    <w:tmpl w:val="239EB4C8"/>
    <w:lvl w:ilvl="0" w:tplc="F2E4A4EA">
      <w:start w:val="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1D3A62A4"/>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1" w15:restartNumberingAfterBreak="0">
    <w:nsid w:val="1E130678"/>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72" w15:restartNumberingAfterBreak="0">
    <w:nsid w:val="1E2F22C8"/>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73" w15:restartNumberingAfterBreak="0">
    <w:nsid w:val="1E320D29"/>
    <w:multiLevelType w:val="hybridMultilevel"/>
    <w:tmpl w:val="FD868DC0"/>
    <w:lvl w:ilvl="0" w:tplc="FFFFFFF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4" w15:restartNumberingAfterBreak="0">
    <w:nsid w:val="1E683B20"/>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75" w15:restartNumberingAfterBreak="0">
    <w:nsid w:val="1E6F48AF"/>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76" w15:restartNumberingAfterBreak="0">
    <w:nsid w:val="1EBF4D30"/>
    <w:multiLevelType w:val="hybridMultilevel"/>
    <w:tmpl w:val="FE86F25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15:restartNumberingAfterBreak="0">
    <w:nsid w:val="1ED88FA3"/>
    <w:multiLevelType w:val="hybridMultilevel"/>
    <w:tmpl w:val="FFFFFFFF"/>
    <w:lvl w:ilvl="0" w:tplc="B3E88324">
      <w:start w:val="1"/>
      <w:numFmt w:val="decimal"/>
      <w:lvlText w:val="%1."/>
      <w:lvlJc w:val="left"/>
      <w:pPr>
        <w:ind w:left="720" w:hanging="360"/>
      </w:pPr>
    </w:lvl>
    <w:lvl w:ilvl="1" w:tplc="A00A45C2">
      <w:start w:val="1"/>
      <w:numFmt w:val="lowerLetter"/>
      <w:lvlText w:val="%2."/>
      <w:lvlJc w:val="left"/>
      <w:pPr>
        <w:ind w:left="1440" w:hanging="360"/>
      </w:pPr>
    </w:lvl>
    <w:lvl w:ilvl="2" w:tplc="8B3012A6">
      <w:start w:val="1"/>
      <w:numFmt w:val="lowerRoman"/>
      <w:lvlText w:val="%3."/>
      <w:lvlJc w:val="right"/>
      <w:pPr>
        <w:ind w:left="2160" w:hanging="180"/>
      </w:pPr>
    </w:lvl>
    <w:lvl w:ilvl="3" w:tplc="DDCC6874">
      <w:start w:val="1"/>
      <w:numFmt w:val="decimal"/>
      <w:lvlText w:val="%4."/>
      <w:lvlJc w:val="left"/>
      <w:pPr>
        <w:ind w:left="2880" w:hanging="360"/>
      </w:pPr>
    </w:lvl>
    <w:lvl w:ilvl="4" w:tplc="9C0264DA">
      <w:start w:val="1"/>
      <w:numFmt w:val="lowerLetter"/>
      <w:lvlText w:val="%5."/>
      <w:lvlJc w:val="left"/>
      <w:pPr>
        <w:ind w:left="3600" w:hanging="360"/>
      </w:pPr>
    </w:lvl>
    <w:lvl w:ilvl="5" w:tplc="8492409A">
      <w:start w:val="1"/>
      <w:numFmt w:val="lowerRoman"/>
      <w:lvlText w:val="%6."/>
      <w:lvlJc w:val="right"/>
      <w:pPr>
        <w:ind w:left="4320" w:hanging="180"/>
      </w:pPr>
    </w:lvl>
    <w:lvl w:ilvl="6" w:tplc="D5A84E4C">
      <w:start w:val="1"/>
      <w:numFmt w:val="decimal"/>
      <w:lvlText w:val="%7."/>
      <w:lvlJc w:val="left"/>
      <w:pPr>
        <w:ind w:left="5040" w:hanging="360"/>
      </w:pPr>
    </w:lvl>
    <w:lvl w:ilvl="7" w:tplc="086C7044">
      <w:start w:val="1"/>
      <w:numFmt w:val="lowerLetter"/>
      <w:lvlText w:val="%8."/>
      <w:lvlJc w:val="left"/>
      <w:pPr>
        <w:ind w:left="5760" w:hanging="360"/>
      </w:pPr>
    </w:lvl>
    <w:lvl w:ilvl="8" w:tplc="63D0AB8C">
      <w:start w:val="1"/>
      <w:numFmt w:val="lowerRoman"/>
      <w:lvlText w:val="%9."/>
      <w:lvlJc w:val="right"/>
      <w:pPr>
        <w:ind w:left="6480" w:hanging="180"/>
      </w:pPr>
    </w:lvl>
  </w:abstractNum>
  <w:abstractNum w:abstractNumId="78" w15:restartNumberingAfterBreak="0">
    <w:nsid w:val="1F1D47D1"/>
    <w:multiLevelType w:val="hybridMultilevel"/>
    <w:tmpl w:val="6BF2BC38"/>
    <w:lvl w:ilvl="0" w:tplc="EC6481F8">
      <w:numFmt w:val="decimal"/>
      <w:lvlText w:val=""/>
      <w:lvlJc w:val="left"/>
    </w:lvl>
    <w:lvl w:ilvl="1" w:tplc="83C0DDF6">
      <w:numFmt w:val="decimal"/>
      <w:lvlText w:val=""/>
      <w:lvlJc w:val="left"/>
    </w:lvl>
    <w:lvl w:ilvl="2" w:tplc="A6129F36">
      <w:numFmt w:val="decimal"/>
      <w:lvlText w:val=""/>
      <w:lvlJc w:val="left"/>
    </w:lvl>
    <w:lvl w:ilvl="3" w:tplc="5672A422">
      <w:numFmt w:val="decimal"/>
      <w:lvlText w:val=""/>
      <w:lvlJc w:val="left"/>
    </w:lvl>
    <w:lvl w:ilvl="4" w:tplc="260640B8">
      <w:numFmt w:val="decimal"/>
      <w:lvlText w:val=""/>
      <w:lvlJc w:val="left"/>
    </w:lvl>
    <w:lvl w:ilvl="5" w:tplc="3B929E0E">
      <w:numFmt w:val="decimal"/>
      <w:lvlText w:val=""/>
      <w:lvlJc w:val="left"/>
    </w:lvl>
    <w:lvl w:ilvl="6" w:tplc="2846753C">
      <w:numFmt w:val="decimal"/>
      <w:lvlText w:val=""/>
      <w:lvlJc w:val="left"/>
    </w:lvl>
    <w:lvl w:ilvl="7" w:tplc="18D645E8">
      <w:numFmt w:val="decimal"/>
      <w:lvlText w:val=""/>
      <w:lvlJc w:val="left"/>
    </w:lvl>
    <w:lvl w:ilvl="8" w:tplc="302EB5B2">
      <w:numFmt w:val="decimal"/>
      <w:lvlText w:val=""/>
      <w:lvlJc w:val="left"/>
    </w:lvl>
  </w:abstractNum>
  <w:abstractNum w:abstractNumId="79" w15:restartNumberingAfterBreak="0">
    <w:nsid w:val="1F595036"/>
    <w:multiLevelType w:val="hybridMultilevel"/>
    <w:tmpl w:val="FFFFFFFF"/>
    <w:lvl w:ilvl="0" w:tplc="9B045668">
      <w:start w:val="1"/>
      <w:numFmt w:val="decimal"/>
      <w:lvlText w:val="%1."/>
      <w:lvlJc w:val="left"/>
      <w:pPr>
        <w:ind w:left="1440" w:hanging="360"/>
      </w:pPr>
    </w:lvl>
    <w:lvl w:ilvl="1" w:tplc="3E385D6E">
      <w:start w:val="1"/>
      <w:numFmt w:val="lowerLetter"/>
      <w:lvlText w:val="%2."/>
      <w:lvlJc w:val="left"/>
      <w:pPr>
        <w:ind w:left="2160" w:hanging="360"/>
      </w:pPr>
    </w:lvl>
    <w:lvl w:ilvl="2" w:tplc="C1E4D626">
      <w:start w:val="1"/>
      <w:numFmt w:val="lowerRoman"/>
      <w:lvlText w:val="%3."/>
      <w:lvlJc w:val="right"/>
      <w:pPr>
        <w:ind w:left="2880" w:hanging="180"/>
      </w:pPr>
    </w:lvl>
    <w:lvl w:ilvl="3" w:tplc="22EE7CA2">
      <w:start w:val="1"/>
      <w:numFmt w:val="decimal"/>
      <w:lvlText w:val="%4."/>
      <w:lvlJc w:val="left"/>
      <w:pPr>
        <w:ind w:left="3600" w:hanging="360"/>
      </w:pPr>
    </w:lvl>
    <w:lvl w:ilvl="4" w:tplc="BABEA10C">
      <w:start w:val="1"/>
      <w:numFmt w:val="lowerLetter"/>
      <w:lvlText w:val="%5."/>
      <w:lvlJc w:val="left"/>
      <w:pPr>
        <w:ind w:left="4320" w:hanging="360"/>
      </w:pPr>
    </w:lvl>
    <w:lvl w:ilvl="5" w:tplc="BDBC8D28">
      <w:start w:val="1"/>
      <w:numFmt w:val="lowerRoman"/>
      <w:lvlText w:val="%6."/>
      <w:lvlJc w:val="right"/>
      <w:pPr>
        <w:ind w:left="5040" w:hanging="180"/>
      </w:pPr>
    </w:lvl>
    <w:lvl w:ilvl="6" w:tplc="A0464044">
      <w:start w:val="1"/>
      <w:numFmt w:val="decimal"/>
      <w:lvlText w:val="%7."/>
      <w:lvlJc w:val="left"/>
      <w:pPr>
        <w:ind w:left="5760" w:hanging="360"/>
      </w:pPr>
    </w:lvl>
    <w:lvl w:ilvl="7" w:tplc="EB164E56">
      <w:start w:val="1"/>
      <w:numFmt w:val="lowerLetter"/>
      <w:lvlText w:val="%8."/>
      <w:lvlJc w:val="left"/>
      <w:pPr>
        <w:ind w:left="6480" w:hanging="360"/>
      </w:pPr>
    </w:lvl>
    <w:lvl w:ilvl="8" w:tplc="88C2F95E">
      <w:start w:val="1"/>
      <w:numFmt w:val="lowerRoman"/>
      <w:lvlText w:val="%9."/>
      <w:lvlJc w:val="right"/>
      <w:pPr>
        <w:ind w:left="7200" w:hanging="180"/>
      </w:pPr>
    </w:lvl>
  </w:abstractNum>
  <w:abstractNum w:abstractNumId="80" w15:restartNumberingAfterBreak="0">
    <w:nsid w:val="1FE5B6BE"/>
    <w:multiLevelType w:val="hybridMultilevel"/>
    <w:tmpl w:val="FFFFFFFF"/>
    <w:lvl w:ilvl="0" w:tplc="D55E3920">
      <w:start w:val="5"/>
      <w:numFmt w:val="decimal"/>
      <w:lvlText w:val="%1."/>
      <w:lvlJc w:val="left"/>
      <w:pPr>
        <w:ind w:left="720" w:hanging="360"/>
      </w:pPr>
    </w:lvl>
    <w:lvl w:ilvl="1" w:tplc="EA8CA442">
      <w:start w:val="1"/>
      <w:numFmt w:val="lowerLetter"/>
      <w:lvlText w:val="%2."/>
      <w:lvlJc w:val="left"/>
      <w:pPr>
        <w:ind w:left="1440" w:hanging="360"/>
      </w:pPr>
    </w:lvl>
    <w:lvl w:ilvl="2" w:tplc="1A6AC75C">
      <w:start w:val="1"/>
      <w:numFmt w:val="lowerRoman"/>
      <w:lvlText w:val="%3."/>
      <w:lvlJc w:val="right"/>
      <w:pPr>
        <w:ind w:left="2160" w:hanging="180"/>
      </w:pPr>
    </w:lvl>
    <w:lvl w:ilvl="3" w:tplc="B38ED41E">
      <w:start w:val="1"/>
      <w:numFmt w:val="decimal"/>
      <w:lvlText w:val="%4."/>
      <w:lvlJc w:val="left"/>
      <w:pPr>
        <w:ind w:left="2880" w:hanging="360"/>
      </w:pPr>
    </w:lvl>
    <w:lvl w:ilvl="4" w:tplc="42B23882">
      <w:start w:val="1"/>
      <w:numFmt w:val="lowerLetter"/>
      <w:lvlText w:val="%5."/>
      <w:lvlJc w:val="left"/>
      <w:pPr>
        <w:ind w:left="3600" w:hanging="360"/>
      </w:pPr>
    </w:lvl>
    <w:lvl w:ilvl="5" w:tplc="4CF6CA94">
      <w:start w:val="1"/>
      <w:numFmt w:val="lowerRoman"/>
      <w:lvlText w:val="%6."/>
      <w:lvlJc w:val="right"/>
      <w:pPr>
        <w:ind w:left="4320" w:hanging="180"/>
      </w:pPr>
    </w:lvl>
    <w:lvl w:ilvl="6" w:tplc="04209326">
      <w:start w:val="1"/>
      <w:numFmt w:val="decimal"/>
      <w:lvlText w:val="%7."/>
      <w:lvlJc w:val="left"/>
      <w:pPr>
        <w:ind w:left="5040" w:hanging="360"/>
      </w:pPr>
    </w:lvl>
    <w:lvl w:ilvl="7" w:tplc="9B2EB0AA">
      <w:start w:val="1"/>
      <w:numFmt w:val="lowerLetter"/>
      <w:lvlText w:val="%8."/>
      <w:lvlJc w:val="left"/>
      <w:pPr>
        <w:ind w:left="5760" w:hanging="360"/>
      </w:pPr>
    </w:lvl>
    <w:lvl w:ilvl="8" w:tplc="105E44F0">
      <w:start w:val="1"/>
      <w:numFmt w:val="lowerRoman"/>
      <w:lvlText w:val="%9."/>
      <w:lvlJc w:val="right"/>
      <w:pPr>
        <w:ind w:left="6480" w:hanging="180"/>
      </w:pPr>
    </w:lvl>
  </w:abstractNum>
  <w:abstractNum w:abstractNumId="81" w15:restartNumberingAfterBreak="0">
    <w:nsid w:val="203244FC"/>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82" w15:restartNumberingAfterBreak="0">
    <w:nsid w:val="208C5A86"/>
    <w:multiLevelType w:val="hybridMultilevel"/>
    <w:tmpl w:val="0A360D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3" w15:restartNumberingAfterBreak="0">
    <w:nsid w:val="21934921"/>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84" w15:restartNumberingAfterBreak="0">
    <w:nsid w:val="21A0569E"/>
    <w:multiLevelType w:val="hybridMultilevel"/>
    <w:tmpl w:val="4C4A1B00"/>
    <w:styleLink w:val="CurrentList20"/>
    <w:lvl w:ilvl="0" w:tplc="5540E6F2">
      <w:start w:val="1"/>
      <w:numFmt w:val="upperLetter"/>
      <w:lvlText w:val="%1."/>
      <w:lvlJc w:val="left"/>
      <w:pPr>
        <w:ind w:left="720" w:hanging="360"/>
      </w:pPr>
    </w:lvl>
    <w:lvl w:ilvl="1" w:tplc="8CA2A728">
      <w:start w:val="1"/>
      <w:numFmt w:val="lowerLetter"/>
      <w:lvlText w:val="%2."/>
      <w:lvlJc w:val="left"/>
      <w:pPr>
        <w:ind w:left="1440" w:hanging="360"/>
      </w:pPr>
    </w:lvl>
    <w:lvl w:ilvl="2" w:tplc="3C5CE396">
      <w:start w:val="1"/>
      <w:numFmt w:val="lowerRoman"/>
      <w:lvlText w:val="%3."/>
      <w:lvlJc w:val="right"/>
      <w:pPr>
        <w:ind w:left="2160" w:hanging="180"/>
      </w:pPr>
    </w:lvl>
    <w:lvl w:ilvl="3" w:tplc="B622C020">
      <w:start w:val="1"/>
      <w:numFmt w:val="decimal"/>
      <w:lvlText w:val="%4."/>
      <w:lvlJc w:val="left"/>
      <w:pPr>
        <w:ind w:left="2880" w:hanging="360"/>
      </w:pPr>
    </w:lvl>
    <w:lvl w:ilvl="4" w:tplc="2712341C">
      <w:start w:val="1"/>
      <w:numFmt w:val="lowerLetter"/>
      <w:lvlText w:val="%5."/>
      <w:lvlJc w:val="left"/>
      <w:pPr>
        <w:ind w:left="3600" w:hanging="360"/>
      </w:pPr>
    </w:lvl>
    <w:lvl w:ilvl="5" w:tplc="6AAA7A2C">
      <w:start w:val="1"/>
      <w:numFmt w:val="lowerRoman"/>
      <w:lvlText w:val="%6."/>
      <w:lvlJc w:val="right"/>
      <w:pPr>
        <w:ind w:left="4320" w:hanging="180"/>
      </w:pPr>
    </w:lvl>
    <w:lvl w:ilvl="6" w:tplc="58CE3528">
      <w:start w:val="1"/>
      <w:numFmt w:val="decimal"/>
      <w:lvlText w:val="%7."/>
      <w:lvlJc w:val="left"/>
      <w:pPr>
        <w:ind w:left="5040" w:hanging="360"/>
      </w:pPr>
    </w:lvl>
    <w:lvl w:ilvl="7" w:tplc="A434D95C">
      <w:start w:val="1"/>
      <w:numFmt w:val="lowerLetter"/>
      <w:lvlText w:val="%8."/>
      <w:lvlJc w:val="left"/>
      <w:pPr>
        <w:ind w:left="5760" w:hanging="360"/>
      </w:pPr>
    </w:lvl>
    <w:lvl w:ilvl="8" w:tplc="5DFAB608">
      <w:start w:val="1"/>
      <w:numFmt w:val="lowerRoman"/>
      <w:lvlText w:val="%9."/>
      <w:lvlJc w:val="right"/>
      <w:pPr>
        <w:ind w:left="6480" w:hanging="180"/>
      </w:pPr>
    </w:lvl>
  </w:abstractNum>
  <w:abstractNum w:abstractNumId="85" w15:restartNumberingAfterBreak="0">
    <w:nsid w:val="21B25B1B"/>
    <w:multiLevelType w:val="hybridMultilevel"/>
    <w:tmpl w:val="602254F8"/>
    <w:lvl w:ilvl="0" w:tplc="2536FBE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6" w15:restartNumberingAfterBreak="0">
    <w:nsid w:val="21B7FAE5"/>
    <w:multiLevelType w:val="hybridMultilevel"/>
    <w:tmpl w:val="FFFFFFFF"/>
    <w:lvl w:ilvl="0" w:tplc="BC208948">
      <w:start w:val="1"/>
      <w:numFmt w:val="decimal"/>
      <w:lvlText w:val="%1."/>
      <w:lvlJc w:val="left"/>
      <w:pPr>
        <w:ind w:left="720" w:hanging="360"/>
      </w:pPr>
    </w:lvl>
    <w:lvl w:ilvl="1" w:tplc="30662DB4">
      <w:start w:val="1"/>
      <w:numFmt w:val="lowerLetter"/>
      <w:lvlText w:val="%2."/>
      <w:lvlJc w:val="left"/>
      <w:pPr>
        <w:ind w:left="1440" w:hanging="360"/>
      </w:pPr>
    </w:lvl>
    <w:lvl w:ilvl="2" w:tplc="CDFE2764">
      <w:start w:val="1"/>
      <w:numFmt w:val="lowerRoman"/>
      <w:lvlText w:val="%3."/>
      <w:lvlJc w:val="right"/>
      <w:pPr>
        <w:ind w:left="2160" w:hanging="180"/>
      </w:pPr>
    </w:lvl>
    <w:lvl w:ilvl="3" w:tplc="890C1C3A">
      <w:start w:val="1"/>
      <w:numFmt w:val="decimal"/>
      <w:lvlText w:val="%4."/>
      <w:lvlJc w:val="left"/>
      <w:pPr>
        <w:ind w:left="2880" w:hanging="360"/>
      </w:pPr>
    </w:lvl>
    <w:lvl w:ilvl="4" w:tplc="5DE6C3F4">
      <w:start w:val="1"/>
      <w:numFmt w:val="lowerLetter"/>
      <w:lvlText w:val="%5."/>
      <w:lvlJc w:val="left"/>
      <w:pPr>
        <w:ind w:left="3600" w:hanging="360"/>
      </w:pPr>
    </w:lvl>
    <w:lvl w:ilvl="5" w:tplc="E8D28092">
      <w:start w:val="1"/>
      <w:numFmt w:val="lowerRoman"/>
      <w:lvlText w:val="%6."/>
      <w:lvlJc w:val="right"/>
      <w:pPr>
        <w:ind w:left="4320" w:hanging="180"/>
      </w:pPr>
    </w:lvl>
    <w:lvl w:ilvl="6" w:tplc="CC06A158">
      <w:start w:val="1"/>
      <w:numFmt w:val="decimal"/>
      <w:lvlText w:val="%7."/>
      <w:lvlJc w:val="left"/>
      <w:pPr>
        <w:ind w:left="5040" w:hanging="360"/>
      </w:pPr>
    </w:lvl>
    <w:lvl w:ilvl="7" w:tplc="55261498">
      <w:start w:val="1"/>
      <w:numFmt w:val="lowerLetter"/>
      <w:lvlText w:val="%8."/>
      <w:lvlJc w:val="left"/>
      <w:pPr>
        <w:ind w:left="5760" w:hanging="360"/>
      </w:pPr>
    </w:lvl>
    <w:lvl w:ilvl="8" w:tplc="4EDE098E">
      <w:start w:val="1"/>
      <w:numFmt w:val="lowerRoman"/>
      <w:lvlText w:val="%9."/>
      <w:lvlJc w:val="right"/>
      <w:pPr>
        <w:ind w:left="6480" w:hanging="180"/>
      </w:pPr>
    </w:lvl>
  </w:abstractNum>
  <w:abstractNum w:abstractNumId="87" w15:restartNumberingAfterBreak="0">
    <w:nsid w:val="221F5AD5"/>
    <w:multiLevelType w:val="hybridMultilevel"/>
    <w:tmpl w:val="FFFFFFFF"/>
    <w:lvl w:ilvl="0" w:tplc="338AA5E6">
      <w:start w:val="1"/>
      <w:numFmt w:val="decimal"/>
      <w:lvlText w:val="%1."/>
      <w:lvlJc w:val="left"/>
      <w:pPr>
        <w:ind w:left="720" w:hanging="360"/>
      </w:pPr>
    </w:lvl>
    <w:lvl w:ilvl="1" w:tplc="0C5EE364">
      <w:start w:val="1"/>
      <w:numFmt w:val="lowerLetter"/>
      <w:lvlText w:val="%2."/>
      <w:lvlJc w:val="left"/>
      <w:pPr>
        <w:ind w:left="1440" w:hanging="360"/>
      </w:pPr>
    </w:lvl>
    <w:lvl w:ilvl="2" w:tplc="135032D2">
      <w:start w:val="1"/>
      <w:numFmt w:val="lowerRoman"/>
      <w:lvlText w:val="%3."/>
      <w:lvlJc w:val="right"/>
      <w:pPr>
        <w:ind w:left="2160" w:hanging="180"/>
      </w:pPr>
    </w:lvl>
    <w:lvl w:ilvl="3" w:tplc="09CAFACE">
      <w:start w:val="1"/>
      <w:numFmt w:val="decimal"/>
      <w:lvlText w:val="%4."/>
      <w:lvlJc w:val="left"/>
      <w:pPr>
        <w:ind w:left="2880" w:hanging="360"/>
      </w:pPr>
    </w:lvl>
    <w:lvl w:ilvl="4" w:tplc="7D1ACBDE">
      <w:start w:val="1"/>
      <w:numFmt w:val="lowerLetter"/>
      <w:lvlText w:val="%5."/>
      <w:lvlJc w:val="left"/>
      <w:pPr>
        <w:ind w:left="3600" w:hanging="360"/>
      </w:pPr>
    </w:lvl>
    <w:lvl w:ilvl="5" w:tplc="AEEC329C">
      <w:start w:val="1"/>
      <w:numFmt w:val="lowerRoman"/>
      <w:lvlText w:val="%6."/>
      <w:lvlJc w:val="right"/>
      <w:pPr>
        <w:ind w:left="4320" w:hanging="180"/>
      </w:pPr>
    </w:lvl>
    <w:lvl w:ilvl="6" w:tplc="DFB24CDE">
      <w:start w:val="1"/>
      <w:numFmt w:val="decimal"/>
      <w:lvlText w:val="%7."/>
      <w:lvlJc w:val="left"/>
      <w:pPr>
        <w:ind w:left="5040" w:hanging="360"/>
      </w:pPr>
    </w:lvl>
    <w:lvl w:ilvl="7" w:tplc="7132170E">
      <w:start w:val="1"/>
      <w:numFmt w:val="lowerLetter"/>
      <w:lvlText w:val="%8."/>
      <w:lvlJc w:val="left"/>
      <w:pPr>
        <w:ind w:left="5760" w:hanging="360"/>
      </w:pPr>
    </w:lvl>
    <w:lvl w:ilvl="8" w:tplc="EA404D54">
      <w:start w:val="1"/>
      <w:numFmt w:val="lowerRoman"/>
      <w:lvlText w:val="%9."/>
      <w:lvlJc w:val="right"/>
      <w:pPr>
        <w:ind w:left="6480" w:hanging="180"/>
      </w:pPr>
    </w:lvl>
  </w:abstractNum>
  <w:abstractNum w:abstractNumId="88" w15:restartNumberingAfterBreak="0">
    <w:nsid w:val="22A66BF9"/>
    <w:multiLevelType w:val="hybridMultilevel"/>
    <w:tmpl w:val="45CE6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9" w15:restartNumberingAfterBreak="0">
    <w:nsid w:val="238A1AF4"/>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0" w15:restartNumberingAfterBreak="0">
    <w:nsid w:val="23971463"/>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1" w15:restartNumberingAfterBreak="0">
    <w:nsid w:val="23D67D2D"/>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2" w15:restartNumberingAfterBreak="0">
    <w:nsid w:val="23DF66C7"/>
    <w:multiLevelType w:val="hybridMultilevel"/>
    <w:tmpl w:val="4B4AC9C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3" w15:restartNumberingAfterBreak="0">
    <w:nsid w:val="24E34FBF"/>
    <w:multiLevelType w:val="hybridMultilevel"/>
    <w:tmpl w:val="45CE6B7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4" w15:restartNumberingAfterBreak="0">
    <w:nsid w:val="25F56933"/>
    <w:multiLevelType w:val="hybridMultilevel"/>
    <w:tmpl w:val="FFFFFFFF"/>
    <w:lvl w:ilvl="0" w:tplc="824C1BA2">
      <w:start w:val="3"/>
      <w:numFmt w:val="decimal"/>
      <w:lvlText w:val="%1."/>
      <w:lvlJc w:val="left"/>
      <w:pPr>
        <w:ind w:left="720" w:hanging="360"/>
      </w:pPr>
    </w:lvl>
    <w:lvl w:ilvl="1" w:tplc="93386116">
      <w:start w:val="1"/>
      <w:numFmt w:val="lowerLetter"/>
      <w:lvlText w:val="%2."/>
      <w:lvlJc w:val="left"/>
      <w:pPr>
        <w:ind w:left="1440" w:hanging="360"/>
      </w:pPr>
    </w:lvl>
    <w:lvl w:ilvl="2" w:tplc="235E1452">
      <w:start w:val="1"/>
      <w:numFmt w:val="lowerRoman"/>
      <w:lvlText w:val="%3."/>
      <w:lvlJc w:val="right"/>
      <w:pPr>
        <w:ind w:left="2160" w:hanging="180"/>
      </w:pPr>
    </w:lvl>
    <w:lvl w:ilvl="3" w:tplc="D3889B6C">
      <w:start w:val="1"/>
      <w:numFmt w:val="decimal"/>
      <w:lvlText w:val="%4."/>
      <w:lvlJc w:val="left"/>
      <w:pPr>
        <w:ind w:left="2880" w:hanging="360"/>
      </w:pPr>
    </w:lvl>
    <w:lvl w:ilvl="4" w:tplc="FD9868EE">
      <w:start w:val="1"/>
      <w:numFmt w:val="lowerLetter"/>
      <w:lvlText w:val="%5."/>
      <w:lvlJc w:val="left"/>
      <w:pPr>
        <w:ind w:left="3600" w:hanging="360"/>
      </w:pPr>
    </w:lvl>
    <w:lvl w:ilvl="5" w:tplc="D9C8558C">
      <w:start w:val="1"/>
      <w:numFmt w:val="lowerRoman"/>
      <w:lvlText w:val="%6."/>
      <w:lvlJc w:val="right"/>
      <w:pPr>
        <w:ind w:left="4320" w:hanging="180"/>
      </w:pPr>
    </w:lvl>
    <w:lvl w:ilvl="6" w:tplc="720A635C">
      <w:start w:val="1"/>
      <w:numFmt w:val="decimal"/>
      <w:lvlText w:val="%7."/>
      <w:lvlJc w:val="left"/>
      <w:pPr>
        <w:ind w:left="5040" w:hanging="360"/>
      </w:pPr>
    </w:lvl>
    <w:lvl w:ilvl="7" w:tplc="33FCB1BA">
      <w:start w:val="1"/>
      <w:numFmt w:val="lowerLetter"/>
      <w:lvlText w:val="%8."/>
      <w:lvlJc w:val="left"/>
      <w:pPr>
        <w:ind w:left="5760" w:hanging="360"/>
      </w:pPr>
    </w:lvl>
    <w:lvl w:ilvl="8" w:tplc="A42806F0">
      <w:start w:val="1"/>
      <w:numFmt w:val="lowerRoman"/>
      <w:lvlText w:val="%9."/>
      <w:lvlJc w:val="right"/>
      <w:pPr>
        <w:ind w:left="6480" w:hanging="180"/>
      </w:pPr>
    </w:lvl>
  </w:abstractNum>
  <w:abstractNum w:abstractNumId="95" w15:restartNumberingAfterBreak="0">
    <w:nsid w:val="260AAD2A"/>
    <w:multiLevelType w:val="hybridMultilevel"/>
    <w:tmpl w:val="D80827B4"/>
    <w:lvl w:ilvl="0" w:tplc="FBE29DCC">
      <w:start w:val="4"/>
      <w:numFmt w:val="decimal"/>
      <w:lvlText w:val="%1."/>
      <w:lvlJc w:val="left"/>
      <w:pPr>
        <w:ind w:left="360" w:hanging="360"/>
      </w:pPr>
      <w:rPr>
        <w:rFonts w:hint="default"/>
      </w:rPr>
    </w:lvl>
    <w:lvl w:ilvl="1" w:tplc="04090019" w:tentative="1">
      <w:start w:val="1"/>
      <w:numFmt w:val="lowerLetter"/>
      <w:lvlText w:val="%2."/>
      <w:lvlJc w:val="left"/>
      <w:pPr>
        <w:ind w:left="1412" w:hanging="360"/>
      </w:pPr>
    </w:lvl>
    <w:lvl w:ilvl="2" w:tplc="0409001B" w:tentative="1">
      <w:start w:val="1"/>
      <w:numFmt w:val="lowerRoman"/>
      <w:lvlText w:val="%3."/>
      <w:lvlJc w:val="right"/>
      <w:pPr>
        <w:ind w:left="2132" w:hanging="180"/>
      </w:pPr>
    </w:lvl>
    <w:lvl w:ilvl="3" w:tplc="0409000F" w:tentative="1">
      <w:start w:val="1"/>
      <w:numFmt w:val="decimal"/>
      <w:lvlText w:val="%4."/>
      <w:lvlJc w:val="left"/>
      <w:pPr>
        <w:ind w:left="2852" w:hanging="360"/>
      </w:pPr>
    </w:lvl>
    <w:lvl w:ilvl="4" w:tplc="04090019" w:tentative="1">
      <w:start w:val="1"/>
      <w:numFmt w:val="lowerLetter"/>
      <w:lvlText w:val="%5."/>
      <w:lvlJc w:val="left"/>
      <w:pPr>
        <w:ind w:left="3572" w:hanging="360"/>
      </w:pPr>
    </w:lvl>
    <w:lvl w:ilvl="5" w:tplc="0409001B" w:tentative="1">
      <w:start w:val="1"/>
      <w:numFmt w:val="lowerRoman"/>
      <w:lvlText w:val="%6."/>
      <w:lvlJc w:val="right"/>
      <w:pPr>
        <w:ind w:left="4292" w:hanging="180"/>
      </w:pPr>
    </w:lvl>
    <w:lvl w:ilvl="6" w:tplc="0409000F" w:tentative="1">
      <w:start w:val="1"/>
      <w:numFmt w:val="decimal"/>
      <w:lvlText w:val="%7."/>
      <w:lvlJc w:val="left"/>
      <w:pPr>
        <w:ind w:left="5012" w:hanging="360"/>
      </w:pPr>
    </w:lvl>
    <w:lvl w:ilvl="7" w:tplc="04090019" w:tentative="1">
      <w:start w:val="1"/>
      <w:numFmt w:val="lowerLetter"/>
      <w:lvlText w:val="%8."/>
      <w:lvlJc w:val="left"/>
      <w:pPr>
        <w:ind w:left="5732" w:hanging="360"/>
      </w:pPr>
    </w:lvl>
    <w:lvl w:ilvl="8" w:tplc="0409001B" w:tentative="1">
      <w:start w:val="1"/>
      <w:numFmt w:val="lowerRoman"/>
      <w:lvlText w:val="%9."/>
      <w:lvlJc w:val="right"/>
      <w:pPr>
        <w:ind w:left="6452" w:hanging="180"/>
      </w:pPr>
    </w:lvl>
  </w:abstractNum>
  <w:abstractNum w:abstractNumId="96" w15:restartNumberingAfterBreak="0">
    <w:nsid w:val="2654F584"/>
    <w:multiLevelType w:val="hybridMultilevel"/>
    <w:tmpl w:val="FFFFFFFF"/>
    <w:lvl w:ilvl="0" w:tplc="4B2E8DBE">
      <w:start w:val="1"/>
      <w:numFmt w:val="decimal"/>
      <w:lvlText w:val="%1."/>
      <w:lvlJc w:val="left"/>
      <w:pPr>
        <w:ind w:left="720" w:hanging="360"/>
      </w:pPr>
    </w:lvl>
    <w:lvl w:ilvl="1" w:tplc="32126998">
      <w:start w:val="1"/>
      <w:numFmt w:val="lowerLetter"/>
      <w:lvlText w:val="%2."/>
      <w:lvlJc w:val="left"/>
      <w:pPr>
        <w:ind w:left="1440" w:hanging="360"/>
      </w:pPr>
    </w:lvl>
    <w:lvl w:ilvl="2" w:tplc="778E04D6">
      <w:start w:val="1"/>
      <w:numFmt w:val="lowerRoman"/>
      <w:lvlText w:val="%3."/>
      <w:lvlJc w:val="right"/>
      <w:pPr>
        <w:ind w:left="2160" w:hanging="180"/>
      </w:pPr>
    </w:lvl>
    <w:lvl w:ilvl="3" w:tplc="BEFA30CE">
      <w:start w:val="1"/>
      <w:numFmt w:val="decimal"/>
      <w:lvlText w:val="%4."/>
      <w:lvlJc w:val="left"/>
      <w:pPr>
        <w:ind w:left="2880" w:hanging="360"/>
      </w:pPr>
    </w:lvl>
    <w:lvl w:ilvl="4" w:tplc="DDB021AE">
      <w:start w:val="1"/>
      <w:numFmt w:val="lowerLetter"/>
      <w:lvlText w:val="%5."/>
      <w:lvlJc w:val="left"/>
      <w:pPr>
        <w:ind w:left="3600" w:hanging="360"/>
      </w:pPr>
    </w:lvl>
    <w:lvl w:ilvl="5" w:tplc="7AA0B7A2">
      <w:start w:val="1"/>
      <w:numFmt w:val="lowerRoman"/>
      <w:lvlText w:val="%6."/>
      <w:lvlJc w:val="right"/>
      <w:pPr>
        <w:ind w:left="4320" w:hanging="180"/>
      </w:pPr>
    </w:lvl>
    <w:lvl w:ilvl="6" w:tplc="76482A5C">
      <w:start w:val="1"/>
      <w:numFmt w:val="decimal"/>
      <w:lvlText w:val="%7."/>
      <w:lvlJc w:val="left"/>
      <w:pPr>
        <w:ind w:left="5040" w:hanging="360"/>
      </w:pPr>
    </w:lvl>
    <w:lvl w:ilvl="7" w:tplc="7F66FC54">
      <w:start w:val="1"/>
      <w:numFmt w:val="lowerLetter"/>
      <w:lvlText w:val="%8."/>
      <w:lvlJc w:val="left"/>
      <w:pPr>
        <w:ind w:left="5760" w:hanging="360"/>
      </w:pPr>
    </w:lvl>
    <w:lvl w:ilvl="8" w:tplc="DB246C70">
      <w:start w:val="1"/>
      <w:numFmt w:val="lowerRoman"/>
      <w:lvlText w:val="%9."/>
      <w:lvlJc w:val="right"/>
      <w:pPr>
        <w:ind w:left="6480" w:hanging="180"/>
      </w:pPr>
    </w:lvl>
  </w:abstractNum>
  <w:abstractNum w:abstractNumId="97" w15:restartNumberingAfterBreak="0">
    <w:nsid w:val="272E4DAA"/>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98" w15:restartNumberingAfterBreak="0">
    <w:nsid w:val="2756436C"/>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9" w15:restartNumberingAfterBreak="0">
    <w:nsid w:val="27FBBF8B"/>
    <w:multiLevelType w:val="hybridMultilevel"/>
    <w:tmpl w:val="FFFFFFFF"/>
    <w:lvl w:ilvl="0" w:tplc="8382A8D4">
      <w:start w:val="1"/>
      <w:numFmt w:val="decimal"/>
      <w:lvlText w:val="%1."/>
      <w:lvlJc w:val="left"/>
      <w:pPr>
        <w:ind w:left="720" w:hanging="360"/>
      </w:pPr>
    </w:lvl>
    <w:lvl w:ilvl="1" w:tplc="55EA621C">
      <w:start w:val="1"/>
      <w:numFmt w:val="lowerLetter"/>
      <w:lvlText w:val="%2."/>
      <w:lvlJc w:val="left"/>
      <w:pPr>
        <w:ind w:left="1440" w:hanging="360"/>
      </w:pPr>
    </w:lvl>
    <w:lvl w:ilvl="2" w:tplc="68AAB2F2">
      <w:start w:val="1"/>
      <w:numFmt w:val="lowerRoman"/>
      <w:lvlText w:val="%3."/>
      <w:lvlJc w:val="right"/>
      <w:pPr>
        <w:ind w:left="2160" w:hanging="180"/>
      </w:pPr>
    </w:lvl>
    <w:lvl w:ilvl="3" w:tplc="84FC2590">
      <w:start w:val="1"/>
      <w:numFmt w:val="decimal"/>
      <w:lvlText w:val="%4."/>
      <w:lvlJc w:val="left"/>
      <w:pPr>
        <w:ind w:left="2880" w:hanging="360"/>
      </w:pPr>
    </w:lvl>
    <w:lvl w:ilvl="4" w:tplc="82765D94">
      <w:start w:val="1"/>
      <w:numFmt w:val="lowerLetter"/>
      <w:lvlText w:val="%5."/>
      <w:lvlJc w:val="left"/>
      <w:pPr>
        <w:ind w:left="3600" w:hanging="360"/>
      </w:pPr>
    </w:lvl>
    <w:lvl w:ilvl="5" w:tplc="49DE1960">
      <w:start w:val="1"/>
      <w:numFmt w:val="lowerRoman"/>
      <w:lvlText w:val="%6."/>
      <w:lvlJc w:val="right"/>
      <w:pPr>
        <w:ind w:left="4320" w:hanging="180"/>
      </w:pPr>
    </w:lvl>
    <w:lvl w:ilvl="6" w:tplc="C270D014">
      <w:start w:val="1"/>
      <w:numFmt w:val="decimal"/>
      <w:lvlText w:val="%7."/>
      <w:lvlJc w:val="left"/>
      <w:pPr>
        <w:ind w:left="5040" w:hanging="360"/>
      </w:pPr>
    </w:lvl>
    <w:lvl w:ilvl="7" w:tplc="1D025FE0">
      <w:start w:val="1"/>
      <w:numFmt w:val="lowerLetter"/>
      <w:lvlText w:val="%8."/>
      <w:lvlJc w:val="left"/>
      <w:pPr>
        <w:ind w:left="5760" w:hanging="360"/>
      </w:pPr>
    </w:lvl>
    <w:lvl w:ilvl="8" w:tplc="A14A2262">
      <w:start w:val="1"/>
      <w:numFmt w:val="lowerRoman"/>
      <w:lvlText w:val="%9."/>
      <w:lvlJc w:val="right"/>
      <w:pPr>
        <w:ind w:left="6480" w:hanging="180"/>
      </w:pPr>
    </w:lvl>
  </w:abstractNum>
  <w:abstractNum w:abstractNumId="100" w15:restartNumberingAfterBreak="0">
    <w:nsid w:val="28435311"/>
    <w:multiLevelType w:val="hybridMultilevel"/>
    <w:tmpl w:val="91F608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1" w15:restartNumberingAfterBreak="0">
    <w:nsid w:val="291000AB"/>
    <w:multiLevelType w:val="hybridMultilevel"/>
    <w:tmpl w:val="7B6A085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294E518A"/>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03" w15:restartNumberingAfterBreak="0">
    <w:nsid w:val="29FC67C0"/>
    <w:multiLevelType w:val="multilevel"/>
    <w:tmpl w:val="FFFFFFFF"/>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04" w15:restartNumberingAfterBreak="0">
    <w:nsid w:val="2BC972BC"/>
    <w:multiLevelType w:val="hybridMultilevel"/>
    <w:tmpl w:val="FFFFFFFF"/>
    <w:lvl w:ilvl="0" w:tplc="3F5C379E">
      <w:start w:val="1"/>
      <w:numFmt w:val="decimal"/>
      <w:lvlText w:val="%1."/>
      <w:lvlJc w:val="left"/>
      <w:pPr>
        <w:ind w:left="720" w:hanging="360"/>
      </w:pPr>
    </w:lvl>
    <w:lvl w:ilvl="1" w:tplc="F0C20B30">
      <w:start w:val="1"/>
      <w:numFmt w:val="decimal"/>
      <w:lvlText w:val="%2."/>
      <w:lvlJc w:val="left"/>
      <w:pPr>
        <w:ind w:left="1440" w:hanging="360"/>
      </w:pPr>
    </w:lvl>
    <w:lvl w:ilvl="2" w:tplc="8FDEA004">
      <w:start w:val="1"/>
      <w:numFmt w:val="lowerRoman"/>
      <w:lvlText w:val="%3."/>
      <w:lvlJc w:val="right"/>
      <w:pPr>
        <w:ind w:left="2160" w:hanging="180"/>
      </w:pPr>
    </w:lvl>
    <w:lvl w:ilvl="3" w:tplc="60146DCA">
      <w:start w:val="1"/>
      <w:numFmt w:val="decimal"/>
      <w:lvlText w:val="%4."/>
      <w:lvlJc w:val="left"/>
      <w:pPr>
        <w:ind w:left="2880" w:hanging="360"/>
      </w:pPr>
    </w:lvl>
    <w:lvl w:ilvl="4" w:tplc="7D0E1D7C">
      <w:start w:val="1"/>
      <w:numFmt w:val="lowerLetter"/>
      <w:lvlText w:val="%5."/>
      <w:lvlJc w:val="left"/>
      <w:pPr>
        <w:ind w:left="3600" w:hanging="360"/>
      </w:pPr>
    </w:lvl>
    <w:lvl w:ilvl="5" w:tplc="982C7580">
      <w:start w:val="1"/>
      <w:numFmt w:val="lowerRoman"/>
      <w:lvlText w:val="%6."/>
      <w:lvlJc w:val="right"/>
      <w:pPr>
        <w:ind w:left="4320" w:hanging="180"/>
      </w:pPr>
    </w:lvl>
    <w:lvl w:ilvl="6" w:tplc="14CE7FD0">
      <w:start w:val="1"/>
      <w:numFmt w:val="decimal"/>
      <w:lvlText w:val="%7."/>
      <w:lvlJc w:val="left"/>
      <w:pPr>
        <w:ind w:left="5040" w:hanging="360"/>
      </w:pPr>
    </w:lvl>
    <w:lvl w:ilvl="7" w:tplc="C016832C">
      <w:start w:val="1"/>
      <w:numFmt w:val="lowerLetter"/>
      <w:lvlText w:val="%8."/>
      <w:lvlJc w:val="left"/>
      <w:pPr>
        <w:ind w:left="5760" w:hanging="360"/>
      </w:pPr>
    </w:lvl>
    <w:lvl w:ilvl="8" w:tplc="D6808DA8">
      <w:start w:val="1"/>
      <w:numFmt w:val="lowerRoman"/>
      <w:lvlText w:val="%9."/>
      <w:lvlJc w:val="right"/>
      <w:pPr>
        <w:ind w:left="6480" w:hanging="180"/>
      </w:pPr>
    </w:lvl>
  </w:abstractNum>
  <w:abstractNum w:abstractNumId="105" w15:restartNumberingAfterBreak="0">
    <w:nsid w:val="2C1A2987"/>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06" w15:restartNumberingAfterBreak="0">
    <w:nsid w:val="2C4938BF"/>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7" w15:restartNumberingAfterBreak="0">
    <w:nsid w:val="2C6149A3"/>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08" w15:restartNumberingAfterBreak="0">
    <w:nsid w:val="2CA2F25E"/>
    <w:multiLevelType w:val="hybridMultilevel"/>
    <w:tmpl w:val="FFFFFFFF"/>
    <w:lvl w:ilvl="0" w:tplc="EAA2D82A">
      <w:start w:val="1"/>
      <w:numFmt w:val="decimal"/>
      <w:lvlText w:val="%1."/>
      <w:lvlJc w:val="left"/>
      <w:pPr>
        <w:ind w:left="720" w:hanging="360"/>
      </w:pPr>
    </w:lvl>
    <w:lvl w:ilvl="1" w:tplc="7AF69036">
      <w:start w:val="1"/>
      <w:numFmt w:val="lowerLetter"/>
      <w:lvlText w:val="%2."/>
      <w:lvlJc w:val="left"/>
      <w:pPr>
        <w:ind w:left="1440" w:hanging="360"/>
      </w:pPr>
    </w:lvl>
    <w:lvl w:ilvl="2" w:tplc="CCEAE034">
      <w:start w:val="1"/>
      <w:numFmt w:val="lowerRoman"/>
      <w:lvlText w:val="%3."/>
      <w:lvlJc w:val="right"/>
      <w:pPr>
        <w:ind w:left="2160" w:hanging="180"/>
      </w:pPr>
    </w:lvl>
    <w:lvl w:ilvl="3" w:tplc="E25471F4">
      <w:start w:val="1"/>
      <w:numFmt w:val="decimal"/>
      <w:lvlText w:val="%4."/>
      <w:lvlJc w:val="left"/>
      <w:pPr>
        <w:ind w:left="2880" w:hanging="360"/>
      </w:pPr>
    </w:lvl>
    <w:lvl w:ilvl="4" w:tplc="20884B66">
      <w:start w:val="1"/>
      <w:numFmt w:val="lowerLetter"/>
      <w:lvlText w:val="%5."/>
      <w:lvlJc w:val="left"/>
      <w:pPr>
        <w:ind w:left="3600" w:hanging="360"/>
      </w:pPr>
    </w:lvl>
    <w:lvl w:ilvl="5" w:tplc="D9924B0A">
      <w:start w:val="1"/>
      <w:numFmt w:val="lowerRoman"/>
      <w:lvlText w:val="%6."/>
      <w:lvlJc w:val="right"/>
      <w:pPr>
        <w:ind w:left="4320" w:hanging="180"/>
      </w:pPr>
    </w:lvl>
    <w:lvl w:ilvl="6" w:tplc="2B3C2708">
      <w:start w:val="1"/>
      <w:numFmt w:val="decimal"/>
      <w:lvlText w:val="%7."/>
      <w:lvlJc w:val="left"/>
      <w:pPr>
        <w:ind w:left="5040" w:hanging="360"/>
      </w:pPr>
    </w:lvl>
    <w:lvl w:ilvl="7" w:tplc="C7EE914E">
      <w:start w:val="1"/>
      <w:numFmt w:val="lowerLetter"/>
      <w:lvlText w:val="%8."/>
      <w:lvlJc w:val="left"/>
      <w:pPr>
        <w:ind w:left="5760" w:hanging="360"/>
      </w:pPr>
    </w:lvl>
    <w:lvl w:ilvl="8" w:tplc="C22C856A">
      <w:start w:val="1"/>
      <w:numFmt w:val="lowerRoman"/>
      <w:lvlText w:val="%9."/>
      <w:lvlJc w:val="right"/>
      <w:pPr>
        <w:ind w:left="6480" w:hanging="180"/>
      </w:pPr>
    </w:lvl>
  </w:abstractNum>
  <w:abstractNum w:abstractNumId="109" w15:restartNumberingAfterBreak="0">
    <w:nsid w:val="2CE874CE"/>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0" w15:restartNumberingAfterBreak="0">
    <w:nsid w:val="2D220CED"/>
    <w:multiLevelType w:val="hybridMultilevel"/>
    <w:tmpl w:val="FFFFFFFF"/>
    <w:lvl w:ilvl="0" w:tplc="FC389036">
      <w:start w:val="4"/>
      <w:numFmt w:val="decimal"/>
      <w:lvlText w:val="%1."/>
      <w:lvlJc w:val="left"/>
      <w:pPr>
        <w:ind w:left="720" w:hanging="360"/>
      </w:pPr>
    </w:lvl>
    <w:lvl w:ilvl="1" w:tplc="F6085512">
      <w:start w:val="1"/>
      <w:numFmt w:val="lowerLetter"/>
      <w:lvlText w:val="%2."/>
      <w:lvlJc w:val="left"/>
      <w:pPr>
        <w:ind w:left="1440" w:hanging="360"/>
      </w:pPr>
    </w:lvl>
    <w:lvl w:ilvl="2" w:tplc="17961DAA">
      <w:start w:val="1"/>
      <w:numFmt w:val="lowerRoman"/>
      <w:lvlText w:val="%3."/>
      <w:lvlJc w:val="right"/>
      <w:pPr>
        <w:ind w:left="2160" w:hanging="180"/>
      </w:pPr>
    </w:lvl>
    <w:lvl w:ilvl="3" w:tplc="81D0A7B8">
      <w:start w:val="1"/>
      <w:numFmt w:val="decimal"/>
      <w:lvlText w:val="%4."/>
      <w:lvlJc w:val="left"/>
      <w:pPr>
        <w:ind w:left="2880" w:hanging="360"/>
      </w:pPr>
    </w:lvl>
    <w:lvl w:ilvl="4" w:tplc="F2ECFE20">
      <w:start w:val="1"/>
      <w:numFmt w:val="lowerLetter"/>
      <w:lvlText w:val="%5."/>
      <w:lvlJc w:val="left"/>
      <w:pPr>
        <w:ind w:left="3600" w:hanging="360"/>
      </w:pPr>
    </w:lvl>
    <w:lvl w:ilvl="5" w:tplc="C462826C">
      <w:start w:val="1"/>
      <w:numFmt w:val="lowerRoman"/>
      <w:lvlText w:val="%6."/>
      <w:lvlJc w:val="right"/>
      <w:pPr>
        <w:ind w:left="4320" w:hanging="180"/>
      </w:pPr>
    </w:lvl>
    <w:lvl w:ilvl="6" w:tplc="013CC43E">
      <w:start w:val="1"/>
      <w:numFmt w:val="decimal"/>
      <w:lvlText w:val="%7."/>
      <w:lvlJc w:val="left"/>
      <w:pPr>
        <w:ind w:left="5040" w:hanging="360"/>
      </w:pPr>
    </w:lvl>
    <w:lvl w:ilvl="7" w:tplc="0BBC942E">
      <w:start w:val="1"/>
      <w:numFmt w:val="lowerLetter"/>
      <w:lvlText w:val="%8."/>
      <w:lvlJc w:val="left"/>
      <w:pPr>
        <w:ind w:left="5760" w:hanging="360"/>
      </w:pPr>
    </w:lvl>
    <w:lvl w:ilvl="8" w:tplc="5524BDE0">
      <w:start w:val="1"/>
      <w:numFmt w:val="lowerRoman"/>
      <w:lvlText w:val="%9."/>
      <w:lvlJc w:val="right"/>
      <w:pPr>
        <w:ind w:left="6480" w:hanging="180"/>
      </w:pPr>
    </w:lvl>
  </w:abstractNum>
  <w:abstractNum w:abstractNumId="111" w15:restartNumberingAfterBreak="0">
    <w:nsid w:val="2D6705D6"/>
    <w:multiLevelType w:val="multilevel"/>
    <w:tmpl w:val="02689EA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12" w15:restartNumberingAfterBreak="0">
    <w:nsid w:val="2DB356FE"/>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13" w15:restartNumberingAfterBreak="0">
    <w:nsid w:val="2DC519F3"/>
    <w:multiLevelType w:val="hybridMultilevel"/>
    <w:tmpl w:val="38FEC2C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4" w15:restartNumberingAfterBreak="0">
    <w:nsid w:val="2F0E6F8C"/>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5" w15:restartNumberingAfterBreak="0">
    <w:nsid w:val="2F546605"/>
    <w:multiLevelType w:val="hybridMultilevel"/>
    <w:tmpl w:val="3B769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6" w15:restartNumberingAfterBreak="0">
    <w:nsid w:val="2FA34613"/>
    <w:multiLevelType w:val="hybridMultilevel"/>
    <w:tmpl w:val="7682E642"/>
    <w:lvl w:ilvl="0" w:tplc="A7724328">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7" w15:restartNumberingAfterBreak="0">
    <w:nsid w:val="30840522"/>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8" w15:restartNumberingAfterBreak="0">
    <w:nsid w:val="31E84AAB"/>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19" w15:restartNumberingAfterBreak="0">
    <w:nsid w:val="32062C51"/>
    <w:multiLevelType w:val="hybridMultilevel"/>
    <w:tmpl w:val="FFFFFFFF"/>
    <w:lvl w:ilvl="0" w:tplc="0D000FEC">
      <w:start w:val="1"/>
      <w:numFmt w:val="decimal"/>
      <w:lvlText w:val="%1."/>
      <w:lvlJc w:val="left"/>
      <w:pPr>
        <w:ind w:left="1440" w:hanging="360"/>
      </w:pPr>
    </w:lvl>
    <w:lvl w:ilvl="1" w:tplc="1EA62FDE">
      <w:start w:val="1"/>
      <w:numFmt w:val="lowerLetter"/>
      <w:lvlText w:val="%2."/>
      <w:lvlJc w:val="left"/>
      <w:pPr>
        <w:ind w:left="2160" w:hanging="360"/>
      </w:pPr>
    </w:lvl>
    <w:lvl w:ilvl="2" w:tplc="C7023C92">
      <w:start w:val="1"/>
      <w:numFmt w:val="lowerRoman"/>
      <w:lvlText w:val="%3."/>
      <w:lvlJc w:val="right"/>
      <w:pPr>
        <w:ind w:left="2880" w:hanging="180"/>
      </w:pPr>
    </w:lvl>
    <w:lvl w:ilvl="3" w:tplc="3D6E08F2">
      <w:start w:val="1"/>
      <w:numFmt w:val="decimal"/>
      <w:lvlText w:val="%4."/>
      <w:lvlJc w:val="left"/>
      <w:pPr>
        <w:ind w:left="3600" w:hanging="360"/>
      </w:pPr>
    </w:lvl>
    <w:lvl w:ilvl="4" w:tplc="A55AF674">
      <w:start w:val="1"/>
      <w:numFmt w:val="lowerLetter"/>
      <w:lvlText w:val="%5."/>
      <w:lvlJc w:val="left"/>
      <w:pPr>
        <w:ind w:left="4320" w:hanging="360"/>
      </w:pPr>
    </w:lvl>
    <w:lvl w:ilvl="5" w:tplc="7E6446A6">
      <w:start w:val="1"/>
      <w:numFmt w:val="lowerRoman"/>
      <w:lvlText w:val="%6."/>
      <w:lvlJc w:val="right"/>
      <w:pPr>
        <w:ind w:left="5040" w:hanging="180"/>
      </w:pPr>
    </w:lvl>
    <w:lvl w:ilvl="6" w:tplc="D59A0110">
      <w:start w:val="1"/>
      <w:numFmt w:val="decimal"/>
      <w:lvlText w:val="%7."/>
      <w:lvlJc w:val="left"/>
      <w:pPr>
        <w:ind w:left="5760" w:hanging="360"/>
      </w:pPr>
    </w:lvl>
    <w:lvl w:ilvl="7" w:tplc="FB7C4E4A">
      <w:start w:val="1"/>
      <w:numFmt w:val="lowerLetter"/>
      <w:lvlText w:val="%8."/>
      <w:lvlJc w:val="left"/>
      <w:pPr>
        <w:ind w:left="6480" w:hanging="360"/>
      </w:pPr>
    </w:lvl>
    <w:lvl w:ilvl="8" w:tplc="F8B611A4">
      <w:start w:val="1"/>
      <w:numFmt w:val="lowerRoman"/>
      <w:lvlText w:val="%9."/>
      <w:lvlJc w:val="right"/>
      <w:pPr>
        <w:ind w:left="7200" w:hanging="180"/>
      </w:pPr>
    </w:lvl>
  </w:abstractNum>
  <w:abstractNum w:abstractNumId="120" w15:restartNumberingAfterBreak="0">
    <w:nsid w:val="323E5093"/>
    <w:multiLevelType w:val="hybridMultilevel"/>
    <w:tmpl w:val="78106DE8"/>
    <w:lvl w:ilvl="0" w:tplc="FE6E6C66">
      <w:start w:val="1"/>
      <w:numFmt w:val="decimal"/>
      <w:lvlText w:val="%1."/>
      <w:lvlJc w:val="left"/>
      <w:pPr>
        <w:ind w:left="720" w:hanging="360"/>
      </w:pPr>
    </w:lvl>
    <w:lvl w:ilvl="1" w:tplc="9BA0BE6E">
      <w:start w:val="1"/>
      <w:numFmt w:val="lowerLetter"/>
      <w:lvlText w:val="%2."/>
      <w:lvlJc w:val="left"/>
      <w:pPr>
        <w:ind w:left="1440" w:hanging="360"/>
      </w:pPr>
    </w:lvl>
    <w:lvl w:ilvl="2" w:tplc="05FCCF14">
      <w:start w:val="1"/>
      <w:numFmt w:val="lowerRoman"/>
      <w:lvlText w:val="%3."/>
      <w:lvlJc w:val="right"/>
      <w:pPr>
        <w:ind w:left="2160" w:hanging="180"/>
      </w:pPr>
    </w:lvl>
    <w:lvl w:ilvl="3" w:tplc="E01AF0EA">
      <w:start w:val="1"/>
      <w:numFmt w:val="decimal"/>
      <w:lvlText w:val="%4."/>
      <w:lvlJc w:val="left"/>
      <w:pPr>
        <w:ind w:left="2880" w:hanging="360"/>
      </w:pPr>
    </w:lvl>
    <w:lvl w:ilvl="4" w:tplc="DD629334">
      <w:start w:val="1"/>
      <w:numFmt w:val="lowerLetter"/>
      <w:lvlText w:val="%5."/>
      <w:lvlJc w:val="left"/>
      <w:pPr>
        <w:ind w:left="3600" w:hanging="360"/>
      </w:pPr>
    </w:lvl>
    <w:lvl w:ilvl="5" w:tplc="A9047D2C">
      <w:start w:val="1"/>
      <w:numFmt w:val="lowerRoman"/>
      <w:lvlText w:val="%6."/>
      <w:lvlJc w:val="right"/>
      <w:pPr>
        <w:ind w:left="4320" w:hanging="180"/>
      </w:pPr>
    </w:lvl>
    <w:lvl w:ilvl="6" w:tplc="855A4510">
      <w:start w:val="1"/>
      <w:numFmt w:val="decimal"/>
      <w:lvlText w:val="%7."/>
      <w:lvlJc w:val="left"/>
      <w:pPr>
        <w:ind w:left="5040" w:hanging="360"/>
      </w:pPr>
    </w:lvl>
    <w:lvl w:ilvl="7" w:tplc="C9925F84">
      <w:start w:val="1"/>
      <w:numFmt w:val="lowerLetter"/>
      <w:lvlText w:val="%8."/>
      <w:lvlJc w:val="left"/>
      <w:pPr>
        <w:ind w:left="5760" w:hanging="360"/>
      </w:pPr>
    </w:lvl>
    <w:lvl w:ilvl="8" w:tplc="D8FE2044">
      <w:start w:val="1"/>
      <w:numFmt w:val="lowerRoman"/>
      <w:lvlText w:val="%9."/>
      <w:lvlJc w:val="right"/>
      <w:pPr>
        <w:ind w:left="6480" w:hanging="180"/>
      </w:pPr>
    </w:lvl>
  </w:abstractNum>
  <w:abstractNum w:abstractNumId="121" w15:restartNumberingAfterBreak="0">
    <w:nsid w:val="32774524"/>
    <w:multiLevelType w:val="hybridMultilevel"/>
    <w:tmpl w:val="44F84A68"/>
    <w:lvl w:ilvl="0" w:tplc="9C784FA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2" w15:restartNumberingAfterBreak="0">
    <w:nsid w:val="32971EF9"/>
    <w:multiLevelType w:val="hybridMultilevel"/>
    <w:tmpl w:val="FFFFFFFF"/>
    <w:lvl w:ilvl="0" w:tplc="FBBC0152">
      <w:start w:val="2"/>
      <w:numFmt w:val="decimal"/>
      <w:lvlText w:val="%1."/>
      <w:lvlJc w:val="left"/>
      <w:pPr>
        <w:ind w:left="1440" w:hanging="360"/>
      </w:pPr>
    </w:lvl>
    <w:lvl w:ilvl="1" w:tplc="E3C6DD4A">
      <w:start w:val="1"/>
      <w:numFmt w:val="lowerLetter"/>
      <w:lvlText w:val="%2."/>
      <w:lvlJc w:val="left"/>
      <w:pPr>
        <w:ind w:left="2160" w:hanging="360"/>
      </w:pPr>
    </w:lvl>
    <w:lvl w:ilvl="2" w:tplc="E57085C6">
      <w:start w:val="1"/>
      <w:numFmt w:val="lowerRoman"/>
      <w:lvlText w:val="%3."/>
      <w:lvlJc w:val="right"/>
      <w:pPr>
        <w:ind w:left="2880" w:hanging="180"/>
      </w:pPr>
    </w:lvl>
    <w:lvl w:ilvl="3" w:tplc="70E6A3FE">
      <w:start w:val="1"/>
      <w:numFmt w:val="decimal"/>
      <w:lvlText w:val="%4."/>
      <w:lvlJc w:val="left"/>
      <w:pPr>
        <w:ind w:left="3600" w:hanging="360"/>
      </w:pPr>
    </w:lvl>
    <w:lvl w:ilvl="4" w:tplc="E6C0E852">
      <w:start w:val="1"/>
      <w:numFmt w:val="lowerLetter"/>
      <w:lvlText w:val="%5."/>
      <w:lvlJc w:val="left"/>
      <w:pPr>
        <w:ind w:left="4320" w:hanging="360"/>
      </w:pPr>
    </w:lvl>
    <w:lvl w:ilvl="5" w:tplc="3BF2409A">
      <w:start w:val="1"/>
      <w:numFmt w:val="lowerRoman"/>
      <w:lvlText w:val="%6."/>
      <w:lvlJc w:val="right"/>
      <w:pPr>
        <w:ind w:left="5040" w:hanging="180"/>
      </w:pPr>
    </w:lvl>
    <w:lvl w:ilvl="6" w:tplc="D5688F64">
      <w:start w:val="1"/>
      <w:numFmt w:val="decimal"/>
      <w:lvlText w:val="%7."/>
      <w:lvlJc w:val="left"/>
      <w:pPr>
        <w:ind w:left="5760" w:hanging="360"/>
      </w:pPr>
    </w:lvl>
    <w:lvl w:ilvl="7" w:tplc="513CDE74">
      <w:start w:val="1"/>
      <w:numFmt w:val="lowerLetter"/>
      <w:lvlText w:val="%8."/>
      <w:lvlJc w:val="left"/>
      <w:pPr>
        <w:ind w:left="6480" w:hanging="360"/>
      </w:pPr>
    </w:lvl>
    <w:lvl w:ilvl="8" w:tplc="AD46D916">
      <w:start w:val="1"/>
      <w:numFmt w:val="lowerRoman"/>
      <w:lvlText w:val="%9."/>
      <w:lvlJc w:val="right"/>
      <w:pPr>
        <w:ind w:left="7200" w:hanging="180"/>
      </w:pPr>
    </w:lvl>
  </w:abstractNum>
  <w:abstractNum w:abstractNumId="123" w15:restartNumberingAfterBreak="0">
    <w:nsid w:val="33C7DABF"/>
    <w:multiLevelType w:val="hybridMultilevel"/>
    <w:tmpl w:val="FFFFFFFF"/>
    <w:lvl w:ilvl="0" w:tplc="6374AFAC">
      <w:start w:val="1"/>
      <w:numFmt w:val="decimal"/>
      <w:lvlText w:val="%1."/>
      <w:lvlJc w:val="left"/>
      <w:pPr>
        <w:ind w:left="720" w:hanging="360"/>
      </w:pPr>
    </w:lvl>
    <w:lvl w:ilvl="1" w:tplc="EF02C7B8">
      <w:start w:val="1"/>
      <w:numFmt w:val="lowerLetter"/>
      <w:lvlText w:val="%2."/>
      <w:lvlJc w:val="left"/>
      <w:pPr>
        <w:ind w:left="1440" w:hanging="360"/>
      </w:pPr>
    </w:lvl>
    <w:lvl w:ilvl="2" w:tplc="868E6CE2">
      <w:start w:val="1"/>
      <w:numFmt w:val="lowerRoman"/>
      <w:lvlText w:val="%3."/>
      <w:lvlJc w:val="right"/>
      <w:pPr>
        <w:ind w:left="2160" w:hanging="180"/>
      </w:pPr>
    </w:lvl>
    <w:lvl w:ilvl="3" w:tplc="B38A3D7E">
      <w:start w:val="1"/>
      <w:numFmt w:val="decimal"/>
      <w:lvlText w:val="%4."/>
      <w:lvlJc w:val="left"/>
      <w:pPr>
        <w:ind w:left="2880" w:hanging="360"/>
      </w:pPr>
    </w:lvl>
    <w:lvl w:ilvl="4" w:tplc="8C34197E">
      <w:start w:val="1"/>
      <w:numFmt w:val="lowerLetter"/>
      <w:lvlText w:val="%5."/>
      <w:lvlJc w:val="left"/>
      <w:pPr>
        <w:ind w:left="3600" w:hanging="360"/>
      </w:pPr>
    </w:lvl>
    <w:lvl w:ilvl="5" w:tplc="3C9A519A">
      <w:start w:val="1"/>
      <w:numFmt w:val="lowerRoman"/>
      <w:lvlText w:val="%6."/>
      <w:lvlJc w:val="right"/>
      <w:pPr>
        <w:ind w:left="4320" w:hanging="180"/>
      </w:pPr>
    </w:lvl>
    <w:lvl w:ilvl="6" w:tplc="E4A66CCC">
      <w:start w:val="1"/>
      <w:numFmt w:val="decimal"/>
      <w:lvlText w:val="%7."/>
      <w:lvlJc w:val="left"/>
      <w:pPr>
        <w:ind w:left="5040" w:hanging="360"/>
      </w:pPr>
    </w:lvl>
    <w:lvl w:ilvl="7" w:tplc="2E04CD5E">
      <w:start w:val="1"/>
      <w:numFmt w:val="lowerLetter"/>
      <w:lvlText w:val="%8."/>
      <w:lvlJc w:val="left"/>
      <w:pPr>
        <w:ind w:left="5760" w:hanging="360"/>
      </w:pPr>
    </w:lvl>
    <w:lvl w:ilvl="8" w:tplc="2108A53C">
      <w:start w:val="1"/>
      <w:numFmt w:val="lowerRoman"/>
      <w:lvlText w:val="%9."/>
      <w:lvlJc w:val="right"/>
      <w:pPr>
        <w:ind w:left="6480" w:hanging="180"/>
      </w:pPr>
    </w:lvl>
  </w:abstractNum>
  <w:abstractNum w:abstractNumId="124" w15:restartNumberingAfterBreak="0">
    <w:nsid w:val="33E50B36"/>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25" w15:restartNumberingAfterBreak="0">
    <w:nsid w:val="34636D74"/>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26" w15:restartNumberingAfterBreak="0">
    <w:nsid w:val="34800DF5"/>
    <w:multiLevelType w:val="hybridMultilevel"/>
    <w:tmpl w:val="FFFFFFFF"/>
    <w:lvl w:ilvl="0" w:tplc="8BBE5ADE">
      <w:start w:val="1"/>
      <w:numFmt w:val="decimal"/>
      <w:lvlText w:val="%1."/>
      <w:lvlJc w:val="left"/>
      <w:pPr>
        <w:ind w:left="720" w:hanging="360"/>
      </w:pPr>
    </w:lvl>
    <w:lvl w:ilvl="1" w:tplc="5FB04E1C">
      <w:start w:val="1"/>
      <w:numFmt w:val="lowerLetter"/>
      <w:lvlText w:val="%2."/>
      <w:lvlJc w:val="left"/>
      <w:pPr>
        <w:ind w:left="1440" w:hanging="360"/>
      </w:pPr>
    </w:lvl>
    <w:lvl w:ilvl="2" w:tplc="E8CEE0DE">
      <w:start w:val="1"/>
      <w:numFmt w:val="lowerRoman"/>
      <w:lvlText w:val="%3."/>
      <w:lvlJc w:val="right"/>
      <w:pPr>
        <w:ind w:left="2160" w:hanging="180"/>
      </w:pPr>
    </w:lvl>
    <w:lvl w:ilvl="3" w:tplc="5D46DFCC">
      <w:start w:val="1"/>
      <w:numFmt w:val="decimal"/>
      <w:lvlText w:val="%4."/>
      <w:lvlJc w:val="left"/>
      <w:pPr>
        <w:ind w:left="2880" w:hanging="360"/>
      </w:pPr>
    </w:lvl>
    <w:lvl w:ilvl="4" w:tplc="25743638">
      <w:start w:val="1"/>
      <w:numFmt w:val="lowerLetter"/>
      <w:lvlText w:val="%5."/>
      <w:lvlJc w:val="left"/>
      <w:pPr>
        <w:ind w:left="3600" w:hanging="360"/>
      </w:pPr>
    </w:lvl>
    <w:lvl w:ilvl="5" w:tplc="72580A04">
      <w:start w:val="1"/>
      <w:numFmt w:val="lowerRoman"/>
      <w:lvlText w:val="%6."/>
      <w:lvlJc w:val="right"/>
      <w:pPr>
        <w:ind w:left="4320" w:hanging="180"/>
      </w:pPr>
    </w:lvl>
    <w:lvl w:ilvl="6" w:tplc="9E489812">
      <w:start w:val="1"/>
      <w:numFmt w:val="decimal"/>
      <w:lvlText w:val="%7."/>
      <w:lvlJc w:val="left"/>
      <w:pPr>
        <w:ind w:left="5040" w:hanging="360"/>
      </w:pPr>
    </w:lvl>
    <w:lvl w:ilvl="7" w:tplc="9716D054">
      <w:start w:val="1"/>
      <w:numFmt w:val="lowerLetter"/>
      <w:lvlText w:val="%8."/>
      <w:lvlJc w:val="left"/>
      <w:pPr>
        <w:ind w:left="5760" w:hanging="360"/>
      </w:pPr>
    </w:lvl>
    <w:lvl w:ilvl="8" w:tplc="C2B0672A">
      <w:start w:val="1"/>
      <w:numFmt w:val="lowerRoman"/>
      <w:lvlText w:val="%9."/>
      <w:lvlJc w:val="right"/>
      <w:pPr>
        <w:ind w:left="6480" w:hanging="180"/>
      </w:pPr>
    </w:lvl>
  </w:abstractNum>
  <w:abstractNum w:abstractNumId="127" w15:restartNumberingAfterBreak="0">
    <w:nsid w:val="35536AAC"/>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28" w15:restartNumberingAfterBreak="0">
    <w:nsid w:val="35647311"/>
    <w:multiLevelType w:val="hybridMultilevel"/>
    <w:tmpl w:val="65B438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35C16B29"/>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30" w15:restartNumberingAfterBreak="0">
    <w:nsid w:val="3746258D"/>
    <w:multiLevelType w:val="hybridMultilevel"/>
    <w:tmpl w:val="943E86A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1" w15:restartNumberingAfterBreak="0">
    <w:nsid w:val="375E5071"/>
    <w:multiLevelType w:val="hybridMultilevel"/>
    <w:tmpl w:val="068ECA96"/>
    <w:styleLink w:val="CurrentList12"/>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32" w15:restartNumberingAfterBreak="0">
    <w:nsid w:val="3828088E"/>
    <w:multiLevelType w:val="hybridMultilevel"/>
    <w:tmpl w:val="CEF41864"/>
    <w:lvl w:ilvl="0" w:tplc="FFFFFFFF">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33" w15:restartNumberingAfterBreak="0">
    <w:nsid w:val="3A388880"/>
    <w:multiLevelType w:val="hybridMultilevel"/>
    <w:tmpl w:val="44141B50"/>
    <w:lvl w:ilvl="0" w:tplc="22C8B618">
      <w:start w:val="1"/>
      <w:numFmt w:val="decimal"/>
      <w:lvlText w:val="%1."/>
      <w:lvlJc w:val="left"/>
      <w:pPr>
        <w:ind w:left="720" w:hanging="360"/>
      </w:pPr>
    </w:lvl>
    <w:lvl w:ilvl="1" w:tplc="47EC7AA8">
      <w:start w:val="1"/>
      <w:numFmt w:val="lowerLetter"/>
      <w:lvlText w:val="%2."/>
      <w:lvlJc w:val="left"/>
      <w:pPr>
        <w:ind w:left="1440" w:hanging="360"/>
      </w:pPr>
    </w:lvl>
    <w:lvl w:ilvl="2" w:tplc="DDD6D804">
      <w:start w:val="1"/>
      <w:numFmt w:val="lowerRoman"/>
      <w:lvlText w:val="%3."/>
      <w:lvlJc w:val="right"/>
      <w:pPr>
        <w:ind w:left="2160" w:hanging="180"/>
      </w:pPr>
    </w:lvl>
    <w:lvl w:ilvl="3" w:tplc="CA0E065A">
      <w:start w:val="1"/>
      <w:numFmt w:val="decimal"/>
      <w:lvlText w:val="%4."/>
      <w:lvlJc w:val="left"/>
      <w:pPr>
        <w:ind w:left="2880" w:hanging="360"/>
      </w:pPr>
    </w:lvl>
    <w:lvl w:ilvl="4" w:tplc="0124FCCC">
      <w:start w:val="1"/>
      <w:numFmt w:val="lowerLetter"/>
      <w:lvlText w:val="%5."/>
      <w:lvlJc w:val="left"/>
      <w:pPr>
        <w:ind w:left="3600" w:hanging="360"/>
      </w:pPr>
    </w:lvl>
    <w:lvl w:ilvl="5" w:tplc="DB7A87E6">
      <w:start w:val="1"/>
      <w:numFmt w:val="lowerRoman"/>
      <w:lvlText w:val="%6."/>
      <w:lvlJc w:val="right"/>
      <w:pPr>
        <w:ind w:left="4320" w:hanging="180"/>
      </w:pPr>
    </w:lvl>
    <w:lvl w:ilvl="6" w:tplc="0564136A">
      <w:start w:val="1"/>
      <w:numFmt w:val="decimal"/>
      <w:lvlText w:val="%7."/>
      <w:lvlJc w:val="left"/>
      <w:pPr>
        <w:ind w:left="5040" w:hanging="360"/>
      </w:pPr>
    </w:lvl>
    <w:lvl w:ilvl="7" w:tplc="3B3CDD34">
      <w:start w:val="1"/>
      <w:numFmt w:val="lowerLetter"/>
      <w:lvlText w:val="%8."/>
      <w:lvlJc w:val="left"/>
      <w:pPr>
        <w:ind w:left="5760" w:hanging="360"/>
      </w:pPr>
    </w:lvl>
    <w:lvl w:ilvl="8" w:tplc="C4547F12">
      <w:start w:val="1"/>
      <w:numFmt w:val="lowerRoman"/>
      <w:lvlText w:val="%9."/>
      <w:lvlJc w:val="right"/>
      <w:pPr>
        <w:ind w:left="6480" w:hanging="180"/>
      </w:pPr>
    </w:lvl>
  </w:abstractNum>
  <w:abstractNum w:abstractNumId="134" w15:restartNumberingAfterBreak="0">
    <w:nsid w:val="3AF6CD6F"/>
    <w:multiLevelType w:val="multilevel"/>
    <w:tmpl w:val="072A4228"/>
    <w:lvl w:ilvl="0">
      <w:numFmt w:val="none"/>
      <w:lvlText w:val=""/>
      <w:lvlJc w:val="left"/>
      <w:pPr>
        <w:tabs>
          <w:tab w:val="num" w:pos="360"/>
        </w:tabs>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5" w15:restartNumberingAfterBreak="0">
    <w:nsid w:val="3B486EE8"/>
    <w:multiLevelType w:val="hybridMultilevel"/>
    <w:tmpl w:val="892022F8"/>
    <w:lvl w:ilvl="0" w:tplc="30F2425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6" w15:restartNumberingAfterBreak="0">
    <w:nsid w:val="3B66ECD3"/>
    <w:multiLevelType w:val="hybridMultilevel"/>
    <w:tmpl w:val="FFFFFFFF"/>
    <w:lvl w:ilvl="0" w:tplc="B25CF632">
      <w:start w:val="1"/>
      <w:numFmt w:val="decimal"/>
      <w:lvlText w:val="%1."/>
      <w:lvlJc w:val="left"/>
      <w:pPr>
        <w:ind w:left="720" w:hanging="360"/>
      </w:pPr>
    </w:lvl>
    <w:lvl w:ilvl="1" w:tplc="8D34A7A2">
      <w:start w:val="1"/>
      <w:numFmt w:val="decimal"/>
      <w:lvlText w:val="%2."/>
      <w:lvlJc w:val="left"/>
      <w:pPr>
        <w:ind w:left="1440" w:hanging="360"/>
      </w:pPr>
    </w:lvl>
    <w:lvl w:ilvl="2" w:tplc="7568ACF0">
      <w:start w:val="1"/>
      <w:numFmt w:val="lowerRoman"/>
      <w:lvlText w:val="%3."/>
      <w:lvlJc w:val="right"/>
      <w:pPr>
        <w:ind w:left="2160" w:hanging="180"/>
      </w:pPr>
    </w:lvl>
    <w:lvl w:ilvl="3" w:tplc="20EC5EBC">
      <w:start w:val="1"/>
      <w:numFmt w:val="decimal"/>
      <w:lvlText w:val="%4."/>
      <w:lvlJc w:val="left"/>
      <w:pPr>
        <w:ind w:left="2880" w:hanging="360"/>
      </w:pPr>
    </w:lvl>
    <w:lvl w:ilvl="4" w:tplc="CA1AD92E">
      <w:start w:val="1"/>
      <w:numFmt w:val="lowerLetter"/>
      <w:lvlText w:val="%5."/>
      <w:lvlJc w:val="left"/>
      <w:pPr>
        <w:ind w:left="3600" w:hanging="360"/>
      </w:pPr>
    </w:lvl>
    <w:lvl w:ilvl="5" w:tplc="40D0E23A">
      <w:start w:val="1"/>
      <w:numFmt w:val="lowerRoman"/>
      <w:lvlText w:val="%6."/>
      <w:lvlJc w:val="right"/>
      <w:pPr>
        <w:ind w:left="4320" w:hanging="180"/>
      </w:pPr>
    </w:lvl>
    <w:lvl w:ilvl="6" w:tplc="477235B6">
      <w:start w:val="1"/>
      <w:numFmt w:val="decimal"/>
      <w:lvlText w:val="%7."/>
      <w:lvlJc w:val="left"/>
      <w:pPr>
        <w:ind w:left="5040" w:hanging="360"/>
      </w:pPr>
    </w:lvl>
    <w:lvl w:ilvl="7" w:tplc="19F4E584">
      <w:start w:val="1"/>
      <w:numFmt w:val="lowerLetter"/>
      <w:lvlText w:val="%8."/>
      <w:lvlJc w:val="left"/>
      <w:pPr>
        <w:ind w:left="5760" w:hanging="360"/>
      </w:pPr>
    </w:lvl>
    <w:lvl w:ilvl="8" w:tplc="7834E57C">
      <w:start w:val="1"/>
      <w:numFmt w:val="lowerRoman"/>
      <w:lvlText w:val="%9."/>
      <w:lvlJc w:val="right"/>
      <w:pPr>
        <w:ind w:left="6480" w:hanging="180"/>
      </w:pPr>
    </w:lvl>
  </w:abstractNum>
  <w:abstractNum w:abstractNumId="137" w15:restartNumberingAfterBreak="0">
    <w:nsid w:val="3B8EF710"/>
    <w:multiLevelType w:val="hybridMultilevel"/>
    <w:tmpl w:val="F968C668"/>
    <w:styleLink w:val="CurrentList15"/>
    <w:lvl w:ilvl="0" w:tplc="1E261A62">
      <w:start w:val="1"/>
      <w:numFmt w:val="decimal"/>
      <w:lvlText w:val="%1."/>
      <w:lvlJc w:val="left"/>
      <w:pPr>
        <w:ind w:left="1440" w:hanging="360"/>
      </w:pPr>
    </w:lvl>
    <w:lvl w:ilvl="1" w:tplc="A20073B2">
      <w:start w:val="1"/>
      <w:numFmt w:val="lowerLetter"/>
      <w:lvlText w:val="%2."/>
      <w:lvlJc w:val="left"/>
      <w:pPr>
        <w:ind w:left="1440" w:hanging="360"/>
      </w:pPr>
    </w:lvl>
    <w:lvl w:ilvl="2" w:tplc="15B2D5F8">
      <w:start w:val="1"/>
      <w:numFmt w:val="lowerRoman"/>
      <w:lvlText w:val="%3."/>
      <w:lvlJc w:val="right"/>
      <w:pPr>
        <w:ind w:left="2160" w:hanging="180"/>
      </w:pPr>
    </w:lvl>
    <w:lvl w:ilvl="3" w:tplc="18861DAE">
      <w:start w:val="1"/>
      <w:numFmt w:val="decimal"/>
      <w:lvlText w:val="%4."/>
      <w:lvlJc w:val="left"/>
      <w:pPr>
        <w:ind w:left="2880" w:hanging="360"/>
      </w:pPr>
    </w:lvl>
    <w:lvl w:ilvl="4" w:tplc="FEFCA000">
      <w:start w:val="1"/>
      <w:numFmt w:val="lowerLetter"/>
      <w:lvlText w:val="%5."/>
      <w:lvlJc w:val="left"/>
      <w:pPr>
        <w:ind w:left="3600" w:hanging="360"/>
      </w:pPr>
    </w:lvl>
    <w:lvl w:ilvl="5" w:tplc="A8E26CCE">
      <w:start w:val="1"/>
      <w:numFmt w:val="lowerRoman"/>
      <w:lvlText w:val="%6."/>
      <w:lvlJc w:val="right"/>
      <w:pPr>
        <w:ind w:left="4320" w:hanging="180"/>
      </w:pPr>
    </w:lvl>
    <w:lvl w:ilvl="6" w:tplc="830E0DD4">
      <w:start w:val="1"/>
      <w:numFmt w:val="decimal"/>
      <w:lvlText w:val="%7."/>
      <w:lvlJc w:val="left"/>
      <w:pPr>
        <w:ind w:left="5040" w:hanging="360"/>
      </w:pPr>
    </w:lvl>
    <w:lvl w:ilvl="7" w:tplc="EAAA2992">
      <w:start w:val="1"/>
      <w:numFmt w:val="lowerLetter"/>
      <w:lvlText w:val="%8."/>
      <w:lvlJc w:val="left"/>
      <w:pPr>
        <w:ind w:left="5760" w:hanging="360"/>
      </w:pPr>
    </w:lvl>
    <w:lvl w:ilvl="8" w:tplc="4A6EE4B0">
      <w:start w:val="1"/>
      <w:numFmt w:val="lowerRoman"/>
      <w:lvlText w:val="%9."/>
      <w:lvlJc w:val="right"/>
      <w:pPr>
        <w:ind w:left="6480" w:hanging="180"/>
      </w:pPr>
    </w:lvl>
  </w:abstractNum>
  <w:abstractNum w:abstractNumId="138" w15:restartNumberingAfterBreak="0">
    <w:nsid w:val="3BD76A29"/>
    <w:multiLevelType w:val="hybridMultilevel"/>
    <w:tmpl w:val="61CAF170"/>
    <w:lvl w:ilvl="0" w:tplc="6EB0AD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9" w15:restartNumberingAfterBreak="0">
    <w:nsid w:val="3BDA6A5E"/>
    <w:multiLevelType w:val="hybridMultilevel"/>
    <w:tmpl w:val="CCC65692"/>
    <w:lvl w:ilvl="0" w:tplc="15443398">
      <w:start w:val="1"/>
      <w:numFmt w:val="upperLetter"/>
      <w:lvlText w:val="%1."/>
      <w:lvlJc w:val="left"/>
      <w:pPr>
        <w:ind w:left="720" w:hanging="360"/>
      </w:pPr>
      <w:rPr>
        <w:rFonts w:eastAsia="Calibri Light" w:hint="default"/>
        <w:b/>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0" w15:restartNumberingAfterBreak="0">
    <w:nsid w:val="3C524AE0"/>
    <w:multiLevelType w:val="hybridMultilevel"/>
    <w:tmpl w:val="BDDE9B60"/>
    <w:lvl w:ilvl="0" w:tplc="C7826A1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3CB82F4E"/>
    <w:multiLevelType w:val="hybridMultilevel"/>
    <w:tmpl w:val="D94A69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2" w15:restartNumberingAfterBreak="0">
    <w:nsid w:val="3D162938"/>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43" w15:restartNumberingAfterBreak="0">
    <w:nsid w:val="3D180567"/>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44" w15:restartNumberingAfterBreak="0">
    <w:nsid w:val="3D2C78FA"/>
    <w:multiLevelType w:val="hybridMultilevel"/>
    <w:tmpl w:val="23002768"/>
    <w:lvl w:ilvl="0" w:tplc="45AA03CC">
      <w:start w:val="2"/>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5" w15:restartNumberingAfterBreak="0">
    <w:nsid w:val="3D536810"/>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46" w15:restartNumberingAfterBreak="0">
    <w:nsid w:val="3DA77947"/>
    <w:multiLevelType w:val="hybridMultilevel"/>
    <w:tmpl w:val="1096BF14"/>
    <w:lvl w:ilvl="0" w:tplc="F2E4A4EA">
      <w:start w:val="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7" w15:restartNumberingAfterBreak="0">
    <w:nsid w:val="3DB051AF"/>
    <w:multiLevelType w:val="hybridMultilevel"/>
    <w:tmpl w:val="A2622290"/>
    <w:lvl w:ilvl="0" w:tplc="1604FADE">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8" w15:restartNumberingAfterBreak="0">
    <w:nsid w:val="3E0D49A0"/>
    <w:multiLevelType w:val="hybridMultilevel"/>
    <w:tmpl w:val="687A6C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3E1895B4"/>
    <w:multiLevelType w:val="hybridMultilevel"/>
    <w:tmpl w:val="FFFFFFFF"/>
    <w:lvl w:ilvl="0" w:tplc="F85EBF34">
      <w:start w:val="1"/>
      <w:numFmt w:val="bullet"/>
      <w:lvlText w:val=""/>
      <w:lvlJc w:val="left"/>
      <w:pPr>
        <w:ind w:left="450" w:hanging="360"/>
      </w:pPr>
      <w:rPr>
        <w:rFonts w:ascii="Symbol" w:hAnsi="Symbol" w:hint="default"/>
      </w:rPr>
    </w:lvl>
    <w:lvl w:ilvl="1" w:tplc="A83EC540">
      <w:start w:val="1"/>
      <w:numFmt w:val="bullet"/>
      <w:lvlText w:val="o"/>
      <w:lvlJc w:val="left"/>
      <w:pPr>
        <w:ind w:left="1170" w:hanging="360"/>
      </w:pPr>
      <w:rPr>
        <w:rFonts w:ascii="Courier New" w:hAnsi="Courier New" w:hint="default"/>
      </w:rPr>
    </w:lvl>
    <w:lvl w:ilvl="2" w:tplc="BAB442E2">
      <w:start w:val="1"/>
      <w:numFmt w:val="bullet"/>
      <w:lvlText w:val=""/>
      <w:lvlJc w:val="left"/>
      <w:pPr>
        <w:ind w:left="1890" w:hanging="360"/>
      </w:pPr>
      <w:rPr>
        <w:rFonts w:ascii="Wingdings" w:hAnsi="Wingdings" w:hint="default"/>
      </w:rPr>
    </w:lvl>
    <w:lvl w:ilvl="3" w:tplc="44C83546">
      <w:start w:val="1"/>
      <w:numFmt w:val="bullet"/>
      <w:lvlText w:val=""/>
      <w:lvlJc w:val="left"/>
      <w:pPr>
        <w:ind w:left="2610" w:hanging="360"/>
      </w:pPr>
      <w:rPr>
        <w:rFonts w:ascii="Symbol" w:hAnsi="Symbol" w:hint="default"/>
      </w:rPr>
    </w:lvl>
    <w:lvl w:ilvl="4" w:tplc="2A7C4B68">
      <w:start w:val="1"/>
      <w:numFmt w:val="bullet"/>
      <w:lvlText w:val="o"/>
      <w:lvlJc w:val="left"/>
      <w:pPr>
        <w:ind w:left="3330" w:hanging="360"/>
      </w:pPr>
      <w:rPr>
        <w:rFonts w:ascii="Courier New" w:hAnsi="Courier New" w:hint="default"/>
      </w:rPr>
    </w:lvl>
    <w:lvl w:ilvl="5" w:tplc="56BA7FC8">
      <w:start w:val="1"/>
      <w:numFmt w:val="bullet"/>
      <w:lvlText w:val=""/>
      <w:lvlJc w:val="left"/>
      <w:pPr>
        <w:ind w:left="4050" w:hanging="360"/>
      </w:pPr>
      <w:rPr>
        <w:rFonts w:ascii="Wingdings" w:hAnsi="Wingdings" w:hint="default"/>
      </w:rPr>
    </w:lvl>
    <w:lvl w:ilvl="6" w:tplc="976A3C96">
      <w:start w:val="1"/>
      <w:numFmt w:val="bullet"/>
      <w:lvlText w:val=""/>
      <w:lvlJc w:val="left"/>
      <w:pPr>
        <w:ind w:left="4770" w:hanging="360"/>
      </w:pPr>
      <w:rPr>
        <w:rFonts w:ascii="Symbol" w:hAnsi="Symbol" w:hint="default"/>
      </w:rPr>
    </w:lvl>
    <w:lvl w:ilvl="7" w:tplc="C91239FC">
      <w:start w:val="1"/>
      <w:numFmt w:val="bullet"/>
      <w:lvlText w:val="o"/>
      <w:lvlJc w:val="left"/>
      <w:pPr>
        <w:ind w:left="5490" w:hanging="360"/>
      </w:pPr>
      <w:rPr>
        <w:rFonts w:ascii="Courier New" w:hAnsi="Courier New" w:hint="default"/>
      </w:rPr>
    </w:lvl>
    <w:lvl w:ilvl="8" w:tplc="F1F25764">
      <w:start w:val="1"/>
      <w:numFmt w:val="bullet"/>
      <w:lvlText w:val=""/>
      <w:lvlJc w:val="left"/>
      <w:pPr>
        <w:ind w:left="6210" w:hanging="360"/>
      </w:pPr>
      <w:rPr>
        <w:rFonts w:ascii="Wingdings" w:hAnsi="Wingdings" w:hint="default"/>
      </w:rPr>
    </w:lvl>
  </w:abstractNum>
  <w:abstractNum w:abstractNumId="150" w15:restartNumberingAfterBreak="0">
    <w:nsid w:val="3EEB0EBE"/>
    <w:multiLevelType w:val="hybridMultilevel"/>
    <w:tmpl w:val="78106DE8"/>
    <w:styleLink w:val="CurrentList7"/>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1" w15:restartNumberingAfterBreak="0">
    <w:nsid w:val="3FA31457"/>
    <w:multiLevelType w:val="hybridMultilevel"/>
    <w:tmpl w:val="28325E3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2" w15:restartNumberingAfterBreak="0">
    <w:nsid w:val="3FC70949"/>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53" w15:restartNumberingAfterBreak="0">
    <w:nsid w:val="3FF9063E"/>
    <w:multiLevelType w:val="multilevel"/>
    <w:tmpl w:val="5070565A"/>
    <w:lvl w:ilvl="0">
      <w:start w:val="1"/>
      <w:numFmt w:val="decimal"/>
      <w:pStyle w:val="Bullet"/>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54" w15:restartNumberingAfterBreak="0">
    <w:nsid w:val="404F58B6"/>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55" w15:restartNumberingAfterBreak="0">
    <w:nsid w:val="40A4E118"/>
    <w:multiLevelType w:val="hybridMultilevel"/>
    <w:tmpl w:val="FFFFFFFF"/>
    <w:lvl w:ilvl="0" w:tplc="BEA0A050">
      <w:start w:val="1"/>
      <w:numFmt w:val="decimal"/>
      <w:lvlText w:val="%1."/>
      <w:lvlJc w:val="left"/>
      <w:pPr>
        <w:ind w:left="720" w:hanging="360"/>
      </w:pPr>
    </w:lvl>
    <w:lvl w:ilvl="1" w:tplc="B2F28730">
      <w:start w:val="1"/>
      <w:numFmt w:val="lowerLetter"/>
      <w:lvlText w:val="%2."/>
      <w:lvlJc w:val="left"/>
      <w:pPr>
        <w:ind w:left="1440" w:hanging="360"/>
      </w:pPr>
    </w:lvl>
    <w:lvl w:ilvl="2" w:tplc="B9D48478">
      <w:start w:val="1"/>
      <w:numFmt w:val="lowerRoman"/>
      <w:lvlText w:val="%3."/>
      <w:lvlJc w:val="right"/>
      <w:pPr>
        <w:ind w:left="2160" w:hanging="180"/>
      </w:pPr>
    </w:lvl>
    <w:lvl w:ilvl="3" w:tplc="73062A62">
      <w:start w:val="1"/>
      <w:numFmt w:val="decimal"/>
      <w:lvlText w:val="%4."/>
      <w:lvlJc w:val="left"/>
      <w:pPr>
        <w:ind w:left="2880" w:hanging="360"/>
      </w:pPr>
    </w:lvl>
    <w:lvl w:ilvl="4" w:tplc="69CE9754">
      <w:start w:val="1"/>
      <w:numFmt w:val="lowerLetter"/>
      <w:lvlText w:val="%5."/>
      <w:lvlJc w:val="left"/>
      <w:pPr>
        <w:ind w:left="3600" w:hanging="360"/>
      </w:pPr>
    </w:lvl>
    <w:lvl w:ilvl="5" w:tplc="1060A8E4">
      <w:start w:val="1"/>
      <w:numFmt w:val="lowerRoman"/>
      <w:lvlText w:val="%6."/>
      <w:lvlJc w:val="right"/>
      <w:pPr>
        <w:ind w:left="4320" w:hanging="180"/>
      </w:pPr>
    </w:lvl>
    <w:lvl w:ilvl="6" w:tplc="E020D018">
      <w:start w:val="1"/>
      <w:numFmt w:val="decimal"/>
      <w:lvlText w:val="%7."/>
      <w:lvlJc w:val="left"/>
      <w:pPr>
        <w:ind w:left="5040" w:hanging="360"/>
      </w:pPr>
    </w:lvl>
    <w:lvl w:ilvl="7" w:tplc="DB0E4284">
      <w:start w:val="1"/>
      <w:numFmt w:val="lowerLetter"/>
      <w:lvlText w:val="%8."/>
      <w:lvlJc w:val="left"/>
      <w:pPr>
        <w:ind w:left="5760" w:hanging="360"/>
      </w:pPr>
    </w:lvl>
    <w:lvl w:ilvl="8" w:tplc="4AC84248">
      <w:start w:val="1"/>
      <w:numFmt w:val="lowerRoman"/>
      <w:lvlText w:val="%9."/>
      <w:lvlJc w:val="right"/>
      <w:pPr>
        <w:ind w:left="6480" w:hanging="180"/>
      </w:pPr>
    </w:lvl>
  </w:abstractNum>
  <w:abstractNum w:abstractNumId="156" w15:restartNumberingAfterBreak="0">
    <w:nsid w:val="413E2811"/>
    <w:multiLevelType w:val="hybridMultilevel"/>
    <w:tmpl w:val="DCFE9A5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04090001">
      <w:start w:val="1"/>
      <w:numFmt w:val="bullet"/>
      <w:lvlText w:val=""/>
      <w:lvlJc w:val="left"/>
      <w:pPr>
        <w:ind w:left="5040" w:hanging="360"/>
      </w:pPr>
      <w:rPr>
        <w:rFonts w:ascii="Symbol" w:hAnsi="Symbol" w:hint="default"/>
      </w:r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57" w15:restartNumberingAfterBreak="0">
    <w:nsid w:val="41885374"/>
    <w:multiLevelType w:val="hybridMultilevel"/>
    <w:tmpl w:val="541E811E"/>
    <w:styleLink w:val="CurrentList3"/>
    <w:lvl w:ilvl="0" w:tplc="CC3EEA7A">
      <w:start w:val="1"/>
      <w:numFmt w:val="decimal"/>
      <w:lvlText w:val="%1."/>
      <w:lvlJc w:val="left"/>
      <w:pPr>
        <w:ind w:left="720" w:hanging="360"/>
      </w:pPr>
    </w:lvl>
    <w:lvl w:ilvl="1" w:tplc="D23A9910">
      <w:start w:val="1"/>
      <w:numFmt w:val="lowerLetter"/>
      <w:lvlText w:val="%2."/>
      <w:lvlJc w:val="left"/>
      <w:pPr>
        <w:ind w:left="1440" w:hanging="360"/>
      </w:pPr>
    </w:lvl>
    <w:lvl w:ilvl="2" w:tplc="612C5726">
      <w:start w:val="1"/>
      <w:numFmt w:val="lowerRoman"/>
      <w:lvlText w:val="%3."/>
      <w:lvlJc w:val="right"/>
      <w:pPr>
        <w:ind w:left="2160" w:hanging="180"/>
      </w:pPr>
    </w:lvl>
    <w:lvl w:ilvl="3" w:tplc="C08EABD0">
      <w:start w:val="1"/>
      <w:numFmt w:val="decimal"/>
      <w:lvlText w:val="%4."/>
      <w:lvlJc w:val="left"/>
      <w:pPr>
        <w:ind w:left="2880" w:hanging="360"/>
      </w:pPr>
    </w:lvl>
    <w:lvl w:ilvl="4" w:tplc="EE782EEC">
      <w:start w:val="1"/>
      <w:numFmt w:val="lowerLetter"/>
      <w:lvlText w:val="%5."/>
      <w:lvlJc w:val="left"/>
      <w:pPr>
        <w:ind w:left="3600" w:hanging="360"/>
      </w:pPr>
    </w:lvl>
    <w:lvl w:ilvl="5" w:tplc="7674DE4C">
      <w:start w:val="1"/>
      <w:numFmt w:val="lowerRoman"/>
      <w:lvlText w:val="%6."/>
      <w:lvlJc w:val="right"/>
      <w:pPr>
        <w:ind w:left="4320" w:hanging="180"/>
      </w:pPr>
    </w:lvl>
    <w:lvl w:ilvl="6" w:tplc="BB6E0E3C">
      <w:start w:val="1"/>
      <w:numFmt w:val="decimal"/>
      <w:lvlText w:val="%7."/>
      <w:lvlJc w:val="left"/>
      <w:pPr>
        <w:ind w:left="5040" w:hanging="360"/>
      </w:pPr>
    </w:lvl>
    <w:lvl w:ilvl="7" w:tplc="73BC91F8">
      <w:start w:val="1"/>
      <w:numFmt w:val="lowerLetter"/>
      <w:lvlText w:val="%8."/>
      <w:lvlJc w:val="left"/>
      <w:pPr>
        <w:ind w:left="5760" w:hanging="360"/>
      </w:pPr>
    </w:lvl>
    <w:lvl w:ilvl="8" w:tplc="5494392A">
      <w:start w:val="1"/>
      <w:numFmt w:val="lowerRoman"/>
      <w:lvlText w:val="%9."/>
      <w:lvlJc w:val="right"/>
      <w:pPr>
        <w:ind w:left="6480" w:hanging="180"/>
      </w:pPr>
    </w:lvl>
  </w:abstractNum>
  <w:abstractNum w:abstractNumId="158" w15:restartNumberingAfterBreak="0">
    <w:nsid w:val="428D70B3"/>
    <w:multiLevelType w:val="hybridMultilevel"/>
    <w:tmpl w:val="FFFFFFFF"/>
    <w:lvl w:ilvl="0" w:tplc="8C669E3E">
      <w:start w:val="1"/>
      <w:numFmt w:val="decimal"/>
      <w:lvlText w:val="%1."/>
      <w:lvlJc w:val="left"/>
      <w:pPr>
        <w:ind w:left="720" w:hanging="360"/>
      </w:pPr>
    </w:lvl>
    <w:lvl w:ilvl="1" w:tplc="49662948">
      <w:start w:val="1"/>
      <w:numFmt w:val="lowerLetter"/>
      <w:lvlText w:val="%2."/>
      <w:lvlJc w:val="left"/>
      <w:pPr>
        <w:ind w:left="1440" w:hanging="360"/>
      </w:pPr>
    </w:lvl>
    <w:lvl w:ilvl="2" w:tplc="29D4379C">
      <w:start w:val="1"/>
      <w:numFmt w:val="lowerRoman"/>
      <w:lvlText w:val="%3."/>
      <w:lvlJc w:val="right"/>
      <w:pPr>
        <w:ind w:left="2160" w:hanging="180"/>
      </w:pPr>
    </w:lvl>
    <w:lvl w:ilvl="3" w:tplc="EE7E1C38">
      <w:start w:val="1"/>
      <w:numFmt w:val="decimal"/>
      <w:lvlText w:val="%4."/>
      <w:lvlJc w:val="left"/>
      <w:pPr>
        <w:ind w:left="2880" w:hanging="360"/>
      </w:pPr>
    </w:lvl>
    <w:lvl w:ilvl="4" w:tplc="FA1805D2">
      <w:start w:val="1"/>
      <w:numFmt w:val="lowerLetter"/>
      <w:lvlText w:val="%5."/>
      <w:lvlJc w:val="left"/>
      <w:pPr>
        <w:ind w:left="3600" w:hanging="360"/>
      </w:pPr>
    </w:lvl>
    <w:lvl w:ilvl="5" w:tplc="BBAAFC10">
      <w:start w:val="1"/>
      <w:numFmt w:val="lowerRoman"/>
      <w:lvlText w:val="%6."/>
      <w:lvlJc w:val="right"/>
      <w:pPr>
        <w:ind w:left="4320" w:hanging="180"/>
      </w:pPr>
    </w:lvl>
    <w:lvl w:ilvl="6" w:tplc="BE72B692">
      <w:start w:val="1"/>
      <w:numFmt w:val="decimal"/>
      <w:lvlText w:val="%7."/>
      <w:lvlJc w:val="left"/>
      <w:pPr>
        <w:ind w:left="5040" w:hanging="360"/>
      </w:pPr>
    </w:lvl>
    <w:lvl w:ilvl="7" w:tplc="6DAA7644">
      <w:start w:val="1"/>
      <w:numFmt w:val="lowerLetter"/>
      <w:lvlText w:val="%8."/>
      <w:lvlJc w:val="left"/>
      <w:pPr>
        <w:ind w:left="5760" w:hanging="360"/>
      </w:pPr>
    </w:lvl>
    <w:lvl w:ilvl="8" w:tplc="75EC5026">
      <w:start w:val="1"/>
      <w:numFmt w:val="lowerRoman"/>
      <w:lvlText w:val="%9."/>
      <w:lvlJc w:val="right"/>
      <w:pPr>
        <w:ind w:left="6480" w:hanging="180"/>
      </w:pPr>
    </w:lvl>
  </w:abstractNum>
  <w:abstractNum w:abstractNumId="159" w15:restartNumberingAfterBreak="0">
    <w:nsid w:val="433B0143"/>
    <w:multiLevelType w:val="hybridMultilevel"/>
    <w:tmpl w:val="F536CCF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0" w15:restartNumberingAfterBreak="0">
    <w:nsid w:val="434A1D1B"/>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1" w15:restartNumberingAfterBreak="0">
    <w:nsid w:val="44C46139"/>
    <w:multiLevelType w:val="multilevel"/>
    <w:tmpl w:val="6EAE77C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62" w15:restartNumberingAfterBreak="0">
    <w:nsid w:val="44E55543"/>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63" w15:restartNumberingAfterBreak="0">
    <w:nsid w:val="44E71744"/>
    <w:multiLevelType w:val="hybridMultilevel"/>
    <w:tmpl w:val="FFFFFFFF"/>
    <w:lvl w:ilvl="0" w:tplc="190AE706">
      <w:start w:val="1"/>
      <w:numFmt w:val="decimal"/>
      <w:lvlText w:val="%1."/>
      <w:lvlJc w:val="left"/>
      <w:pPr>
        <w:ind w:left="720" w:hanging="360"/>
      </w:pPr>
    </w:lvl>
    <w:lvl w:ilvl="1" w:tplc="72FE18C4">
      <w:start w:val="1"/>
      <w:numFmt w:val="decimal"/>
      <w:lvlText w:val="%2."/>
      <w:lvlJc w:val="left"/>
      <w:pPr>
        <w:ind w:left="1440" w:hanging="360"/>
      </w:pPr>
    </w:lvl>
    <w:lvl w:ilvl="2" w:tplc="7AC44E28">
      <w:start w:val="1"/>
      <w:numFmt w:val="lowerRoman"/>
      <w:lvlText w:val="%3."/>
      <w:lvlJc w:val="right"/>
      <w:pPr>
        <w:ind w:left="2160" w:hanging="180"/>
      </w:pPr>
    </w:lvl>
    <w:lvl w:ilvl="3" w:tplc="CC661A20">
      <w:start w:val="1"/>
      <w:numFmt w:val="decimal"/>
      <w:lvlText w:val="%4."/>
      <w:lvlJc w:val="left"/>
      <w:pPr>
        <w:ind w:left="2880" w:hanging="360"/>
      </w:pPr>
    </w:lvl>
    <w:lvl w:ilvl="4" w:tplc="834C9B16">
      <w:start w:val="1"/>
      <w:numFmt w:val="lowerLetter"/>
      <w:lvlText w:val="%5."/>
      <w:lvlJc w:val="left"/>
      <w:pPr>
        <w:ind w:left="3600" w:hanging="360"/>
      </w:pPr>
    </w:lvl>
    <w:lvl w:ilvl="5" w:tplc="18EA2CC0">
      <w:start w:val="1"/>
      <w:numFmt w:val="lowerRoman"/>
      <w:lvlText w:val="%6."/>
      <w:lvlJc w:val="right"/>
      <w:pPr>
        <w:ind w:left="4320" w:hanging="180"/>
      </w:pPr>
    </w:lvl>
    <w:lvl w:ilvl="6" w:tplc="3BD6CF4C">
      <w:start w:val="1"/>
      <w:numFmt w:val="decimal"/>
      <w:lvlText w:val="%7."/>
      <w:lvlJc w:val="left"/>
      <w:pPr>
        <w:ind w:left="5040" w:hanging="360"/>
      </w:pPr>
    </w:lvl>
    <w:lvl w:ilvl="7" w:tplc="45A66302">
      <w:start w:val="1"/>
      <w:numFmt w:val="lowerLetter"/>
      <w:lvlText w:val="%8."/>
      <w:lvlJc w:val="left"/>
      <w:pPr>
        <w:ind w:left="5760" w:hanging="360"/>
      </w:pPr>
    </w:lvl>
    <w:lvl w:ilvl="8" w:tplc="B290AB84">
      <w:start w:val="1"/>
      <w:numFmt w:val="lowerRoman"/>
      <w:lvlText w:val="%9."/>
      <w:lvlJc w:val="right"/>
      <w:pPr>
        <w:ind w:left="6480" w:hanging="180"/>
      </w:pPr>
    </w:lvl>
  </w:abstractNum>
  <w:abstractNum w:abstractNumId="164" w15:restartNumberingAfterBreak="0">
    <w:nsid w:val="454C1063"/>
    <w:multiLevelType w:val="hybridMultilevel"/>
    <w:tmpl w:val="FFFFFFFF"/>
    <w:lvl w:ilvl="0" w:tplc="E1481218">
      <w:start w:val="5"/>
      <w:numFmt w:val="decimal"/>
      <w:lvlText w:val="%1."/>
      <w:lvlJc w:val="left"/>
      <w:pPr>
        <w:ind w:left="720" w:hanging="360"/>
      </w:pPr>
    </w:lvl>
    <w:lvl w:ilvl="1" w:tplc="70EC7C6E">
      <w:start w:val="1"/>
      <w:numFmt w:val="lowerLetter"/>
      <w:lvlText w:val="%2."/>
      <w:lvlJc w:val="left"/>
      <w:pPr>
        <w:ind w:left="1440" w:hanging="360"/>
      </w:pPr>
    </w:lvl>
    <w:lvl w:ilvl="2" w:tplc="2904D8BE">
      <w:start w:val="1"/>
      <w:numFmt w:val="lowerRoman"/>
      <w:lvlText w:val="%3."/>
      <w:lvlJc w:val="right"/>
      <w:pPr>
        <w:ind w:left="2160" w:hanging="180"/>
      </w:pPr>
    </w:lvl>
    <w:lvl w:ilvl="3" w:tplc="9446E876">
      <w:start w:val="1"/>
      <w:numFmt w:val="decimal"/>
      <w:lvlText w:val="%4."/>
      <w:lvlJc w:val="left"/>
      <w:pPr>
        <w:ind w:left="2880" w:hanging="360"/>
      </w:pPr>
    </w:lvl>
    <w:lvl w:ilvl="4" w:tplc="9B9AC7FA">
      <w:start w:val="1"/>
      <w:numFmt w:val="lowerLetter"/>
      <w:lvlText w:val="%5."/>
      <w:lvlJc w:val="left"/>
      <w:pPr>
        <w:ind w:left="3600" w:hanging="360"/>
      </w:pPr>
    </w:lvl>
    <w:lvl w:ilvl="5" w:tplc="4D426A7A">
      <w:start w:val="1"/>
      <w:numFmt w:val="lowerRoman"/>
      <w:lvlText w:val="%6."/>
      <w:lvlJc w:val="right"/>
      <w:pPr>
        <w:ind w:left="4320" w:hanging="180"/>
      </w:pPr>
    </w:lvl>
    <w:lvl w:ilvl="6" w:tplc="3808063A">
      <w:start w:val="1"/>
      <w:numFmt w:val="decimal"/>
      <w:lvlText w:val="%7."/>
      <w:lvlJc w:val="left"/>
      <w:pPr>
        <w:ind w:left="5040" w:hanging="360"/>
      </w:pPr>
    </w:lvl>
    <w:lvl w:ilvl="7" w:tplc="2BE2EF4C">
      <w:start w:val="1"/>
      <w:numFmt w:val="lowerLetter"/>
      <w:lvlText w:val="%8."/>
      <w:lvlJc w:val="left"/>
      <w:pPr>
        <w:ind w:left="5760" w:hanging="360"/>
      </w:pPr>
    </w:lvl>
    <w:lvl w:ilvl="8" w:tplc="D974EBDA">
      <w:start w:val="1"/>
      <w:numFmt w:val="lowerRoman"/>
      <w:lvlText w:val="%9."/>
      <w:lvlJc w:val="right"/>
      <w:pPr>
        <w:ind w:left="6480" w:hanging="180"/>
      </w:pPr>
    </w:lvl>
  </w:abstractNum>
  <w:abstractNum w:abstractNumId="165" w15:restartNumberingAfterBreak="0">
    <w:nsid w:val="456457F5"/>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66" w15:restartNumberingAfterBreak="0">
    <w:nsid w:val="4569064F"/>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67" w15:restartNumberingAfterBreak="0">
    <w:nsid w:val="45E82959"/>
    <w:multiLevelType w:val="multilevel"/>
    <w:tmpl w:val="F9D4D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8" w15:restartNumberingAfterBreak="0">
    <w:nsid w:val="46C9D9E5"/>
    <w:multiLevelType w:val="hybridMultilevel"/>
    <w:tmpl w:val="FFFFFFFF"/>
    <w:lvl w:ilvl="0" w:tplc="F724E372">
      <w:start w:val="1"/>
      <w:numFmt w:val="decimal"/>
      <w:lvlText w:val="%1."/>
      <w:lvlJc w:val="left"/>
      <w:pPr>
        <w:ind w:left="720" w:hanging="360"/>
      </w:pPr>
    </w:lvl>
    <w:lvl w:ilvl="1" w:tplc="3FD2EF1C">
      <w:start w:val="1"/>
      <w:numFmt w:val="lowerLetter"/>
      <w:lvlText w:val="%2."/>
      <w:lvlJc w:val="left"/>
      <w:pPr>
        <w:ind w:left="1440" w:hanging="360"/>
      </w:pPr>
    </w:lvl>
    <w:lvl w:ilvl="2" w:tplc="9C642294">
      <w:start w:val="1"/>
      <w:numFmt w:val="lowerRoman"/>
      <w:lvlText w:val="%3."/>
      <w:lvlJc w:val="right"/>
      <w:pPr>
        <w:ind w:left="2160" w:hanging="180"/>
      </w:pPr>
    </w:lvl>
    <w:lvl w:ilvl="3" w:tplc="D94CC60E">
      <w:start w:val="1"/>
      <w:numFmt w:val="decimal"/>
      <w:lvlText w:val="%4."/>
      <w:lvlJc w:val="left"/>
      <w:pPr>
        <w:ind w:left="2880" w:hanging="360"/>
      </w:pPr>
    </w:lvl>
    <w:lvl w:ilvl="4" w:tplc="A12CBD1A">
      <w:start w:val="1"/>
      <w:numFmt w:val="lowerLetter"/>
      <w:lvlText w:val="%5."/>
      <w:lvlJc w:val="left"/>
      <w:pPr>
        <w:ind w:left="3600" w:hanging="360"/>
      </w:pPr>
    </w:lvl>
    <w:lvl w:ilvl="5" w:tplc="1206D1F4">
      <w:start w:val="1"/>
      <w:numFmt w:val="lowerRoman"/>
      <w:lvlText w:val="%6."/>
      <w:lvlJc w:val="right"/>
      <w:pPr>
        <w:ind w:left="4320" w:hanging="180"/>
      </w:pPr>
    </w:lvl>
    <w:lvl w:ilvl="6" w:tplc="FB742BCE">
      <w:start w:val="1"/>
      <w:numFmt w:val="decimal"/>
      <w:lvlText w:val="%7."/>
      <w:lvlJc w:val="left"/>
      <w:pPr>
        <w:ind w:left="5040" w:hanging="360"/>
      </w:pPr>
    </w:lvl>
    <w:lvl w:ilvl="7" w:tplc="C27A76EC">
      <w:start w:val="1"/>
      <w:numFmt w:val="lowerLetter"/>
      <w:lvlText w:val="%8."/>
      <w:lvlJc w:val="left"/>
      <w:pPr>
        <w:ind w:left="5760" w:hanging="360"/>
      </w:pPr>
    </w:lvl>
    <w:lvl w:ilvl="8" w:tplc="CD1C4A40">
      <w:start w:val="1"/>
      <w:numFmt w:val="lowerRoman"/>
      <w:lvlText w:val="%9."/>
      <w:lvlJc w:val="right"/>
      <w:pPr>
        <w:ind w:left="6480" w:hanging="180"/>
      </w:pPr>
    </w:lvl>
  </w:abstractNum>
  <w:abstractNum w:abstractNumId="169" w15:restartNumberingAfterBreak="0">
    <w:nsid w:val="46F91287"/>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70" w15:restartNumberingAfterBreak="0">
    <w:nsid w:val="48E5E3DF"/>
    <w:multiLevelType w:val="hybridMultilevel"/>
    <w:tmpl w:val="946446DE"/>
    <w:lvl w:ilvl="0" w:tplc="12E2ED60">
      <w:start w:val="1"/>
      <w:numFmt w:val="decimal"/>
      <w:lvlText w:val="%1."/>
      <w:lvlJc w:val="left"/>
      <w:pPr>
        <w:ind w:left="720" w:hanging="360"/>
      </w:pPr>
    </w:lvl>
    <w:lvl w:ilvl="1" w:tplc="1E74C60C">
      <w:start w:val="1"/>
      <w:numFmt w:val="lowerLetter"/>
      <w:lvlText w:val="%2."/>
      <w:lvlJc w:val="left"/>
      <w:pPr>
        <w:ind w:left="1440" w:hanging="360"/>
      </w:pPr>
    </w:lvl>
    <w:lvl w:ilvl="2" w:tplc="4AD8999A">
      <w:start w:val="1"/>
      <w:numFmt w:val="lowerRoman"/>
      <w:lvlText w:val="%3."/>
      <w:lvlJc w:val="right"/>
      <w:pPr>
        <w:ind w:left="2160" w:hanging="180"/>
      </w:pPr>
    </w:lvl>
    <w:lvl w:ilvl="3" w:tplc="24DA3C9A">
      <w:start w:val="1"/>
      <w:numFmt w:val="decimal"/>
      <w:lvlText w:val="%4."/>
      <w:lvlJc w:val="left"/>
      <w:pPr>
        <w:ind w:left="2880" w:hanging="360"/>
      </w:pPr>
    </w:lvl>
    <w:lvl w:ilvl="4" w:tplc="6BA2847A">
      <w:start w:val="1"/>
      <w:numFmt w:val="lowerLetter"/>
      <w:lvlText w:val="%5."/>
      <w:lvlJc w:val="left"/>
      <w:pPr>
        <w:ind w:left="3600" w:hanging="360"/>
      </w:pPr>
    </w:lvl>
    <w:lvl w:ilvl="5" w:tplc="C2C8E776">
      <w:start w:val="1"/>
      <w:numFmt w:val="lowerRoman"/>
      <w:lvlText w:val="%6."/>
      <w:lvlJc w:val="right"/>
      <w:pPr>
        <w:ind w:left="4320" w:hanging="180"/>
      </w:pPr>
    </w:lvl>
    <w:lvl w:ilvl="6" w:tplc="1BE0C1F6">
      <w:start w:val="1"/>
      <w:numFmt w:val="decimal"/>
      <w:lvlText w:val="%7."/>
      <w:lvlJc w:val="left"/>
      <w:pPr>
        <w:ind w:left="5040" w:hanging="360"/>
      </w:pPr>
    </w:lvl>
    <w:lvl w:ilvl="7" w:tplc="7C648C4A">
      <w:start w:val="1"/>
      <w:numFmt w:val="lowerLetter"/>
      <w:lvlText w:val="%8."/>
      <w:lvlJc w:val="left"/>
      <w:pPr>
        <w:ind w:left="5760" w:hanging="360"/>
      </w:pPr>
    </w:lvl>
    <w:lvl w:ilvl="8" w:tplc="89F0384A">
      <w:start w:val="1"/>
      <w:numFmt w:val="lowerRoman"/>
      <w:lvlText w:val="%9."/>
      <w:lvlJc w:val="right"/>
      <w:pPr>
        <w:ind w:left="6480" w:hanging="180"/>
      </w:pPr>
    </w:lvl>
  </w:abstractNum>
  <w:abstractNum w:abstractNumId="171" w15:restartNumberingAfterBreak="0">
    <w:nsid w:val="4A001BB1"/>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2" w15:restartNumberingAfterBreak="0">
    <w:nsid w:val="4A75CDB4"/>
    <w:multiLevelType w:val="hybridMultilevel"/>
    <w:tmpl w:val="FFFFFFFF"/>
    <w:lvl w:ilvl="0" w:tplc="2F9613DE">
      <w:start w:val="1"/>
      <w:numFmt w:val="decimal"/>
      <w:lvlText w:val="%1."/>
      <w:lvlJc w:val="left"/>
      <w:pPr>
        <w:ind w:left="720" w:hanging="360"/>
      </w:pPr>
    </w:lvl>
    <w:lvl w:ilvl="1" w:tplc="9DCC03DC">
      <w:start w:val="1"/>
      <w:numFmt w:val="lowerLetter"/>
      <w:lvlText w:val="%2."/>
      <w:lvlJc w:val="left"/>
      <w:pPr>
        <w:ind w:left="1440" w:hanging="360"/>
      </w:pPr>
    </w:lvl>
    <w:lvl w:ilvl="2" w:tplc="4C942B3A">
      <w:start w:val="1"/>
      <w:numFmt w:val="lowerRoman"/>
      <w:lvlText w:val="%3."/>
      <w:lvlJc w:val="right"/>
      <w:pPr>
        <w:ind w:left="2160" w:hanging="180"/>
      </w:pPr>
    </w:lvl>
    <w:lvl w:ilvl="3" w:tplc="D0F60314">
      <w:start w:val="1"/>
      <w:numFmt w:val="decimal"/>
      <w:lvlText w:val="%4."/>
      <w:lvlJc w:val="left"/>
      <w:pPr>
        <w:ind w:left="2880" w:hanging="360"/>
      </w:pPr>
    </w:lvl>
    <w:lvl w:ilvl="4" w:tplc="603A0558">
      <w:start w:val="1"/>
      <w:numFmt w:val="lowerLetter"/>
      <w:lvlText w:val="%5."/>
      <w:lvlJc w:val="left"/>
      <w:pPr>
        <w:ind w:left="3600" w:hanging="360"/>
      </w:pPr>
    </w:lvl>
    <w:lvl w:ilvl="5" w:tplc="490833AA">
      <w:start w:val="1"/>
      <w:numFmt w:val="lowerRoman"/>
      <w:lvlText w:val="%6."/>
      <w:lvlJc w:val="right"/>
      <w:pPr>
        <w:ind w:left="4320" w:hanging="180"/>
      </w:pPr>
    </w:lvl>
    <w:lvl w:ilvl="6" w:tplc="60AE60F2">
      <w:start w:val="1"/>
      <w:numFmt w:val="decimal"/>
      <w:lvlText w:val="%7."/>
      <w:lvlJc w:val="left"/>
      <w:pPr>
        <w:ind w:left="5040" w:hanging="360"/>
      </w:pPr>
    </w:lvl>
    <w:lvl w:ilvl="7" w:tplc="83E451BC">
      <w:start w:val="1"/>
      <w:numFmt w:val="lowerLetter"/>
      <w:lvlText w:val="%8."/>
      <w:lvlJc w:val="left"/>
      <w:pPr>
        <w:ind w:left="5760" w:hanging="360"/>
      </w:pPr>
    </w:lvl>
    <w:lvl w:ilvl="8" w:tplc="17EAB39A">
      <w:start w:val="1"/>
      <w:numFmt w:val="lowerRoman"/>
      <w:lvlText w:val="%9."/>
      <w:lvlJc w:val="right"/>
      <w:pPr>
        <w:ind w:left="6480" w:hanging="180"/>
      </w:pPr>
    </w:lvl>
  </w:abstractNum>
  <w:abstractNum w:abstractNumId="173" w15:restartNumberingAfterBreak="0">
    <w:nsid w:val="4A88004B"/>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74" w15:restartNumberingAfterBreak="0">
    <w:nsid w:val="4ADACD69"/>
    <w:multiLevelType w:val="hybridMultilevel"/>
    <w:tmpl w:val="FFFFFFFF"/>
    <w:lvl w:ilvl="0" w:tplc="B1D0F71C">
      <w:start w:val="1"/>
      <w:numFmt w:val="decimal"/>
      <w:lvlText w:val="%1."/>
      <w:lvlJc w:val="left"/>
      <w:pPr>
        <w:ind w:left="720" w:hanging="360"/>
      </w:pPr>
    </w:lvl>
    <w:lvl w:ilvl="1" w:tplc="9BFCA7FC">
      <w:start w:val="1"/>
      <w:numFmt w:val="lowerLetter"/>
      <w:lvlText w:val="%2."/>
      <w:lvlJc w:val="left"/>
      <w:pPr>
        <w:ind w:left="1440" w:hanging="360"/>
      </w:pPr>
    </w:lvl>
    <w:lvl w:ilvl="2" w:tplc="03CA9E20">
      <w:start w:val="1"/>
      <w:numFmt w:val="lowerRoman"/>
      <w:lvlText w:val="%3."/>
      <w:lvlJc w:val="right"/>
      <w:pPr>
        <w:ind w:left="2160" w:hanging="180"/>
      </w:pPr>
    </w:lvl>
    <w:lvl w:ilvl="3" w:tplc="A57ACE98">
      <w:start w:val="1"/>
      <w:numFmt w:val="decimal"/>
      <w:lvlText w:val="%4."/>
      <w:lvlJc w:val="left"/>
      <w:pPr>
        <w:ind w:left="2880" w:hanging="360"/>
      </w:pPr>
    </w:lvl>
    <w:lvl w:ilvl="4" w:tplc="536A7B8C">
      <w:start w:val="1"/>
      <w:numFmt w:val="lowerLetter"/>
      <w:lvlText w:val="%5."/>
      <w:lvlJc w:val="left"/>
      <w:pPr>
        <w:ind w:left="3600" w:hanging="360"/>
      </w:pPr>
    </w:lvl>
    <w:lvl w:ilvl="5" w:tplc="33FCBB12">
      <w:start w:val="1"/>
      <w:numFmt w:val="lowerRoman"/>
      <w:lvlText w:val="%6."/>
      <w:lvlJc w:val="right"/>
      <w:pPr>
        <w:ind w:left="4320" w:hanging="180"/>
      </w:pPr>
    </w:lvl>
    <w:lvl w:ilvl="6" w:tplc="35268076">
      <w:start w:val="1"/>
      <w:numFmt w:val="decimal"/>
      <w:lvlText w:val="%7."/>
      <w:lvlJc w:val="left"/>
      <w:pPr>
        <w:ind w:left="5040" w:hanging="360"/>
      </w:pPr>
    </w:lvl>
    <w:lvl w:ilvl="7" w:tplc="AE40587E">
      <w:start w:val="1"/>
      <w:numFmt w:val="lowerLetter"/>
      <w:lvlText w:val="%8."/>
      <w:lvlJc w:val="left"/>
      <w:pPr>
        <w:ind w:left="5760" w:hanging="360"/>
      </w:pPr>
    </w:lvl>
    <w:lvl w:ilvl="8" w:tplc="2B9C466A">
      <w:start w:val="1"/>
      <w:numFmt w:val="lowerRoman"/>
      <w:lvlText w:val="%9."/>
      <w:lvlJc w:val="right"/>
      <w:pPr>
        <w:ind w:left="6480" w:hanging="180"/>
      </w:pPr>
    </w:lvl>
  </w:abstractNum>
  <w:abstractNum w:abstractNumId="175" w15:restartNumberingAfterBreak="0">
    <w:nsid w:val="4B8327E1"/>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76" w15:restartNumberingAfterBreak="0">
    <w:nsid w:val="4BDE5775"/>
    <w:multiLevelType w:val="multilevel"/>
    <w:tmpl w:val="BA7EE4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7" w15:restartNumberingAfterBreak="0">
    <w:nsid w:val="4C1F7357"/>
    <w:multiLevelType w:val="hybridMultilevel"/>
    <w:tmpl w:val="3F5E44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4CEF3336"/>
    <w:multiLevelType w:val="hybridMultilevel"/>
    <w:tmpl w:val="BC98849A"/>
    <w:lvl w:ilvl="0" w:tplc="FFFFFFF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9" w15:restartNumberingAfterBreak="0">
    <w:nsid w:val="4D767736"/>
    <w:multiLevelType w:val="multilevel"/>
    <w:tmpl w:val="8B968380"/>
    <w:styleLink w:val="CurrentList1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80" w15:restartNumberingAfterBreak="0">
    <w:nsid w:val="4D9C9039"/>
    <w:multiLevelType w:val="hybridMultilevel"/>
    <w:tmpl w:val="FFFFFFFF"/>
    <w:lvl w:ilvl="0" w:tplc="82CA1622">
      <w:start w:val="1"/>
      <w:numFmt w:val="decimal"/>
      <w:lvlText w:val="%1."/>
      <w:lvlJc w:val="left"/>
      <w:pPr>
        <w:ind w:left="720" w:hanging="360"/>
      </w:pPr>
    </w:lvl>
    <w:lvl w:ilvl="1" w:tplc="76C01CD8">
      <w:start w:val="1"/>
      <w:numFmt w:val="lowerLetter"/>
      <w:lvlText w:val="%2."/>
      <w:lvlJc w:val="left"/>
      <w:pPr>
        <w:ind w:left="1440" w:hanging="360"/>
      </w:pPr>
    </w:lvl>
    <w:lvl w:ilvl="2" w:tplc="F5AA116A">
      <w:start w:val="1"/>
      <w:numFmt w:val="lowerRoman"/>
      <w:lvlText w:val="%3."/>
      <w:lvlJc w:val="right"/>
      <w:pPr>
        <w:ind w:left="2160" w:hanging="180"/>
      </w:pPr>
    </w:lvl>
    <w:lvl w:ilvl="3" w:tplc="6840F5D4">
      <w:start w:val="1"/>
      <w:numFmt w:val="decimal"/>
      <w:lvlText w:val="%4."/>
      <w:lvlJc w:val="left"/>
      <w:pPr>
        <w:ind w:left="2880" w:hanging="360"/>
      </w:pPr>
    </w:lvl>
    <w:lvl w:ilvl="4" w:tplc="8C4836AC">
      <w:start w:val="1"/>
      <w:numFmt w:val="lowerLetter"/>
      <w:lvlText w:val="%5."/>
      <w:lvlJc w:val="left"/>
      <w:pPr>
        <w:ind w:left="3600" w:hanging="360"/>
      </w:pPr>
    </w:lvl>
    <w:lvl w:ilvl="5" w:tplc="EA2E99BE">
      <w:start w:val="1"/>
      <w:numFmt w:val="lowerRoman"/>
      <w:lvlText w:val="%6."/>
      <w:lvlJc w:val="right"/>
      <w:pPr>
        <w:ind w:left="4320" w:hanging="180"/>
      </w:pPr>
    </w:lvl>
    <w:lvl w:ilvl="6" w:tplc="7CAC77D0">
      <w:start w:val="1"/>
      <w:numFmt w:val="decimal"/>
      <w:lvlText w:val="%7."/>
      <w:lvlJc w:val="left"/>
      <w:pPr>
        <w:ind w:left="5040" w:hanging="360"/>
      </w:pPr>
    </w:lvl>
    <w:lvl w:ilvl="7" w:tplc="04BC1B8C">
      <w:start w:val="1"/>
      <w:numFmt w:val="lowerLetter"/>
      <w:lvlText w:val="%8."/>
      <w:lvlJc w:val="left"/>
      <w:pPr>
        <w:ind w:left="5760" w:hanging="360"/>
      </w:pPr>
    </w:lvl>
    <w:lvl w:ilvl="8" w:tplc="3F2606E2">
      <w:start w:val="1"/>
      <w:numFmt w:val="lowerRoman"/>
      <w:lvlText w:val="%9."/>
      <w:lvlJc w:val="right"/>
      <w:pPr>
        <w:ind w:left="6480" w:hanging="180"/>
      </w:pPr>
    </w:lvl>
  </w:abstractNum>
  <w:abstractNum w:abstractNumId="181" w15:restartNumberingAfterBreak="0">
    <w:nsid w:val="4E304345"/>
    <w:multiLevelType w:val="hybridMultilevel"/>
    <w:tmpl w:val="C44052A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82" w15:restartNumberingAfterBreak="0">
    <w:nsid w:val="4E443B17"/>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83" w15:restartNumberingAfterBreak="0">
    <w:nsid w:val="4EF3DA6F"/>
    <w:multiLevelType w:val="hybridMultilevel"/>
    <w:tmpl w:val="FFFFFFFF"/>
    <w:lvl w:ilvl="0" w:tplc="4912852E">
      <w:start w:val="1"/>
      <w:numFmt w:val="decimal"/>
      <w:lvlText w:val="%1."/>
      <w:lvlJc w:val="left"/>
      <w:pPr>
        <w:ind w:left="720" w:hanging="360"/>
      </w:pPr>
    </w:lvl>
    <w:lvl w:ilvl="1" w:tplc="C2E212F0">
      <w:start w:val="1"/>
      <w:numFmt w:val="lowerLetter"/>
      <w:lvlText w:val="%2."/>
      <w:lvlJc w:val="left"/>
      <w:pPr>
        <w:ind w:left="1440" w:hanging="360"/>
      </w:pPr>
    </w:lvl>
    <w:lvl w:ilvl="2" w:tplc="E042DC54">
      <w:start w:val="1"/>
      <w:numFmt w:val="lowerRoman"/>
      <w:lvlText w:val="%3."/>
      <w:lvlJc w:val="right"/>
      <w:pPr>
        <w:ind w:left="2160" w:hanging="180"/>
      </w:pPr>
    </w:lvl>
    <w:lvl w:ilvl="3" w:tplc="117884D6">
      <w:start w:val="1"/>
      <w:numFmt w:val="decimal"/>
      <w:lvlText w:val="%4."/>
      <w:lvlJc w:val="left"/>
      <w:pPr>
        <w:ind w:left="2880" w:hanging="360"/>
      </w:pPr>
    </w:lvl>
    <w:lvl w:ilvl="4" w:tplc="AFB644B4">
      <w:start w:val="1"/>
      <w:numFmt w:val="lowerLetter"/>
      <w:lvlText w:val="%5."/>
      <w:lvlJc w:val="left"/>
      <w:pPr>
        <w:ind w:left="3600" w:hanging="360"/>
      </w:pPr>
    </w:lvl>
    <w:lvl w:ilvl="5" w:tplc="20B8A7F8">
      <w:start w:val="1"/>
      <w:numFmt w:val="lowerRoman"/>
      <w:lvlText w:val="%6."/>
      <w:lvlJc w:val="right"/>
      <w:pPr>
        <w:ind w:left="4320" w:hanging="180"/>
      </w:pPr>
    </w:lvl>
    <w:lvl w:ilvl="6" w:tplc="53AC66F4">
      <w:start w:val="1"/>
      <w:numFmt w:val="decimal"/>
      <w:lvlText w:val="%7."/>
      <w:lvlJc w:val="left"/>
      <w:pPr>
        <w:ind w:left="5040" w:hanging="360"/>
      </w:pPr>
    </w:lvl>
    <w:lvl w:ilvl="7" w:tplc="2E060010">
      <w:start w:val="1"/>
      <w:numFmt w:val="lowerLetter"/>
      <w:lvlText w:val="%8."/>
      <w:lvlJc w:val="left"/>
      <w:pPr>
        <w:ind w:left="5760" w:hanging="360"/>
      </w:pPr>
    </w:lvl>
    <w:lvl w:ilvl="8" w:tplc="D8048EC2">
      <w:start w:val="1"/>
      <w:numFmt w:val="lowerRoman"/>
      <w:lvlText w:val="%9."/>
      <w:lvlJc w:val="right"/>
      <w:pPr>
        <w:ind w:left="6480" w:hanging="180"/>
      </w:pPr>
    </w:lvl>
  </w:abstractNum>
  <w:abstractNum w:abstractNumId="184" w15:restartNumberingAfterBreak="0">
    <w:nsid w:val="510C7445"/>
    <w:multiLevelType w:val="hybridMultilevel"/>
    <w:tmpl w:val="FFFFFFFF"/>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5" w15:restartNumberingAfterBreak="0">
    <w:nsid w:val="516D7037"/>
    <w:multiLevelType w:val="hybridMultilevel"/>
    <w:tmpl w:val="FFFFFFFF"/>
    <w:lvl w:ilvl="0" w:tplc="8E143816">
      <w:start w:val="1"/>
      <w:numFmt w:val="decimal"/>
      <w:lvlText w:val="%1."/>
      <w:lvlJc w:val="left"/>
      <w:pPr>
        <w:ind w:left="720" w:hanging="360"/>
      </w:pPr>
    </w:lvl>
    <w:lvl w:ilvl="1" w:tplc="2A381E62">
      <w:start w:val="1"/>
      <w:numFmt w:val="lowerLetter"/>
      <w:lvlText w:val="%2."/>
      <w:lvlJc w:val="left"/>
      <w:pPr>
        <w:ind w:left="1440" w:hanging="360"/>
      </w:pPr>
    </w:lvl>
    <w:lvl w:ilvl="2" w:tplc="1452DD1C">
      <w:start w:val="1"/>
      <w:numFmt w:val="lowerRoman"/>
      <w:lvlText w:val="%3."/>
      <w:lvlJc w:val="right"/>
      <w:pPr>
        <w:ind w:left="2160" w:hanging="180"/>
      </w:pPr>
    </w:lvl>
    <w:lvl w:ilvl="3" w:tplc="148C9118">
      <w:start w:val="1"/>
      <w:numFmt w:val="decimal"/>
      <w:lvlText w:val="%4."/>
      <w:lvlJc w:val="left"/>
      <w:pPr>
        <w:ind w:left="2880" w:hanging="360"/>
      </w:pPr>
    </w:lvl>
    <w:lvl w:ilvl="4" w:tplc="BF90693C">
      <w:start w:val="1"/>
      <w:numFmt w:val="lowerLetter"/>
      <w:lvlText w:val="%5."/>
      <w:lvlJc w:val="left"/>
      <w:pPr>
        <w:ind w:left="3600" w:hanging="360"/>
      </w:pPr>
    </w:lvl>
    <w:lvl w:ilvl="5" w:tplc="95403F98">
      <w:start w:val="1"/>
      <w:numFmt w:val="lowerRoman"/>
      <w:lvlText w:val="%6."/>
      <w:lvlJc w:val="right"/>
      <w:pPr>
        <w:ind w:left="4320" w:hanging="180"/>
      </w:pPr>
    </w:lvl>
    <w:lvl w:ilvl="6" w:tplc="21401922">
      <w:start w:val="1"/>
      <w:numFmt w:val="decimal"/>
      <w:lvlText w:val="%7."/>
      <w:lvlJc w:val="left"/>
      <w:pPr>
        <w:ind w:left="5040" w:hanging="360"/>
      </w:pPr>
    </w:lvl>
    <w:lvl w:ilvl="7" w:tplc="7438E88C">
      <w:start w:val="1"/>
      <w:numFmt w:val="lowerLetter"/>
      <w:lvlText w:val="%8."/>
      <w:lvlJc w:val="left"/>
      <w:pPr>
        <w:ind w:left="5760" w:hanging="360"/>
      </w:pPr>
    </w:lvl>
    <w:lvl w:ilvl="8" w:tplc="F03A8D64">
      <w:start w:val="1"/>
      <w:numFmt w:val="lowerRoman"/>
      <w:lvlText w:val="%9."/>
      <w:lvlJc w:val="right"/>
      <w:pPr>
        <w:ind w:left="6480" w:hanging="180"/>
      </w:pPr>
    </w:lvl>
  </w:abstractNum>
  <w:abstractNum w:abstractNumId="186" w15:restartNumberingAfterBreak="0">
    <w:nsid w:val="52043294"/>
    <w:multiLevelType w:val="hybridMultilevel"/>
    <w:tmpl w:val="672EBD2E"/>
    <w:lvl w:ilvl="0" w:tplc="FFFFFFFF">
      <w:start w:val="1"/>
      <w:numFmt w:val="upperLetter"/>
      <w:lvlText w:val="%1."/>
      <w:lvlJc w:val="left"/>
      <w:pPr>
        <w:ind w:left="144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187" w15:restartNumberingAfterBreak="0">
    <w:nsid w:val="53506FAE"/>
    <w:multiLevelType w:val="hybridMultilevel"/>
    <w:tmpl w:val="F536CC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8" w15:restartNumberingAfterBreak="0">
    <w:nsid w:val="53F46DB5"/>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89" w15:restartNumberingAfterBreak="0">
    <w:nsid w:val="5436530B"/>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90" w15:restartNumberingAfterBreak="0">
    <w:nsid w:val="544B7F8C"/>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1" w15:restartNumberingAfterBreak="0">
    <w:nsid w:val="54BAD09A"/>
    <w:multiLevelType w:val="multilevel"/>
    <w:tmpl w:val="861A393E"/>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2" w15:restartNumberingAfterBreak="0">
    <w:nsid w:val="559097E3"/>
    <w:multiLevelType w:val="hybridMultilevel"/>
    <w:tmpl w:val="FFFFFFFF"/>
    <w:lvl w:ilvl="0" w:tplc="3CC81E68">
      <w:start w:val="1"/>
      <w:numFmt w:val="decimal"/>
      <w:lvlText w:val="%1."/>
      <w:lvlJc w:val="left"/>
      <w:pPr>
        <w:ind w:left="720" w:hanging="360"/>
      </w:pPr>
    </w:lvl>
    <w:lvl w:ilvl="1" w:tplc="EB083062">
      <w:start w:val="1"/>
      <w:numFmt w:val="lowerLetter"/>
      <w:lvlText w:val="%2."/>
      <w:lvlJc w:val="left"/>
      <w:pPr>
        <w:ind w:left="1440" w:hanging="360"/>
      </w:pPr>
    </w:lvl>
    <w:lvl w:ilvl="2" w:tplc="A13286FC">
      <w:start w:val="1"/>
      <w:numFmt w:val="lowerRoman"/>
      <w:lvlText w:val="%3."/>
      <w:lvlJc w:val="right"/>
      <w:pPr>
        <w:ind w:left="2160" w:hanging="180"/>
      </w:pPr>
    </w:lvl>
    <w:lvl w:ilvl="3" w:tplc="126CFFD8">
      <w:start w:val="1"/>
      <w:numFmt w:val="decimal"/>
      <w:lvlText w:val="%4."/>
      <w:lvlJc w:val="left"/>
      <w:pPr>
        <w:ind w:left="2880" w:hanging="360"/>
      </w:pPr>
    </w:lvl>
    <w:lvl w:ilvl="4" w:tplc="C2B04FBA">
      <w:start w:val="1"/>
      <w:numFmt w:val="lowerLetter"/>
      <w:lvlText w:val="%5."/>
      <w:lvlJc w:val="left"/>
      <w:pPr>
        <w:ind w:left="3600" w:hanging="360"/>
      </w:pPr>
    </w:lvl>
    <w:lvl w:ilvl="5" w:tplc="0C521784">
      <w:start w:val="1"/>
      <w:numFmt w:val="lowerRoman"/>
      <w:lvlText w:val="%6."/>
      <w:lvlJc w:val="right"/>
      <w:pPr>
        <w:ind w:left="4320" w:hanging="180"/>
      </w:pPr>
    </w:lvl>
    <w:lvl w:ilvl="6" w:tplc="7FA66EFA">
      <w:start w:val="1"/>
      <w:numFmt w:val="decimal"/>
      <w:lvlText w:val="%7."/>
      <w:lvlJc w:val="left"/>
      <w:pPr>
        <w:ind w:left="5040" w:hanging="360"/>
      </w:pPr>
    </w:lvl>
    <w:lvl w:ilvl="7" w:tplc="0BB45CF8">
      <w:start w:val="1"/>
      <w:numFmt w:val="lowerLetter"/>
      <w:lvlText w:val="%8."/>
      <w:lvlJc w:val="left"/>
      <w:pPr>
        <w:ind w:left="5760" w:hanging="360"/>
      </w:pPr>
    </w:lvl>
    <w:lvl w:ilvl="8" w:tplc="FD86BE66">
      <w:start w:val="1"/>
      <w:numFmt w:val="lowerRoman"/>
      <w:lvlText w:val="%9."/>
      <w:lvlJc w:val="right"/>
      <w:pPr>
        <w:ind w:left="6480" w:hanging="180"/>
      </w:pPr>
    </w:lvl>
  </w:abstractNum>
  <w:abstractNum w:abstractNumId="193" w15:restartNumberingAfterBreak="0">
    <w:nsid w:val="55BC4EEC"/>
    <w:multiLevelType w:val="hybridMultilevel"/>
    <w:tmpl w:val="3F225B4E"/>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4" w15:restartNumberingAfterBreak="0">
    <w:nsid w:val="55FC791A"/>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195" w15:restartNumberingAfterBreak="0">
    <w:nsid w:val="55FF695E"/>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96" w15:restartNumberingAfterBreak="0">
    <w:nsid w:val="56A373FF"/>
    <w:multiLevelType w:val="hybridMultilevel"/>
    <w:tmpl w:val="17AEB11A"/>
    <w:lvl w:ilvl="0" w:tplc="0409000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7" w15:restartNumberingAfterBreak="0">
    <w:nsid w:val="56DA3DBE"/>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198" w15:restartNumberingAfterBreak="0">
    <w:nsid w:val="56FD7268"/>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99" w15:restartNumberingAfterBreak="0">
    <w:nsid w:val="57B17C50"/>
    <w:multiLevelType w:val="hybridMultilevel"/>
    <w:tmpl w:val="B21EA4B0"/>
    <w:lvl w:ilvl="0" w:tplc="C1BE27B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0" w15:restartNumberingAfterBreak="0">
    <w:nsid w:val="57D9D78B"/>
    <w:multiLevelType w:val="hybridMultilevel"/>
    <w:tmpl w:val="FFFFFFFF"/>
    <w:lvl w:ilvl="0" w:tplc="79FEAA2E">
      <w:start w:val="1"/>
      <w:numFmt w:val="decimal"/>
      <w:lvlText w:val="%1."/>
      <w:lvlJc w:val="left"/>
      <w:pPr>
        <w:ind w:left="720" w:hanging="360"/>
      </w:pPr>
    </w:lvl>
    <w:lvl w:ilvl="1" w:tplc="33E060B6">
      <w:start w:val="1"/>
      <w:numFmt w:val="lowerLetter"/>
      <w:lvlText w:val="%2."/>
      <w:lvlJc w:val="left"/>
      <w:pPr>
        <w:ind w:left="1440" w:hanging="360"/>
      </w:pPr>
    </w:lvl>
    <w:lvl w:ilvl="2" w:tplc="B91AAAB4">
      <w:start w:val="1"/>
      <w:numFmt w:val="lowerRoman"/>
      <w:lvlText w:val="%3."/>
      <w:lvlJc w:val="right"/>
      <w:pPr>
        <w:ind w:left="2160" w:hanging="180"/>
      </w:pPr>
    </w:lvl>
    <w:lvl w:ilvl="3" w:tplc="62C0DF0A">
      <w:start w:val="1"/>
      <w:numFmt w:val="decimal"/>
      <w:lvlText w:val="%4."/>
      <w:lvlJc w:val="left"/>
      <w:pPr>
        <w:ind w:left="2880" w:hanging="360"/>
      </w:pPr>
    </w:lvl>
    <w:lvl w:ilvl="4" w:tplc="15BC51C6">
      <w:start w:val="1"/>
      <w:numFmt w:val="lowerLetter"/>
      <w:lvlText w:val="%5."/>
      <w:lvlJc w:val="left"/>
      <w:pPr>
        <w:ind w:left="3600" w:hanging="360"/>
      </w:pPr>
    </w:lvl>
    <w:lvl w:ilvl="5" w:tplc="6A04A3B2">
      <w:start w:val="1"/>
      <w:numFmt w:val="lowerRoman"/>
      <w:lvlText w:val="%6."/>
      <w:lvlJc w:val="right"/>
      <w:pPr>
        <w:ind w:left="4320" w:hanging="180"/>
      </w:pPr>
    </w:lvl>
    <w:lvl w:ilvl="6" w:tplc="6A7C817C">
      <w:start w:val="1"/>
      <w:numFmt w:val="decimal"/>
      <w:lvlText w:val="%7."/>
      <w:lvlJc w:val="left"/>
      <w:pPr>
        <w:ind w:left="5040" w:hanging="360"/>
      </w:pPr>
    </w:lvl>
    <w:lvl w:ilvl="7" w:tplc="FAC26C0A">
      <w:start w:val="1"/>
      <w:numFmt w:val="lowerLetter"/>
      <w:lvlText w:val="%8."/>
      <w:lvlJc w:val="left"/>
      <w:pPr>
        <w:ind w:left="5760" w:hanging="360"/>
      </w:pPr>
    </w:lvl>
    <w:lvl w:ilvl="8" w:tplc="16A0478C">
      <w:start w:val="1"/>
      <w:numFmt w:val="lowerRoman"/>
      <w:lvlText w:val="%9."/>
      <w:lvlJc w:val="right"/>
      <w:pPr>
        <w:ind w:left="6480" w:hanging="180"/>
      </w:pPr>
    </w:lvl>
  </w:abstractNum>
  <w:abstractNum w:abstractNumId="201" w15:restartNumberingAfterBreak="0">
    <w:nsid w:val="58446DA6"/>
    <w:multiLevelType w:val="hybridMultilevel"/>
    <w:tmpl w:val="F912DC10"/>
    <w:lvl w:ilvl="0" w:tplc="4548679C">
      <w:start w:val="5"/>
      <w:numFmt w:val="decimal"/>
      <w:lvlText w:val="%1."/>
      <w:lvlJc w:val="left"/>
      <w:pPr>
        <w:ind w:left="360" w:hanging="360"/>
      </w:pPr>
      <w:rPr>
        <w:rFonts w:hint="default"/>
      </w:rPr>
    </w:lvl>
    <w:lvl w:ilvl="1" w:tplc="04090019" w:tentative="1">
      <w:start w:val="1"/>
      <w:numFmt w:val="lowerLetter"/>
      <w:lvlText w:val="%2."/>
      <w:lvlJc w:val="left"/>
      <w:pPr>
        <w:ind w:left="1772" w:hanging="360"/>
      </w:pPr>
    </w:lvl>
    <w:lvl w:ilvl="2" w:tplc="0409001B" w:tentative="1">
      <w:start w:val="1"/>
      <w:numFmt w:val="lowerRoman"/>
      <w:lvlText w:val="%3."/>
      <w:lvlJc w:val="right"/>
      <w:pPr>
        <w:ind w:left="2492" w:hanging="180"/>
      </w:pPr>
    </w:lvl>
    <w:lvl w:ilvl="3" w:tplc="0409000F" w:tentative="1">
      <w:start w:val="1"/>
      <w:numFmt w:val="decimal"/>
      <w:lvlText w:val="%4."/>
      <w:lvlJc w:val="left"/>
      <w:pPr>
        <w:ind w:left="3212" w:hanging="360"/>
      </w:pPr>
    </w:lvl>
    <w:lvl w:ilvl="4" w:tplc="04090019" w:tentative="1">
      <w:start w:val="1"/>
      <w:numFmt w:val="lowerLetter"/>
      <w:lvlText w:val="%5."/>
      <w:lvlJc w:val="left"/>
      <w:pPr>
        <w:ind w:left="3932" w:hanging="360"/>
      </w:pPr>
    </w:lvl>
    <w:lvl w:ilvl="5" w:tplc="0409001B" w:tentative="1">
      <w:start w:val="1"/>
      <w:numFmt w:val="lowerRoman"/>
      <w:lvlText w:val="%6."/>
      <w:lvlJc w:val="right"/>
      <w:pPr>
        <w:ind w:left="4652" w:hanging="180"/>
      </w:pPr>
    </w:lvl>
    <w:lvl w:ilvl="6" w:tplc="0409000F" w:tentative="1">
      <w:start w:val="1"/>
      <w:numFmt w:val="decimal"/>
      <w:lvlText w:val="%7."/>
      <w:lvlJc w:val="left"/>
      <w:pPr>
        <w:ind w:left="5372" w:hanging="360"/>
      </w:pPr>
    </w:lvl>
    <w:lvl w:ilvl="7" w:tplc="04090019" w:tentative="1">
      <w:start w:val="1"/>
      <w:numFmt w:val="lowerLetter"/>
      <w:lvlText w:val="%8."/>
      <w:lvlJc w:val="left"/>
      <w:pPr>
        <w:ind w:left="6092" w:hanging="360"/>
      </w:pPr>
    </w:lvl>
    <w:lvl w:ilvl="8" w:tplc="0409001B" w:tentative="1">
      <w:start w:val="1"/>
      <w:numFmt w:val="lowerRoman"/>
      <w:lvlText w:val="%9."/>
      <w:lvlJc w:val="right"/>
      <w:pPr>
        <w:ind w:left="6812" w:hanging="180"/>
      </w:pPr>
    </w:lvl>
  </w:abstractNum>
  <w:abstractNum w:abstractNumId="202" w15:restartNumberingAfterBreak="0">
    <w:nsid w:val="58FE4BD3"/>
    <w:multiLevelType w:val="hybridMultilevel"/>
    <w:tmpl w:val="EA2644BC"/>
    <w:lvl w:ilvl="0" w:tplc="0216403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591573F4"/>
    <w:multiLevelType w:val="multilevel"/>
    <w:tmpl w:val="8B968380"/>
    <w:styleLink w:val="CurrentList13"/>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04" w15:restartNumberingAfterBreak="0">
    <w:nsid w:val="5922958E"/>
    <w:multiLevelType w:val="hybridMultilevel"/>
    <w:tmpl w:val="FFFFFFFF"/>
    <w:lvl w:ilvl="0" w:tplc="7BD053A2">
      <w:start w:val="1"/>
      <w:numFmt w:val="decimal"/>
      <w:lvlText w:val="%1."/>
      <w:lvlJc w:val="left"/>
      <w:pPr>
        <w:ind w:left="720" w:hanging="360"/>
      </w:pPr>
    </w:lvl>
    <w:lvl w:ilvl="1" w:tplc="F67C8152">
      <w:start w:val="1"/>
      <w:numFmt w:val="lowerLetter"/>
      <w:lvlText w:val="%2."/>
      <w:lvlJc w:val="left"/>
      <w:pPr>
        <w:ind w:left="1440" w:hanging="360"/>
      </w:pPr>
    </w:lvl>
    <w:lvl w:ilvl="2" w:tplc="A6E88120">
      <w:start w:val="1"/>
      <w:numFmt w:val="lowerRoman"/>
      <w:lvlText w:val="%3."/>
      <w:lvlJc w:val="right"/>
      <w:pPr>
        <w:ind w:left="2160" w:hanging="180"/>
      </w:pPr>
    </w:lvl>
    <w:lvl w:ilvl="3" w:tplc="18C80F42">
      <w:start w:val="1"/>
      <w:numFmt w:val="decimal"/>
      <w:lvlText w:val="%4."/>
      <w:lvlJc w:val="left"/>
      <w:pPr>
        <w:ind w:left="2880" w:hanging="360"/>
      </w:pPr>
    </w:lvl>
    <w:lvl w:ilvl="4" w:tplc="9342BD9C">
      <w:start w:val="1"/>
      <w:numFmt w:val="lowerLetter"/>
      <w:lvlText w:val="%5."/>
      <w:lvlJc w:val="left"/>
      <w:pPr>
        <w:ind w:left="3600" w:hanging="360"/>
      </w:pPr>
    </w:lvl>
    <w:lvl w:ilvl="5" w:tplc="8BA023D0">
      <w:start w:val="1"/>
      <w:numFmt w:val="lowerRoman"/>
      <w:lvlText w:val="%6."/>
      <w:lvlJc w:val="right"/>
      <w:pPr>
        <w:ind w:left="4320" w:hanging="180"/>
      </w:pPr>
    </w:lvl>
    <w:lvl w:ilvl="6" w:tplc="6956962C">
      <w:start w:val="1"/>
      <w:numFmt w:val="decimal"/>
      <w:lvlText w:val="%7."/>
      <w:lvlJc w:val="left"/>
      <w:pPr>
        <w:ind w:left="5040" w:hanging="360"/>
      </w:pPr>
    </w:lvl>
    <w:lvl w:ilvl="7" w:tplc="BFE09D10">
      <w:start w:val="1"/>
      <w:numFmt w:val="lowerLetter"/>
      <w:lvlText w:val="%8."/>
      <w:lvlJc w:val="left"/>
      <w:pPr>
        <w:ind w:left="5760" w:hanging="360"/>
      </w:pPr>
    </w:lvl>
    <w:lvl w:ilvl="8" w:tplc="094E2FC0">
      <w:start w:val="1"/>
      <w:numFmt w:val="lowerRoman"/>
      <w:lvlText w:val="%9."/>
      <w:lvlJc w:val="right"/>
      <w:pPr>
        <w:ind w:left="6480" w:hanging="180"/>
      </w:pPr>
    </w:lvl>
  </w:abstractNum>
  <w:abstractNum w:abstractNumId="205" w15:restartNumberingAfterBreak="0">
    <w:nsid w:val="5966D3B2"/>
    <w:multiLevelType w:val="hybridMultilevel"/>
    <w:tmpl w:val="4F12F55A"/>
    <w:lvl w:ilvl="0" w:tplc="A010F870">
      <w:start w:val="1"/>
      <w:numFmt w:val="decimal"/>
      <w:lvlText w:val="%1."/>
      <w:lvlJc w:val="left"/>
      <w:pPr>
        <w:ind w:left="720" w:hanging="360"/>
      </w:pPr>
    </w:lvl>
    <w:lvl w:ilvl="1" w:tplc="982C5F94">
      <w:start w:val="1"/>
      <w:numFmt w:val="lowerLetter"/>
      <w:lvlText w:val="%2."/>
      <w:lvlJc w:val="left"/>
      <w:pPr>
        <w:ind w:left="1440" w:hanging="360"/>
      </w:pPr>
    </w:lvl>
    <w:lvl w:ilvl="2" w:tplc="21A63ADA">
      <w:start w:val="1"/>
      <w:numFmt w:val="lowerRoman"/>
      <w:lvlText w:val="%3."/>
      <w:lvlJc w:val="right"/>
      <w:pPr>
        <w:ind w:left="2160" w:hanging="180"/>
      </w:pPr>
    </w:lvl>
    <w:lvl w:ilvl="3" w:tplc="16B8EE80">
      <w:start w:val="1"/>
      <w:numFmt w:val="decimal"/>
      <w:lvlText w:val="%4."/>
      <w:lvlJc w:val="left"/>
      <w:pPr>
        <w:ind w:left="2880" w:hanging="360"/>
      </w:pPr>
    </w:lvl>
    <w:lvl w:ilvl="4" w:tplc="225A22A0">
      <w:start w:val="1"/>
      <w:numFmt w:val="lowerLetter"/>
      <w:lvlText w:val="%5."/>
      <w:lvlJc w:val="left"/>
      <w:pPr>
        <w:ind w:left="3600" w:hanging="360"/>
      </w:pPr>
    </w:lvl>
    <w:lvl w:ilvl="5" w:tplc="9A0EA6E4">
      <w:start w:val="1"/>
      <w:numFmt w:val="lowerRoman"/>
      <w:lvlText w:val="%6."/>
      <w:lvlJc w:val="right"/>
      <w:pPr>
        <w:ind w:left="4320" w:hanging="180"/>
      </w:pPr>
    </w:lvl>
    <w:lvl w:ilvl="6" w:tplc="28665D54">
      <w:start w:val="1"/>
      <w:numFmt w:val="decimal"/>
      <w:lvlText w:val="%7."/>
      <w:lvlJc w:val="left"/>
      <w:pPr>
        <w:ind w:left="5040" w:hanging="360"/>
      </w:pPr>
    </w:lvl>
    <w:lvl w:ilvl="7" w:tplc="D10099E6">
      <w:start w:val="1"/>
      <w:numFmt w:val="lowerLetter"/>
      <w:lvlText w:val="%8."/>
      <w:lvlJc w:val="left"/>
      <w:pPr>
        <w:ind w:left="5760" w:hanging="360"/>
      </w:pPr>
    </w:lvl>
    <w:lvl w:ilvl="8" w:tplc="A478F9AE">
      <w:start w:val="1"/>
      <w:numFmt w:val="lowerRoman"/>
      <w:lvlText w:val="%9."/>
      <w:lvlJc w:val="right"/>
      <w:pPr>
        <w:ind w:left="6480" w:hanging="180"/>
      </w:pPr>
    </w:lvl>
  </w:abstractNum>
  <w:abstractNum w:abstractNumId="206" w15:restartNumberingAfterBreak="0">
    <w:nsid w:val="59DC086A"/>
    <w:multiLevelType w:val="hybridMultilevel"/>
    <w:tmpl w:val="E86E68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5A360DC1"/>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08" w15:restartNumberingAfterBreak="0">
    <w:nsid w:val="5A621EF8"/>
    <w:multiLevelType w:val="hybridMultilevel"/>
    <w:tmpl w:val="A00672C4"/>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09" w15:restartNumberingAfterBreak="0">
    <w:nsid w:val="5ABD6592"/>
    <w:multiLevelType w:val="hybridMultilevel"/>
    <w:tmpl w:val="FFFFFFFF"/>
    <w:lvl w:ilvl="0" w:tplc="D778A900">
      <w:start w:val="2"/>
      <w:numFmt w:val="decimal"/>
      <w:lvlText w:val="%1."/>
      <w:lvlJc w:val="left"/>
      <w:pPr>
        <w:ind w:left="720" w:hanging="360"/>
      </w:pPr>
    </w:lvl>
    <w:lvl w:ilvl="1" w:tplc="DCAE8BE2">
      <w:start w:val="1"/>
      <w:numFmt w:val="lowerLetter"/>
      <w:lvlText w:val="%2."/>
      <w:lvlJc w:val="left"/>
      <w:pPr>
        <w:ind w:left="1440" w:hanging="360"/>
      </w:pPr>
    </w:lvl>
    <w:lvl w:ilvl="2" w:tplc="EC3E87E8">
      <w:start w:val="1"/>
      <w:numFmt w:val="lowerRoman"/>
      <w:lvlText w:val="%3."/>
      <w:lvlJc w:val="right"/>
      <w:pPr>
        <w:ind w:left="2160" w:hanging="180"/>
      </w:pPr>
    </w:lvl>
    <w:lvl w:ilvl="3" w:tplc="3EFA4640">
      <w:start w:val="1"/>
      <w:numFmt w:val="decimal"/>
      <w:lvlText w:val="%4."/>
      <w:lvlJc w:val="left"/>
      <w:pPr>
        <w:ind w:left="2880" w:hanging="360"/>
      </w:pPr>
    </w:lvl>
    <w:lvl w:ilvl="4" w:tplc="6C7E7BC2">
      <w:start w:val="1"/>
      <w:numFmt w:val="lowerLetter"/>
      <w:lvlText w:val="%5."/>
      <w:lvlJc w:val="left"/>
      <w:pPr>
        <w:ind w:left="3600" w:hanging="360"/>
      </w:pPr>
    </w:lvl>
    <w:lvl w:ilvl="5" w:tplc="6734A71C">
      <w:start w:val="1"/>
      <w:numFmt w:val="lowerRoman"/>
      <w:lvlText w:val="%6."/>
      <w:lvlJc w:val="right"/>
      <w:pPr>
        <w:ind w:left="4320" w:hanging="180"/>
      </w:pPr>
    </w:lvl>
    <w:lvl w:ilvl="6" w:tplc="74147C2A">
      <w:start w:val="1"/>
      <w:numFmt w:val="decimal"/>
      <w:lvlText w:val="%7."/>
      <w:lvlJc w:val="left"/>
      <w:pPr>
        <w:ind w:left="5040" w:hanging="360"/>
      </w:pPr>
    </w:lvl>
    <w:lvl w:ilvl="7" w:tplc="C896AADA">
      <w:start w:val="1"/>
      <w:numFmt w:val="lowerLetter"/>
      <w:lvlText w:val="%8."/>
      <w:lvlJc w:val="left"/>
      <w:pPr>
        <w:ind w:left="5760" w:hanging="360"/>
      </w:pPr>
    </w:lvl>
    <w:lvl w:ilvl="8" w:tplc="15C0A902">
      <w:start w:val="1"/>
      <w:numFmt w:val="lowerRoman"/>
      <w:lvlText w:val="%9."/>
      <w:lvlJc w:val="right"/>
      <w:pPr>
        <w:ind w:left="6480" w:hanging="180"/>
      </w:pPr>
    </w:lvl>
  </w:abstractNum>
  <w:abstractNum w:abstractNumId="210" w15:restartNumberingAfterBreak="0">
    <w:nsid w:val="5AF93FE9"/>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11" w15:restartNumberingAfterBreak="0">
    <w:nsid w:val="5B1A2F1C"/>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2" w15:restartNumberingAfterBreak="0">
    <w:nsid w:val="5BCA2B24"/>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13" w15:restartNumberingAfterBreak="0">
    <w:nsid w:val="5CE3376A"/>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14" w15:restartNumberingAfterBreak="0">
    <w:nsid w:val="5D099620"/>
    <w:multiLevelType w:val="hybridMultilevel"/>
    <w:tmpl w:val="FFFFFFFF"/>
    <w:lvl w:ilvl="0" w:tplc="614628FA">
      <w:start w:val="1"/>
      <w:numFmt w:val="decimal"/>
      <w:lvlText w:val="%1."/>
      <w:lvlJc w:val="left"/>
      <w:pPr>
        <w:ind w:left="720" w:hanging="360"/>
      </w:pPr>
    </w:lvl>
    <w:lvl w:ilvl="1" w:tplc="58A64766">
      <w:start w:val="1"/>
      <w:numFmt w:val="lowerLetter"/>
      <w:lvlText w:val="%2."/>
      <w:lvlJc w:val="left"/>
      <w:pPr>
        <w:ind w:left="1440" w:hanging="360"/>
      </w:pPr>
    </w:lvl>
    <w:lvl w:ilvl="2" w:tplc="A872BB88">
      <w:start w:val="1"/>
      <w:numFmt w:val="lowerRoman"/>
      <w:lvlText w:val="%3."/>
      <w:lvlJc w:val="right"/>
      <w:pPr>
        <w:ind w:left="2160" w:hanging="180"/>
      </w:pPr>
    </w:lvl>
    <w:lvl w:ilvl="3" w:tplc="C884F0F2">
      <w:start w:val="1"/>
      <w:numFmt w:val="decimal"/>
      <w:lvlText w:val="%4."/>
      <w:lvlJc w:val="left"/>
      <w:pPr>
        <w:ind w:left="2880" w:hanging="360"/>
      </w:pPr>
    </w:lvl>
    <w:lvl w:ilvl="4" w:tplc="1304D224">
      <w:start w:val="1"/>
      <w:numFmt w:val="lowerLetter"/>
      <w:lvlText w:val="%5."/>
      <w:lvlJc w:val="left"/>
      <w:pPr>
        <w:ind w:left="3600" w:hanging="360"/>
      </w:pPr>
    </w:lvl>
    <w:lvl w:ilvl="5" w:tplc="6AB8A0D0">
      <w:start w:val="1"/>
      <w:numFmt w:val="lowerRoman"/>
      <w:lvlText w:val="%6."/>
      <w:lvlJc w:val="right"/>
      <w:pPr>
        <w:ind w:left="4320" w:hanging="180"/>
      </w:pPr>
    </w:lvl>
    <w:lvl w:ilvl="6" w:tplc="C4440A0C">
      <w:start w:val="1"/>
      <w:numFmt w:val="decimal"/>
      <w:lvlText w:val="%7."/>
      <w:lvlJc w:val="left"/>
      <w:pPr>
        <w:ind w:left="5040" w:hanging="360"/>
      </w:pPr>
    </w:lvl>
    <w:lvl w:ilvl="7" w:tplc="C1403870">
      <w:start w:val="1"/>
      <w:numFmt w:val="lowerLetter"/>
      <w:lvlText w:val="%8."/>
      <w:lvlJc w:val="left"/>
      <w:pPr>
        <w:ind w:left="5760" w:hanging="360"/>
      </w:pPr>
    </w:lvl>
    <w:lvl w:ilvl="8" w:tplc="8B9A30BC">
      <w:start w:val="1"/>
      <w:numFmt w:val="lowerRoman"/>
      <w:lvlText w:val="%9."/>
      <w:lvlJc w:val="right"/>
      <w:pPr>
        <w:ind w:left="6480" w:hanging="180"/>
      </w:pPr>
    </w:lvl>
  </w:abstractNum>
  <w:abstractNum w:abstractNumId="215" w15:restartNumberingAfterBreak="0">
    <w:nsid w:val="5D8B560D"/>
    <w:multiLevelType w:val="hybridMultilevel"/>
    <w:tmpl w:val="FFFFFFFF"/>
    <w:lvl w:ilvl="0" w:tplc="7834F6F4">
      <w:start w:val="1"/>
      <w:numFmt w:val="decimal"/>
      <w:lvlText w:val="%1."/>
      <w:lvlJc w:val="left"/>
      <w:pPr>
        <w:ind w:left="360" w:hanging="360"/>
      </w:pPr>
    </w:lvl>
    <w:lvl w:ilvl="1" w:tplc="90DA6206">
      <w:start w:val="1"/>
      <w:numFmt w:val="lowerLetter"/>
      <w:lvlText w:val="%2."/>
      <w:lvlJc w:val="left"/>
      <w:pPr>
        <w:ind w:left="1412" w:hanging="360"/>
      </w:pPr>
    </w:lvl>
    <w:lvl w:ilvl="2" w:tplc="F51CE920">
      <w:start w:val="1"/>
      <w:numFmt w:val="lowerRoman"/>
      <w:lvlText w:val="%3."/>
      <w:lvlJc w:val="right"/>
      <w:pPr>
        <w:ind w:left="2132" w:hanging="180"/>
      </w:pPr>
    </w:lvl>
    <w:lvl w:ilvl="3" w:tplc="12B294BA">
      <w:start w:val="1"/>
      <w:numFmt w:val="decimal"/>
      <w:lvlText w:val="%4."/>
      <w:lvlJc w:val="left"/>
      <w:pPr>
        <w:ind w:left="2852" w:hanging="360"/>
      </w:pPr>
    </w:lvl>
    <w:lvl w:ilvl="4" w:tplc="366ACE6C">
      <w:start w:val="1"/>
      <w:numFmt w:val="lowerLetter"/>
      <w:lvlText w:val="%5."/>
      <w:lvlJc w:val="left"/>
      <w:pPr>
        <w:ind w:left="3572" w:hanging="360"/>
      </w:pPr>
    </w:lvl>
    <w:lvl w:ilvl="5" w:tplc="BAD03996">
      <w:start w:val="1"/>
      <w:numFmt w:val="lowerRoman"/>
      <w:lvlText w:val="%6."/>
      <w:lvlJc w:val="right"/>
      <w:pPr>
        <w:ind w:left="4292" w:hanging="180"/>
      </w:pPr>
    </w:lvl>
    <w:lvl w:ilvl="6" w:tplc="9392B192">
      <w:start w:val="1"/>
      <w:numFmt w:val="decimal"/>
      <w:lvlText w:val="%7."/>
      <w:lvlJc w:val="left"/>
      <w:pPr>
        <w:ind w:left="5012" w:hanging="360"/>
      </w:pPr>
    </w:lvl>
    <w:lvl w:ilvl="7" w:tplc="CB949A72">
      <w:start w:val="1"/>
      <w:numFmt w:val="lowerLetter"/>
      <w:lvlText w:val="%8."/>
      <w:lvlJc w:val="left"/>
      <w:pPr>
        <w:ind w:left="5732" w:hanging="360"/>
      </w:pPr>
    </w:lvl>
    <w:lvl w:ilvl="8" w:tplc="803E62A0">
      <w:start w:val="1"/>
      <w:numFmt w:val="lowerRoman"/>
      <w:lvlText w:val="%9."/>
      <w:lvlJc w:val="right"/>
      <w:pPr>
        <w:ind w:left="6452" w:hanging="180"/>
      </w:pPr>
    </w:lvl>
  </w:abstractNum>
  <w:abstractNum w:abstractNumId="216" w15:restartNumberingAfterBreak="0">
    <w:nsid w:val="5DB649EE"/>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17" w15:restartNumberingAfterBreak="0">
    <w:nsid w:val="5DCB7EA1"/>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18" w15:restartNumberingAfterBreak="0">
    <w:nsid w:val="5F0C1E3F"/>
    <w:multiLevelType w:val="hybridMultilevel"/>
    <w:tmpl w:val="98FEF164"/>
    <w:lvl w:ilvl="0" w:tplc="0409000F">
      <w:start w:val="1"/>
      <w:numFmt w:val="decimal"/>
      <w:lvlText w:val="%1."/>
      <w:lvlJc w:val="left"/>
      <w:pPr>
        <w:ind w:left="720" w:hanging="360"/>
      </w:pPr>
    </w:lvl>
    <w:lvl w:ilvl="1" w:tplc="FFFFFFFF">
      <w:start w:val="1"/>
      <w:numFmt w:val="decimal"/>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9" w15:restartNumberingAfterBreak="0">
    <w:nsid w:val="5F4D6990"/>
    <w:multiLevelType w:val="hybridMultilevel"/>
    <w:tmpl w:val="9D762912"/>
    <w:lvl w:ilvl="0" w:tplc="FFFFFFFF">
      <w:start w:val="2"/>
      <w:numFmt w:val="decimal"/>
      <w:lvlText w:val="%1."/>
      <w:lvlJc w:val="left"/>
      <w:pPr>
        <w:ind w:left="36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0" w15:restartNumberingAfterBreak="0">
    <w:nsid w:val="5F5D3FA2"/>
    <w:multiLevelType w:val="hybridMultilevel"/>
    <w:tmpl w:val="FFFFFFFF"/>
    <w:lvl w:ilvl="0" w:tplc="8DA6A468">
      <w:start w:val="1"/>
      <w:numFmt w:val="decimal"/>
      <w:lvlText w:val="%1."/>
      <w:lvlJc w:val="left"/>
      <w:pPr>
        <w:ind w:left="720" w:hanging="360"/>
      </w:pPr>
    </w:lvl>
    <w:lvl w:ilvl="1" w:tplc="9C36672A">
      <w:start w:val="1"/>
      <w:numFmt w:val="lowerLetter"/>
      <w:lvlText w:val="%2."/>
      <w:lvlJc w:val="left"/>
      <w:pPr>
        <w:ind w:left="1440" w:hanging="360"/>
      </w:pPr>
    </w:lvl>
    <w:lvl w:ilvl="2" w:tplc="1D745DDA">
      <w:start w:val="1"/>
      <w:numFmt w:val="lowerRoman"/>
      <w:lvlText w:val="%3."/>
      <w:lvlJc w:val="right"/>
      <w:pPr>
        <w:ind w:left="2160" w:hanging="180"/>
      </w:pPr>
    </w:lvl>
    <w:lvl w:ilvl="3" w:tplc="CE563E64">
      <w:start w:val="1"/>
      <w:numFmt w:val="decimal"/>
      <w:lvlText w:val="%4."/>
      <w:lvlJc w:val="left"/>
      <w:pPr>
        <w:ind w:left="2880" w:hanging="360"/>
      </w:pPr>
    </w:lvl>
    <w:lvl w:ilvl="4" w:tplc="00CAAA9E">
      <w:start w:val="1"/>
      <w:numFmt w:val="lowerLetter"/>
      <w:lvlText w:val="%5."/>
      <w:lvlJc w:val="left"/>
      <w:pPr>
        <w:ind w:left="3600" w:hanging="360"/>
      </w:pPr>
    </w:lvl>
    <w:lvl w:ilvl="5" w:tplc="06148A88">
      <w:start w:val="1"/>
      <w:numFmt w:val="lowerRoman"/>
      <w:lvlText w:val="%6."/>
      <w:lvlJc w:val="right"/>
      <w:pPr>
        <w:ind w:left="4320" w:hanging="180"/>
      </w:pPr>
    </w:lvl>
    <w:lvl w:ilvl="6" w:tplc="EC0C496C">
      <w:start w:val="1"/>
      <w:numFmt w:val="decimal"/>
      <w:lvlText w:val="%7."/>
      <w:lvlJc w:val="left"/>
      <w:pPr>
        <w:ind w:left="5040" w:hanging="360"/>
      </w:pPr>
    </w:lvl>
    <w:lvl w:ilvl="7" w:tplc="0FC68468">
      <w:start w:val="1"/>
      <w:numFmt w:val="lowerLetter"/>
      <w:lvlText w:val="%8."/>
      <w:lvlJc w:val="left"/>
      <w:pPr>
        <w:ind w:left="5760" w:hanging="360"/>
      </w:pPr>
    </w:lvl>
    <w:lvl w:ilvl="8" w:tplc="EC2E6156">
      <w:start w:val="1"/>
      <w:numFmt w:val="lowerRoman"/>
      <w:lvlText w:val="%9."/>
      <w:lvlJc w:val="right"/>
      <w:pPr>
        <w:ind w:left="6480" w:hanging="180"/>
      </w:pPr>
    </w:lvl>
  </w:abstractNum>
  <w:abstractNum w:abstractNumId="221" w15:restartNumberingAfterBreak="0">
    <w:nsid w:val="5F8823F5"/>
    <w:multiLevelType w:val="hybridMultilevel"/>
    <w:tmpl w:val="132E349A"/>
    <w:styleLink w:val="CurrentList8"/>
    <w:lvl w:ilvl="0" w:tplc="FFFFFFFF">
      <w:start w:val="1"/>
      <w:numFmt w:val="upp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2" w15:restartNumberingAfterBreak="0">
    <w:nsid w:val="60E8671E"/>
    <w:multiLevelType w:val="hybridMultilevel"/>
    <w:tmpl w:val="6B2E3212"/>
    <w:lvl w:ilvl="0" w:tplc="79869F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3" w15:restartNumberingAfterBreak="0">
    <w:nsid w:val="611124C0"/>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24" w15:restartNumberingAfterBreak="0">
    <w:nsid w:val="611D673D"/>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25" w15:restartNumberingAfterBreak="0">
    <w:nsid w:val="615E2871"/>
    <w:multiLevelType w:val="hybridMultilevel"/>
    <w:tmpl w:val="FFFFFFFF"/>
    <w:lvl w:ilvl="0" w:tplc="C71E798E">
      <w:start w:val="1"/>
      <w:numFmt w:val="decimal"/>
      <w:lvlText w:val="%1."/>
      <w:lvlJc w:val="left"/>
      <w:pPr>
        <w:ind w:left="360" w:hanging="360"/>
      </w:pPr>
    </w:lvl>
    <w:lvl w:ilvl="1" w:tplc="CAD25CA6">
      <w:start w:val="1"/>
      <w:numFmt w:val="lowerLetter"/>
      <w:lvlText w:val="%2."/>
      <w:lvlJc w:val="left"/>
      <w:pPr>
        <w:ind w:left="1412" w:hanging="360"/>
      </w:pPr>
    </w:lvl>
    <w:lvl w:ilvl="2" w:tplc="DE04C140">
      <w:start w:val="1"/>
      <w:numFmt w:val="lowerRoman"/>
      <w:lvlText w:val="%3."/>
      <w:lvlJc w:val="right"/>
      <w:pPr>
        <w:ind w:left="2132" w:hanging="180"/>
      </w:pPr>
    </w:lvl>
    <w:lvl w:ilvl="3" w:tplc="2E8C100E">
      <w:start w:val="1"/>
      <w:numFmt w:val="decimal"/>
      <w:lvlText w:val="%4."/>
      <w:lvlJc w:val="left"/>
      <w:pPr>
        <w:ind w:left="2852" w:hanging="360"/>
      </w:pPr>
    </w:lvl>
    <w:lvl w:ilvl="4" w:tplc="6A001D54">
      <w:start w:val="1"/>
      <w:numFmt w:val="lowerLetter"/>
      <w:lvlText w:val="%5."/>
      <w:lvlJc w:val="left"/>
      <w:pPr>
        <w:ind w:left="3572" w:hanging="360"/>
      </w:pPr>
    </w:lvl>
    <w:lvl w:ilvl="5" w:tplc="787CAE7E">
      <w:start w:val="1"/>
      <w:numFmt w:val="lowerRoman"/>
      <w:lvlText w:val="%6."/>
      <w:lvlJc w:val="right"/>
      <w:pPr>
        <w:ind w:left="4292" w:hanging="180"/>
      </w:pPr>
    </w:lvl>
    <w:lvl w:ilvl="6" w:tplc="8B4ECD8A">
      <w:start w:val="1"/>
      <w:numFmt w:val="decimal"/>
      <w:lvlText w:val="%7."/>
      <w:lvlJc w:val="left"/>
      <w:pPr>
        <w:ind w:left="5012" w:hanging="360"/>
      </w:pPr>
    </w:lvl>
    <w:lvl w:ilvl="7" w:tplc="D1D20CBE">
      <w:start w:val="1"/>
      <w:numFmt w:val="lowerLetter"/>
      <w:lvlText w:val="%8."/>
      <w:lvlJc w:val="left"/>
      <w:pPr>
        <w:ind w:left="5732" w:hanging="360"/>
      </w:pPr>
    </w:lvl>
    <w:lvl w:ilvl="8" w:tplc="34283364">
      <w:start w:val="1"/>
      <w:numFmt w:val="lowerRoman"/>
      <w:lvlText w:val="%9."/>
      <w:lvlJc w:val="right"/>
      <w:pPr>
        <w:ind w:left="6452" w:hanging="180"/>
      </w:pPr>
    </w:lvl>
  </w:abstractNum>
  <w:abstractNum w:abstractNumId="226" w15:restartNumberingAfterBreak="0">
    <w:nsid w:val="61753F82"/>
    <w:multiLevelType w:val="hybridMultilevel"/>
    <w:tmpl w:val="FFFFFFFF"/>
    <w:lvl w:ilvl="0" w:tplc="0BA413A0">
      <w:start w:val="1"/>
      <w:numFmt w:val="decimal"/>
      <w:lvlText w:val="%1."/>
      <w:lvlJc w:val="left"/>
      <w:pPr>
        <w:ind w:left="720" w:hanging="360"/>
      </w:pPr>
    </w:lvl>
    <w:lvl w:ilvl="1" w:tplc="1E7CFC0E">
      <w:start w:val="1"/>
      <w:numFmt w:val="lowerLetter"/>
      <w:lvlText w:val="%2."/>
      <w:lvlJc w:val="left"/>
      <w:pPr>
        <w:ind w:left="1440" w:hanging="360"/>
      </w:pPr>
    </w:lvl>
    <w:lvl w:ilvl="2" w:tplc="2FD0A3EC">
      <w:start w:val="1"/>
      <w:numFmt w:val="lowerRoman"/>
      <w:lvlText w:val="%3."/>
      <w:lvlJc w:val="right"/>
      <w:pPr>
        <w:ind w:left="2160" w:hanging="180"/>
      </w:pPr>
    </w:lvl>
    <w:lvl w:ilvl="3" w:tplc="13367CC2">
      <w:start w:val="1"/>
      <w:numFmt w:val="decimal"/>
      <w:lvlText w:val="%4."/>
      <w:lvlJc w:val="left"/>
      <w:pPr>
        <w:ind w:left="2880" w:hanging="360"/>
      </w:pPr>
    </w:lvl>
    <w:lvl w:ilvl="4" w:tplc="7AAEC98E">
      <w:start w:val="1"/>
      <w:numFmt w:val="lowerLetter"/>
      <w:lvlText w:val="%5."/>
      <w:lvlJc w:val="left"/>
      <w:pPr>
        <w:ind w:left="3600" w:hanging="360"/>
      </w:pPr>
    </w:lvl>
    <w:lvl w:ilvl="5" w:tplc="0A5A7314">
      <w:start w:val="1"/>
      <w:numFmt w:val="lowerRoman"/>
      <w:lvlText w:val="%6."/>
      <w:lvlJc w:val="right"/>
      <w:pPr>
        <w:ind w:left="4320" w:hanging="180"/>
      </w:pPr>
    </w:lvl>
    <w:lvl w:ilvl="6" w:tplc="2E14015C">
      <w:start w:val="1"/>
      <w:numFmt w:val="decimal"/>
      <w:lvlText w:val="%7."/>
      <w:lvlJc w:val="left"/>
      <w:pPr>
        <w:ind w:left="5040" w:hanging="360"/>
      </w:pPr>
    </w:lvl>
    <w:lvl w:ilvl="7" w:tplc="A81475DA">
      <w:start w:val="1"/>
      <w:numFmt w:val="lowerLetter"/>
      <w:lvlText w:val="%8."/>
      <w:lvlJc w:val="left"/>
      <w:pPr>
        <w:ind w:left="5760" w:hanging="360"/>
      </w:pPr>
    </w:lvl>
    <w:lvl w:ilvl="8" w:tplc="CB1EEF00">
      <w:start w:val="1"/>
      <w:numFmt w:val="lowerRoman"/>
      <w:lvlText w:val="%9."/>
      <w:lvlJc w:val="right"/>
      <w:pPr>
        <w:ind w:left="6480" w:hanging="180"/>
      </w:pPr>
    </w:lvl>
  </w:abstractNum>
  <w:abstractNum w:abstractNumId="227" w15:restartNumberingAfterBreak="0">
    <w:nsid w:val="61E979E0"/>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28" w15:restartNumberingAfterBreak="0">
    <w:nsid w:val="629C45C7"/>
    <w:multiLevelType w:val="hybridMultilevel"/>
    <w:tmpl w:val="314C757E"/>
    <w:lvl w:ilvl="0" w:tplc="B170AC8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9" w15:restartNumberingAfterBreak="0">
    <w:nsid w:val="641B3477"/>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30" w15:restartNumberingAfterBreak="0">
    <w:nsid w:val="644DE92F"/>
    <w:multiLevelType w:val="hybridMultilevel"/>
    <w:tmpl w:val="FFFFFFFF"/>
    <w:lvl w:ilvl="0" w:tplc="C93C99F4">
      <w:start w:val="1"/>
      <w:numFmt w:val="decimal"/>
      <w:lvlText w:val="%1."/>
      <w:lvlJc w:val="left"/>
      <w:pPr>
        <w:ind w:left="720" w:hanging="360"/>
      </w:pPr>
    </w:lvl>
    <w:lvl w:ilvl="1" w:tplc="CF1CDCB0">
      <w:start w:val="1"/>
      <w:numFmt w:val="lowerLetter"/>
      <w:lvlText w:val="%2."/>
      <w:lvlJc w:val="left"/>
      <w:pPr>
        <w:ind w:left="1440" w:hanging="360"/>
      </w:pPr>
    </w:lvl>
    <w:lvl w:ilvl="2" w:tplc="EB048448">
      <w:start w:val="1"/>
      <w:numFmt w:val="lowerRoman"/>
      <w:lvlText w:val="%3."/>
      <w:lvlJc w:val="right"/>
      <w:pPr>
        <w:ind w:left="2160" w:hanging="180"/>
      </w:pPr>
    </w:lvl>
    <w:lvl w:ilvl="3" w:tplc="530C46EE">
      <w:start w:val="1"/>
      <w:numFmt w:val="decimal"/>
      <w:lvlText w:val="%4."/>
      <w:lvlJc w:val="left"/>
      <w:pPr>
        <w:ind w:left="2880" w:hanging="360"/>
      </w:pPr>
    </w:lvl>
    <w:lvl w:ilvl="4" w:tplc="AA843070">
      <w:start w:val="1"/>
      <w:numFmt w:val="lowerLetter"/>
      <w:lvlText w:val="%5."/>
      <w:lvlJc w:val="left"/>
      <w:pPr>
        <w:ind w:left="3600" w:hanging="360"/>
      </w:pPr>
    </w:lvl>
    <w:lvl w:ilvl="5" w:tplc="9E56DD5C">
      <w:start w:val="1"/>
      <w:numFmt w:val="lowerRoman"/>
      <w:lvlText w:val="%6."/>
      <w:lvlJc w:val="right"/>
      <w:pPr>
        <w:ind w:left="4320" w:hanging="180"/>
      </w:pPr>
    </w:lvl>
    <w:lvl w:ilvl="6" w:tplc="AF586FC2">
      <w:start w:val="1"/>
      <w:numFmt w:val="decimal"/>
      <w:lvlText w:val="%7."/>
      <w:lvlJc w:val="left"/>
      <w:pPr>
        <w:ind w:left="5040" w:hanging="360"/>
      </w:pPr>
    </w:lvl>
    <w:lvl w:ilvl="7" w:tplc="F1669AF2">
      <w:start w:val="1"/>
      <w:numFmt w:val="lowerLetter"/>
      <w:lvlText w:val="%8."/>
      <w:lvlJc w:val="left"/>
      <w:pPr>
        <w:ind w:left="5760" w:hanging="360"/>
      </w:pPr>
    </w:lvl>
    <w:lvl w:ilvl="8" w:tplc="DC901B4A">
      <w:start w:val="1"/>
      <w:numFmt w:val="lowerRoman"/>
      <w:lvlText w:val="%9."/>
      <w:lvlJc w:val="right"/>
      <w:pPr>
        <w:ind w:left="6480" w:hanging="180"/>
      </w:pPr>
    </w:lvl>
  </w:abstractNum>
  <w:abstractNum w:abstractNumId="231" w15:restartNumberingAfterBreak="0">
    <w:nsid w:val="65357F31"/>
    <w:multiLevelType w:val="hybridMultilevel"/>
    <w:tmpl w:val="30CEC50A"/>
    <w:lvl w:ilvl="0" w:tplc="BC744C9A">
      <w:start w:val="1"/>
      <w:numFmt w:val="upperLetter"/>
      <w:lvlText w:val="%1."/>
      <w:lvlJc w:val="left"/>
      <w:pPr>
        <w:ind w:left="720" w:hanging="360"/>
      </w:pPr>
      <w:rPr>
        <w:rFonts w:eastAsia="Calibri"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2" w15:restartNumberingAfterBreak="0">
    <w:nsid w:val="65792A3C"/>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33" w15:restartNumberingAfterBreak="0">
    <w:nsid w:val="65C159DF"/>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4" w15:restartNumberingAfterBreak="0">
    <w:nsid w:val="65CB6DA5"/>
    <w:multiLevelType w:val="hybridMultilevel"/>
    <w:tmpl w:val="B21EA4B0"/>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5" w15:restartNumberingAfterBreak="0">
    <w:nsid w:val="66121D23"/>
    <w:multiLevelType w:val="hybridMultilevel"/>
    <w:tmpl w:val="FE86F2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6" w15:restartNumberingAfterBreak="0">
    <w:nsid w:val="667FEE91"/>
    <w:multiLevelType w:val="hybridMultilevel"/>
    <w:tmpl w:val="FFFFFFFF"/>
    <w:lvl w:ilvl="0" w:tplc="A35EC224">
      <w:start w:val="1"/>
      <w:numFmt w:val="decimal"/>
      <w:lvlText w:val="%1."/>
      <w:lvlJc w:val="left"/>
      <w:pPr>
        <w:ind w:left="720" w:hanging="360"/>
      </w:pPr>
    </w:lvl>
    <w:lvl w:ilvl="1" w:tplc="875899E8">
      <w:start w:val="1"/>
      <w:numFmt w:val="lowerLetter"/>
      <w:lvlText w:val="%2."/>
      <w:lvlJc w:val="left"/>
      <w:pPr>
        <w:ind w:left="1440" w:hanging="360"/>
      </w:pPr>
    </w:lvl>
    <w:lvl w:ilvl="2" w:tplc="E3BC47B2">
      <w:start w:val="1"/>
      <w:numFmt w:val="lowerRoman"/>
      <w:lvlText w:val="%3."/>
      <w:lvlJc w:val="right"/>
      <w:pPr>
        <w:ind w:left="2160" w:hanging="180"/>
      </w:pPr>
    </w:lvl>
    <w:lvl w:ilvl="3" w:tplc="E2543960">
      <w:start w:val="1"/>
      <w:numFmt w:val="decimal"/>
      <w:lvlText w:val="%4."/>
      <w:lvlJc w:val="left"/>
      <w:pPr>
        <w:ind w:left="2880" w:hanging="360"/>
      </w:pPr>
    </w:lvl>
    <w:lvl w:ilvl="4" w:tplc="9B0C8DBC">
      <w:start w:val="1"/>
      <w:numFmt w:val="lowerLetter"/>
      <w:lvlText w:val="%5."/>
      <w:lvlJc w:val="left"/>
      <w:pPr>
        <w:ind w:left="3600" w:hanging="360"/>
      </w:pPr>
    </w:lvl>
    <w:lvl w:ilvl="5" w:tplc="D9C6194A">
      <w:start w:val="1"/>
      <w:numFmt w:val="lowerRoman"/>
      <w:lvlText w:val="%6."/>
      <w:lvlJc w:val="right"/>
      <w:pPr>
        <w:ind w:left="4320" w:hanging="180"/>
      </w:pPr>
    </w:lvl>
    <w:lvl w:ilvl="6" w:tplc="79729632">
      <w:start w:val="1"/>
      <w:numFmt w:val="decimal"/>
      <w:lvlText w:val="%7."/>
      <w:lvlJc w:val="left"/>
      <w:pPr>
        <w:ind w:left="5040" w:hanging="360"/>
      </w:pPr>
    </w:lvl>
    <w:lvl w:ilvl="7" w:tplc="A6FA7754">
      <w:start w:val="1"/>
      <w:numFmt w:val="lowerLetter"/>
      <w:lvlText w:val="%8."/>
      <w:lvlJc w:val="left"/>
      <w:pPr>
        <w:ind w:left="5760" w:hanging="360"/>
      </w:pPr>
    </w:lvl>
    <w:lvl w:ilvl="8" w:tplc="4E36D59C">
      <w:start w:val="1"/>
      <w:numFmt w:val="lowerRoman"/>
      <w:lvlText w:val="%9."/>
      <w:lvlJc w:val="right"/>
      <w:pPr>
        <w:ind w:left="6480" w:hanging="180"/>
      </w:pPr>
    </w:lvl>
  </w:abstractNum>
  <w:abstractNum w:abstractNumId="237" w15:restartNumberingAfterBreak="0">
    <w:nsid w:val="689A2A73"/>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38" w15:restartNumberingAfterBreak="0">
    <w:nsid w:val="68EC66BA"/>
    <w:multiLevelType w:val="hybridMultilevel"/>
    <w:tmpl w:val="9B78C6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9" w15:restartNumberingAfterBreak="0">
    <w:nsid w:val="69261183"/>
    <w:multiLevelType w:val="multilevel"/>
    <w:tmpl w:val="E4DE9B8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40" w15:restartNumberingAfterBreak="0">
    <w:nsid w:val="69749D0D"/>
    <w:multiLevelType w:val="hybridMultilevel"/>
    <w:tmpl w:val="068ECA96"/>
    <w:lvl w:ilvl="0" w:tplc="9356E28C">
      <w:start w:val="1"/>
      <w:numFmt w:val="decimal"/>
      <w:lvlText w:val="%1."/>
      <w:lvlJc w:val="left"/>
      <w:pPr>
        <w:ind w:left="720" w:hanging="360"/>
      </w:pPr>
    </w:lvl>
    <w:lvl w:ilvl="1" w:tplc="D654D4C2">
      <w:start w:val="1"/>
      <w:numFmt w:val="lowerLetter"/>
      <w:lvlText w:val="%2."/>
      <w:lvlJc w:val="left"/>
      <w:pPr>
        <w:ind w:left="1440" w:hanging="360"/>
      </w:pPr>
    </w:lvl>
    <w:lvl w:ilvl="2" w:tplc="D5DACEA4">
      <w:start w:val="1"/>
      <w:numFmt w:val="lowerRoman"/>
      <w:lvlText w:val="%3."/>
      <w:lvlJc w:val="right"/>
      <w:pPr>
        <w:ind w:left="2160" w:hanging="180"/>
      </w:pPr>
    </w:lvl>
    <w:lvl w:ilvl="3" w:tplc="1224429E">
      <w:start w:val="1"/>
      <w:numFmt w:val="decimal"/>
      <w:lvlText w:val="%4."/>
      <w:lvlJc w:val="left"/>
      <w:pPr>
        <w:ind w:left="2880" w:hanging="360"/>
      </w:pPr>
    </w:lvl>
    <w:lvl w:ilvl="4" w:tplc="FBAA2C42">
      <w:start w:val="1"/>
      <w:numFmt w:val="lowerLetter"/>
      <w:lvlText w:val="%5."/>
      <w:lvlJc w:val="left"/>
      <w:pPr>
        <w:ind w:left="3600" w:hanging="360"/>
      </w:pPr>
    </w:lvl>
    <w:lvl w:ilvl="5" w:tplc="4090382C">
      <w:start w:val="1"/>
      <w:numFmt w:val="lowerRoman"/>
      <w:lvlText w:val="%6."/>
      <w:lvlJc w:val="right"/>
      <w:pPr>
        <w:ind w:left="4320" w:hanging="180"/>
      </w:pPr>
    </w:lvl>
    <w:lvl w:ilvl="6" w:tplc="7C147324">
      <w:start w:val="1"/>
      <w:numFmt w:val="decimal"/>
      <w:lvlText w:val="%7."/>
      <w:lvlJc w:val="left"/>
      <w:pPr>
        <w:ind w:left="5040" w:hanging="360"/>
      </w:pPr>
    </w:lvl>
    <w:lvl w:ilvl="7" w:tplc="98DA618C">
      <w:start w:val="1"/>
      <w:numFmt w:val="lowerLetter"/>
      <w:lvlText w:val="%8."/>
      <w:lvlJc w:val="left"/>
      <w:pPr>
        <w:ind w:left="5760" w:hanging="360"/>
      </w:pPr>
    </w:lvl>
    <w:lvl w:ilvl="8" w:tplc="9230DE54">
      <w:start w:val="1"/>
      <w:numFmt w:val="lowerRoman"/>
      <w:lvlText w:val="%9."/>
      <w:lvlJc w:val="right"/>
      <w:pPr>
        <w:ind w:left="6480" w:hanging="180"/>
      </w:pPr>
    </w:lvl>
  </w:abstractNum>
  <w:abstractNum w:abstractNumId="241" w15:restartNumberingAfterBreak="0">
    <w:nsid w:val="6A3AEE1C"/>
    <w:multiLevelType w:val="hybridMultilevel"/>
    <w:tmpl w:val="FFFFFFFF"/>
    <w:lvl w:ilvl="0" w:tplc="833896E8">
      <w:start w:val="1"/>
      <w:numFmt w:val="decimal"/>
      <w:lvlText w:val="%1."/>
      <w:lvlJc w:val="left"/>
      <w:pPr>
        <w:ind w:left="720" w:hanging="360"/>
      </w:pPr>
    </w:lvl>
    <w:lvl w:ilvl="1" w:tplc="E5384174">
      <w:start w:val="1"/>
      <w:numFmt w:val="lowerLetter"/>
      <w:lvlText w:val="%2."/>
      <w:lvlJc w:val="left"/>
      <w:pPr>
        <w:ind w:left="1440" w:hanging="360"/>
      </w:pPr>
    </w:lvl>
    <w:lvl w:ilvl="2" w:tplc="8AF68DC0">
      <w:start w:val="1"/>
      <w:numFmt w:val="lowerRoman"/>
      <w:lvlText w:val="%3."/>
      <w:lvlJc w:val="right"/>
      <w:pPr>
        <w:ind w:left="2160" w:hanging="180"/>
      </w:pPr>
    </w:lvl>
    <w:lvl w:ilvl="3" w:tplc="A866F1E6">
      <w:start w:val="1"/>
      <w:numFmt w:val="decimal"/>
      <w:lvlText w:val="%4."/>
      <w:lvlJc w:val="left"/>
      <w:pPr>
        <w:ind w:left="2880" w:hanging="360"/>
      </w:pPr>
    </w:lvl>
    <w:lvl w:ilvl="4" w:tplc="86AAD13A">
      <w:start w:val="1"/>
      <w:numFmt w:val="lowerLetter"/>
      <w:lvlText w:val="%5."/>
      <w:lvlJc w:val="left"/>
      <w:pPr>
        <w:ind w:left="3600" w:hanging="360"/>
      </w:pPr>
    </w:lvl>
    <w:lvl w:ilvl="5" w:tplc="5EFA3052">
      <w:start w:val="1"/>
      <w:numFmt w:val="lowerRoman"/>
      <w:lvlText w:val="%6."/>
      <w:lvlJc w:val="right"/>
      <w:pPr>
        <w:ind w:left="4320" w:hanging="180"/>
      </w:pPr>
    </w:lvl>
    <w:lvl w:ilvl="6" w:tplc="333E59FE">
      <w:start w:val="1"/>
      <w:numFmt w:val="decimal"/>
      <w:lvlText w:val="%7."/>
      <w:lvlJc w:val="left"/>
      <w:pPr>
        <w:ind w:left="5040" w:hanging="360"/>
      </w:pPr>
    </w:lvl>
    <w:lvl w:ilvl="7" w:tplc="DAFEC616">
      <w:start w:val="1"/>
      <w:numFmt w:val="lowerLetter"/>
      <w:lvlText w:val="%8."/>
      <w:lvlJc w:val="left"/>
      <w:pPr>
        <w:ind w:left="5760" w:hanging="360"/>
      </w:pPr>
    </w:lvl>
    <w:lvl w:ilvl="8" w:tplc="F340A8F6">
      <w:start w:val="1"/>
      <w:numFmt w:val="lowerRoman"/>
      <w:lvlText w:val="%9."/>
      <w:lvlJc w:val="right"/>
      <w:pPr>
        <w:ind w:left="6480" w:hanging="180"/>
      </w:pPr>
    </w:lvl>
  </w:abstractNum>
  <w:abstractNum w:abstractNumId="242" w15:restartNumberingAfterBreak="0">
    <w:nsid w:val="6A6BB7F7"/>
    <w:multiLevelType w:val="hybridMultilevel"/>
    <w:tmpl w:val="FFFFFFFF"/>
    <w:lvl w:ilvl="0" w:tplc="A348AAF4">
      <w:start w:val="1"/>
      <w:numFmt w:val="decimal"/>
      <w:lvlText w:val="%1."/>
      <w:lvlJc w:val="left"/>
      <w:pPr>
        <w:ind w:left="720" w:hanging="360"/>
      </w:pPr>
    </w:lvl>
    <w:lvl w:ilvl="1" w:tplc="F1B2F508">
      <w:start w:val="1"/>
      <w:numFmt w:val="lowerLetter"/>
      <w:lvlText w:val="%2."/>
      <w:lvlJc w:val="left"/>
      <w:pPr>
        <w:ind w:left="1440" w:hanging="360"/>
      </w:pPr>
    </w:lvl>
    <w:lvl w:ilvl="2" w:tplc="B4549D06">
      <w:start w:val="1"/>
      <w:numFmt w:val="lowerRoman"/>
      <w:lvlText w:val="%3."/>
      <w:lvlJc w:val="right"/>
      <w:pPr>
        <w:ind w:left="2160" w:hanging="180"/>
      </w:pPr>
    </w:lvl>
    <w:lvl w:ilvl="3" w:tplc="613232C8">
      <w:start w:val="1"/>
      <w:numFmt w:val="decimal"/>
      <w:lvlText w:val="%4."/>
      <w:lvlJc w:val="left"/>
      <w:pPr>
        <w:ind w:left="2880" w:hanging="360"/>
      </w:pPr>
    </w:lvl>
    <w:lvl w:ilvl="4" w:tplc="873EBB38">
      <w:start w:val="1"/>
      <w:numFmt w:val="lowerLetter"/>
      <w:lvlText w:val="%5."/>
      <w:lvlJc w:val="left"/>
      <w:pPr>
        <w:ind w:left="3600" w:hanging="360"/>
      </w:pPr>
    </w:lvl>
    <w:lvl w:ilvl="5" w:tplc="C298EF46">
      <w:start w:val="1"/>
      <w:numFmt w:val="lowerRoman"/>
      <w:lvlText w:val="%6."/>
      <w:lvlJc w:val="right"/>
      <w:pPr>
        <w:ind w:left="4320" w:hanging="180"/>
      </w:pPr>
    </w:lvl>
    <w:lvl w:ilvl="6" w:tplc="170A1E8A">
      <w:start w:val="1"/>
      <w:numFmt w:val="decimal"/>
      <w:lvlText w:val="%7."/>
      <w:lvlJc w:val="left"/>
      <w:pPr>
        <w:ind w:left="5040" w:hanging="360"/>
      </w:pPr>
    </w:lvl>
    <w:lvl w:ilvl="7" w:tplc="127ED404">
      <w:start w:val="1"/>
      <w:numFmt w:val="lowerLetter"/>
      <w:lvlText w:val="%8."/>
      <w:lvlJc w:val="left"/>
      <w:pPr>
        <w:ind w:left="5760" w:hanging="360"/>
      </w:pPr>
    </w:lvl>
    <w:lvl w:ilvl="8" w:tplc="1700D6BA">
      <w:start w:val="1"/>
      <w:numFmt w:val="lowerRoman"/>
      <w:lvlText w:val="%9."/>
      <w:lvlJc w:val="right"/>
      <w:pPr>
        <w:ind w:left="6480" w:hanging="180"/>
      </w:pPr>
    </w:lvl>
  </w:abstractNum>
  <w:abstractNum w:abstractNumId="243" w15:restartNumberingAfterBreak="0">
    <w:nsid w:val="6BB8CED7"/>
    <w:multiLevelType w:val="hybridMultilevel"/>
    <w:tmpl w:val="FFFFFFFF"/>
    <w:lvl w:ilvl="0" w:tplc="5FEEAFAE">
      <w:start w:val="1"/>
      <w:numFmt w:val="decimal"/>
      <w:lvlText w:val="%1."/>
      <w:lvlJc w:val="left"/>
      <w:pPr>
        <w:ind w:left="720" w:hanging="360"/>
      </w:pPr>
    </w:lvl>
    <w:lvl w:ilvl="1" w:tplc="3362AC1E">
      <w:start w:val="1"/>
      <w:numFmt w:val="lowerLetter"/>
      <w:lvlText w:val="%2."/>
      <w:lvlJc w:val="left"/>
      <w:pPr>
        <w:ind w:left="1440" w:hanging="360"/>
      </w:pPr>
    </w:lvl>
    <w:lvl w:ilvl="2" w:tplc="9CD89964">
      <w:start w:val="1"/>
      <w:numFmt w:val="lowerRoman"/>
      <w:lvlText w:val="%3."/>
      <w:lvlJc w:val="right"/>
      <w:pPr>
        <w:ind w:left="2160" w:hanging="180"/>
      </w:pPr>
    </w:lvl>
    <w:lvl w:ilvl="3" w:tplc="1242DAD4">
      <w:start w:val="1"/>
      <w:numFmt w:val="decimal"/>
      <w:lvlText w:val="%4."/>
      <w:lvlJc w:val="left"/>
      <w:pPr>
        <w:ind w:left="2880" w:hanging="360"/>
      </w:pPr>
    </w:lvl>
    <w:lvl w:ilvl="4" w:tplc="A3DE27FE">
      <w:start w:val="1"/>
      <w:numFmt w:val="lowerLetter"/>
      <w:lvlText w:val="%5."/>
      <w:lvlJc w:val="left"/>
      <w:pPr>
        <w:ind w:left="3600" w:hanging="360"/>
      </w:pPr>
    </w:lvl>
    <w:lvl w:ilvl="5" w:tplc="8A429188">
      <w:start w:val="1"/>
      <w:numFmt w:val="lowerRoman"/>
      <w:lvlText w:val="%6."/>
      <w:lvlJc w:val="right"/>
      <w:pPr>
        <w:ind w:left="4320" w:hanging="180"/>
      </w:pPr>
    </w:lvl>
    <w:lvl w:ilvl="6" w:tplc="92CAB880">
      <w:start w:val="1"/>
      <w:numFmt w:val="decimal"/>
      <w:lvlText w:val="%7."/>
      <w:lvlJc w:val="left"/>
      <w:pPr>
        <w:ind w:left="5040" w:hanging="360"/>
      </w:pPr>
    </w:lvl>
    <w:lvl w:ilvl="7" w:tplc="A57ABC74">
      <w:start w:val="1"/>
      <w:numFmt w:val="lowerLetter"/>
      <w:lvlText w:val="%8."/>
      <w:lvlJc w:val="left"/>
      <w:pPr>
        <w:ind w:left="5760" w:hanging="360"/>
      </w:pPr>
    </w:lvl>
    <w:lvl w:ilvl="8" w:tplc="43AA25BC">
      <w:start w:val="1"/>
      <w:numFmt w:val="lowerRoman"/>
      <w:lvlText w:val="%9."/>
      <w:lvlJc w:val="right"/>
      <w:pPr>
        <w:ind w:left="6480" w:hanging="180"/>
      </w:pPr>
    </w:lvl>
  </w:abstractNum>
  <w:abstractNum w:abstractNumId="244" w15:restartNumberingAfterBreak="0">
    <w:nsid w:val="6BF02353"/>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45" w15:restartNumberingAfterBreak="0">
    <w:nsid w:val="6CE375F0"/>
    <w:multiLevelType w:val="hybridMultilevel"/>
    <w:tmpl w:val="FFFFFFFF"/>
    <w:lvl w:ilvl="0" w:tplc="C492CF68">
      <w:start w:val="1"/>
      <w:numFmt w:val="decimal"/>
      <w:lvlText w:val="%1."/>
      <w:lvlJc w:val="left"/>
      <w:pPr>
        <w:ind w:left="720" w:hanging="360"/>
      </w:pPr>
    </w:lvl>
    <w:lvl w:ilvl="1" w:tplc="501E297A">
      <w:start w:val="1"/>
      <w:numFmt w:val="lowerLetter"/>
      <w:lvlText w:val="%2."/>
      <w:lvlJc w:val="left"/>
      <w:pPr>
        <w:ind w:left="1440" w:hanging="360"/>
      </w:pPr>
    </w:lvl>
    <w:lvl w:ilvl="2" w:tplc="7304C572">
      <w:start w:val="1"/>
      <w:numFmt w:val="lowerRoman"/>
      <w:lvlText w:val="%3."/>
      <w:lvlJc w:val="right"/>
      <w:pPr>
        <w:ind w:left="2160" w:hanging="180"/>
      </w:pPr>
    </w:lvl>
    <w:lvl w:ilvl="3" w:tplc="2708C4EC">
      <w:start w:val="1"/>
      <w:numFmt w:val="decimal"/>
      <w:lvlText w:val="%4."/>
      <w:lvlJc w:val="left"/>
      <w:pPr>
        <w:ind w:left="2880" w:hanging="360"/>
      </w:pPr>
    </w:lvl>
    <w:lvl w:ilvl="4" w:tplc="255CB7A8">
      <w:start w:val="1"/>
      <w:numFmt w:val="lowerLetter"/>
      <w:lvlText w:val="%5."/>
      <w:lvlJc w:val="left"/>
      <w:pPr>
        <w:ind w:left="3600" w:hanging="360"/>
      </w:pPr>
    </w:lvl>
    <w:lvl w:ilvl="5" w:tplc="34425376">
      <w:start w:val="1"/>
      <w:numFmt w:val="lowerRoman"/>
      <w:lvlText w:val="%6."/>
      <w:lvlJc w:val="right"/>
      <w:pPr>
        <w:ind w:left="4320" w:hanging="180"/>
      </w:pPr>
    </w:lvl>
    <w:lvl w:ilvl="6" w:tplc="5E08C7B2">
      <w:start w:val="1"/>
      <w:numFmt w:val="decimal"/>
      <w:lvlText w:val="%7."/>
      <w:lvlJc w:val="left"/>
      <w:pPr>
        <w:ind w:left="5040" w:hanging="360"/>
      </w:pPr>
    </w:lvl>
    <w:lvl w:ilvl="7" w:tplc="79288736">
      <w:start w:val="1"/>
      <w:numFmt w:val="lowerLetter"/>
      <w:lvlText w:val="%8."/>
      <w:lvlJc w:val="left"/>
      <w:pPr>
        <w:ind w:left="5760" w:hanging="360"/>
      </w:pPr>
    </w:lvl>
    <w:lvl w:ilvl="8" w:tplc="9DFC4C1E">
      <w:start w:val="1"/>
      <w:numFmt w:val="lowerRoman"/>
      <w:lvlText w:val="%9."/>
      <w:lvlJc w:val="right"/>
      <w:pPr>
        <w:ind w:left="6480" w:hanging="180"/>
      </w:pPr>
    </w:lvl>
  </w:abstractNum>
  <w:abstractNum w:abstractNumId="246" w15:restartNumberingAfterBreak="0">
    <w:nsid w:val="6CF54E21"/>
    <w:multiLevelType w:val="hybridMultilevel"/>
    <w:tmpl w:val="541C3E40"/>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7" w15:restartNumberingAfterBreak="0">
    <w:nsid w:val="6D09025D"/>
    <w:multiLevelType w:val="hybridMultilevel"/>
    <w:tmpl w:val="FFFFFFFF"/>
    <w:lvl w:ilvl="0" w:tplc="AE706FF4">
      <w:start w:val="1"/>
      <w:numFmt w:val="decimal"/>
      <w:lvlText w:val="%1."/>
      <w:lvlJc w:val="left"/>
      <w:pPr>
        <w:ind w:left="720" w:hanging="360"/>
      </w:pPr>
    </w:lvl>
    <w:lvl w:ilvl="1" w:tplc="6AE68218">
      <w:start w:val="1"/>
      <w:numFmt w:val="lowerLetter"/>
      <w:lvlText w:val="%2."/>
      <w:lvlJc w:val="left"/>
      <w:pPr>
        <w:ind w:left="1440" w:hanging="360"/>
      </w:pPr>
    </w:lvl>
    <w:lvl w:ilvl="2" w:tplc="55122550">
      <w:start w:val="1"/>
      <w:numFmt w:val="lowerRoman"/>
      <w:lvlText w:val="%3."/>
      <w:lvlJc w:val="right"/>
      <w:pPr>
        <w:ind w:left="2160" w:hanging="180"/>
      </w:pPr>
    </w:lvl>
    <w:lvl w:ilvl="3" w:tplc="C78C0146">
      <w:start w:val="1"/>
      <w:numFmt w:val="decimal"/>
      <w:lvlText w:val="%4."/>
      <w:lvlJc w:val="left"/>
      <w:pPr>
        <w:ind w:left="2880" w:hanging="360"/>
      </w:pPr>
    </w:lvl>
    <w:lvl w:ilvl="4" w:tplc="59E06F3C">
      <w:start w:val="1"/>
      <w:numFmt w:val="lowerLetter"/>
      <w:lvlText w:val="%5."/>
      <w:lvlJc w:val="left"/>
      <w:pPr>
        <w:ind w:left="3600" w:hanging="360"/>
      </w:pPr>
    </w:lvl>
    <w:lvl w:ilvl="5" w:tplc="E56AAE58">
      <w:start w:val="1"/>
      <w:numFmt w:val="lowerRoman"/>
      <w:lvlText w:val="%6."/>
      <w:lvlJc w:val="right"/>
      <w:pPr>
        <w:ind w:left="4320" w:hanging="180"/>
      </w:pPr>
    </w:lvl>
    <w:lvl w:ilvl="6" w:tplc="0AC0D888">
      <w:start w:val="1"/>
      <w:numFmt w:val="decimal"/>
      <w:lvlText w:val="%7."/>
      <w:lvlJc w:val="left"/>
      <w:pPr>
        <w:ind w:left="5040" w:hanging="360"/>
      </w:pPr>
    </w:lvl>
    <w:lvl w:ilvl="7" w:tplc="8B9095D8">
      <w:start w:val="1"/>
      <w:numFmt w:val="lowerLetter"/>
      <w:lvlText w:val="%8."/>
      <w:lvlJc w:val="left"/>
      <w:pPr>
        <w:ind w:left="5760" w:hanging="360"/>
      </w:pPr>
    </w:lvl>
    <w:lvl w:ilvl="8" w:tplc="0736E178">
      <w:start w:val="1"/>
      <w:numFmt w:val="lowerRoman"/>
      <w:lvlText w:val="%9."/>
      <w:lvlJc w:val="right"/>
      <w:pPr>
        <w:ind w:left="6480" w:hanging="180"/>
      </w:pPr>
    </w:lvl>
  </w:abstractNum>
  <w:abstractNum w:abstractNumId="248" w15:restartNumberingAfterBreak="0">
    <w:nsid w:val="6D5AD1EC"/>
    <w:multiLevelType w:val="hybridMultilevel"/>
    <w:tmpl w:val="FFFFFFFF"/>
    <w:lvl w:ilvl="0" w:tplc="660660DA">
      <w:start w:val="1"/>
      <w:numFmt w:val="decimal"/>
      <w:lvlText w:val="%1."/>
      <w:lvlJc w:val="left"/>
      <w:pPr>
        <w:ind w:left="720" w:hanging="360"/>
      </w:pPr>
    </w:lvl>
    <w:lvl w:ilvl="1" w:tplc="021C44FE">
      <w:start w:val="1"/>
      <w:numFmt w:val="lowerLetter"/>
      <w:lvlText w:val="%2."/>
      <w:lvlJc w:val="left"/>
      <w:pPr>
        <w:ind w:left="1440" w:hanging="360"/>
      </w:pPr>
    </w:lvl>
    <w:lvl w:ilvl="2" w:tplc="1ECA8F2A">
      <w:start w:val="1"/>
      <w:numFmt w:val="lowerRoman"/>
      <w:lvlText w:val="%3."/>
      <w:lvlJc w:val="right"/>
      <w:pPr>
        <w:ind w:left="2160" w:hanging="180"/>
      </w:pPr>
    </w:lvl>
    <w:lvl w:ilvl="3" w:tplc="C24C6C1E">
      <w:start w:val="1"/>
      <w:numFmt w:val="decimal"/>
      <w:lvlText w:val="%4."/>
      <w:lvlJc w:val="left"/>
      <w:pPr>
        <w:ind w:left="2880" w:hanging="360"/>
      </w:pPr>
    </w:lvl>
    <w:lvl w:ilvl="4" w:tplc="49CA56FA">
      <w:start w:val="1"/>
      <w:numFmt w:val="lowerLetter"/>
      <w:lvlText w:val="%5."/>
      <w:lvlJc w:val="left"/>
      <w:pPr>
        <w:ind w:left="3600" w:hanging="360"/>
      </w:pPr>
    </w:lvl>
    <w:lvl w:ilvl="5" w:tplc="22F445D0">
      <w:start w:val="1"/>
      <w:numFmt w:val="lowerRoman"/>
      <w:lvlText w:val="%6."/>
      <w:lvlJc w:val="right"/>
      <w:pPr>
        <w:ind w:left="4320" w:hanging="180"/>
      </w:pPr>
    </w:lvl>
    <w:lvl w:ilvl="6" w:tplc="A7A270B6">
      <w:start w:val="1"/>
      <w:numFmt w:val="decimal"/>
      <w:lvlText w:val="%7."/>
      <w:lvlJc w:val="left"/>
      <w:pPr>
        <w:ind w:left="5040" w:hanging="360"/>
      </w:pPr>
    </w:lvl>
    <w:lvl w:ilvl="7" w:tplc="8A685B2C">
      <w:start w:val="1"/>
      <w:numFmt w:val="lowerLetter"/>
      <w:lvlText w:val="%8."/>
      <w:lvlJc w:val="left"/>
      <w:pPr>
        <w:ind w:left="5760" w:hanging="360"/>
      </w:pPr>
    </w:lvl>
    <w:lvl w:ilvl="8" w:tplc="1AD478A8">
      <w:start w:val="1"/>
      <w:numFmt w:val="lowerRoman"/>
      <w:lvlText w:val="%9."/>
      <w:lvlJc w:val="right"/>
      <w:pPr>
        <w:ind w:left="6480" w:hanging="180"/>
      </w:pPr>
    </w:lvl>
  </w:abstractNum>
  <w:abstractNum w:abstractNumId="249" w15:restartNumberingAfterBreak="0">
    <w:nsid w:val="6DA45CE4"/>
    <w:multiLevelType w:val="hybridMultilevel"/>
    <w:tmpl w:val="FFFFFFFF"/>
    <w:lvl w:ilvl="0" w:tplc="66B80DCA">
      <w:start w:val="1"/>
      <w:numFmt w:val="decimal"/>
      <w:lvlText w:val="%1."/>
      <w:lvlJc w:val="left"/>
      <w:pPr>
        <w:ind w:left="720" w:hanging="360"/>
      </w:pPr>
    </w:lvl>
    <w:lvl w:ilvl="1" w:tplc="45CC1B48">
      <w:start w:val="1"/>
      <w:numFmt w:val="lowerLetter"/>
      <w:lvlText w:val="%2."/>
      <w:lvlJc w:val="left"/>
      <w:pPr>
        <w:ind w:left="1440" w:hanging="360"/>
      </w:pPr>
    </w:lvl>
    <w:lvl w:ilvl="2" w:tplc="FB0CB880">
      <w:start w:val="1"/>
      <w:numFmt w:val="lowerRoman"/>
      <w:lvlText w:val="%3."/>
      <w:lvlJc w:val="right"/>
      <w:pPr>
        <w:ind w:left="2160" w:hanging="180"/>
      </w:pPr>
    </w:lvl>
    <w:lvl w:ilvl="3" w:tplc="A5CC0938">
      <w:start w:val="1"/>
      <w:numFmt w:val="decimal"/>
      <w:lvlText w:val="%4."/>
      <w:lvlJc w:val="left"/>
      <w:pPr>
        <w:ind w:left="2880" w:hanging="360"/>
      </w:pPr>
    </w:lvl>
    <w:lvl w:ilvl="4" w:tplc="1BC0EE62">
      <w:start w:val="1"/>
      <w:numFmt w:val="lowerLetter"/>
      <w:lvlText w:val="%5."/>
      <w:lvlJc w:val="left"/>
      <w:pPr>
        <w:ind w:left="3600" w:hanging="360"/>
      </w:pPr>
    </w:lvl>
    <w:lvl w:ilvl="5" w:tplc="B086748C">
      <w:start w:val="1"/>
      <w:numFmt w:val="lowerRoman"/>
      <w:lvlText w:val="%6."/>
      <w:lvlJc w:val="right"/>
      <w:pPr>
        <w:ind w:left="4320" w:hanging="180"/>
      </w:pPr>
    </w:lvl>
    <w:lvl w:ilvl="6" w:tplc="AFACE11E">
      <w:start w:val="1"/>
      <w:numFmt w:val="decimal"/>
      <w:lvlText w:val="%7."/>
      <w:lvlJc w:val="left"/>
      <w:pPr>
        <w:ind w:left="5040" w:hanging="360"/>
      </w:pPr>
    </w:lvl>
    <w:lvl w:ilvl="7" w:tplc="DB42F664">
      <w:start w:val="1"/>
      <w:numFmt w:val="lowerLetter"/>
      <w:lvlText w:val="%8."/>
      <w:lvlJc w:val="left"/>
      <w:pPr>
        <w:ind w:left="5760" w:hanging="360"/>
      </w:pPr>
    </w:lvl>
    <w:lvl w:ilvl="8" w:tplc="FCE0D7B8">
      <w:start w:val="1"/>
      <w:numFmt w:val="lowerRoman"/>
      <w:lvlText w:val="%9."/>
      <w:lvlJc w:val="right"/>
      <w:pPr>
        <w:ind w:left="6480" w:hanging="180"/>
      </w:pPr>
    </w:lvl>
  </w:abstractNum>
  <w:abstractNum w:abstractNumId="250" w15:restartNumberingAfterBreak="0">
    <w:nsid w:val="6DDF4ADE"/>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51" w15:restartNumberingAfterBreak="0">
    <w:nsid w:val="6E0C04C5"/>
    <w:multiLevelType w:val="multilevel"/>
    <w:tmpl w:val="785ABA6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52" w15:restartNumberingAfterBreak="0">
    <w:nsid w:val="6E3C4D38"/>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53" w15:restartNumberingAfterBreak="0">
    <w:nsid w:val="6F3D546B"/>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54" w15:restartNumberingAfterBreak="0">
    <w:nsid w:val="6F5B4F55"/>
    <w:multiLevelType w:val="hybridMultilevel"/>
    <w:tmpl w:val="FFFFFFFF"/>
    <w:lvl w:ilvl="0" w:tplc="B4801288">
      <w:start w:val="1"/>
      <w:numFmt w:val="upperLetter"/>
      <w:lvlText w:val="%1."/>
      <w:lvlJc w:val="left"/>
      <w:pPr>
        <w:ind w:left="1440" w:hanging="360"/>
      </w:pPr>
    </w:lvl>
    <w:lvl w:ilvl="1" w:tplc="2E34EF42">
      <w:start w:val="1"/>
      <w:numFmt w:val="lowerLetter"/>
      <w:lvlText w:val="%2."/>
      <w:lvlJc w:val="left"/>
      <w:pPr>
        <w:ind w:left="2160" w:hanging="360"/>
      </w:pPr>
    </w:lvl>
    <w:lvl w:ilvl="2" w:tplc="71C402F0">
      <w:start w:val="1"/>
      <w:numFmt w:val="lowerRoman"/>
      <w:lvlText w:val="%3."/>
      <w:lvlJc w:val="right"/>
      <w:pPr>
        <w:ind w:left="2880" w:hanging="180"/>
      </w:pPr>
    </w:lvl>
    <w:lvl w:ilvl="3" w:tplc="34BC95C4">
      <w:start w:val="1"/>
      <w:numFmt w:val="decimal"/>
      <w:lvlText w:val="%4."/>
      <w:lvlJc w:val="left"/>
      <w:pPr>
        <w:ind w:left="3600" w:hanging="360"/>
      </w:pPr>
    </w:lvl>
    <w:lvl w:ilvl="4" w:tplc="E8FE1EAE">
      <w:start w:val="1"/>
      <w:numFmt w:val="lowerLetter"/>
      <w:lvlText w:val="%5."/>
      <w:lvlJc w:val="left"/>
      <w:pPr>
        <w:ind w:left="4320" w:hanging="360"/>
      </w:pPr>
    </w:lvl>
    <w:lvl w:ilvl="5" w:tplc="6C682E98">
      <w:start w:val="1"/>
      <w:numFmt w:val="lowerRoman"/>
      <w:lvlText w:val="%6."/>
      <w:lvlJc w:val="right"/>
      <w:pPr>
        <w:ind w:left="5040" w:hanging="180"/>
      </w:pPr>
    </w:lvl>
    <w:lvl w:ilvl="6" w:tplc="D6807A06">
      <w:start w:val="1"/>
      <w:numFmt w:val="decimal"/>
      <w:lvlText w:val="%7."/>
      <w:lvlJc w:val="left"/>
      <w:pPr>
        <w:ind w:left="5760" w:hanging="360"/>
      </w:pPr>
    </w:lvl>
    <w:lvl w:ilvl="7" w:tplc="CD5A7590">
      <w:start w:val="1"/>
      <w:numFmt w:val="lowerLetter"/>
      <w:lvlText w:val="%8."/>
      <w:lvlJc w:val="left"/>
      <w:pPr>
        <w:ind w:left="6480" w:hanging="360"/>
      </w:pPr>
    </w:lvl>
    <w:lvl w:ilvl="8" w:tplc="8A0A495E">
      <w:start w:val="1"/>
      <w:numFmt w:val="lowerRoman"/>
      <w:lvlText w:val="%9."/>
      <w:lvlJc w:val="right"/>
      <w:pPr>
        <w:ind w:left="7200" w:hanging="180"/>
      </w:pPr>
    </w:lvl>
  </w:abstractNum>
  <w:abstractNum w:abstractNumId="255" w15:restartNumberingAfterBreak="0">
    <w:nsid w:val="6F7A714E"/>
    <w:multiLevelType w:val="hybridMultilevel"/>
    <w:tmpl w:val="019E4BDA"/>
    <w:lvl w:ilvl="0" w:tplc="9DECDA9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6" w15:restartNumberingAfterBreak="0">
    <w:nsid w:val="6FCA5AEF"/>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7" w15:restartNumberingAfterBreak="0">
    <w:nsid w:val="6FDC24A6"/>
    <w:multiLevelType w:val="hybridMultilevel"/>
    <w:tmpl w:val="FFFFFFFF"/>
    <w:lvl w:ilvl="0" w:tplc="DCFEB3CC">
      <w:start w:val="2"/>
      <w:numFmt w:val="decimal"/>
      <w:lvlText w:val="%1."/>
      <w:lvlJc w:val="left"/>
      <w:pPr>
        <w:ind w:left="720" w:hanging="360"/>
      </w:pPr>
    </w:lvl>
    <w:lvl w:ilvl="1" w:tplc="2E7A5B44">
      <w:start w:val="1"/>
      <w:numFmt w:val="lowerLetter"/>
      <w:lvlText w:val="%2."/>
      <w:lvlJc w:val="left"/>
      <w:pPr>
        <w:ind w:left="1440" w:hanging="360"/>
      </w:pPr>
    </w:lvl>
    <w:lvl w:ilvl="2" w:tplc="BED8E324">
      <w:start w:val="1"/>
      <w:numFmt w:val="lowerRoman"/>
      <w:lvlText w:val="%3."/>
      <w:lvlJc w:val="right"/>
      <w:pPr>
        <w:ind w:left="2160" w:hanging="180"/>
      </w:pPr>
    </w:lvl>
    <w:lvl w:ilvl="3" w:tplc="7D96570E">
      <w:start w:val="1"/>
      <w:numFmt w:val="decimal"/>
      <w:lvlText w:val="%4."/>
      <w:lvlJc w:val="left"/>
      <w:pPr>
        <w:ind w:left="2880" w:hanging="360"/>
      </w:pPr>
    </w:lvl>
    <w:lvl w:ilvl="4" w:tplc="237CC8A0">
      <w:start w:val="1"/>
      <w:numFmt w:val="lowerLetter"/>
      <w:lvlText w:val="%5."/>
      <w:lvlJc w:val="left"/>
      <w:pPr>
        <w:ind w:left="3600" w:hanging="360"/>
      </w:pPr>
    </w:lvl>
    <w:lvl w:ilvl="5" w:tplc="347E4EFE">
      <w:start w:val="1"/>
      <w:numFmt w:val="lowerRoman"/>
      <w:lvlText w:val="%6."/>
      <w:lvlJc w:val="right"/>
      <w:pPr>
        <w:ind w:left="4320" w:hanging="180"/>
      </w:pPr>
    </w:lvl>
    <w:lvl w:ilvl="6" w:tplc="F1C82196">
      <w:start w:val="1"/>
      <w:numFmt w:val="decimal"/>
      <w:lvlText w:val="%7."/>
      <w:lvlJc w:val="left"/>
      <w:pPr>
        <w:ind w:left="5040" w:hanging="360"/>
      </w:pPr>
    </w:lvl>
    <w:lvl w:ilvl="7" w:tplc="F00CB858">
      <w:start w:val="1"/>
      <w:numFmt w:val="lowerLetter"/>
      <w:lvlText w:val="%8."/>
      <w:lvlJc w:val="left"/>
      <w:pPr>
        <w:ind w:left="5760" w:hanging="360"/>
      </w:pPr>
    </w:lvl>
    <w:lvl w:ilvl="8" w:tplc="8D765CE2">
      <w:start w:val="1"/>
      <w:numFmt w:val="lowerRoman"/>
      <w:lvlText w:val="%9."/>
      <w:lvlJc w:val="right"/>
      <w:pPr>
        <w:ind w:left="6480" w:hanging="180"/>
      </w:pPr>
    </w:lvl>
  </w:abstractNum>
  <w:abstractNum w:abstractNumId="258" w15:restartNumberingAfterBreak="0">
    <w:nsid w:val="70082035"/>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59" w15:restartNumberingAfterBreak="0">
    <w:nsid w:val="70541827"/>
    <w:multiLevelType w:val="hybridMultilevel"/>
    <w:tmpl w:val="AE903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0" w15:restartNumberingAfterBreak="0">
    <w:nsid w:val="70652400"/>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1" w15:restartNumberingAfterBreak="0">
    <w:nsid w:val="70E137EB"/>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2" w15:restartNumberingAfterBreak="0">
    <w:nsid w:val="72A276EB"/>
    <w:multiLevelType w:val="hybridMultilevel"/>
    <w:tmpl w:val="672EBD2E"/>
    <w:lvl w:ilvl="0" w:tplc="FFFFFFFF">
      <w:start w:val="1"/>
      <w:numFmt w:val="upperLetter"/>
      <w:lvlText w:val="%1."/>
      <w:lvlJc w:val="left"/>
      <w:pPr>
        <w:ind w:left="1440" w:hanging="360"/>
      </w:pPr>
    </w:lvl>
    <w:lvl w:ilvl="1" w:tplc="FFFFFFFF" w:tentative="1">
      <w:start w:val="1"/>
      <w:numFmt w:val="lowerLetter"/>
      <w:lvlText w:val="%2."/>
      <w:lvlJc w:val="left"/>
      <w:pPr>
        <w:ind w:left="2520" w:hanging="360"/>
      </w:pPr>
    </w:lvl>
    <w:lvl w:ilvl="2" w:tplc="FFFFFFFF" w:tentative="1">
      <w:start w:val="1"/>
      <w:numFmt w:val="lowerRoman"/>
      <w:lvlText w:val="%3."/>
      <w:lvlJc w:val="right"/>
      <w:pPr>
        <w:ind w:left="3240" w:hanging="180"/>
      </w:pPr>
    </w:lvl>
    <w:lvl w:ilvl="3" w:tplc="FFFFFFFF" w:tentative="1">
      <w:start w:val="1"/>
      <w:numFmt w:val="decimal"/>
      <w:lvlText w:val="%4."/>
      <w:lvlJc w:val="left"/>
      <w:pPr>
        <w:ind w:left="3960" w:hanging="360"/>
      </w:pPr>
    </w:lvl>
    <w:lvl w:ilvl="4" w:tplc="FFFFFFFF" w:tentative="1">
      <w:start w:val="1"/>
      <w:numFmt w:val="lowerLetter"/>
      <w:lvlText w:val="%5."/>
      <w:lvlJc w:val="left"/>
      <w:pPr>
        <w:ind w:left="4680" w:hanging="360"/>
      </w:pPr>
    </w:lvl>
    <w:lvl w:ilvl="5" w:tplc="FFFFFFFF" w:tentative="1">
      <w:start w:val="1"/>
      <w:numFmt w:val="lowerRoman"/>
      <w:lvlText w:val="%6."/>
      <w:lvlJc w:val="right"/>
      <w:pPr>
        <w:ind w:left="5400" w:hanging="180"/>
      </w:pPr>
    </w:lvl>
    <w:lvl w:ilvl="6" w:tplc="FFFFFFFF" w:tentative="1">
      <w:start w:val="1"/>
      <w:numFmt w:val="decimal"/>
      <w:lvlText w:val="%7."/>
      <w:lvlJc w:val="left"/>
      <w:pPr>
        <w:ind w:left="6120" w:hanging="360"/>
      </w:pPr>
    </w:lvl>
    <w:lvl w:ilvl="7" w:tplc="FFFFFFFF" w:tentative="1">
      <w:start w:val="1"/>
      <w:numFmt w:val="lowerLetter"/>
      <w:lvlText w:val="%8."/>
      <w:lvlJc w:val="left"/>
      <w:pPr>
        <w:ind w:left="6840" w:hanging="360"/>
      </w:pPr>
    </w:lvl>
    <w:lvl w:ilvl="8" w:tplc="FFFFFFFF" w:tentative="1">
      <w:start w:val="1"/>
      <w:numFmt w:val="lowerRoman"/>
      <w:lvlText w:val="%9."/>
      <w:lvlJc w:val="right"/>
      <w:pPr>
        <w:ind w:left="7560" w:hanging="180"/>
      </w:pPr>
    </w:lvl>
  </w:abstractNum>
  <w:abstractNum w:abstractNumId="263" w15:restartNumberingAfterBreak="0">
    <w:nsid w:val="72D47F2D"/>
    <w:multiLevelType w:val="hybridMultilevel"/>
    <w:tmpl w:val="1A1038F4"/>
    <w:styleLink w:val="CurrentList21"/>
    <w:lvl w:ilvl="0" w:tplc="00484274">
      <w:start w:val="1"/>
      <w:numFmt w:val="decimal"/>
      <w:pStyle w:val="Precondition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4" w15:restartNumberingAfterBreak="0">
    <w:nsid w:val="730A5C61"/>
    <w:multiLevelType w:val="hybridMultilevel"/>
    <w:tmpl w:val="FFFFFFFF"/>
    <w:lvl w:ilvl="0" w:tplc="D0C0EF4E">
      <w:start w:val="1"/>
      <w:numFmt w:val="decimal"/>
      <w:lvlText w:val="%1."/>
      <w:lvlJc w:val="left"/>
      <w:pPr>
        <w:ind w:left="1440" w:hanging="360"/>
      </w:pPr>
    </w:lvl>
    <w:lvl w:ilvl="1" w:tplc="133EA4C8">
      <w:start w:val="1"/>
      <w:numFmt w:val="lowerLetter"/>
      <w:lvlText w:val="%2."/>
      <w:lvlJc w:val="left"/>
      <w:pPr>
        <w:ind w:left="2160" w:hanging="360"/>
      </w:pPr>
    </w:lvl>
    <w:lvl w:ilvl="2" w:tplc="1C9CD5F8">
      <w:start w:val="1"/>
      <w:numFmt w:val="lowerRoman"/>
      <w:lvlText w:val="%3."/>
      <w:lvlJc w:val="right"/>
      <w:pPr>
        <w:ind w:left="2880" w:hanging="180"/>
      </w:pPr>
    </w:lvl>
    <w:lvl w:ilvl="3" w:tplc="050045C8">
      <w:start w:val="1"/>
      <w:numFmt w:val="decimal"/>
      <w:lvlText w:val="%4."/>
      <w:lvlJc w:val="left"/>
      <w:pPr>
        <w:ind w:left="3600" w:hanging="360"/>
      </w:pPr>
    </w:lvl>
    <w:lvl w:ilvl="4" w:tplc="5F98DF26">
      <w:start w:val="1"/>
      <w:numFmt w:val="lowerLetter"/>
      <w:lvlText w:val="%5."/>
      <w:lvlJc w:val="left"/>
      <w:pPr>
        <w:ind w:left="4320" w:hanging="360"/>
      </w:pPr>
    </w:lvl>
    <w:lvl w:ilvl="5" w:tplc="72325CA8">
      <w:start w:val="1"/>
      <w:numFmt w:val="lowerRoman"/>
      <w:lvlText w:val="%6."/>
      <w:lvlJc w:val="right"/>
      <w:pPr>
        <w:ind w:left="5040" w:hanging="180"/>
      </w:pPr>
    </w:lvl>
    <w:lvl w:ilvl="6" w:tplc="00E6E2F2">
      <w:start w:val="1"/>
      <w:numFmt w:val="decimal"/>
      <w:lvlText w:val="%7."/>
      <w:lvlJc w:val="left"/>
      <w:pPr>
        <w:ind w:left="5760" w:hanging="360"/>
      </w:pPr>
    </w:lvl>
    <w:lvl w:ilvl="7" w:tplc="032AD970">
      <w:start w:val="1"/>
      <w:numFmt w:val="lowerLetter"/>
      <w:lvlText w:val="%8."/>
      <w:lvlJc w:val="left"/>
      <w:pPr>
        <w:ind w:left="6480" w:hanging="360"/>
      </w:pPr>
    </w:lvl>
    <w:lvl w:ilvl="8" w:tplc="60728454">
      <w:start w:val="1"/>
      <w:numFmt w:val="lowerRoman"/>
      <w:lvlText w:val="%9."/>
      <w:lvlJc w:val="right"/>
      <w:pPr>
        <w:ind w:left="7200" w:hanging="180"/>
      </w:pPr>
    </w:lvl>
  </w:abstractNum>
  <w:abstractNum w:abstractNumId="265" w15:restartNumberingAfterBreak="0">
    <w:nsid w:val="73776BB4"/>
    <w:multiLevelType w:val="hybridMultilevel"/>
    <w:tmpl w:val="068ECA96"/>
    <w:styleLink w:val="CurrentList1"/>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66" w15:restartNumberingAfterBreak="0">
    <w:nsid w:val="73AF5329"/>
    <w:multiLevelType w:val="hybridMultilevel"/>
    <w:tmpl w:val="DD18735A"/>
    <w:lvl w:ilvl="0" w:tplc="2C066A84">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7" w15:restartNumberingAfterBreak="0">
    <w:nsid w:val="743170B9"/>
    <w:multiLevelType w:val="hybridMultilevel"/>
    <w:tmpl w:val="FFFFFFFF"/>
    <w:lvl w:ilvl="0" w:tplc="426A4FCC">
      <w:start w:val="1"/>
      <w:numFmt w:val="decimal"/>
      <w:lvlText w:val="%1."/>
      <w:lvlJc w:val="left"/>
      <w:pPr>
        <w:ind w:left="720" w:hanging="360"/>
      </w:pPr>
    </w:lvl>
    <w:lvl w:ilvl="1" w:tplc="CCEAD872">
      <w:start w:val="1"/>
      <w:numFmt w:val="lowerLetter"/>
      <w:lvlText w:val="%2."/>
      <w:lvlJc w:val="left"/>
      <w:pPr>
        <w:ind w:left="1440" w:hanging="360"/>
      </w:pPr>
    </w:lvl>
    <w:lvl w:ilvl="2" w:tplc="07BC2EF4">
      <w:start w:val="1"/>
      <w:numFmt w:val="lowerRoman"/>
      <w:lvlText w:val="%3."/>
      <w:lvlJc w:val="right"/>
      <w:pPr>
        <w:ind w:left="2160" w:hanging="180"/>
      </w:pPr>
    </w:lvl>
    <w:lvl w:ilvl="3" w:tplc="BFAE0E88">
      <w:start w:val="1"/>
      <w:numFmt w:val="decimal"/>
      <w:lvlText w:val="%4."/>
      <w:lvlJc w:val="left"/>
      <w:pPr>
        <w:ind w:left="2880" w:hanging="360"/>
      </w:pPr>
    </w:lvl>
    <w:lvl w:ilvl="4" w:tplc="E33E3FCE">
      <w:start w:val="1"/>
      <w:numFmt w:val="lowerLetter"/>
      <w:lvlText w:val="%5."/>
      <w:lvlJc w:val="left"/>
      <w:pPr>
        <w:ind w:left="3600" w:hanging="360"/>
      </w:pPr>
    </w:lvl>
    <w:lvl w:ilvl="5" w:tplc="4238DEF6">
      <w:start w:val="1"/>
      <w:numFmt w:val="lowerRoman"/>
      <w:lvlText w:val="%6."/>
      <w:lvlJc w:val="right"/>
      <w:pPr>
        <w:ind w:left="4320" w:hanging="180"/>
      </w:pPr>
    </w:lvl>
    <w:lvl w:ilvl="6" w:tplc="1376FF5E">
      <w:start w:val="1"/>
      <w:numFmt w:val="decimal"/>
      <w:lvlText w:val="%7."/>
      <w:lvlJc w:val="left"/>
      <w:pPr>
        <w:ind w:left="5040" w:hanging="360"/>
      </w:pPr>
    </w:lvl>
    <w:lvl w:ilvl="7" w:tplc="5FC6B262">
      <w:start w:val="1"/>
      <w:numFmt w:val="lowerLetter"/>
      <w:lvlText w:val="%8."/>
      <w:lvlJc w:val="left"/>
      <w:pPr>
        <w:ind w:left="5760" w:hanging="360"/>
      </w:pPr>
    </w:lvl>
    <w:lvl w:ilvl="8" w:tplc="EE9C7808">
      <w:start w:val="1"/>
      <w:numFmt w:val="lowerRoman"/>
      <w:lvlText w:val="%9."/>
      <w:lvlJc w:val="right"/>
      <w:pPr>
        <w:ind w:left="6480" w:hanging="180"/>
      </w:pPr>
    </w:lvl>
  </w:abstractNum>
  <w:abstractNum w:abstractNumId="268" w15:restartNumberingAfterBreak="0">
    <w:nsid w:val="74DD230F"/>
    <w:multiLevelType w:val="hybridMultilevel"/>
    <w:tmpl w:val="51246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9" w15:restartNumberingAfterBreak="0">
    <w:nsid w:val="75494C68"/>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0" w15:restartNumberingAfterBreak="0">
    <w:nsid w:val="75AD2F2E"/>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71" w15:restartNumberingAfterBreak="0">
    <w:nsid w:val="7675EECB"/>
    <w:multiLevelType w:val="multilevel"/>
    <w:tmpl w:val="FFFFFFFF"/>
    <w:lvl w:ilvl="0">
      <w:start w:val="1"/>
      <w:numFmt w:val="decimal"/>
      <w:lvlText w:val="%1."/>
      <w:lvlJc w:val="left"/>
      <w:pPr>
        <w:ind w:left="720" w:hanging="360"/>
      </w:pPr>
    </w:lvl>
    <w:lvl w:ilvl="1">
      <w:start w:val="1"/>
      <w:numFmt w:val="decimal"/>
      <w:lvlText w:val="%1.%2."/>
      <w:lvlJc w:val="left"/>
      <w:pPr>
        <w:ind w:left="1440" w:hanging="360"/>
      </w:pPr>
    </w:lvl>
    <w:lvl w:ilvl="2">
      <w:start w:val="1"/>
      <w:numFmt w:val="decimal"/>
      <w:lvlText w:val="%1.%2.%3."/>
      <w:lvlJc w:val="left"/>
      <w:pPr>
        <w:ind w:left="2160" w:hanging="180"/>
      </w:pPr>
    </w:lvl>
    <w:lvl w:ilvl="3">
      <w:start w:val="1"/>
      <w:numFmt w:val="decimal"/>
      <w:lvlText w:val="%1.%2.%3.%4."/>
      <w:lvlJc w:val="left"/>
      <w:pPr>
        <w:ind w:left="2880" w:hanging="360"/>
      </w:pPr>
    </w:lvl>
    <w:lvl w:ilvl="4">
      <w:start w:val="1"/>
      <w:numFmt w:val="decimal"/>
      <w:lvlText w:val="%1.%2.%3.%4.%5."/>
      <w:lvlJc w:val="left"/>
      <w:pPr>
        <w:ind w:left="3600" w:hanging="360"/>
      </w:pPr>
    </w:lvl>
    <w:lvl w:ilvl="5">
      <w:start w:val="1"/>
      <w:numFmt w:val="decimal"/>
      <w:lvlText w:val="%1.%2.%3.%4.%5.%6."/>
      <w:lvlJc w:val="left"/>
      <w:pPr>
        <w:ind w:left="4320" w:hanging="180"/>
      </w:pPr>
    </w:lvl>
    <w:lvl w:ilvl="6">
      <w:start w:val="1"/>
      <w:numFmt w:val="decimal"/>
      <w:lvlText w:val="%1.%2.%3.%4.%5.%6.%7."/>
      <w:lvlJc w:val="left"/>
      <w:pPr>
        <w:ind w:left="5040" w:hanging="360"/>
      </w:pPr>
    </w:lvl>
    <w:lvl w:ilvl="7">
      <w:start w:val="1"/>
      <w:numFmt w:val="decimal"/>
      <w:lvlText w:val="%1.%2.%3.%4.%5.%6.%7.%8."/>
      <w:lvlJc w:val="left"/>
      <w:pPr>
        <w:ind w:left="5760" w:hanging="360"/>
      </w:pPr>
    </w:lvl>
    <w:lvl w:ilvl="8">
      <w:start w:val="1"/>
      <w:numFmt w:val="decimal"/>
      <w:lvlText w:val="%1.%2.%3.%4.%5.%6.%7.%8.%9."/>
      <w:lvlJc w:val="left"/>
      <w:pPr>
        <w:ind w:left="6480" w:hanging="180"/>
      </w:pPr>
    </w:lvl>
  </w:abstractNum>
  <w:abstractNum w:abstractNumId="272" w15:restartNumberingAfterBreak="0">
    <w:nsid w:val="7683577B"/>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3" w15:restartNumberingAfterBreak="0">
    <w:nsid w:val="76A43694"/>
    <w:multiLevelType w:val="hybridMultilevel"/>
    <w:tmpl w:val="0B44705E"/>
    <w:lvl w:ilvl="0" w:tplc="FFFFFFF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74" w15:restartNumberingAfterBreak="0">
    <w:nsid w:val="76AD120D"/>
    <w:multiLevelType w:val="hybridMultilevel"/>
    <w:tmpl w:val="78106DE8"/>
    <w:styleLink w:val="CurrentList1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75" w15:restartNumberingAfterBreak="0">
    <w:nsid w:val="78146142"/>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76" w15:restartNumberingAfterBreak="0">
    <w:nsid w:val="78419B91"/>
    <w:multiLevelType w:val="hybridMultilevel"/>
    <w:tmpl w:val="FFFFFFFF"/>
    <w:lvl w:ilvl="0" w:tplc="55E0F268">
      <w:start w:val="1"/>
      <w:numFmt w:val="decimal"/>
      <w:lvlText w:val="%1."/>
      <w:lvlJc w:val="left"/>
      <w:pPr>
        <w:ind w:left="720" w:hanging="360"/>
      </w:pPr>
    </w:lvl>
    <w:lvl w:ilvl="1" w:tplc="3236B8B8">
      <w:start w:val="1"/>
      <w:numFmt w:val="lowerLetter"/>
      <w:lvlText w:val="%2."/>
      <w:lvlJc w:val="left"/>
      <w:pPr>
        <w:ind w:left="1440" w:hanging="360"/>
      </w:pPr>
    </w:lvl>
    <w:lvl w:ilvl="2" w:tplc="E6DC2FCA">
      <w:start w:val="1"/>
      <w:numFmt w:val="lowerRoman"/>
      <w:lvlText w:val="%3."/>
      <w:lvlJc w:val="right"/>
      <w:pPr>
        <w:ind w:left="2160" w:hanging="180"/>
      </w:pPr>
    </w:lvl>
    <w:lvl w:ilvl="3" w:tplc="B11E77CA">
      <w:start w:val="1"/>
      <w:numFmt w:val="decimal"/>
      <w:lvlText w:val="%4."/>
      <w:lvlJc w:val="left"/>
      <w:pPr>
        <w:ind w:left="2880" w:hanging="360"/>
      </w:pPr>
    </w:lvl>
    <w:lvl w:ilvl="4" w:tplc="E67E0BA2">
      <w:start w:val="1"/>
      <w:numFmt w:val="lowerLetter"/>
      <w:lvlText w:val="%5."/>
      <w:lvlJc w:val="left"/>
      <w:pPr>
        <w:ind w:left="3600" w:hanging="360"/>
      </w:pPr>
    </w:lvl>
    <w:lvl w:ilvl="5" w:tplc="BBD0C0D6">
      <w:start w:val="1"/>
      <w:numFmt w:val="lowerRoman"/>
      <w:lvlText w:val="%6."/>
      <w:lvlJc w:val="right"/>
      <w:pPr>
        <w:ind w:left="4320" w:hanging="180"/>
      </w:pPr>
    </w:lvl>
    <w:lvl w:ilvl="6" w:tplc="6BDC3EAC">
      <w:start w:val="1"/>
      <w:numFmt w:val="decimal"/>
      <w:lvlText w:val="%7."/>
      <w:lvlJc w:val="left"/>
      <w:pPr>
        <w:ind w:left="5040" w:hanging="360"/>
      </w:pPr>
    </w:lvl>
    <w:lvl w:ilvl="7" w:tplc="AD144E2C">
      <w:start w:val="1"/>
      <w:numFmt w:val="lowerLetter"/>
      <w:lvlText w:val="%8."/>
      <w:lvlJc w:val="left"/>
      <w:pPr>
        <w:ind w:left="5760" w:hanging="360"/>
      </w:pPr>
    </w:lvl>
    <w:lvl w:ilvl="8" w:tplc="4998DDA0">
      <w:start w:val="1"/>
      <w:numFmt w:val="lowerRoman"/>
      <w:lvlText w:val="%9."/>
      <w:lvlJc w:val="right"/>
      <w:pPr>
        <w:ind w:left="6480" w:hanging="180"/>
      </w:pPr>
    </w:lvl>
  </w:abstractNum>
  <w:abstractNum w:abstractNumId="277" w15:restartNumberingAfterBreak="0">
    <w:nsid w:val="785054D2"/>
    <w:multiLevelType w:val="hybridMultilevel"/>
    <w:tmpl w:val="876EE852"/>
    <w:lvl w:ilvl="0" w:tplc="FFFFFFF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78" w15:restartNumberingAfterBreak="0">
    <w:nsid w:val="789659B5"/>
    <w:multiLevelType w:val="multilevel"/>
    <w:tmpl w:val="53F2CD5E"/>
    <w:styleLink w:val="CurrentList9"/>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79" w15:restartNumberingAfterBreak="0">
    <w:nsid w:val="78F0AF45"/>
    <w:multiLevelType w:val="hybridMultilevel"/>
    <w:tmpl w:val="FFFFFFFF"/>
    <w:lvl w:ilvl="0" w:tplc="F7C04108">
      <w:start w:val="1"/>
      <w:numFmt w:val="decimal"/>
      <w:lvlText w:val="%1."/>
      <w:lvlJc w:val="left"/>
      <w:pPr>
        <w:ind w:left="720" w:hanging="360"/>
      </w:pPr>
    </w:lvl>
    <w:lvl w:ilvl="1" w:tplc="27A68888">
      <w:start w:val="1"/>
      <w:numFmt w:val="lowerLetter"/>
      <w:lvlText w:val="%2."/>
      <w:lvlJc w:val="left"/>
      <w:pPr>
        <w:ind w:left="1440" w:hanging="360"/>
      </w:pPr>
    </w:lvl>
    <w:lvl w:ilvl="2" w:tplc="55F64772">
      <w:start w:val="1"/>
      <w:numFmt w:val="lowerRoman"/>
      <w:lvlText w:val="%3."/>
      <w:lvlJc w:val="right"/>
      <w:pPr>
        <w:ind w:left="2160" w:hanging="180"/>
      </w:pPr>
    </w:lvl>
    <w:lvl w:ilvl="3" w:tplc="5A2E1358">
      <w:start w:val="1"/>
      <w:numFmt w:val="decimal"/>
      <w:lvlText w:val="%4."/>
      <w:lvlJc w:val="left"/>
      <w:pPr>
        <w:ind w:left="2880" w:hanging="360"/>
      </w:pPr>
    </w:lvl>
    <w:lvl w:ilvl="4" w:tplc="947849C6">
      <w:start w:val="1"/>
      <w:numFmt w:val="lowerLetter"/>
      <w:lvlText w:val="%5."/>
      <w:lvlJc w:val="left"/>
      <w:pPr>
        <w:ind w:left="3600" w:hanging="360"/>
      </w:pPr>
    </w:lvl>
    <w:lvl w:ilvl="5" w:tplc="81E6D534">
      <w:start w:val="1"/>
      <w:numFmt w:val="lowerRoman"/>
      <w:lvlText w:val="%6."/>
      <w:lvlJc w:val="right"/>
      <w:pPr>
        <w:ind w:left="4320" w:hanging="180"/>
      </w:pPr>
    </w:lvl>
    <w:lvl w:ilvl="6" w:tplc="D422C370">
      <w:start w:val="1"/>
      <w:numFmt w:val="decimal"/>
      <w:lvlText w:val="%7."/>
      <w:lvlJc w:val="left"/>
      <w:pPr>
        <w:ind w:left="5040" w:hanging="360"/>
      </w:pPr>
    </w:lvl>
    <w:lvl w:ilvl="7" w:tplc="37F4F650">
      <w:start w:val="1"/>
      <w:numFmt w:val="lowerLetter"/>
      <w:lvlText w:val="%8."/>
      <w:lvlJc w:val="left"/>
      <w:pPr>
        <w:ind w:left="5760" w:hanging="360"/>
      </w:pPr>
    </w:lvl>
    <w:lvl w:ilvl="8" w:tplc="E1A4CFF0">
      <w:start w:val="1"/>
      <w:numFmt w:val="lowerRoman"/>
      <w:lvlText w:val="%9."/>
      <w:lvlJc w:val="right"/>
      <w:pPr>
        <w:ind w:left="6480" w:hanging="180"/>
      </w:pPr>
    </w:lvl>
  </w:abstractNum>
  <w:abstractNum w:abstractNumId="280" w15:restartNumberingAfterBreak="0">
    <w:nsid w:val="797718D7"/>
    <w:multiLevelType w:val="hybridMultilevel"/>
    <w:tmpl w:val="78106DE8"/>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81" w15:restartNumberingAfterBreak="0">
    <w:nsid w:val="7CFA556C"/>
    <w:multiLevelType w:val="hybridMultilevel"/>
    <w:tmpl w:val="509CED0C"/>
    <w:lvl w:ilvl="0" w:tplc="860E4506">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2" w15:restartNumberingAfterBreak="0">
    <w:nsid w:val="7D1B3709"/>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3" w15:restartNumberingAfterBreak="0">
    <w:nsid w:val="7D4CE954"/>
    <w:multiLevelType w:val="hybridMultilevel"/>
    <w:tmpl w:val="8788DEDE"/>
    <w:lvl w:ilvl="0" w:tplc="A8463A0E">
      <w:start w:val="1"/>
      <w:numFmt w:val="decimal"/>
      <w:lvlText w:val="%1."/>
      <w:lvlJc w:val="left"/>
      <w:pPr>
        <w:ind w:left="720" w:hanging="360"/>
      </w:pPr>
    </w:lvl>
    <w:lvl w:ilvl="1" w:tplc="BB6A47F8">
      <w:start w:val="1"/>
      <w:numFmt w:val="lowerLetter"/>
      <w:lvlText w:val="%2."/>
      <w:lvlJc w:val="left"/>
      <w:pPr>
        <w:ind w:left="1440" w:hanging="360"/>
      </w:pPr>
    </w:lvl>
    <w:lvl w:ilvl="2" w:tplc="7974BB7E">
      <w:start w:val="1"/>
      <w:numFmt w:val="lowerRoman"/>
      <w:lvlText w:val="%3."/>
      <w:lvlJc w:val="right"/>
      <w:pPr>
        <w:ind w:left="2160" w:hanging="180"/>
      </w:pPr>
    </w:lvl>
    <w:lvl w:ilvl="3" w:tplc="72742C7A">
      <w:start w:val="1"/>
      <w:numFmt w:val="decimal"/>
      <w:lvlText w:val="%4."/>
      <w:lvlJc w:val="left"/>
      <w:pPr>
        <w:ind w:left="2880" w:hanging="360"/>
      </w:pPr>
    </w:lvl>
    <w:lvl w:ilvl="4" w:tplc="A7167066">
      <w:start w:val="1"/>
      <w:numFmt w:val="lowerLetter"/>
      <w:lvlText w:val="%5."/>
      <w:lvlJc w:val="left"/>
      <w:pPr>
        <w:ind w:left="3600" w:hanging="360"/>
      </w:pPr>
    </w:lvl>
    <w:lvl w:ilvl="5" w:tplc="8BDE393C">
      <w:start w:val="1"/>
      <w:numFmt w:val="lowerRoman"/>
      <w:lvlText w:val="%6."/>
      <w:lvlJc w:val="right"/>
      <w:pPr>
        <w:ind w:left="4320" w:hanging="180"/>
      </w:pPr>
    </w:lvl>
    <w:lvl w:ilvl="6" w:tplc="42E82642">
      <w:start w:val="1"/>
      <w:numFmt w:val="decimal"/>
      <w:lvlText w:val="%7."/>
      <w:lvlJc w:val="left"/>
      <w:pPr>
        <w:ind w:left="5040" w:hanging="360"/>
      </w:pPr>
    </w:lvl>
    <w:lvl w:ilvl="7" w:tplc="08980244">
      <w:start w:val="1"/>
      <w:numFmt w:val="lowerLetter"/>
      <w:lvlText w:val="%8."/>
      <w:lvlJc w:val="left"/>
      <w:pPr>
        <w:ind w:left="5760" w:hanging="360"/>
      </w:pPr>
    </w:lvl>
    <w:lvl w:ilvl="8" w:tplc="338A884A">
      <w:start w:val="1"/>
      <w:numFmt w:val="lowerRoman"/>
      <w:lvlText w:val="%9."/>
      <w:lvlJc w:val="right"/>
      <w:pPr>
        <w:ind w:left="6480" w:hanging="180"/>
      </w:pPr>
    </w:lvl>
  </w:abstractNum>
  <w:abstractNum w:abstractNumId="284" w15:restartNumberingAfterBreak="0">
    <w:nsid w:val="7DF21237"/>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5" w15:restartNumberingAfterBreak="0">
    <w:nsid w:val="7E16659E"/>
    <w:multiLevelType w:val="multilevel"/>
    <w:tmpl w:val="6BF2BC38"/>
    <w:lvl w:ilvl="0">
      <w:start w:val="1"/>
      <w:numFmt w:val="decimal"/>
      <w:lvlText w:val="%1."/>
      <w:lvlJc w:val="left"/>
      <w:pPr>
        <w:ind w:left="144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86" w15:restartNumberingAfterBreak="0">
    <w:nsid w:val="7E420527"/>
    <w:multiLevelType w:val="hybridMultilevel"/>
    <w:tmpl w:val="52981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7" w15:restartNumberingAfterBreak="0">
    <w:nsid w:val="7E473A07"/>
    <w:multiLevelType w:val="hybridMultilevel"/>
    <w:tmpl w:val="6ADE58C4"/>
    <w:lvl w:ilvl="0" w:tplc="D98EBBA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7E6D7184"/>
    <w:multiLevelType w:val="hybridMultilevel"/>
    <w:tmpl w:val="3BE67352"/>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9" w15:restartNumberingAfterBreak="0">
    <w:nsid w:val="7E88BE49"/>
    <w:multiLevelType w:val="multilevel"/>
    <w:tmpl w:val="B2E227CA"/>
    <w:styleLink w:val="CurrentList5"/>
    <w:lvl w:ilvl="0">
      <w:start w:val="1"/>
      <w:numFmt w:val="decimal"/>
      <w:lvlText w:val="%1."/>
      <w:lvlJc w:val="left"/>
      <w:pPr>
        <w:ind w:left="144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90" w15:restartNumberingAfterBreak="0">
    <w:nsid w:val="7E8964BC"/>
    <w:multiLevelType w:val="hybridMultilevel"/>
    <w:tmpl w:val="2482EE72"/>
    <w:lvl w:ilvl="0" w:tplc="4BD81D6C">
      <w:start w:val="1"/>
      <w:numFmt w:val="bullet"/>
      <w:lvlText w:val=""/>
      <w:lvlJc w:val="left"/>
      <w:pPr>
        <w:ind w:left="450" w:hanging="360"/>
      </w:pPr>
      <w:rPr>
        <w:rFonts w:ascii="Symbol" w:hAnsi="Symbol" w:hint="default"/>
      </w:rPr>
    </w:lvl>
    <w:lvl w:ilvl="1" w:tplc="396A213E">
      <w:start w:val="1"/>
      <w:numFmt w:val="bullet"/>
      <w:lvlText w:val="o"/>
      <w:lvlJc w:val="left"/>
      <w:pPr>
        <w:ind w:left="1440" w:hanging="360"/>
      </w:pPr>
      <w:rPr>
        <w:rFonts w:ascii="Courier New" w:hAnsi="Courier New" w:hint="default"/>
      </w:rPr>
    </w:lvl>
    <w:lvl w:ilvl="2" w:tplc="A7285E1C">
      <w:start w:val="1"/>
      <w:numFmt w:val="bullet"/>
      <w:lvlText w:val=""/>
      <w:lvlJc w:val="left"/>
      <w:pPr>
        <w:ind w:left="2160" w:hanging="360"/>
      </w:pPr>
      <w:rPr>
        <w:rFonts w:ascii="Wingdings" w:hAnsi="Wingdings" w:hint="default"/>
      </w:rPr>
    </w:lvl>
    <w:lvl w:ilvl="3" w:tplc="C7EC5F8C">
      <w:start w:val="1"/>
      <w:numFmt w:val="bullet"/>
      <w:lvlText w:val=""/>
      <w:lvlJc w:val="left"/>
      <w:pPr>
        <w:ind w:left="2880" w:hanging="360"/>
      </w:pPr>
      <w:rPr>
        <w:rFonts w:ascii="Symbol" w:hAnsi="Symbol" w:hint="default"/>
      </w:rPr>
    </w:lvl>
    <w:lvl w:ilvl="4" w:tplc="EB6A04F6">
      <w:start w:val="1"/>
      <w:numFmt w:val="bullet"/>
      <w:lvlText w:val="o"/>
      <w:lvlJc w:val="left"/>
      <w:pPr>
        <w:ind w:left="3600" w:hanging="360"/>
      </w:pPr>
      <w:rPr>
        <w:rFonts w:ascii="Courier New" w:hAnsi="Courier New" w:hint="default"/>
      </w:rPr>
    </w:lvl>
    <w:lvl w:ilvl="5" w:tplc="964C58A2">
      <w:start w:val="1"/>
      <w:numFmt w:val="bullet"/>
      <w:lvlText w:val=""/>
      <w:lvlJc w:val="left"/>
      <w:pPr>
        <w:ind w:left="4320" w:hanging="360"/>
      </w:pPr>
      <w:rPr>
        <w:rFonts w:ascii="Wingdings" w:hAnsi="Wingdings" w:hint="default"/>
      </w:rPr>
    </w:lvl>
    <w:lvl w:ilvl="6" w:tplc="ABAA47C0">
      <w:start w:val="1"/>
      <w:numFmt w:val="bullet"/>
      <w:lvlText w:val=""/>
      <w:lvlJc w:val="left"/>
      <w:pPr>
        <w:ind w:left="5040" w:hanging="360"/>
      </w:pPr>
      <w:rPr>
        <w:rFonts w:ascii="Symbol" w:hAnsi="Symbol" w:hint="default"/>
      </w:rPr>
    </w:lvl>
    <w:lvl w:ilvl="7" w:tplc="F6A6E668">
      <w:start w:val="1"/>
      <w:numFmt w:val="bullet"/>
      <w:lvlText w:val="o"/>
      <w:lvlJc w:val="left"/>
      <w:pPr>
        <w:ind w:left="5760" w:hanging="360"/>
      </w:pPr>
      <w:rPr>
        <w:rFonts w:ascii="Courier New" w:hAnsi="Courier New" w:hint="default"/>
      </w:rPr>
    </w:lvl>
    <w:lvl w:ilvl="8" w:tplc="A934A796">
      <w:start w:val="1"/>
      <w:numFmt w:val="bullet"/>
      <w:lvlText w:val=""/>
      <w:lvlJc w:val="left"/>
      <w:pPr>
        <w:ind w:left="6480" w:hanging="360"/>
      </w:pPr>
      <w:rPr>
        <w:rFonts w:ascii="Wingdings" w:hAnsi="Wingdings" w:hint="default"/>
      </w:rPr>
    </w:lvl>
  </w:abstractNum>
  <w:abstractNum w:abstractNumId="291" w15:restartNumberingAfterBreak="0">
    <w:nsid w:val="7E95302D"/>
    <w:multiLevelType w:val="hybridMultilevel"/>
    <w:tmpl w:val="FFFFFFFF"/>
    <w:lvl w:ilvl="0" w:tplc="11D8EC42">
      <w:start w:val="1"/>
      <w:numFmt w:val="decimal"/>
      <w:lvlText w:val="%1."/>
      <w:lvlJc w:val="left"/>
      <w:pPr>
        <w:ind w:left="720" w:hanging="360"/>
      </w:pPr>
    </w:lvl>
    <w:lvl w:ilvl="1" w:tplc="37BA29D2">
      <w:start w:val="1"/>
      <w:numFmt w:val="lowerLetter"/>
      <w:lvlText w:val="%2."/>
      <w:lvlJc w:val="left"/>
      <w:pPr>
        <w:ind w:left="1440" w:hanging="360"/>
      </w:pPr>
    </w:lvl>
    <w:lvl w:ilvl="2" w:tplc="A33EF340">
      <w:start w:val="1"/>
      <w:numFmt w:val="lowerRoman"/>
      <w:lvlText w:val="%3."/>
      <w:lvlJc w:val="right"/>
      <w:pPr>
        <w:ind w:left="2160" w:hanging="180"/>
      </w:pPr>
    </w:lvl>
    <w:lvl w:ilvl="3" w:tplc="7C122CE6">
      <w:start w:val="1"/>
      <w:numFmt w:val="decimal"/>
      <w:lvlText w:val="%4."/>
      <w:lvlJc w:val="left"/>
      <w:pPr>
        <w:ind w:left="2880" w:hanging="360"/>
      </w:pPr>
    </w:lvl>
    <w:lvl w:ilvl="4" w:tplc="EF589182">
      <w:start w:val="1"/>
      <w:numFmt w:val="lowerLetter"/>
      <w:lvlText w:val="%5."/>
      <w:lvlJc w:val="left"/>
      <w:pPr>
        <w:ind w:left="3600" w:hanging="360"/>
      </w:pPr>
    </w:lvl>
    <w:lvl w:ilvl="5" w:tplc="C76E81EA">
      <w:start w:val="1"/>
      <w:numFmt w:val="lowerRoman"/>
      <w:lvlText w:val="%6."/>
      <w:lvlJc w:val="right"/>
      <w:pPr>
        <w:ind w:left="4320" w:hanging="180"/>
      </w:pPr>
    </w:lvl>
    <w:lvl w:ilvl="6" w:tplc="755E225E">
      <w:start w:val="1"/>
      <w:numFmt w:val="decimal"/>
      <w:lvlText w:val="%7."/>
      <w:lvlJc w:val="left"/>
      <w:pPr>
        <w:ind w:left="5040" w:hanging="360"/>
      </w:pPr>
    </w:lvl>
    <w:lvl w:ilvl="7" w:tplc="D5DE4ACE">
      <w:start w:val="1"/>
      <w:numFmt w:val="lowerLetter"/>
      <w:lvlText w:val="%8."/>
      <w:lvlJc w:val="left"/>
      <w:pPr>
        <w:ind w:left="5760" w:hanging="360"/>
      </w:pPr>
    </w:lvl>
    <w:lvl w:ilvl="8" w:tplc="3DC28E0E">
      <w:start w:val="1"/>
      <w:numFmt w:val="lowerRoman"/>
      <w:lvlText w:val="%9."/>
      <w:lvlJc w:val="right"/>
      <w:pPr>
        <w:ind w:left="6480" w:hanging="180"/>
      </w:pPr>
    </w:lvl>
  </w:abstractNum>
  <w:abstractNum w:abstractNumId="292" w15:restartNumberingAfterBreak="0">
    <w:nsid w:val="7E973FE6"/>
    <w:multiLevelType w:val="hybridMultilevel"/>
    <w:tmpl w:val="068ECA96"/>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start w:val="1"/>
      <w:numFmt w:val="lowerLetter"/>
      <w:lvlText w:val="%5."/>
      <w:lvlJc w:val="left"/>
      <w:pPr>
        <w:ind w:left="3600" w:hanging="360"/>
      </w:pPr>
    </w:lvl>
    <w:lvl w:ilvl="5" w:tplc="FFFFFFFF">
      <w:start w:val="1"/>
      <w:numFmt w:val="lowerRoman"/>
      <w:lvlText w:val="%6."/>
      <w:lvlJc w:val="right"/>
      <w:pPr>
        <w:ind w:left="4320" w:hanging="180"/>
      </w:pPr>
    </w:lvl>
    <w:lvl w:ilvl="6" w:tplc="FFFFFFFF">
      <w:start w:val="1"/>
      <w:numFmt w:val="decimal"/>
      <w:lvlText w:val="%7."/>
      <w:lvlJc w:val="left"/>
      <w:pPr>
        <w:ind w:left="5040" w:hanging="360"/>
      </w:pPr>
    </w:lvl>
    <w:lvl w:ilvl="7" w:tplc="FFFFFFFF">
      <w:start w:val="1"/>
      <w:numFmt w:val="lowerLetter"/>
      <w:lvlText w:val="%8."/>
      <w:lvlJc w:val="left"/>
      <w:pPr>
        <w:ind w:left="5760" w:hanging="360"/>
      </w:pPr>
    </w:lvl>
    <w:lvl w:ilvl="8" w:tplc="FFFFFFFF">
      <w:start w:val="1"/>
      <w:numFmt w:val="lowerRoman"/>
      <w:lvlText w:val="%9."/>
      <w:lvlJc w:val="right"/>
      <w:pPr>
        <w:ind w:left="6480" w:hanging="180"/>
      </w:pPr>
    </w:lvl>
  </w:abstractNum>
  <w:abstractNum w:abstractNumId="293" w15:restartNumberingAfterBreak="0">
    <w:nsid w:val="7F0B5572"/>
    <w:multiLevelType w:val="hybridMultilevel"/>
    <w:tmpl w:val="FFFFFFFF"/>
    <w:lvl w:ilvl="0" w:tplc="92EC121C">
      <w:start w:val="1"/>
      <w:numFmt w:val="decimal"/>
      <w:lvlText w:val="%1."/>
      <w:lvlJc w:val="left"/>
      <w:pPr>
        <w:ind w:left="720" w:hanging="360"/>
      </w:pPr>
    </w:lvl>
    <w:lvl w:ilvl="1" w:tplc="282802A0">
      <w:start w:val="1"/>
      <w:numFmt w:val="lowerLetter"/>
      <w:lvlText w:val="%2."/>
      <w:lvlJc w:val="left"/>
      <w:pPr>
        <w:ind w:left="1440" w:hanging="360"/>
      </w:pPr>
    </w:lvl>
    <w:lvl w:ilvl="2" w:tplc="34EA771A">
      <w:start w:val="1"/>
      <w:numFmt w:val="lowerRoman"/>
      <w:lvlText w:val="%3."/>
      <w:lvlJc w:val="right"/>
      <w:pPr>
        <w:ind w:left="2160" w:hanging="180"/>
      </w:pPr>
    </w:lvl>
    <w:lvl w:ilvl="3" w:tplc="B772FDDC">
      <w:start w:val="1"/>
      <w:numFmt w:val="decimal"/>
      <w:lvlText w:val="%4."/>
      <w:lvlJc w:val="left"/>
      <w:pPr>
        <w:ind w:left="2880" w:hanging="360"/>
      </w:pPr>
    </w:lvl>
    <w:lvl w:ilvl="4" w:tplc="9FFAB946">
      <w:start w:val="1"/>
      <w:numFmt w:val="lowerLetter"/>
      <w:lvlText w:val="%5."/>
      <w:lvlJc w:val="left"/>
      <w:pPr>
        <w:ind w:left="3600" w:hanging="360"/>
      </w:pPr>
    </w:lvl>
    <w:lvl w:ilvl="5" w:tplc="233AE4EE">
      <w:start w:val="1"/>
      <w:numFmt w:val="lowerRoman"/>
      <w:lvlText w:val="%6."/>
      <w:lvlJc w:val="right"/>
      <w:pPr>
        <w:ind w:left="4320" w:hanging="180"/>
      </w:pPr>
    </w:lvl>
    <w:lvl w:ilvl="6" w:tplc="13F057A0">
      <w:start w:val="1"/>
      <w:numFmt w:val="decimal"/>
      <w:lvlText w:val="%7."/>
      <w:lvlJc w:val="left"/>
      <w:pPr>
        <w:ind w:left="5040" w:hanging="360"/>
      </w:pPr>
    </w:lvl>
    <w:lvl w:ilvl="7" w:tplc="F348D5CC">
      <w:start w:val="1"/>
      <w:numFmt w:val="lowerLetter"/>
      <w:lvlText w:val="%8."/>
      <w:lvlJc w:val="left"/>
      <w:pPr>
        <w:ind w:left="5760" w:hanging="360"/>
      </w:pPr>
    </w:lvl>
    <w:lvl w:ilvl="8" w:tplc="91084F04">
      <w:start w:val="1"/>
      <w:numFmt w:val="lowerRoman"/>
      <w:lvlText w:val="%9."/>
      <w:lvlJc w:val="right"/>
      <w:pPr>
        <w:ind w:left="6480" w:hanging="180"/>
      </w:pPr>
    </w:lvl>
  </w:abstractNum>
  <w:abstractNum w:abstractNumId="294" w15:restartNumberingAfterBreak="0">
    <w:nsid w:val="7F0C4AAF"/>
    <w:multiLevelType w:val="multilevel"/>
    <w:tmpl w:val="8B968380"/>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295" w15:restartNumberingAfterBreak="0">
    <w:nsid w:val="7FE2FB4E"/>
    <w:multiLevelType w:val="hybridMultilevel"/>
    <w:tmpl w:val="B3880C68"/>
    <w:lvl w:ilvl="0" w:tplc="1F380A00">
      <w:start w:val="2"/>
      <w:numFmt w:val="decimal"/>
      <w:lvlText w:val="%1."/>
      <w:lvlJc w:val="left"/>
      <w:pPr>
        <w:ind w:left="720" w:hanging="360"/>
      </w:pPr>
      <w:rPr>
        <w:rFonts w:hint="default"/>
      </w:rPr>
    </w:lvl>
    <w:lvl w:ilvl="1" w:tplc="4AAAE70C">
      <w:start w:val="1"/>
      <w:numFmt w:val="lowerLetter"/>
      <w:lvlText w:val="%2."/>
      <w:lvlJc w:val="left"/>
      <w:pPr>
        <w:ind w:left="1440" w:hanging="360"/>
      </w:pPr>
    </w:lvl>
    <w:lvl w:ilvl="2" w:tplc="7BCCBCDC">
      <w:start w:val="1"/>
      <w:numFmt w:val="lowerRoman"/>
      <w:lvlText w:val="%3."/>
      <w:lvlJc w:val="right"/>
      <w:pPr>
        <w:ind w:left="2160" w:hanging="180"/>
      </w:pPr>
    </w:lvl>
    <w:lvl w:ilvl="3" w:tplc="EE0A8BFC">
      <w:start w:val="1"/>
      <w:numFmt w:val="decimal"/>
      <w:lvlText w:val="%4."/>
      <w:lvlJc w:val="left"/>
      <w:pPr>
        <w:ind w:left="2880" w:hanging="360"/>
      </w:pPr>
    </w:lvl>
    <w:lvl w:ilvl="4" w:tplc="EEF484D0">
      <w:start w:val="1"/>
      <w:numFmt w:val="lowerLetter"/>
      <w:lvlText w:val="%5."/>
      <w:lvlJc w:val="left"/>
      <w:pPr>
        <w:ind w:left="3600" w:hanging="360"/>
      </w:pPr>
    </w:lvl>
    <w:lvl w:ilvl="5" w:tplc="A1F48DC2">
      <w:start w:val="1"/>
      <w:numFmt w:val="lowerRoman"/>
      <w:lvlText w:val="%6."/>
      <w:lvlJc w:val="right"/>
      <w:pPr>
        <w:ind w:left="4320" w:hanging="180"/>
      </w:pPr>
    </w:lvl>
    <w:lvl w:ilvl="6" w:tplc="D63A2BBA">
      <w:start w:val="1"/>
      <w:numFmt w:val="decimal"/>
      <w:lvlText w:val="%7."/>
      <w:lvlJc w:val="left"/>
      <w:pPr>
        <w:ind w:left="5040" w:hanging="360"/>
      </w:pPr>
    </w:lvl>
    <w:lvl w:ilvl="7" w:tplc="E8941F28">
      <w:start w:val="1"/>
      <w:numFmt w:val="lowerLetter"/>
      <w:lvlText w:val="%8."/>
      <w:lvlJc w:val="left"/>
      <w:pPr>
        <w:ind w:left="5760" w:hanging="360"/>
      </w:pPr>
    </w:lvl>
    <w:lvl w:ilvl="8" w:tplc="9E7C7278">
      <w:start w:val="1"/>
      <w:numFmt w:val="lowerRoman"/>
      <w:lvlText w:val="%9."/>
      <w:lvlJc w:val="right"/>
      <w:pPr>
        <w:ind w:left="6480" w:hanging="180"/>
      </w:pPr>
    </w:lvl>
  </w:abstractNum>
  <w:num w:numId="1" w16cid:durableId="1944454478">
    <w:abstractNumId w:val="133"/>
  </w:num>
  <w:num w:numId="2" w16cid:durableId="1565485788">
    <w:abstractNumId w:val="240"/>
  </w:num>
  <w:num w:numId="3" w16cid:durableId="297496134">
    <w:abstractNumId w:val="0"/>
  </w:num>
  <w:num w:numId="4" w16cid:durableId="276760504">
    <w:abstractNumId w:val="153"/>
  </w:num>
  <w:num w:numId="5" w16cid:durableId="1885097643">
    <w:abstractNumId w:val="149"/>
  </w:num>
  <w:num w:numId="6" w16cid:durableId="237448106">
    <w:abstractNumId w:val="183"/>
  </w:num>
  <w:num w:numId="7" w16cid:durableId="770735316">
    <w:abstractNumId w:val="242"/>
  </w:num>
  <w:num w:numId="8" w16cid:durableId="1701314959">
    <w:abstractNumId w:val="120"/>
  </w:num>
  <w:num w:numId="9" w16cid:durableId="419643728">
    <w:abstractNumId w:val="241"/>
  </w:num>
  <w:num w:numId="10" w16cid:durableId="2074158978">
    <w:abstractNumId w:val="52"/>
  </w:num>
  <w:num w:numId="11" w16cid:durableId="461774606">
    <w:abstractNumId w:val="230"/>
  </w:num>
  <w:num w:numId="12" w16cid:durableId="1057825318">
    <w:abstractNumId w:val="8"/>
  </w:num>
  <w:num w:numId="13" w16cid:durableId="852302262">
    <w:abstractNumId w:val="108"/>
  </w:num>
  <w:num w:numId="14" w16cid:durableId="731999049">
    <w:abstractNumId w:val="293"/>
  </w:num>
  <w:num w:numId="15" w16cid:durableId="1047754357">
    <w:abstractNumId w:val="264"/>
  </w:num>
  <w:num w:numId="16" w16cid:durableId="1880046348">
    <w:abstractNumId w:val="271"/>
  </w:num>
  <w:num w:numId="17" w16cid:durableId="886767645">
    <w:abstractNumId w:val="174"/>
  </w:num>
  <w:num w:numId="18" w16cid:durableId="1014574304">
    <w:abstractNumId w:val="161"/>
  </w:num>
  <w:num w:numId="19" w16cid:durableId="659576345">
    <w:abstractNumId w:val="95"/>
  </w:num>
  <w:num w:numId="20" w16cid:durableId="2142727844">
    <w:abstractNumId w:val="201"/>
  </w:num>
  <w:num w:numId="21" w16cid:durableId="845175431">
    <w:abstractNumId w:val="79"/>
  </w:num>
  <w:num w:numId="22" w16cid:durableId="127550514">
    <w:abstractNumId w:val="21"/>
  </w:num>
  <w:num w:numId="23" w16cid:durableId="641740653">
    <w:abstractNumId w:val="187"/>
  </w:num>
  <w:num w:numId="24" w16cid:durableId="813258401">
    <w:abstractNumId w:val="130"/>
  </w:num>
  <w:num w:numId="25" w16cid:durableId="1134905761">
    <w:abstractNumId w:val="148"/>
  </w:num>
  <w:num w:numId="26" w16cid:durableId="116993384">
    <w:abstractNumId w:val="268"/>
  </w:num>
  <w:num w:numId="27" w16cid:durableId="2118913555">
    <w:abstractNumId w:val="3"/>
  </w:num>
  <w:num w:numId="28" w16cid:durableId="1013267028">
    <w:abstractNumId w:val="221"/>
  </w:num>
  <w:num w:numId="29" w16cid:durableId="1766264877">
    <w:abstractNumId w:val="60"/>
  </w:num>
  <w:num w:numId="30" w16cid:durableId="1974096472">
    <w:abstractNumId w:val="27"/>
  </w:num>
  <w:num w:numId="31" w16cid:durableId="815878075">
    <w:abstractNumId w:val="61"/>
  </w:num>
  <w:num w:numId="32" w16cid:durableId="2067944426">
    <w:abstractNumId w:val="254"/>
  </w:num>
  <w:num w:numId="33" w16cid:durableId="374473791">
    <w:abstractNumId w:val="225"/>
  </w:num>
  <w:num w:numId="34" w16cid:durableId="2031173962">
    <w:abstractNumId w:val="63"/>
  </w:num>
  <w:num w:numId="35" w16cid:durableId="689647750">
    <w:abstractNumId w:val="25"/>
  </w:num>
  <w:num w:numId="36" w16cid:durableId="1079908078">
    <w:abstractNumId w:val="19"/>
  </w:num>
  <w:num w:numId="37" w16cid:durableId="485167527">
    <w:abstractNumId w:val="1"/>
  </w:num>
  <w:num w:numId="38" w16cid:durableId="1716469899">
    <w:abstractNumId w:val="36"/>
  </w:num>
  <w:num w:numId="39" w16cid:durableId="1909804898">
    <w:abstractNumId w:val="43"/>
  </w:num>
  <w:num w:numId="40" w16cid:durableId="52239621">
    <w:abstractNumId w:val="80"/>
  </w:num>
  <w:num w:numId="41" w16cid:durableId="1376075490">
    <w:abstractNumId w:val="110"/>
  </w:num>
  <w:num w:numId="42" w16cid:durableId="1035696298">
    <w:abstractNumId w:val="15"/>
  </w:num>
  <w:num w:numId="43" w16cid:durableId="248926407">
    <w:abstractNumId w:val="209"/>
  </w:num>
  <w:num w:numId="44" w16cid:durableId="639919272">
    <w:abstractNumId w:val="164"/>
  </w:num>
  <w:num w:numId="45" w16cid:durableId="1839617001">
    <w:abstractNumId w:val="122"/>
  </w:num>
  <w:num w:numId="46" w16cid:durableId="1909412812">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7" w16cid:durableId="173035729">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8" w16cid:durableId="2018539733">
    <w:abstractNumId w:val="116"/>
  </w:num>
  <w:num w:numId="49" w16cid:durableId="583152844">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0" w16cid:durableId="437336076">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1" w16cid:durableId="804084446">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2" w16cid:durableId="1332640794">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3" w16cid:durableId="1025250774">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4" w16cid:durableId="25645094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5" w16cid:durableId="112554279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6" w16cid:durableId="1421022269">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7" w16cid:durableId="623468727">
    <w:abstractNumId w:val="195"/>
  </w:num>
  <w:num w:numId="58" w16cid:durableId="2078085322">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510531713">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0" w16cid:durableId="103450535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1" w16cid:durableId="175539093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2" w16cid:durableId="1023823509">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3" w16cid:durableId="1477264196">
    <w:abstractNumId w:val="94"/>
  </w:num>
  <w:num w:numId="64" w16cid:durableId="472255225">
    <w:abstractNumId w:val="139"/>
  </w:num>
  <w:num w:numId="65" w16cid:durableId="2143888659">
    <w:abstractNumId w:val="228"/>
  </w:num>
  <w:num w:numId="66" w16cid:durableId="525406182">
    <w:abstractNumId w:val="222"/>
  </w:num>
  <w:num w:numId="67" w16cid:durableId="1799105406">
    <w:abstractNumId w:val="218"/>
  </w:num>
  <w:num w:numId="68" w16cid:durableId="1466196189">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9" w16cid:durableId="806511591">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0" w16cid:durableId="894854975">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1" w16cid:durableId="2130127027">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2" w16cid:durableId="630093000">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3" w16cid:durableId="731779281">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1671327997">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5" w16cid:durableId="1765566033">
    <w:abstractNumId w:val="100"/>
  </w:num>
  <w:num w:numId="76" w16cid:durableId="1294867374">
    <w:abstractNumId w:val="96"/>
  </w:num>
  <w:num w:numId="77" w16cid:durableId="879248107">
    <w:abstractNumId w:val="231"/>
  </w:num>
  <w:num w:numId="78" w16cid:durableId="1702364077">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709261738">
    <w:abstractNumId w:val="2"/>
  </w:num>
  <w:num w:numId="80" w16cid:durableId="1879510939">
    <w:abstractNumId w:val="224"/>
  </w:num>
  <w:num w:numId="81" w16cid:durableId="1318726838">
    <w:abstractNumId w:val="131"/>
  </w:num>
  <w:num w:numId="82" w16cid:durableId="17630418">
    <w:abstractNumId w:val="112"/>
  </w:num>
  <w:num w:numId="83" w16cid:durableId="411466746">
    <w:abstractNumId w:val="213"/>
  </w:num>
  <w:num w:numId="84" w16cid:durableId="127237690">
    <w:abstractNumId w:val="124"/>
  </w:num>
  <w:num w:numId="85" w16cid:durableId="1265962687">
    <w:abstractNumId w:val="29"/>
  </w:num>
  <w:num w:numId="86" w16cid:durableId="1568564751">
    <w:abstractNumId w:val="194"/>
  </w:num>
  <w:num w:numId="87" w16cid:durableId="578251407">
    <w:abstractNumId w:val="197"/>
  </w:num>
  <w:num w:numId="88" w16cid:durableId="1144153541">
    <w:abstractNumId w:val="294"/>
  </w:num>
  <w:num w:numId="89" w16cid:durableId="257714642">
    <w:abstractNumId w:val="12"/>
  </w:num>
  <w:num w:numId="90" w16cid:durableId="1962153990">
    <w:abstractNumId w:val="142"/>
  </w:num>
  <w:num w:numId="91" w16cid:durableId="1419786944">
    <w:abstractNumId w:val="275"/>
  </w:num>
  <w:num w:numId="92" w16cid:durableId="388041592">
    <w:abstractNumId w:val="90"/>
  </w:num>
  <w:num w:numId="93" w16cid:durableId="531965044">
    <w:abstractNumId w:val="16"/>
  </w:num>
  <w:num w:numId="94" w16cid:durableId="774523630">
    <w:abstractNumId w:val="58"/>
  </w:num>
  <w:num w:numId="95" w16cid:durableId="1294020091">
    <w:abstractNumId w:val="260"/>
  </w:num>
  <w:num w:numId="96" w16cid:durableId="598609838">
    <w:abstractNumId w:val="250"/>
  </w:num>
  <w:num w:numId="97" w16cid:durableId="754013779">
    <w:abstractNumId w:val="212"/>
  </w:num>
  <w:num w:numId="98" w16cid:durableId="1787700890">
    <w:abstractNumId w:val="227"/>
  </w:num>
  <w:num w:numId="99" w16cid:durableId="172889083">
    <w:abstractNumId w:val="154"/>
  </w:num>
  <w:num w:numId="100" w16cid:durableId="788161167">
    <w:abstractNumId w:val="91"/>
  </w:num>
  <w:num w:numId="101" w16cid:durableId="1488747411">
    <w:abstractNumId w:val="261"/>
  </w:num>
  <w:num w:numId="102" w16cid:durableId="256211617">
    <w:abstractNumId w:val="98"/>
  </w:num>
  <w:num w:numId="103" w16cid:durableId="883173280">
    <w:abstractNumId w:val="189"/>
  </w:num>
  <w:num w:numId="104" w16cid:durableId="1610819066">
    <w:abstractNumId w:val="107"/>
  </w:num>
  <w:num w:numId="105" w16cid:durableId="282349816">
    <w:abstractNumId w:val="26"/>
  </w:num>
  <w:num w:numId="106" w16cid:durableId="2088845394">
    <w:abstractNumId w:val="5"/>
  </w:num>
  <w:num w:numId="107" w16cid:durableId="1281762476">
    <w:abstractNumId w:val="223"/>
  </w:num>
  <w:num w:numId="108" w16cid:durableId="508564877">
    <w:abstractNumId w:val="229"/>
  </w:num>
  <w:num w:numId="109" w16cid:durableId="2139644315">
    <w:abstractNumId w:val="14"/>
  </w:num>
  <w:num w:numId="110" w16cid:durableId="1578593567">
    <w:abstractNumId w:val="50"/>
  </w:num>
  <w:num w:numId="111" w16cid:durableId="500317178">
    <w:abstractNumId w:val="106"/>
  </w:num>
  <w:num w:numId="112" w16cid:durableId="454719886">
    <w:abstractNumId w:val="40"/>
  </w:num>
  <w:num w:numId="113" w16cid:durableId="472797603">
    <w:abstractNumId w:val="71"/>
  </w:num>
  <w:num w:numId="114" w16cid:durableId="298658275">
    <w:abstractNumId w:val="118"/>
  </w:num>
  <w:num w:numId="115" w16cid:durableId="707072741">
    <w:abstractNumId w:val="175"/>
  </w:num>
  <w:num w:numId="116" w16cid:durableId="658386617">
    <w:abstractNumId w:val="270"/>
  </w:num>
  <w:num w:numId="117" w16cid:durableId="787546377">
    <w:abstractNumId w:val="165"/>
  </w:num>
  <w:num w:numId="118" w16cid:durableId="1580795805">
    <w:abstractNumId w:val="292"/>
  </w:num>
  <w:num w:numId="119" w16cid:durableId="809371891">
    <w:abstractNumId w:val="216"/>
  </w:num>
  <w:num w:numId="120" w16cid:durableId="2121954109">
    <w:abstractNumId w:val="256"/>
  </w:num>
  <w:num w:numId="121" w16cid:durableId="1178888971">
    <w:abstractNumId w:val="105"/>
  </w:num>
  <w:num w:numId="122" w16cid:durableId="1518614145">
    <w:abstractNumId w:val="171"/>
  </w:num>
  <w:num w:numId="123" w16cid:durableId="576669417">
    <w:abstractNumId w:val="143"/>
  </w:num>
  <w:num w:numId="124" w16cid:durableId="591472878">
    <w:abstractNumId w:val="258"/>
  </w:num>
  <w:num w:numId="125" w16cid:durableId="1852639475">
    <w:abstractNumId w:val="102"/>
  </w:num>
  <w:num w:numId="126" w16cid:durableId="303312309">
    <w:abstractNumId w:val="127"/>
  </w:num>
  <w:num w:numId="127" w16cid:durableId="831877162">
    <w:abstractNumId w:val="232"/>
  </w:num>
  <w:num w:numId="128" w16cid:durableId="1347059372">
    <w:abstractNumId w:val="280"/>
  </w:num>
  <w:num w:numId="129" w16cid:durableId="1423911319">
    <w:abstractNumId w:val="211"/>
  </w:num>
  <w:num w:numId="130" w16cid:durableId="981740727">
    <w:abstractNumId w:val="56"/>
  </w:num>
  <w:num w:numId="131" w16cid:durableId="449280283">
    <w:abstractNumId w:val="262"/>
  </w:num>
  <w:num w:numId="132" w16cid:durableId="1709795884">
    <w:abstractNumId w:val="186"/>
  </w:num>
  <w:num w:numId="133" w16cid:durableId="2053844748">
    <w:abstractNumId w:val="173"/>
  </w:num>
  <w:num w:numId="134" w16cid:durableId="783502476">
    <w:abstractNumId w:val="66"/>
  </w:num>
  <w:num w:numId="135" w16cid:durableId="1396464081">
    <w:abstractNumId w:val="11"/>
  </w:num>
  <w:num w:numId="136" w16cid:durableId="1736509019">
    <w:abstractNumId w:val="83"/>
  </w:num>
  <w:num w:numId="137" w16cid:durableId="162672079">
    <w:abstractNumId w:val="10"/>
  </w:num>
  <w:num w:numId="138" w16cid:durableId="488712418">
    <w:abstractNumId w:val="65"/>
  </w:num>
  <w:num w:numId="139" w16cid:durableId="1077943081">
    <w:abstractNumId w:val="141"/>
  </w:num>
  <w:num w:numId="140" w16cid:durableId="728113251">
    <w:abstractNumId w:val="162"/>
  </w:num>
  <w:num w:numId="141" w16cid:durableId="59864460">
    <w:abstractNumId w:val="46"/>
  </w:num>
  <w:num w:numId="142" w16cid:durableId="1489126177">
    <w:abstractNumId w:val="184"/>
  </w:num>
  <w:num w:numId="143" w16cid:durableId="54400890">
    <w:abstractNumId w:val="48"/>
  </w:num>
  <w:num w:numId="144" w16cid:durableId="552666236">
    <w:abstractNumId w:val="137"/>
  </w:num>
  <w:num w:numId="145" w16cid:durableId="166869175">
    <w:abstractNumId w:val="278"/>
  </w:num>
  <w:num w:numId="146" w16cid:durableId="42562034">
    <w:abstractNumId w:val="32"/>
  </w:num>
  <w:num w:numId="147" w16cid:durableId="1479302531">
    <w:abstractNumId w:val="157"/>
  </w:num>
  <w:num w:numId="148" w16cid:durableId="731922767">
    <w:abstractNumId w:val="84"/>
  </w:num>
  <w:num w:numId="149" w16cid:durableId="2086956208">
    <w:abstractNumId w:val="289"/>
  </w:num>
  <w:num w:numId="150" w16cid:durableId="119543832">
    <w:abstractNumId w:val="191"/>
  </w:num>
  <w:num w:numId="151" w16cid:durableId="1203900093">
    <w:abstractNumId w:val="22"/>
  </w:num>
  <w:num w:numId="152" w16cid:durableId="1138303324">
    <w:abstractNumId w:val="134"/>
  </w:num>
  <w:num w:numId="153" w16cid:durableId="1197816727">
    <w:abstractNumId w:val="13"/>
  </w:num>
  <w:num w:numId="154" w16cid:durableId="118110326">
    <w:abstractNumId w:val="68"/>
  </w:num>
  <w:num w:numId="155" w16cid:durableId="560099007">
    <w:abstractNumId w:val="290"/>
  </w:num>
  <w:num w:numId="156" w16cid:durableId="1131629256">
    <w:abstractNumId w:val="251"/>
  </w:num>
  <w:num w:numId="157" w16cid:durableId="631254198">
    <w:abstractNumId w:val="263"/>
  </w:num>
  <w:num w:numId="158" w16cid:durableId="1789084164">
    <w:abstractNumId w:val="30"/>
  </w:num>
  <w:num w:numId="159" w16cid:durableId="1211040991">
    <w:abstractNumId w:val="170"/>
  </w:num>
  <w:num w:numId="160" w16cid:durableId="515995453">
    <w:abstractNumId w:val="283"/>
  </w:num>
  <w:num w:numId="161" w16cid:durableId="633608386">
    <w:abstractNumId w:val="54"/>
  </w:num>
  <w:num w:numId="162" w16cid:durableId="17975172">
    <w:abstractNumId w:val="33"/>
  </w:num>
  <w:num w:numId="163" w16cid:durableId="1700665089">
    <w:abstractNumId w:val="205"/>
  </w:num>
  <w:num w:numId="164" w16cid:durableId="879056794">
    <w:abstractNumId w:val="249"/>
  </w:num>
  <w:num w:numId="165" w16cid:durableId="2080790668">
    <w:abstractNumId w:val="185"/>
  </w:num>
  <w:num w:numId="166" w16cid:durableId="974873197">
    <w:abstractNumId w:val="295"/>
  </w:num>
  <w:num w:numId="167" w16cid:durableId="1035620024">
    <w:abstractNumId w:val="247"/>
  </w:num>
  <w:num w:numId="168" w16cid:durableId="585967261">
    <w:abstractNumId w:val="236"/>
  </w:num>
  <w:num w:numId="169" w16cid:durableId="544148358">
    <w:abstractNumId w:val="99"/>
  </w:num>
  <w:num w:numId="170" w16cid:durableId="1197501989">
    <w:abstractNumId w:val="126"/>
  </w:num>
  <w:num w:numId="171" w16cid:durableId="1207647408">
    <w:abstractNumId w:val="180"/>
  </w:num>
  <w:num w:numId="172" w16cid:durableId="1688018925">
    <w:abstractNumId w:val="214"/>
  </w:num>
  <w:num w:numId="173" w16cid:durableId="243690326">
    <w:abstractNumId w:val="62"/>
  </w:num>
  <w:num w:numId="174" w16cid:durableId="536892948">
    <w:abstractNumId w:val="243"/>
  </w:num>
  <w:num w:numId="175" w16cid:durableId="267204239">
    <w:abstractNumId w:val="168"/>
  </w:num>
  <w:num w:numId="176" w16cid:durableId="1510408815">
    <w:abstractNumId w:val="28"/>
  </w:num>
  <w:num w:numId="177" w16cid:durableId="160052505">
    <w:abstractNumId w:val="77"/>
  </w:num>
  <w:num w:numId="178" w16cid:durableId="1168785319">
    <w:abstractNumId w:val="200"/>
  </w:num>
  <w:num w:numId="179" w16cid:durableId="692922987">
    <w:abstractNumId w:val="35"/>
  </w:num>
  <w:num w:numId="180" w16cid:durableId="260190730">
    <w:abstractNumId w:val="87"/>
  </w:num>
  <w:num w:numId="181" w16cid:durableId="1446920885">
    <w:abstractNumId w:val="123"/>
  </w:num>
  <w:num w:numId="182" w16cid:durableId="1682731287">
    <w:abstractNumId w:val="86"/>
  </w:num>
  <w:num w:numId="183" w16cid:durableId="1548374898">
    <w:abstractNumId w:val="155"/>
  </w:num>
  <w:num w:numId="184" w16cid:durableId="248736518">
    <w:abstractNumId w:val="172"/>
  </w:num>
  <w:num w:numId="185" w16cid:durableId="241184214">
    <w:abstractNumId w:val="220"/>
  </w:num>
  <w:num w:numId="186" w16cid:durableId="508714327">
    <w:abstractNumId w:val="267"/>
  </w:num>
  <w:num w:numId="187" w16cid:durableId="580875657">
    <w:abstractNumId w:val="204"/>
  </w:num>
  <w:num w:numId="188" w16cid:durableId="1698240993">
    <w:abstractNumId w:val="158"/>
  </w:num>
  <w:num w:numId="189" w16cid:durableId="159470670">
    <w:abstractNumId w:val="279"/>
  </w:num>
  <w:num w:numId="190" w16cid:durableId="2142650666">
    <w:abstractNumId w:val="85"/>
  </w:num>
  <w:num w:numId="191" w16cid:durableId="992174853">
    <w:abstractNumId w:val="101"/>
  </w:num>
  <w:num w:numId="192" w16cid:durableId="2021200347">
    <w:abstractNumId w:val="151"/>
  </w:num>
  <w:num w:numId="193" w16cid:durableId="1146238237">
    <w:abstractNumId w:val="235"/>
  </w:num>
  <w:num w:numId="194" w16cid:durableId="1723941942">
    <w:abstractNumId w:val="18"/>
  </w:num>
  <w:num w:numId="195" w16cid:durableId="404036178">
    <w:abstractNumId w:val="92"/>
  </w:num>
  <w:num w:numId="196" w16cid:durableId="1945067330">
    <w:abstractNumId w:val="128"/>
  </w:num>
  <w:num w:numId="197" w16cid:durableId="1097674566">
    <w:abstractNumId w:val="42"/>
  </w:num>
  <w:num w:numId="198" w16cid:durableId="1499148808">
    <w:abstractNumId w:val="7"/>
  </w:num>
  <w:num w:numId="199" w16cid:durableId="433090110">
    <w:abstractNumId w:val="206"/>
  </w:num>
  <w:num w:numId="200" w16cid:durableId="79568800">
    <w:abstractNumId w:val="115"/>
  </w:num>
  <w:num w:numId="201" w16cid:durableId="1826122622">
    <w:abstractNumId w:val="259"/>
  </w:num>
  <w:num w:numId="202" w16cid:durableId="241453711">
    <w:abstractNumId w:val="177"/>
  </w:num>
  <w:num w:numId="203" w16cid:durableId="478423515">
    <w:abstractNumId w:val="156"/>
  </w:num>
  <w:num w:numId="204" w16cid:durableId="1892418121">
    <w:abstractNumId w:val="215"/>
  </w:num>
  <w:num w:numId="205" w16cid:durableId="1470243071">
    <w:abstractNumId w:val="257"/>
  </w:num>
  <w:num w:numId="206" w16cid:durableId="73017880">
    <w:abstractNumId w:val="57"/>
  </w:num>
  <w:num w:numId="207" w16cid:durableId="675770464">
    <w:abstractNumId w:val="226"/>
  </w:num>
  <w:num w:numId="208" w16cid:durableId="1574779123">
    <w:abstractNumId w:val="192"/>
  </w:num>
  <w:num w:numId="209" w16cid:durableId="136581185">
    <w:abstractNumId w:val="291"/>
  </w:num>
  <w:num w:numId="210" w16cid:durableId="1341153027">
    <w:abstractNumId w:val="23"/>
  </w:num>
  <w:num w:numId="211" w16cid:durableId="1220675718">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2" w16cid:durableId="119904700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3" w16cid:durableId="28311619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4" w16cid:durableId="39867544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5" w16cid:durableId="21004311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6" w16cid:durableId="91987640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7" w16cid:durableId="1901403205">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8" w16cid:durableId="1460799482">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9" w16cid:durableId="1470628016">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0" w16cid:durableId="101642161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1" w16cid:durableId="57440699">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2" w16cid:durableId="438640835">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3" w16cid:durableId="1919904575">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4" w16cid:durableId="1253735693">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5" w16cid:durableId="38564361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6" w16cid:durableId="447356704">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7" w16cid:durableId="1059480965">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8" w16cid:durableId="190633727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9" w16cid:durableId="394940693">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0" w16cid:durableId="1010180163">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1" w16cid:durableId="1972901632">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2" w16cid:durableId="1274895233">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3" w16cid:durableId="1071318075">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4" w16cid:durableId="1618831335">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5" w16cid:durableId="1105005417">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6" w16cid:durableId="1376659602">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7" w16cid:durableId="499541731">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8" w16cid:durableId="1970089442">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9" w16cid:durableId="1504248601">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0" w16cid:durableId="977077368">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1" w16cid:durableId="115954045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2" w16cid:durableId="1428425360">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3" w16cid:durableId="185295908">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4" w16cid:durableId="625549674">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5" w16cid:durableId="1901792316">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6" w16cid:durableId="540674560">
    <w:abstractNumId w:val="238"/>
  </w:num>
  <w:num w:numId="247" w16cid:durableId="627005312">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8" w16cid:durableId="1373994406">
    <w:abstractNumId w:val="19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9" w16cid:durableId="594827680">
    <w:abstractNumId w:val="140"/>
  </w:num>
  <w:num w:numId="250" w16cid:durableId="615790453">
    <w:abstractNumId w:val="281"/>
  </w:num>
  <w:num w:numId="251" w16cid:durableId="1220096154">
    <w:abstractNumId w:val="266"/>
  </w:num>
  <w:num w:numId="252" w16cid:durableId="930821775">
    <w:abstractNumId w:val="255"/>
  </w:num>
  <w:num w:numId="253" w16cid:durableId="1350915277">
    <w:abstractNumId w:val="147"/>
  </w:num>
  <w:num w:numId="254" w16cid:durableId="179784874">
    <w:abstractNumId w:val="45"/>
  </w:num>
  <w:num w:numId="255" w16cid:durableId="1213693840">
    <w:abstractNumId w:val="138"/>
  </w:num>
  <w:num w:numId="256" w16cid:durableId="152524395">
    <w:abstractNumId w:val="34"/>
  </w:num>
  <w:num w:numId="257" w16cid:durableId="453066328">
    <w:abstractNumId w:val="202"/>
  </w:num>
  <w:num w:numId="258" w16cid:durableId="1971783114">
    <w:abstractNumId w:val="287"/>
  </w:num>
  <w:num w:numId="259" w16cid:durableId="1141272050">
    <w:abstractNumId w:val="121"/>
  </w:num>
  <w:num w:numId="260" w16cid:durableId="1023170293">
    <w:abstractNumId w:val="38"/>
  </w:num>
  <w:num w:numId="261" w16cid:durableId="489251296">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2" w16cid:durableId="695227828">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3" w16cid:durableId="894240715">
    <w:abstractNumId w:val="2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4" w16cid:durableId="2082484589">
    <w:abstractNumId w:val="179"/>
    <w:lvlOverride w:ilvl="0">
      <w:startOverride w:val="1"/>
    </w:lvlOverride>
  </w:num>
  <w:num w:numId="265" w16cid:durableId="2117751131">
    <w:abstractNumId w:val="41"/>
  </w:num>
  <w:num w:numId="266" w16cid:durableId="1365985687">
    <w:abstractNumId w:val="135"/>
  </w:num>
  <w:num w:numId="267" w16cid:durableId="1556894081">
    <w:abstractNumId w:val="67"/>
  </w:num>
  <w:num w:numId="268" w16cid:durableId="2022971864">
    <w:abstractNumId w:val="39"/>
  </w:num>
  <w:num w:numId="269" w16cid:durableId="596444656">
    <w:abstractNumId w:val="44"/>
  </w:num>
  <w:num w:numId="270" w16cid:durableId="1995908314">
    <w:abstractNumId w:val="119"/>
  </w:num>
  <w:num w:numId="271" w16cid:durableId="2018313464">
    <w:abstractNumId w:val="136"/>
  </w:num>
  <w:num w:numId="272" w16cid:durableId="1324236066">
    <w:abstractNumId w:val="163"/>
  </w:num>
  <w:num w:numId="273" w16cid:durableId="2016304789">
    <w:abstractNumId w:val="104"/>
  </w:num>
  <w:num w:numId="274" w16cid:durableId="1078557605">
    <w:abstractNumId w:val="76"/>
  </w:num>
  <w:num w:numId="275" w16cid:durableId="769468071">
    <w:abstractNumId w:val="82"/>
  </w:num>
  <w:num w:numId="276" w16cid:durableId="52042474">
    <w:abstractNumId w:val="88"/>
  </w:num>
  <w:num w:numId="277" w16cid:durableId="1112626353">
    <w:abstractNumId w:val="93"/>
  </w:num>
  <w:num w:numId="278" w16cid:durableId="1508128774">
    <w:abstractNumId w:val="246"/>
  </w:num>
  <w:num w:numId="279" w16cid:durableId="99028204">
    <w:abstractNumId w:val="277"/>
  </w:num>
  <w:num w:numId="280" w16cid:durableId="1581716273">
    <w:abstractNumId w:val="73"/>
  </w:num>
  <w:num w:numId="281" w16cid:durableId="1738437643">
    <w:abstractNumId w:val="208"/>
  </w:num>
  <w:num w:numId="282" w16cid:durableId="223024600">
    <w:abstractNumId w:val="273"/>
  </w:num>
  <w:num w:numId="283" w16cid:durableId="1074815500">
    <w:abstractNumId w:val="178"/>
  </w:num>
  <w:num w:numId="284" w16cid:durableId="798379309">
    <w:abstractNumId w:val="272"/>
  </w:num>
  <w:num w:numId="285" w16cid:durableId="103113692">
    <w:abstractNumId w:val="72"/>
  </w:num>
  <w:num w:numId="286" w16cid:durableId="673454337">
    <w:abstractNumId w:val="210"/>
  </w:num>
  <w:num w:numId="287" w16cid:durableId="2007517387">
    <w:abstractNumId w:val="196"/>
  </w:num>
  <w:num w:numId="288" w16cid:durableId="1352293117">
    <w:abstractNumId w:val="129"/>
  </w:num>
  <w:num w:numId="289" w16cid:durableId="1462579221">
    <w:abstractNumId w:val="4"/>
  </w:num>
  <w:num w:numId="290" w16cid:durableId="1231303953">
    <w:abstractNumId w:val="282"/>
  </w:num>
  <w:num w:numId="291" w16cid:durableId="2138375662">
    <w:abstractNumId w:val="244"/>
  </w:num>
  <w:num w:numId="292" w16cid:durableId="871499568">
    <w:abstractNumId w:val="109"/>
  </w:num>
  <w:num w:numId="293" w16cid:durableId="1946186599">
    <w:abstractNumId w:val="70"/>
  </w:num>
  <w:num w:numId="294" w16cid:durableId="1989478354">
    <w:abstractNumId w:val="199"/>
  </w:num>
  <w:num w:numId="295" w16cid:durableId="1019544505">
    <w:abstractNumId w:val="234"/>
  </w:num>
  <w:num w:numId="296" w16cid:durableId="18703223">
    <w:abstractNumId w:val="132"/>
  </w:num>
  <w:num w:numId="297" w16cid:durableId="273638534">
    <w:abstractNumId w:val="285"/>
  </w:num>
  <w:num w:numId="298" w16cid:durableId="683167329">
    <w:abstractNumId w:val="114"/>
  </w:num>
  <w:num w:numId="299" w16cid:durableId="667758461">
    <w:abstractNumId w:val="55"/>
  </w:num>
  <w:num w:numId="300" w16cid:durableId="80958778">
    <w:abstractNumId w:val="237"/>
  </w:num>
  <w:num w:numId="301" w16cid:durableId="1311983021">
    <w:abstractNumId w:val="269"/>
  </w:num>
  <w:num w:numId="302" w16cid:durableId="1122727011">
    <w:abstractNumId w:val="198"/>
  </w:num>
  <w:num w:numId="303" w16cid:durableId="1258751055">
    <w:abstractNumId w:val="166"/>
  </w:num>
  <w:num w:numId="304" w16cid:durableId="83231228">
    <w:abstractNumId w:val="24"/>
  </w:num>
  <w:num w:numId="305" w16cid:durableId="1363436940">
    <w:abstractNumId w:val="233"/>
  </w:num>
  <w:num w:numId="306" w16cid:durableId="1753702239">
    <w:abstractNumId w:val="117"/>
  </w:num>
  <w:num w:numId="307" w16cid:durableId="343821139">
    <w:abstractNumId w:val="81"/>
  </w:num>
  <w:num w:numId="308" w16cid:durableId="1972010120">
    <w:abstractNumId w:val="169"/>
  </w:num>
  <w:num w:numId="309" w16cid:durableId="1046444221">
    <w:abstractNumId w:val="145"/>
  </w:num>
  <w:num w:numId="310" w16cid:durableId="869999869">
    <w:abstractNumId w:val="31"/>
  </w:num>
  <w:num w:numId="311" w16cid:durableId="633829970">
    <w:abstractNumId w:val="182"/>
  </w:num>
  <w:num w:numId="312" w16cid:durableId="1556159625">
    <w:abstractNumId w:val="252"/>
  </w:num>
  <w:num w:numId="313" w16cid:durableId="1718773275">
    <w:abstractNumId w:val="207"/>
  </w:num>
  <w:num w:numId="314" w16cid:durableId="1616985598">
    <w:abstractNumId w:val="160"/>
  </w:num>
  <w:num w:numId="315" w16cid:durableId="1786578683">
    <w:abstractNumId w:val="97"/>
  </w:num>
  <w:num w:numId="316" w16cid:durableId="113066731">
    <w:abstractNumId w:val="125"/>
  </w:num>
  <w:num w:numId="317" w16cid:durableId="2065174713">
    <w:abstractNumId w:val="152"/>
  </w:num>
  <w:num w:numId="318" w16cid:durableId="916128718">
    <w:abstractNumId w:val="190"/>
  </w:num>
  <w:num w:numId="319" w16cid:durableId="684207573">
    <w:abstractNumId w:val="284"/>
  </w:num>
  <w:num w:numId="320" w16cid:durableId="1848133495">
    <w:abstractNumId w:val="78"/>
  </w:num>
  <w:num w:numId="321" w16cid:durableId="1860923821">
    <w:abstractNumId w:val="248"/>
  </w:num>
  <w:num w:numId="322" w16cid:durableId="1524855356">
    <w:abstractNumId w:val="276"/>
  </w:num>
  <w:num w:numId="323" w16cid:durableId="680356314">
    <w:abstractNumId w:val="49"/>
  </w:num>
  <w:num w:numId="324" w16cid:durableId="1221135806">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5" w16cid:durableId="368191386">
    <w:abstractNumId w:val="181"/>
  </w:num>
  <w:num w:numId="326" w16cid:durableId="191040381">
    <w:abstractNumId w:val="144"/>
  </w:num>
  <w:num w:numId="327" w16cid:durableId="1766462009">
    <w:abstractNumId w:val="167"/>
  </w:num>
  <w:num w:numId="328" w16cid:durableId="909460439">
    <w:abstractNumId w:val="9"/>
  </w:num>
  <w:num w:numId="329" w16cid:durableId="1331910666">
    <w:abstractNumId w:val="176"/>
  </w:num>
  <w:num w:numId="330" w16cid:durableId="1398356691">
    <w:abstractNumId w:val="69"/>
  </w:num>
  <w:num w:numId="331" w16cid:durableId="1631592674">
    <w:abstractNumId w:val="286"/>
  </w:num>
  <w:num w:numId="332" w16cid:durableId="1172913819">
    <w:abstractNumId w:val="288"/>
  </w:num>
  <w:num w:numId="333" w16cid:durableId="342784444">
    <w:abstractNumId w:val="113"/>
  </w:num>
  <w:num w:numId="334" w16cid:durableId="1858037206">
    <w:abstractNumId w:val="193"/>
  </w:num>
  <w:num w:numId="335" w16cid:durableId="98188255">
    <w:abstractNumId w:val="59"/>
  </w:num>
  <w:num w:numId="336" w16cid:durableId="384763869">
    <w:abstractNumId w:val="64"/>
  </w:num>
  <w:num w:numId="337" w16cid:durableId="1730953893">
    <w:abstractNumId w:val="146"/>
  </w:num>
  <w:num w:numId="338" w16cid:durableId="1994144375">
    <w:abstractNumId w:val="89"/>
  </w:num>
  <w:num w:numId="339" w16cid:durableId="712773864">
    <w:abstractNumId w:val="188"/>
  </w:num>
  <w:num w:numId="340" w16cid:durableId="976181184">
    <w:abstractNumId w:val="17"/>
  </w:num>
  <w:num w:numId="341" w16cid:durableId="653527190">
    <w:abstractNumId w:val="253"/>
  </w:num>
  <w:num w:numId="342" w16cid:durableId="198443169">
    <w:abstractNumId w:val="53"/>
  </w:num>
  <w:num w:numId="343" w16cid:durableId="1248538326">
    <w:abstractNumId w:val="47"/>
  </w:num>
  <w:num w:numId="344" w16cid:durableId="1950816602">
    <w:abstractNumId w:val="37"/>
  </w:num>
  <w:num w:numId="345" w16cid:durableId="899049193">
    <w:abstractNumId w:val="245"/>
  </w:num>
  <w:num w:numId="346" w16cid:durableId="1101998873">
    <w:abstractNumId w:val="20"/>
  </w:num>
  <w:num w:numId="347" w16cid:durableId="240794438">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8" w16cid:durableId="813110554">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9" w16cid:durableId="1961062578">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0" w16cid:durableId="678197332">
    <w:abstractNumId w:val="26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1" w16cid:durableId="40442407">
    <w:abstractNumId w:val="239"/>
  </w:num>
  <w:num w:numId="352" w16cid:durableId="2052262774">
    <w:abstractNumId w:val="103"/>
  </w:num>
  <w:num w:numId="353" w16cid:durableId="1830709151">
    <w:abstractNumId w:val="111"/>
  </w:num>
  <w:num w:numId="354" w16cid:durableId="1177036960">
    <w:abstractNumId w:val="265"/>
  </w:num>
  <w:num w:numId="355" w16cid:durableId="928269369">
    <w:abstractNumId w:val="6"/>
  </w:num>
  <w:num w:numId="356" w16cid:durableId="330062819">
    <w:abstractNumId w:val="150"/>
  </w:num>
  <w:num w:numId="357" w16cid:durableId="1672028056">
    <w:abstractNumId w:val="274"/>
  </w:num>
  <w:num w:numId="358" w16cid:durableId="1159686605">
    <w:abstractNumId w:val="51"/>
  </w:num>
  <w:num w:numId="359" w16cid:durableId="836773187">
    <w:abstractNumId w:val="179"/>
  </w:num>
  <w:num w:numId="360" w16cid:durableId="1068959655">
    <w:abstractNumId w:val="203"/>
  </w:num>
  <w:num w:numId="361" w16cid:durableId="804742212">
    <w:abstractNumId w:val="217"/>
  </w:num>
  <w:num w:numId="362" w16cid:durableId="172839291">
    <w:abstractNumId w:val="74"/>
  </w:num>
  <w:num w:numId="363" w16cid:durableId="1054158200">
    <w:abstractNumId w:val="161"/>
  </w:num>
  <w:num w:numId="364" w16cid:durableId="341200512">
    <w:abstractNumId w:val="159"/>
  </w:num>
  <w:num w:numId="365" w16cid:durableId="514463391">
    <w:abstractNumId w:val="75"/>
  </w:num>
  <w:num w:numId="366" w16cid:durableId="1274509540">
    <w:abstractNumId w:val="16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7" w16cid:durableId="364256255">
    <w:abstractNumId w:val="219"/>
  </w:num>
  <w:numIdMacAtCleanup w:val="3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activeWritingStyle w:appName="MSWord" w:lang="en-US" w:vendorID="8" w:dllVersion="513" w:checkStyle="1"/>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7770"/>
    <w:rsid w:val="00000437"/>
    <w:rsid w:val="00001490"/>
    <w:rsid w:val="000016BD"/>
    <w:rsid w:val="00002CCB"/>
    <w:rsid w:val="000049F6"/>
    <w:rsid w:val="00004E1C"/>
    <w:rsid w:val="00006C8B"/>
    <w:rsid w:val="00007DF4"/>
    <w:rsid w:val="00011C58"/>
    <w:rsid w:val="000138CB"/>
    <w:rsid w:val="000151F1"/>
    <w:rsid w:val="00017215"/>
    <w:rsid w:val="00017D0D"/>
    <w:rsid w:val="00021B83"/>
    <w:rsid w:val="00022587"/>
    <w:rsid w:val="0002290A"/>
    <w:rsid w:val="00023300"/>
    <w:rsid w:val="000252B4"/>
    <w:rsid w:val="00025D56"/>
    <w:rsid w:val="0002623B"/>
    <w:rsid w:val="00026AF2"/>
    <w:rsid w:val="000272F1"/>
    <w:rsid w:val="00030566"/>
    <w:rsid w:val="000307CB"/>
    <w:rsid w:val="00031B90"/>
    <w:rsid w:val="000332EC"/>
    <w:rsid w:val="0003357C"/>
    <w:rsid w:val="00033946"/>
    <w:rsid w:val="00033B0D"/>
    <w:rsid w:val="0003427A"/>
    <w:rsid w:val="00035D01"/>
    <w:rsid w:val="00037D8C"/>
    <w:rsid w:val="000401D3"/>
    <w:rsid w:val="00042E82"/>
    <w:rsid w:val="00043FAB"/>
    <w:rsid w:val="000457FE"/>
    <w:rsid w:val="00046546"/>
    <w:rsid w:val="00046644"/>
    <w:rsid w:val="00046C44"/>
    <w:rsid w:val="00046F02"/>
    <w:rsid w:val="00047822"/>
    <w:rsid w:val="000508FB"/>
    <w:rsid w:val="000512A4"/>
    <w:rsid w:val="00051E84"/>
    <w:rsid w:val="00052291"/>
    <w:rsid w:val="000523BF"/>
    <w:rsid w:val="0005288A"/>
    <w:rsid w:val="000536A5"/>
    <w:rsid w:val="00053C9B"/>
    <w:rsid w:val="00055AFF"/>
    <w:rsid w:val="00055DA2"/>
    <w:rsid w:val="00055F8F"/>
    <w:rsid w:val="0005601B"/>
    <w:rsid w:val="000565D0"/>
    <w:rsid w:val="00057039"/>
    <w:rsid w:val="00057930"/>
    <w:rsid w:val="00060424"/>
    <w:rsid w:val="00060A02"/>
    <w:rsid w:val="000610BF"/>
    <w:rsid w:val="0006265D"/>
    <w:rsid w:val="00063BA9"/>
    <w:rsid w:val="000647BC"/>
    <w:rsid w:val="00065642"/>
    <w:rsid w:val="00066189"/>
    <w:rsid w:val="00066258"/>
    <w:rsid w:val="00066320"/>
    <w:rsid w:val="000669CA"/>
    <w:rsid w:val="0006CBEF"/>
    <w:rsid w:val="00070322"/>
    <w:rsid w:val="00070F55"/>
    <w:rsid w:val="0007144C"/>
    <w:rsid w:val="000720E8"/>
    <w:rsid w:val="000731C5"/>
    <w:rsid w:val="00075436"/>
    <w:rsid w:val="0007617C"/>
    <w:rsid w:val="00076B8E"/>
    <w:rsid w:val="00080653"/>
    <w:rsid w:val="000824AD"/>
    <w:rsid w:val="00082DC4"/>
    <w:rsid w:val="00082E65"/>
    <w:rsid w:val="0008301E"/>
    <w:rsid w:val="0008520E"/>
    <w:rsid w:val="00085D07"/>
    <w:rsid w:val="00086FE5"/>
    <w:rsid w:val="000877E0"/>
    <w:rsid w:val="000878C9"/>
    <w:rsid w:val="0009044A"/>
    <w:rsid w:val="00090778"/>
    <w:rsid w:val="00090C53"/>
    <w:rsid w:val="00090EA8"/>
    <w:rsid w:val="00091203"/>
    <w:rsid w:val="000914D3"/>
    <w:rsid w:val="00091C6F"/>
    <w:rsid w:val="00091C83"/>
    <w:rsid w:val="00094C36"/>
    <w:rsid w:val="00094DA0"/>
    <w:rsid w:val="00094F64"/>
    <w:rsid w:val="0009667D"/>
    <w:rsid w:val="0009674F"/>
    <w:rsid w:val="0009716D"/>
    <w:rsid w:val="000A0C92"/>
    <w:rsid w:val="000A0DDA"/>
    <w:rsid w:val="000A210E"/>
    <w:rsid w:val="000A2741"/>
    <w:rsid w:val="000A2DB8"/>
    <w:rsid w:val="000A2E84"/>
    <w:rsid w:val="000A3F1C"/>
    <w:rsid w:val="000A590B"/>
    <w:rsid w:val="000A77B0"/>
    <w:rsid w:val="000B141B"/>
    <w:rsid w:val="000B1F70"/>
    <w:rsid w:val="000B24E3"/>
    <w:rsid w:val="000B2C65"/>
    <w:rsid w:val="000B4C63"/>
    <w:rsid w:val="000B5D0B"/>
    <w:rsid w:val="000B660E"/>
    <w:rsid w:val="000B68AD"/>
    <w:rsid w:val="000B6B77"/>
    <w:rsid w:val="000B6F24"/>
    <w:rsid w:val="000B7A50"/>
    <w:rsid w:val="000B7B09"/>
    <w:rsid w:val="000C05CF"/>
    <w:rsid w:val="000C0760"/>
    <w:rsid w:val="000C362B"/>
    <w:rsid w:val="000C556E"/>
    <w:rsid w:val="000C588A"/>
    <w:rsid w:val="000C6B7B"/>
    <w:rsid w:val="000C75F5"/>
    <w:rsid w:val="000C79E2"/>
    <w:rsid w:val="000D1795"/>
    <w:rsid w:val="000D1EC6"/>
    <w:rsid w:val="000D2CCB"/>
    <w:rsid w:val="000D2CE0"/>
    <w:rsid w:val="000D2D13"/>
    <w:rsid w:val="000D2D34"/>
    <w:rsid w:val="000D2EFF"/>
    <w:rsid w:val="000D3398"/>
    <w:rsid w:val="000D36D5"/>
    <w:rsid w:val="000D3B01"/>
    <w:rsid w:val="000D679D"/>
    <w:rsid w:val="000D680A"/>
    <w:rsid w:val="000E0012"/>
    <w:rsid w:val="000E28F4"/>
    <w:rsid w:val="000E30FC"/>
    <w:rsid w:val="000E3932"/>
    <w:rsid w:val="000E3C3F"/>
    <w:rsid w:val="000E3E75"/>
    <w:rsid w:val="000E4510"/>
    <w:rsid w:val="000E6245"/>
    <w:rsid w:val="000E6F6D"/>
    <w:rsid w:val="000E7774"/>
    <w:rsid w:val="000E7E84"/>
    <w:rsid w:val="000F41E7"/>
    <w:rsid w:val="000F42EC"/>
    <w:rsid w:val="000F4433"/>
    <w:rsid w:val="000F57C0"/>
    <w:rsid w:val="000F6595"/>
    <w:rsid w:val="001000F6"/>
    <w:rsid w:val="00100269"/>
    <w:rsid w:val="001004B9"/>
    <w:rsid w:val="001025D8"/>
    <w:rsid w:val="00103852"/>
    <w:rsid w:val="001049E8"/>
    <w:rsid w:val="0010516B"/>
    <w:rsid w:val="00106378"/>
    <w:rsid w:val="00106B9C"/>
    <w:rsid w:val="001070B1"/>
    <w:rsid w:val="00110FD5"/>
    <w:rsid w:val="001137F0"/>
    <w:rsid w:val="0011398E"/>
    <w:rsid w:val="00114A85"/>
    <w:rsid w:val="00114ABF"/>
    <w:rsid w:val="0011509B"/>
    <w:rsid w:val="001168CC"/>
    <w:rsid w:val="00117E93"/>
    <w:rsid w:val="0012345C"/>
    <w:rsid w:val="0012373F"/>
    <w:rsid w:val="00123942"/>
    <w:rsid w:val="00123B4D"/>
    <w:rsid w:val="00123E76"/>
    <w:rsid w:val="001244D9"/>
    <w:rsid w:val="0012522D"/>
    <w:rsid w:val="001254C9"/>
    <w:rsid w:val="00125BCB"/>
    <w:rsid w:val="00127460"/>
    <w:rsid w:val="0012DCDB"/>
    <w:rsid w:val="00130407"/>
    <w:rsid w:val="001308C8"/>
    <w:rsid w:val="001313D5"/>
    <w:rsid w:val="00131E47"/>
    <w:rsid w:val="0013215D"/>
    <w:rsid w:val="00132F61"/>
    <w:rsid w:val="001330DD"/>
    <w:rsid w:val="00133187"/>
    <w:rsid w:val="00133943"/>
    <w:rsid w:val="00134078"/>
    <w:rsid w:val="0013410C"/>
    <w:rsid w:val="001349E7"/>
    <w:rsid w:val="00135C16"/>
    <w:rsid w:val="00136FA6"/>
    <w:rsid w:val="001372AB"/>
    <w:rsid w:val="0014002E"/>
    <w:rsid w:val="0014096A"/>
    <w:rsid w:val="00142014"/>
    <w:rsid w:val="00142086"/>
    <w:rsid w:val="00142BC7"/>
    <w:rsid w:val="001432A8"/>
    <w:rsid w:val="0014346C"/>
    <w:rsid w:val="00143591"/>
    <w:rsid w:val="00143AE0"/>
    <w:rsid w:val="00144527"/>
    <w:rsid w:val="00144C85"/>
    <w:rsid w:val="001457D3"/>
    <w:rsid w:val="00145B2C"/>
    <w:rsid w:val="0014648D"/>
    <w:rsid w:val="001464B0"/>
    <w:rsid w:val="00146B6F"/>
    <w:rsid w:val="00146E4B"/>
    <w:rsid w:val="001479B5"/>
    <w:rsid w:val="00150DFB"/>
    <w:rsid w:val="00150E75"/>
    <w:rsid w:val="0015109C"/>
    <w:rsid w:val="00151949"/>
    <w:rsid w:val="00151AC4"/>
    <w:rsid w:val="00153ACA"/>
    <w:rsid w:val="00153EEE"/>
    <w:rsid w:val="00154792"/>
    <w:rsid w:val="00154D17"/>
    <w:rsid w:val="00154E81"/>
    <w:rsid w:val="00155061"/>
    <w:rsid w:val="00157FF8"/>
    <w:rsid w:val="00160409"/>
    <w:rsid w:val="001605B3"/>
    <w:rsid w:val="00160BDA"/>
    <w:rsid w:val="00160CBA"/>
    <w:rsid w:val="00161736"/>
    <w:rsid w:val="0016207A"/>
    <w:rsid w:val="0016248B"/>
    <w:rsid w:val="00162F50"/>
    <w:rsid w:val="00163499"/>
    <w:rsid w:val="00165188"/>
    <w:rsid w:val="00165D2C"/>
    <w:rsid w:val="00167D6F"/>
    <w:rsid w:val="00170CD5"/>
    <w:rsid w:val="00170D3D"/>
    <w:rsid w:val="00172023"/>
    <w:rsid w:val="0017281E"/>
    <w:rsid w:val="00172E8E"/>
    <w:rsid w:val="001732B6"/>
    <w:rsid w:val="001739D9"/>
    <w:rsid w:val="00173FBD"/>
    <w:rsid w:val="00174629"/>
    <w:rsid w:val="001754DD"/>
    <w:rsid w:val="0017598D"/>
    <w:rsid w:val="00175C44"/>
    <w:rsid w:val="00176CD6"/>
    <w:rsid w:val="001807D8"/>
    <w:rsid w:val="00180BED"/>
    <w:rsid w:val="00181567"/>
    <w:rsid w:val="001819AC"/>
    <w:rsid w:val="00181DB7"/>
    <w:rsid w:val="00183E32"/>
    <w:rsid w:val="001845B1"/>
    <w:rsid w:val="00186AE1"/>
    <w:rsid w:val="00186DAE"/>
    <w:rsid w:val="00187990"/>
    <w:rsid w:val="00190155"/>
    <w:rsid w:val="001907C1"/>
    <w:rsid w:val="00191DE3"/>
    <w:rsid w:val="00191EAC"/>
    <w:rsid w:val="001929B8"/>
    <w:rsid w:val="00192FF3"/>
    <w:rsid w:val="0019558C"/>
    <w:rsid w:val="00196272"/>
    <w:rsid w:val="001971F1"/>
    <w:rsid w:val="00197F80"/>
    <w:rsid w:val="001A0111"/>
    <w:rsid w:val="001A083E"/>
    <w:rsid w:val="001A11A1"/>
    <w:rsid w:val="001A16A1"/>
    <w:rsid w:val="001A16AF"/>
    <w:rsid w:val="001A2B11"/>
    <w:rsid w:val="001A2CA4"/>
    <w:rsid w:val="001A4268"/>
    <w:rsid w:val="001A4360"/>
    <w:rsid w:val="001A47CF"/>
    <w:rsid w:val="001A4AED"/>
    <w:rsid w:val="001A7493"/>
    <w:rsid w:val="001A7D74"/>
    <w:rsid w:val="001A7D84"/>
    <w:rsid w:val="001B0DB8"/>
    <w:rsid w:val="001B1161"/>
    <w:rsid w:val="001B15BC"/>
    <w:rsid w:val="001B1BA9"/>
    <w:rsid w:val="001B2330"/>
    <w:rsid w:val="001B3C1C"/>
    <w:rsid w:val="001B419D"/>
    <w:rsid w:val="001B5B1B"/>
    <w:rsid w:val="001B640C"/>
    <w:rsid w:val="001B6F1F"/>
    <w:rsid w:val="001B70C6"/>
    <w:rsid w:val="001C0D1E"/>
    <w:rsid w:val="001C17FC"/>
    <w:rsid w:val="001C1CDB"/>
    <w:rsid w:val="001C3142"/>
    <w:rsid w:val="001C3B4E"/>
    <w:rsid w:val="001C5455"/>
    <w:rsid w:val="001C67BB"/>
    <w:rsid w:val="001C6C34"/>
    <w:rsid w:val="001C6FBF"/>
    <w:rsid w:val="001D03CA"/>
    <w:rsid w:val="001D06EC"/>
    <w:rsid w:val="001D07FE"/>
    <w:rsid w:val="001D0906"/>
    <w:rsid w:val="001D0943"/>
    <w:rsid w:val="001D126B"/>
    <w:rsid w:val="001D1440"/>
    <w:rsid w:val="001D247A"/>
    <w:rsid w:val="001D4029"/>
    <w:rsid w:val="001D43C5"/>
    <w:rsid w:val="001D481F"/>
    <w:rsid w:val="001D628D"/>
    <w:rsid w:val="001D6C95"/>
    <w:rsid w:val="001D7A91"/>
    <w:rsid w:val="001D7EFC"/>
    <w:rsid w:val="001E09E4"/>
    <w:rsid w:val="001E0A1C"/>
    <w:rsid w:val="001E0FC7"/>
    <w:rsid w:val="001E23B2"/>
    <w:rsid w:val="001E3CDE"/>
    <w:rsid w:val="001E4ADD"/>
    <w:rsid w:val="001E4E1A"/>
    <w:rsid w:val="001E5CED"/>
    <w:rsid w:val="001E5D56"/>
    <w:rsid w:val="001E615B"/>
    <w:rsid w:val="001E7000"/>
    <w:rsid w:val="001E723A"/>
    <w:rsid w:val="001F02A3"/>
    <w:rsid w:val="001F1EFF"/>
    <w:rsid w:val="001F245B"/>
    <w:rsid w:val="001F2554"/>
    <w:rsid w:val="001F2F6D"/>
    <w:rsid w:val="001F4D58"/>
    <w:rsid w:val="001F5A08"/>
    <w:rsid w:val="001F6AA7"/>
    <w:rsid w:val="001F6C79"/>
    <w:rsid w:val="00200275"/>
    <w:rsid w:val="002004F9"/>
    <w:rsid w:val="00200AC8"/>
    <w:rsid w:val="00200C16"/>
    <w:rsid w:val="00202994"/>
    <w:rsid w:val="00203DFC"/>
    <w:rsid w:val="00207267"/>
    <w:rsid w:val="0020762B"/>
    <w:rsid w:val="002102BC"/>
    <w:rsid w:val="00210511"/>
    <w:rsid w:val="00210715"/>
    <w:rsid w:val="0021271C"/>
    <w:rsid w:val="002129B1"/>
    <w:rsid w:val="00212A57"/>
    <w:rsid w:val="00212EAD"/>
    <w:rsid w:val="002140B9"/>
    <w:rsid w:val="00214365"/>
    <w:rsid w:val="00215048"/>
    <w:rsid w:val="002179E8"/>
    <w:rsid w:val="00217F32"/>
    <w:rsid w:val="00220CCE"/>
    <w:rsid w:val="002215DF"/>
    <w:rsid w:val="002218CE"/>
    <w:rsid w:val="0022250E"/>
    <w:rsid w:val="00223D86"/>
    <w:rsid w:val="002242DE"/>
    <w:rsid w:val="002244A5"/>
    <w:rsid w:val="00224CE9"/>
    <w:rsid w:val="00224FC9"/>
    <w:rsid w:val="002271FA"/>
    <w:rsid w:val="002273A9"/>
    <w:rsid w:val="00227770"/>
    <w:rsid w:val="00231AED"/>
    <w:rsid w:val="00232DCF"/>
    <w:rsid w:val="002332AC"/>
    <w:rsid w:val="00233E2A"/>
    <w:rsid w:val="002348BE"/>
    <w:rsid w:val="00235418"/>
    <w:rsid w:val="002378BF"/>
    <w:rsid w:val="002411E6"/>
    <w:rsid w:val="00241F41"/>
    <w:rsid w:val="002438DB"/>
    <w:rsid w:val="00245A59"/>
    <w:rsid w:val="00246E4E"/>
    <w:rsid w:val="00247B2F"/>
    <w:rsid w:val="00250715"/>
    <w:rsid w:val="00251163"/>
    <w:rsid w:val="0025254A"/>
    <w:rsid w:val="002534D1"/>
    <w:rsid w:val="00253783"/>
    <w:rsid w:val="00254719"/>
    <w:rsid w:val="00254900"/>
    <w:rsid w:val="002558E8"/>
    <w:rsid w:val="00255C75"/>
    <w:rsid w:val="0025652B"/>
    <w:rsid w:val="00256D60"/>
    <w:rsid w:val="002608BE"/>
    <w:rsid w:val="002630F6"/>
    <w:rsid w:val="002633A4"/>
    <w:rsid w:val="00264AB8"/>
    <w:rsid w:val="00270639"/>
    <w:rsid w:val="00270729"/>
    <w:rsid w:val="002711EB"/>
    <w:rsid w:val="00271801"/>
    <w:rsid w:val="00271F6B"/>
    <w:rsid w:val="00272384"/>
    <w:rsid w:val="00272A49"/>
    <w:rsid w:val="00273657"/>
    <w:rsid w:val="0027439F"/>
    <w:rsid w:val="00274979"/>
    <w:rsid w:val="00274ECC"/>
    <w:rsid w:val="00274FFC"/>
    <w:rsid w:val="00276CB9"/>
    <w:rsid w:val="002775AF"/>
    <w:rsid w:val="002807F0"/>
    <w:rsid w:val="00280822"/>
    <w:rsid w:val="00280E69"/>
    <w:rsid w:val="00281AFD"/>
    <w:rsid w:val="00282F7C"/>
    <w:rsid w:val="00287FD8"/>
    <w:rsid w:val="00291B14"/>
    <w:rsid w:val="0029350F"/>
    <w:rsid w:val="00293A77"/>
    <w:rsid w:val="00293DB6"/>
    <w:rsid w:val="0029494B"/>
    <w:rsid w:val="00294B09"/>
    <w:rsid w:val="00294E1B"/>
    <w:rsid w:val="002954AA"/>
    <w:rsid w:val="00295B08"/>
    <w:rsid w:val="00297D4F"/>
    <w:rsid w:val="002A060A"/>
    <w:rsid w:val="002A0FFB"/>
    <w:rsid w:val="002A168A"/>
    <w:rsid w:val="002A204C"/>
    <w:rsid w:val="002A2BC9"/>
    <w:rsid w:val="002A2FEF"/>
    <w:rsid w:val="002A33E8"/>
    <w:rsid w:val="002A486D"/>
    <w:rsid w:val="002A4905"/>
    <w:rsid w:val="002A4E17"/>
    <w:rsid w:val="002A5971"/>
    <w:rsid w:val="002A661F"/>
    <w:rsid w:val="002A7D46"/>
    <w:rsid w:val="002A7DF9"/>
    <w:rsid w:val="002B07C4"/>
    <w:rsid w:val="002B0F90"/>
    <w:rsid w:val="002B2312"/>
    <w:rsid w:val="002B2652"/>
    <w:rsid w:val="002B4D14"/>
    <w:rsid w:val="002B72A8"/>
    <w:rsid w:val="002B7A11"/>
    <w:rsid w:val="002C033D"/>
    <w:rsid w:val="002C136A"/>
    <w:rsid w:val="002C279F"/>
    <w:rsid w:val="002C293C"/>
    <w:rsid w:val="002C3FCE"/>
    <w:rsid w:val="002C44BB"/>
    <w:rsid w:val="002C5F59"/>
    <w:rsid w:val="002C6FC8"/>
    <w:rsid w:val="002C7134"/>
    <w:rsid w:val="002C7C92"/>
    <w:rsid w:val="002D0CB4"/>
    <w:rsid w:val="002D1DD9"/>
    <w:rsid w:val="002D59F0"/>
    <w:rsid w:val="002D706F"/>
    <w:rsid w:val="002E135B"/>
    <w:rsid w:val="002E1FA2"/>
    <w:rsid w:val="002E2673"/>
    <w:rsid w:val="002E2B3A"/>
    <w:rsid w:val="002E342D"/>
    <w:rsid w:val="002E39AF"/>
    <w:rsid w:val="002E40C1"/>
    <w:rsid w:val="002E58CF"/>
    <w:rsid w:val="002E5ED6"/>
    <w:rsid w:val="002E5FF8"/>
    <w:rsid w:val="002E6546"/>
    <w:rsid w:val="002E6B0A"/>
    <w:rsid w:val="002E78F4"/>
    <w:rsid w:val="002F0549"/>
    <w:rsid w:val="002F0566"/>
    <w:rsid w:val="002F1257"/>
    <w:rsid w:val="002F1C93"/>
    <w:rsid w:val="002F266B"/>
    <w:rsid w:val="002F2D5C"/>
    <w:rsid w:val="002F3264"/>
    <w:rsid w:val="002F3F6F"/>
    <w:rsid w:val="002F56E0"/>
    <w:rsid w:val="002F5C91"/>
    <w:rsid w:val="002F72D9"/>
    <w:rsid w:val="002F73A7"/>
    <w:rsid w:val="00300DA3"/>
    <w:rsid w:val="00300F7F"/>
    <w:rsid w:val="003010F8"/>
    <w:rsid w:val="00302377"/>
    <w:rsid w:val="00302D85"/>
    <w:rsid w:val="00302E67"/>
    <w:rsid w:val="0030308F"/>
    <w:rsid w:val="00303297"/>
    <w:rsid w:val="00304E5B"/>
    <w:rsid w:val="0030528A"/>
    <w:rsid w:val="003054DD"/>
    <w:rsid w:val="00305C61"/>
    <w:rsid w:val="00305D37"/>
    <w:rsid w:val="00306965"/>
    <w:rsid w:val="00306981"/>
    <w:rsid w:val="003075D8"/>
    <w:rsid w:val="00310A1A"/>
    <w:rsid w:val="00310B19"/>
    <w:rsid w:val="003110F2"/>
    <w:rsid w:val="00311768"/>
    <w:rsid w:val="00311C87"/>
    <w:rsid w:val="00312823"/>
    <w:rsid w:val="00313317"/>
    <w:rsid w:val="00315316"/>
    <w:rsid w:val="003155AB"/>
    <w:rsid w:val="003158D1"/>
    <w:rsid w:val="00316E34"/>
    <w:rsid w:val="00317123"/>
    <w:rsid w:val="00317199"/>
    <w:rsid w:val="003176C8"/>
    <w:rsid w:val="00317BDB"/>
    <w:rsid w:val="0032207F"/>
    <w:rsid w:val="003228B5"/>
    <w:rsid w:val="00323070"/>
    <w:rsid w:val="00324CCB"/>
    <w:rsid w:val="00325C7A"/>
    <w:rsid w:val="00333494"/>
    <w:rsid w:val="00334AA1"/>
    <w:rsid w:val="00335072"/>
    <w:rsid w:val="003367E5"/>
    <w:rsid w:val="00336C59"/>
    <w:rsid w:val="003372F7"/>
    <w:rsid w:val="00337B10"/>
    <w:rsid w:val="00343075"/>
    <w:rsid w:val="00343696"/>
    <w:rsid w:val="00344E67"/>
    <w:rsid w:val="00344F89"/>
    <w:rsid w:val="0034524B"/>
    <w:rsid w:val="00345B8E"/>
    <w:rsid w:val="003506CB"/>
    <w:rsid w:val="0035096F"/>
    <w:rsid w:val="00350F6B"/>
    <w:rsid w:val="00351808"/>
    <w:rsid w:val="00351D5F"/>
    <w:rsid w:val="003521DF"/>
    <w:rsid w:val="00353199"/>
    <w:rsid w:val="0035571A"/>
    <w:rsid w:val="00356D86"/>
    <w:rsid w:val="003570FA"/>
    <w:rsid w:val="00357968"/>
    <w:rsid w:val="00357A72"/>
    <w:rsid w:val="0036080D"/>
    <w:rsid w:val="00360F44"/>
    <w:rsid w:val="00361640"/>
    <w:rsid w:val="00362824"/>
    <w:rsid w:val="00365201"/>
    <w:rsid w:val="00366046"/>
    <w:rsid w:val="00366AE9"/>
    <w:rsid w:val="003677A7"/>
    <w:rsid w:val="0036784A"/>
    <w:rsid w:val="003704A4"/>
    <w:rsid w:val="003717DC"/>
    <w:rsid w:val="0037255B"/>
    <w:rsid w:val="00372B5A"/>
    <w:rsid w:val="00372EAE"/>
    <w:rsid w:val="00373410"/>
    <w:rsid w:val="003736D8"/>
    <w:rsid w:val="003745C0"/>
    <w:rsid w:val="003747BD"/>
    <w:rsid w:val="00375E90"/>
    <w:rsid w:val="00376126"/>
    <w:rsid w:val="00376311"/>
    <w:rsid w:val="00376C14"/>
    <w:rsid w:val="003778B2"/>
    <w:rsid w:val="00377B86"/>
    <w:rsid w:val="00377D92"/>
    <w:rsid w:val="003831DE"/>
    <w:rsid w:val="003831EA"/>
    <w:rsid w:val="003835A4"/>
    <w:rsid w:val="0038403B"/>
    <w:rsid w:val="00384439"/>
    <w:rsid w:val="003850D5"/>
    <w:rsid w:val="0038588B"/>
    <w:rsid w:val="003860A8"/>
    <w:rsid w:val="00387F0A"/>
    <w:rsid w:val="00391006"/>
    <w:rsid w:val="003916F7"/>
    <w:rsid w:val="00391890"/>
    <w:rsid w:val="00391C1B"/>
    <w:rsid w:val="00391DCA"/>
    <w:rsid w:val="00392F58"/>
    <w:rsid w:val="00393884"/>
    <w:rsid w:val="003945C1"/>
    <w:rsid w:val="00396291"/>
    <w:rsid w:val="00396AA1"/>
    <w:rsid w:val="00396EFC"/>
    <w:rsid w:val="00397E7B"/>
    <w:rsid w:val="003A07AB"/>
    <w:rsid w:val="003A1A2B"/>
    <w:rsid w:val="003A1F99"/>
    <w:rsid w:val="003A2135"/>
    <w:rsid w:val="003A27B7"/>
    <w:rsid w:val="003A2CD9"/>
    <w:rsid w:val="003A3533"/>
    <w:rsid w:val="003A515A"/>
    <w:rsid w:val="003A62DB"/>
    <w:rsid w:val="003A66C6"/>
    <w:rsid w:val="003A6D27"/>
    <w:rsid w:val="003A72AE"/>
    <w:rsid w:val="003A73A6"/>
    <w:rsid w:val="003A76E3"/>
    <w:rsid w:val="003B1465"/>
    <w:rsid w:val="003B151F"/>
    <w:rsid w:val="003B157D"/>
    <w:rsid w:val="003B2150"/>
    <w:rsid w:val="003B228F"/>
    <w:rsid w:val="003B3C51"/>
    <w:rsid w:val="003B4471"/>
    <w:rsid w:val="003B4652"/>
    <w:rsid w:val="003B486F"/>
    <w:rsid w:val="003B4E8D"/>
    <w:rsid w:val="003B4EB6"/>
    <w:rsid w:val="003B5ACB"/>
    <w:rsid w:val="003B61B9"/>
    <w:rsid w:val="003B7541"/>
    <w:rsid w:val="003C3FC2"/>
    <w:rsid w:val="003C449C"/>
    <w:rsid w:val="003C4AB5"/>
    <w:rsid w:val="003C4BB8"/>
    <w:rsid w:val="003C6D70"/>
    <w:rsid w:val="003C6DDE"/>
    <w:rsid w:val="003C7C9C"/>
    <w:rsid w:val="003D0638"/>
    <w:rsid w:val="003D0AD5"/>
    <w:rsid w:val="003D1262"/>
    <w:rsid w:val="003D261C"/>
    <w:rsid w:val="003D2674"/>
    <w:rsid w:val="003D2DFF"/>
    <w:rsid w:val="003D3D18"/>
    <w:rsid w:val="003D4F9A"/>
    <w:rsid w:val="003D571E"/>
    <w:rsid w:val="003D5F02"/>
    <w:rsid w:val="003D613F"/>
    <w:rsid w:val="003D67CA"/>
    <w:rsid w:val="003D69F3"/>
    <w:rsid w:val="003D83A5"/>
    <w:rsid w:val="003DD7BA"/>
    <w:rsid w:val="003E0374"/>
    <w:rsid w:val="003E112C"/>
    <w:rsid w:val="003E1B35"/>
    <w:rsid w:val="003E5853"/>
    <w:rsid w:val="003E7027"/>
    <w:rsid w:val="003E717C"/>
    <w:rsid w:val="003E7230"/>
    <w:rsid w:val="003E72B6"/>
    <w:rsid w:val="003F0398"/>
    <w:rsid w:val="003F07E9"/>
    <w:rsid w:val="003F0F15"/>
    <w:rsid w:val="003F3AE8"/>
    <w:rsid w:val="003F479E"/>
    <w:rsid w:val="003F4F94"/>
    <w:rsid w:val="003F4FFB"/>
    <w:rsid w:val="003F5A9C"/>
    <w:rsid w:val="003F6075"/>
    <w:rsid w:val="003F6A7D"/>
    <w:rsid w:val="003F6E2B"/>
    <w:rsid w:val="003F6FBF"/>
    <w:rsid w:val="003F7E1A"/>
    <w:rsid w:val="004005BC"/>
    <w:rsid w:val="00401843"/>
    <w:rsid w:val="00401DBA"/>
    <w:rsid w:val="00401F0C"/>
    <w:rsid w:val="004025D7"/>
    <w:rsid w:val="0040423F"/>
    <w:rsid w:val="004046CA"/>
    <w:rsid w:val="00405CB0"/>
    <w:rsid w:val="00405E30"/>
    <w:rsid w:val="00405F20"/>
    <w:rsid w:val="00406380"/>
    <w:rsid w:val="004065FE"/>
    <w:rsid w:val="0040741B"/>
    <w:rsid w:val="00407E9D"/>
    <w:rsid w:val="004112CB"/>
    <w:rsid w:val="0041156B"/>
    <w:rsid w:val="004117A8"/>
    <w:rsid w:val="004118E8"/>
    <w:rsid w:val="004122C6"/>
    <w:rsid w:val="004128F0"/>
    <w:rsid w:val="004145D0"/>
    <w:rsid w:val="00415E77"/>
    <w:rsid w:val="00416E7A"/>
    <w:rsid w:val="004202A3"/>
    <w:rsid w:val="004205A9"/>
    <w:rsid w:val="004222CD"/>
    <w:rsid w:val="00422782"/>
    <w:rsid w:val="00422927"/>
    <w:rsid w:val="00422A49"/>
    <w:rsid w:val="00424956"/>
    <w:rsid w:val="00424D70"/>
    <w:rsid w:val="004300CC"/>
    <w:rsid w:val="004317BB"/>
    <w:rsid w:val="00434305"/>
    <w:rsid w:val="00434843"/>
    <w:rsid w:val="004351DC"/>
    <w:rsid w:val="00435F1E"/>
    <w:rsid w:val="00436617"/>
    <w:rsid w:val="0043782D"/>
    <w:rsid w:val="00437BA4"/>
    <w:rsid w:val="00440252"/>
    <w:rsid w:val="00440DF0"/>
    <w:rsid w:val="00441546"/>
    <w:rsid w:val="00442572"/>
    <w:rsid w:val="00443346"/>
    <w:rsid w:val="004437A0"/>
    <w:rsid w:val="004455F7"/>
    <w:rsid w:val="004466B1"/>
    <w:rsid w:val="004472CD"/>
    <w:rsid w:val="00447638"/>
    <w:rsid w:val="00447D16"/>
    <w:rsid w:val="00447E95"/>
    <w:rsid w:val="00450D21"/>
    <w:rsid w:val="004513EB"/>
    <w:rsid w:val="004518C3"/>
    <w:rsid w:val="00452A80"/>
    <w:rsid w:val="00454B44"/>
    <w:rsid w:val="00454CF9"/>
    <w:rsid w:val="0045549C"/>
    <w:rsid w:val="00455A17"/>
    <w:rsid w:val="00457644"/>
    <w:rsid w:val="00460B60"/>
    <w:rsid w:val="0046189A"/>
    <w:rsid w:val="00461AD4"/>
    <w:rsid w:val="00461EED"/>
    <w:rsid w:val="00462882"/>
    <w:rsid w:val="00462D4F"/>
    <w:rsid w:val="0046326B"/>
    <w:rsid w:val="004635B1"/>
    <w:rsid w:val="00463E8E"/>
    <w:rsid w:val="00465F5B"/>
    <w:rsid w:val="00466019"/>
    <w:rsid w:val="00466B5E"/>
    <w:rsid w:val="004673ED"/>
    <w:rsid w:val="004679FC"/>
    <w:rsid w:val="00470A42"/>
    <w:rsid w:val="00472772"/>
    <w:rsid w:val="00472C9C"/>
    <w:rsid w:val="00472DD9"/>
    <w:rsid w:val="0047419A"/>
    <w:rsid w:val="0047520F"/>
    <w:rsid w:val="00475A8C"/>
    <w:rsid w:val="00476F04"/>
    <w:rsid w:val="004775C1"/>
    <w:rsid w:val="0047779E"/>
    <w:rsid w:val="00477B00"/>
    <w:rsid w:val="00477E5E"/>
    <w:rsid w:val="00480C07"/>
    <w:rsid w:val="00481C85"/>
    <w:rsid w:val="0048655D"/>
    <w:rsid w:val="0048715B"/>
    <w:rsid w:val="00487DE6"/>
    <w:rsid w:val="00487EF5"/>
    <w:rsid w:val="00490DEA"/>
    <w:rsid w:val="00491430"/>
    <w:rsid w:val="00492B7D"/>
    <w:rsid w:val="004939E8"/>
    <w:rsid w:val="00493C81"/>
    <w:rsid w:val="0049497F"/>
    <w:rsid w:val="00494A55"/>
    <w:rsid w:val="00496B33"/>
    <w:rsid w:val="00497A13"/>
    <w:rsid w:val="004A03DC"/>
    <w:rsid w:val="004A0EB1"/>
    <w:rsid w:val="004A12E1"/>
    <w:rsid w:val="004A2149"/>
    <w:rsid w:val="004A2F2D"/>
    <w:rsid w:val="004A2F7A"/>
    <w:rsid w:val="004A3726"/>
    <w:rsid w:val="004A4488"/>
    <w:rsid w:val="004A684F"/>
    <w:rsid w:val="004A6E5F"/>
    <w:rsid w:val="004B0097"/>
    <w:rsid w:val="004B042C"/>
    <w:rsid w:val="004B093D"/>
    <w:rsid w:val="004B2979"/>
    <w:rsid w:val="004B506C"/>
    <w:rsid w:val="004B51B6"/>
    <w:rsid w:val="004B6B0D"/>
    <w:rsid w:val="004B6C3C"/>
    <w:rsid w:val="004B75C2"/>
    <w:rsid w:val="004B7B97"/>
    <w:rsid w:val="004C03D1"/>
    <w:rsid w:val="004C04DF"/>
    <w:rsid w:val="004C0A50"/>
    <w:rsid w:val="004C1638"/>
    <w:rsid w:val="004C1909"/>
    <w:rsid w:val="004C1C6E"/>
    <w:rsid w:val="004C6E45"/>
    <w:rsid w:val="004C7C46"/>
    <w:rsid w:val="004C7ED0"/>
    <w:rsid w:val="004D1DF5"/>
    <w:rsid w:val="004D21A7"/>
    <w:rsid w:val="004D2999"/>
    <w:rsid w:val="004D2D9D"/>
    <w:rsid w:val="004D3AD6"/>
    <w:rsid w:val="004D402A"/>
    <w:rsid w:val="004D4195"/>
    <w:rsid w:val="004D56B4"/>
    <w:rsid w:val="004D6558"/>
    <w:rsid w:val="004E0F2D"/>
    <w:rsid w:val="004E1240"/>
    <w:rsid w:val="004E164E"/>
    <w:rsid w:val="004E1FF6"/>
    <w:rsid w:val="004E242B"/>
    <w:rsid w:val="004E3CE4"/>
    <w:rsid w:val="004E483D"/>
    <w:rsid w:val="004E49D4"/>
    <w:rsid w:val="004E4C1A"/>
    <w:rsid w:val="004E5F36"/>
    <w:rsid w:val="004E6A9F"/>
    <w:rsid w:val="004F110F"/>
    <w:rsid w:val="004F199C"/>
    <w:rsid w:val="004F1F35"/>
    <w:rsid w:val="004F2B97"/>
    <w:rsid w:val="004F2C4D"/>
    <w:rsid w:val="004F30D7"/>
    <w:rsid w:val="004F3AE2"/>
    <w:rsid w:val="004F518B"/>
    <w:rsid w:val="004F535C"/>
    <w:rsid w:val="004F6066"/>
    <w:rsid w:val="004F7B49"/>
    <w:rsid w:val="00500CDD"/>
    <w:rsid w:val="00500F41"/>
    <w:rsid w:val="00500FBE"/>
    <w:rsid w:val="00501B47"/>
    <w:rsid w:val="00502292"/>
    <w:rsid w:val="005025DD"/>
    <w:rsid w:val="0050420B"/>
    <w:rsid w:val="005052F9"/>
    <w:rsid w:val="0050545A"/>
    <w:rsid w:val="005056D9"/>
    <w:rsid w:val="00505887"/>
    <w:rsid w:val="005059A3"/>
    <w:rsid w:val="005063EF"/>
    <w:rsid w:val="00506A3D"/>
    <w:rsid w:val="00506B97"/>
    <w:rsid w:val="00507407"/>
    <w:rsid w:val="00507712"/>
    <w:rsid w:val="005078F3"/>
    <w:rsid w:val="0051027D"/>
    <w:rsid w:val="00510E00"/>
    <w:rsid w:val="0051122D"/>
    <w:rsid w:val="005116C9"/>
    <w:rsid w:val="00511C14"/>
    <w:rsid w:val="00512110"/>
    <w:rsid w:val="0051234D"/>
    <w:rsid w:val="00512947"/>
    <w:rsid w:val="0051372F"/>
    <w:rsid w:val="00514E30"/>
    <w:rsid w:val="0051505E"/>
    <w:rsid w:val="00515093"/>
    <w:rsid w:val="00515428"/>
    <w:rsid w:val="00515C9A"/>
    <w:rsid w:val="00515EF4"/>
    <w:rsid w:val="005162CC"/>
    <w:rsid w:val="00517BF9"/>
    <w:rsid w:val="005200BD"/>
    <w:rsid w:val="00520224"/>
    <w:rsid w:val="00520340"/>
    <w:rsid w:val="00520D9A"/>
    <w:rsid w:val="00520F03"/>
    <w:rsid w:val="00521B82"/>
    <w:rsid w:val="00522365"/>
    <w:rsid w:val="00522716"/>
    <w:rsid w:val="0052314A"/>
    <w:rsid w:val="00523208"/>
    <w:rsid w:val="00523672"/>
    <w:rsid w:val="00524082"/>
    <w:rsid w:val="005242FB"/>
    <w:rsid w:val="00524A12"/>
    <w:rsid w:val="00525B84"/>
    <w:rsid w:val="00525E80"/>
    <w:rsid w:val="00525F78"/>
    <w:rsid w:val="00526E57"/>
    <w:rsid w:val="00527B5D"/>
    <w:rsid w:val="005315C3"/>
    <w:rsid w:val="00531E4A"/>
    <w:rsid w:val="00533E24"/>
    <w:rsid w:val="005344DA"/>
    <w:rsid w:val="00534DD1"/>
    <w:rsid w:val="00534FAC"/>
    <w:rsid w:val="00536040"/>
    <w:rsid w:val="00540114"/>
    <w:rsid w:val="0054064E"/>
    <w:rsid w:val="00540F78"/>
    <w:rsid w:val="00541E49"/>
    <w:rsid w:val="0054218C"/>
    <w:rsid w:val="005423CF"/>
    <w:rsid w:val="0054280F"/>
    <w:rsid w:val="00542BDB"/>
    <w:rsid w:val="00542C93"/>
    <w:rsid w:val="00543874"/>
    <w:rsid w:val="005442A9"/>
    <w:rsid w:val="00544313"/>
    <w:rsid w:val="005443DF"/>
    <w:rsid w:val="005450CC"/>
    <w:rsid w:val="00547725"/>
    <w:rsid w:val="00547884"/>
    <w:rsid w:val="00547B53"/>
    <w:rsid w:val="00551558"/>
    <w:rsid w:val="00551961"/>
    <w:rsid w:val="00551CB9"/>
    <w:rsid w:val="00552D66"/>
    <w:rsid w:val="005534E1"/>
    <w:rsid w:val="0055403C"/>
    <w:rsid w:val="0055563D"/>
    <w:rsid w:val="00556057"/>
    <w:rsid w:val="00556703"/>
    <w:rsid w:val="00556CC8"/>
    <w:rsid w:val="00560372"/>
    <w:rsid w:val="00560CA9"/>
    <w:rsid w:val="00560EFA"/>
    <w:rsid w:val="00561491"/>
    <w:rsid w:val="005618BC"/>
    <w:rsid w:val="00561BDF"/>
    <w:rsid w:val="00561DFC"/>
    <w:rsid w:val="00562BAA"/>
    <w:rsid w:val="00563624"/>
    <w:rsid w:val="0056403A"/>
    <w:rsid w:val="005644DB"/>
    <w:rsid w:val="0056460A"/>
    <w:rsid w:val="00564EB1"/>
    <w:rsid w:val="00565147"/>
    <w:rsid w:val="005651F7"/>
    <w:rsid w:val="00567379"/>
    <w:rsid w:val="005674CB"/>
    <w:rsid w:val="00567B87"/>
    <w:rsid w:val="00571494"/>
    <w:rsid w:val="0057336A"/>
    <w:rsid w:val="00573DAB"/>
    <w:rsid w:val="0057507A"/>
    <w:rsid w:val="005772B7"/>
    <w:rsid w:val="00577475"/>
    <w:rsid w:val="00580338"/>
    <w:rsid w:val="00582D0E"/>
    <w:rsid w:val="005831EF"/>
    <w:rsid w:val="00583340"/>
    <w:rsid w:val="00583A54"/>
    <w:rsid w:val="00584C77"/>
    <w:rsid w:val="00585694"/>
    <w:rsid w:val="00585B0D"/>
    <w:rsid w:val="00585D52"/>
    <w:rsid w:val="00586E10"/>
    <w:rsid w:val="00587073"/>
    <w:rsid w:val="005870BF"/>
    <w:rsid w:val="00587525"/>
    <w:rsid w:val="005909AD"/>
    <w:rsid w:val="00591346"/>
    <w:rsid w:val="00591BDF"/>
    <w:rsid w:val="005969A7"/>
    <w:rsid w:val="00596E75"/>
    <w:rsid w:val="005A03C0"/>
    <w:rsid w:val="005A1AAE"/>
    <w:rsid w:val="005A2179"/>
    <w:rsid w:val="005A267D"/>
    <w:rsid w:val="005A4212"/>
    <w:rsid w:val="005A4A4B"/>
    <w:rsid w:val="005A4EA6"/>
    <w:rsid w:val="005A5B95"/>
    <w:rsid w:val="005A5BA2"/>
    <w:rsid w:val="005A5DB5"/>
    <w:rsid w:val="005B07BD"/>
    <w:rsid w:val="005B1476"/>
    <w:rsid w:val="005B1B93"/>
    <w:rsid w:val="005B1CAF"/>
    <w:rsid w:val="005B348C"/>
    <w:rsid w:val="005B34CE"/>
    <w:rsid w:val="005B49B2"/>
    <w:rsid w:val="005B4D63"/>
    <w:rsid w:val="005B59B2"/>
    <w:rsid w:val="005B7811"/>
    <w:rsid w:val="005B790A"/>
    <w:rsid w:val="005C0EA2"/>
    <w:rsid w:val="005C143E"/>
    <w:rsid w:val="005C15B9"/>
    <w:rsid w:val="005C3BEB"/>
    <w:rsid w:val="005C55E1"/>
    <w:rsid w:val="005C6705"/>
    <w:rsid w:val="005D021E"/>
    <w:rsid w:val="005D0EEE"/>
    <w:rsid w:val="005D1106"/>
    <w:rsid w:val="005D30BA"/>
    <w:rsid w:val="005D4405"/>
    <w:rsid w:val="005D5F02"/>
    <w:rsid w:val="005D5F64"/>
    <w:rsid w:val="005D6631"/>
    <w:rsid w:val="005D70FC"/>
    <w:rsid w:val="005D7D45"/>
    <w:rsid w:val="005E05D0"/>
    <w:rsid w:val="005E0F95"/>
    <w:rsid w:val="005E10CC"/>
    <w:rsid w:val="005E3AD9"/>
    <w:rsid w:val="005E53E5"/>
    <w:rsid w:val="005E5660"/>
    <w:rsid w:val="005E700F"/>
    <w:rsid w:val="005F1247"/>
    <w:rsid w:val="005F1520"/>
    <w:rsid w:val="005F17E9"/>
    <w:rsid w:val="005F1BBE"/>
    <w:rsid w:val="005F278C"/>
    <w:rsid w:val="005F3205"/>
    <w:rsid w:val="005F353D"/>
    <w:rsid w:val="005F4649"/>
    <w:rsid w:val="005F4ACE"/>
    <w:rsid w:val="005F627E"/>
    <w:rsid w:val="006002D8"/>
    <w:rsid w:val="00601A4B"/>
    <w:rsid w:val="00602090"/>
    <w:rsid w:val="0060255F"/>
    <w:rsid w:val="00603404"/>
    <w:rsid w:val="0060416E"/>
    <w:rsid w:val="00604804"/>
    <w:rsid w:val="0060494C"/>
    <w:rsid w:val="0060528B"/>
    <w:rsid w:val="00605498"/>
    <w:rsid w:val="0060562C"/>
    <w:rsid w:val="00606BF0"/>
    <w:rsid w:val="00607E3F"/>
    <w:rsid w:val="00611133"/>
    <w:rsid w:val="006140E0"/>
    <w:rsid w:val="00614366"/>
    <w:rsid w:val="00616A3A"/>
    <w:rsid w:val="006172CB"/>
    <w:rsid w:val="006178AB"/>
    <w:rsid w:val="00620D27"/>
    <w:rsid w:val="00621C62"/>
    <w:rsid w:val="006230A5"/>
    <w:rsid w:val="00624FE6"/>
    <w:rsid w:val="006254E7"/>
    <w:rsid w:val="00626472"/>
    <w:rsid w:val="00627945"/>
    <w:rsid w:val="00627E18"/>
    <w:rsid w:val="00627F6F"/>
    <w:rsid w:val="006290CD"/>
    <w:rsid w:val="00631ABD"/>
    <w:rsid w:val="0063222C"/>
    <w:rsid w:val="00632E11"/>
    <w:rsid w:val="006337E6"/>
    <w:rsid w:val="00635EBA"/>
    <w:rsid w:val="00635F4A"/>
    <w:rsid w:val="00637D9E"/>
    <w:rsid w:val="00637E06"/>
    <w:rsid w:val="00640891"/>
    <w:rsid w:val="00640DDB"/>
    <w:rsid w:val="006412D2"/>
    <w:rsid w:val="00641433"/>
    <w:rsid w:val="0064154D"/>
    <w:rsid w:val="00641934"/>
    <w:rsid w:val="00641B17"/>
    <w:rsid w:val="00641CF9"/>
    <w:rsid w:val="00641F7E"/>
    <w:rsid w:val="00642524"/>
    <w:rsid w:val="00642CCB"/>
    <w:rsid w:val="006430D2"/>
    <w:rsid w:val="006447C1"/>
    <w:rsid w:val="00646291"/>
    <w:rsid w:val="00647877"/>
    <w:rsid w:val="00647A87"/>
    <w:rsid w:val="0064A438"/>
    <w:rsid w:val="0064C387"/>
    <w:rsid w:val="0065081F"/>
    <w:rsid w:val="006527C0"/>
    <w:rsid w:val="00653369"/>
    <w:rsid w:val="0065352C"/>
    <w:rsid w:val="0065414D"/>
    <w:rsid w:val="0065489F"/>
    <w:rsid w:val="00654E6E"/>
    <w:rsid w:val="00655B50"/>
    <w:rsid w:val="00656343"/>
    <w:rsid w:val="006564F9"/>
    <w:rsid w:val="00656B7A"/>
    <w:rsid w:val="00657A6D"/>
    <w:rsid w:val="006601B0"/>
    <w:rsid w:val="006601DD"/>
    <w:rsid w:val="00660364"/>
    <w:rsid w:val="00660953"/>
    <w:rsid w:val="00661291"/>
    <w:rsid w:val="0066153D"/>
    <w:rsid w:val="00662C06"/>
    <w:rsid w:val="00663A8F"/>
    <w:rsid w:val="006646BD"/>
    <w:rsid w:val="006649BB"/>
    <w:rsid w:val="00664F2E"/>
    <w:rsid w:val="006658BC"/>
    <w:rsid w:val="0066592A"/>
    <w:rsid w:val="006665C9"/>
    <w:rsid w:val="00666CAB"/>
    <w:rsid w:val="00666FE5"/>
    <w:rsid w:val="006673CD"/>
    <w:rsid w:val="0066798B"/>
    <w:rsid w:val="00667F02"/>
    <w:rsid w:val="00673CC2"/>
    <w:rsid w:val="0067467D"/>
    <w:rsid w:val="00675420"/>
    <w:rsid w:val="00675FD6"/>
    <w:rsid w:val="00677068"/>
    <w:rsid w:val="00681BF4"/>
    <w:rsid w:val="00682428"/>
    <w:rsid w:val="00682E0E"/>
    <w:rsid w:val="00683046"/>
    <w:rsid w:val="006839D9"/>
    <w:rsid w:val="006845EA"/>
    <w:rsid w:val="00684E28"/>
    <w:rsid w:val="006852A6"/>
    <w:rsid w:val="00685E31"/>
    <w:rsid w:val="006872CC"/>
    <w:rsid w:val="006903F1"/>
    <w:rsid w:val="006910D4"/>
    <w:rsid w:val="006910F7"/>
    <w:rsid w:val="006913AE"/>
    <w:rsid w:val="0069163A"/>
    <w:rsid w:val="00692C36"/>
    <w:rsid w:val="00693DBD"/>
    <w:rsid w:val="00694650"/>
    <w:rsid w:val="00694BCC"/>
    <w:rsid w:val="00694F0E"/>
    <w:rsid w:val="00695C83"/>
    <w:rsid w:val="00697794"/>
    <w:rsid w:val="0069E3B6"/>
    <w:rsid w:val="006A0834"/>
    <w:rsid w:val="006A1AA2"/>
    <w:rsid w:val="006A2974"/>
    <w:rsid w:val="006A2D48"/>
    <w:rsid w:val="006A2E6D"/>
    <w:rsid w:val="006A3839"/>
    <w:rsid w:val="006A3D29"/>
    <w:rsid w:val="006A3FAE"/>
    <w:rsid w:val="006A45B1"/>
    <w:rsid w:val="006A4755"/>
    <w:rsid w:val="006A4826"/>
    <w:rsid w:val="006A6236"/>
    <w:rsid w:val="006A690F"/>
    <w:rsid w:val="006B0F3D"/>
    <w:rsid w:val="006B107E"/>
    <w:rsid w:val="006B114D"/>
    <w:rsid w:val="006B16F6"/>
    <w:rsid w:val="006B1F1D"/>
    <w:rsid w:val="006B31C0"/>
    <w:rsid w:val="006B424F"/>
    <w:rsid w:val="006B4A2F"/>
    <w:rsid w:val="006B54C5"/>
    <w:rsid w:val="006B550A"/>
    <w:rsid w:val="006B5882"/>
    <w:rsid w:val="006B5EB1"/>
    <w:rsid w:val="006B6DE2"/>
    <w:rsid w:val="006B7506"/>
    <w:rsid w:val="006B7F08"/>
    <w:rsid w:val="006C07CF"/>
    <w:rsid w:val="006C1DC0"/>
    <w:rsid w:val="006C2972"/>
    <w:rsid w:val="006C2D55"/>
    <w:rsid w:val="006C35B0"/>
    <w:rsid w:val="006C37D2"/>
    <w:rsid w:val="006C3FCB"/>
    <w:rsid w:val="006C5A78"/>
    <w:rsid w:val="006C5AEA"/>
    <w:rsid w:val="006C6FEE"/>
    <w:rsid w:val="006C7B71"/>
    <w:rsid w:val="006D21A4"/>
    <w:rsid w:val="006D297D"/>
    <w:rsid w:val="006D3A2A"/>
    <w:rsid w:val="006D3CD9"/>
    <w:rsid w:val="006D3D4A"/>
    <w:rsid w:val="006D53F3"/>
    <w:rsid w:val="006D5F57"/>
    <w:rsid w:val="006D670B"/>
    <w:rsid w:val="006D6F2C"/>
    <w:rsid w:val="006D7AA7"/>
    <w:rsid w:val="006E02DD"/>
    <w:rsid w:val="006E0CF3"/>
    <w:rsid w:val="006E1C72"/>
    <w:rsid w:val="006E2C01"/>
    <w:rsid w:val="006E5752"/>
    <w:rsid w:val="006E610D"/>
    <w:rsid w:val="006E667B"/>
    <w:rsid w:val="006F09BA"/>
    <w:rsid w:val="006F0CA9"/>
    <w:rsid w:val="006F1ED5"/>
    <w:rsid w:val="006F1FEC"/>
    <w:rsid w:val="006F2EBE"/>
    <w:rsid w:val="006F4826"/>
    <w:rsid w:val="006F48CD"/>
    <w:rsid w:val="006F5BF5"/>
    <w:rsid w:val="006F6EFF"/>
    <w:rsid w:val="00700180"/>
    <w:rsid w:val="00700662"/>
    <w:rsid w:val="007016FD"/>
    <w:rsid w:val="00701E1F"/>
    <w:rsid w:val="00702A8B"/>
    <w:rsid w:val="007038BC"/>
    <w:rsid w:val="00704393"/>
    <w:rsid w:val="00705692"/>
    <w:rsid w:val="007057CA"/>
    <w:rsid w:val="00705CCB"/>
    <w:rsid w:val="007061EF"/>
    <w:rsid w:val="0070691E"/>
    <w:rsid w:val="007076CB"/>
    <w:rsid w:val="00710440"/>
    <w:rsid w:val="00712934"/>
    <w:rsid w:val="00714027"/>
    <w:rsid w:val="00715394"/>
    <w:rsid w:val="00715720"/>
    <w:rsid w:val="0072026C"/>
    <w:rsid w:val="007218B6"/>
    <w:rsid w:val="00721991"/>
    <w:rsid w:val="00721EE2"/>
    <w:rsid w:val="007226D0"/>
    <w:rsid w:val="00724804"/>
    <w:rsid w:val="00724C96"/>
    <w:rsid w:val="00724EF0"/>
    <w:rsid w:val="00724F58"/>
    <w:rsid w:val="007253A7"/>
    <w:rsid w:val="007266DD"/>
    <w:rsid w:val="00730E60"/>
    <w:rsid w:val="007311B1"/>
    <w:rsid w:val="00731C8B"/>
    <w:rsid w:val="00732477"/>
    <w:rsid w:val="0073329E"/>
    <w:rsid w:val="00733E38"/>
    <w:rsid w:val="00734462"/>
    <w:rsid w:val="00734EE8"/>
    <w:rsid w:val="0073590C"/>
    <w:rsid w:val="00736C77"/>
    <w:rsid w:val="00737695"/>
    <w:rsid w:val="00740F92"/>
    <w:rsid w:val="007412D7"/>
    <w:rsid w:val="0074174D"/>
    <w:rsid w:val="00741FFC"/>
    <w:rsid w:val="00742885"/>
    <w:rsid w:val="00742B04"/>
    <w:rsid w:val="00743796"/>
    <w:rsid w:val="00743BCF"/>
    <w:rsid w:val="007440DB"/>
    <w:rsid w:val="0074634B"/>
    <w:rsid w:val="007473AC"/>
    <w:rsid w:val="00747DBF"/>
    <w:rsid w:val="00750E18"/>
    <w:rsid w:val="007510A6"/>
    <w:rsid w:val="00751D3B"/>
    <w:rsid w:val="007522F5"/>
    <w:rsid w:val="00752341"/>
    <w:rsid w:val="00752B65"/>
    <w:rsid w:val="00754910"/>
    <w:rsid w:val="00754E60"/>
    <w:rsid w:val="00754F47"/>
    <w:rsid w:val="00755460"/>
    <w:rsid w:val="00756FEC"/>
    <w:rsid w:val="00761FD9"/>
    <w:rsid w:val="0076297D"/>
    <w:rsid w:val="00763097"/>
    <w:rsid w:val="007660A8"/>
    <w:rsid w:val="00766BCD"/>
    <w:rsid w:val="00767AF6"/>
    <w:rsid w:val="0077082F"/>
    <w:rsid w:val="00771CE5"/>
    <w:rsid w:val="00772BE5"/>
    <w:rsid w:val="00773081"/>
    <w:rsid w:val="00773D6C"/>
    <w:rsid w:val="007742D0"/>
    <w:rsid w:val="00774F75"/>
    <w:rsid w:val="0077570F"/>
    <w:rsid w:val="00775875"/>
    <w:rsid w:val="00775A0E"/>
    <w:rsid w:val="00775EA8"/>
    <w:rsid w:val="00776711"/>
    <w:rsid w:val="00777332"/>
    <w:rsid w:val="007805DE"/>
    <w:rsid w:val="007833EC"/>
    <w:rsid w:val="00785098"/>
    <w:rsid w:val="007857FC"/>
    <w:rsid w:val="00786923"/>
    <w:rsid w:val="00786BB2"/>
    <w:rsid w:val="007870F4"/>
    <w:rsid w:val="0078728D"/>
    <w:rsid w:val="00787367"/>
    <w:rsid w:val="00787CD2"/>
    <w:rsid w:val="007924D4"/>
    <w:rsid w:val="00793554"/>
    <w:rsid w:val="00793DB3"/>
    <w:rsid w:val="00794823"/>
    <w:rsid w:val="00794A97"/>
    <w:rsid w:val="00794C3F"/>
    <w:rsid w:val="007958DB"/>
    <w:rsid w:val="007968FF"/>
    <w:rsid w:val="007A04A9"/>
    <w:rsid w:val="007A0D65"/>
    <w:rsid w:val="007A1504"/>
    <w:rsid w:val="007A1657"/>
    <w:rsid w:val="007A176C"/>
    <w:rsid w:val="007A45D5"/>
    <w:rsid w:val="007A4767"/>
    <w:rsid w:val="007A6809"/>
    <w:rsid w:val="007B03D6"/>
    <w:rsid w:val="007B0CC4"/>
    <w:rsid w:val="007B0E22"/>
    <w:rsid w:val="007B199E"/>
    <w:rsid w:val="007B342A"/>
    <w:rsid w:val="007B3758"/>
    <w:rsid w:val="007B3949"/>
    <w:rsid w:val="007B3A71"/>
    <w:rsid w:val="007B4D48"/>
    <w:rsid w:val="007B7210"/>
    <w:rsid w:val="007B77B7"/>
    <w:rsid w:val="007C0549"/>
    <w:rsid w:val="007C0EE8"/>
    <w:rsid w:val="007C268A"/>
    <w:rsid w:val="007C33C0"/>
    <w:rsid w:val="007C3597"/>
    <w:rsid w:val="007C47A9"/>
    <w:rsid w:val="007C529F"/>
    <w:rsid w:val="007C55DD"/>
    <w:rsid w:val="007C66F4"/>
    <w:rsid w:val="007C7741"/>
    <w:rsid w:val="007C784D"/>
    <w:rsid w:val="007C7BAC"/>
    <w:rsid w:val="007D05C3"/>
    <w:rsid w:val="007D130C"/>
    <w:rsid w:val="007D1406"/>
    <w:rsid w:val="007D1566"/>
    <w:rsid w:val="007D16B4"/>
    <w:rsid w:val="007D1AC3"/>
    <w:rsid w:val="007D2027"/>
    <w:rsid w:val="007D2B50"/>
    <w:rsid w:val="007D2D72"/>
    <w:rsid w:val="007D380D"/>
    <w:rsid w:val="007D4089"/>
    <w:rsid w:val="007D42AE"/>
    <w:rsid w:val="007D485A"/>
    <w:rsid w:val="007D6963"/>
    <w:rsid w:val="007D6D56"/>
    <w:rsid w:val="007D72FD"/>
    <w:rsid w:val="007E0E9F"/>
    <w:rsid w:val="007E22FD"/>
    <w:rsid w:val="007E272D"/>
    <w:rsid w:val="007E2CE6"/>
    <w:rsid w:val="007E3903"/>
    <w:rsid w:val="007E3A05"/>
    <w:rsid w:val="007E3A71"/>
    <w:rsid w:val="007E4971"/>
    <w:rsid w:val="007E5B81"/>
    <w:rsid w:val="007E7696"/>
    <w:rsid w:val="007E76B3"/>
    <w:rsid w:val="007F00B6"/>
    <w:rsid w:val="007F1F4A"/>
    <w:rsid w:val="007F2092"/>
    <w:rsid w:val="007F33E3"/>
    <w:rsid w:val="007F5437"/>
    <w:rsid w:val="007F612C"/>
    <w:rsid w:val="007F6590"/>
    <w:rsid w:val="007F6993"/>
    <w:rsid w:val="007F7401"/>
    <w:rsid w:val="007F776C"/>
    <w:rsid w:val="0080020A"/>
    <w:rsid w:val="00800255"/>
    <w:rsid w:val="00801870"/>
    <w:rsid w:val="00802782"/>
    <w:rsid w:val="00802AE7"/>
    <w:rsid w:val="008035DA"/>
    <w:rsid w:val="00804CF4"/>
    <w:rsid w:val="00805604"/>
    <w:rsid w:val="008057C8"/>
    <w:rsid w:val="00805840"/>
    <w:rsid w:val="00805F13"/>
    <w:rsid w:val="0080798D"/>
    <w:rsid w:val="00807A56"/>
    <w:rsid w:val="00811162"/>
    <w:rsid w:val="008121C6"/>
    <w:rsid w:val="00813E57"/>
    <w:rsid w:val="00814386"/>
    <w:rsid w:val="008150AB"/>
    <w:rsid w:val="00815597"/>
    <w:rsid w:val="00815777"/>
    <w:rsid w:val="008165D5"/>
    <w:rsid w:val="0081670B"/>
    <w:rsid w:val="00816AD2"/>
    <w:rsid w:val="008175DA"/>
    <w:rsid w:val="00817D4E"/>
    <w:rsid w:val="00817DCE"/>
    <w:rsid w:val="008213B2"/>
    <w:rsid w:val="008215CF"/>
    <w:rsid w:val="0082187B"/>
    <w:rsid w:val="00821A5E"/>
    <w:rsid w:val="00821A70"/>
    <w:rsid w:val="00821C4C"/>
    <w:rsid w:val="008222E7"/>
    <w:rsid w:val="00822363"/>
    <w:rsid w:val="008227DA"/>
    <w:rsid w:val="0082325A"/>
    <w:rsid w:val="0082521B"/>
    <w:rsid w:val="0082542A"/>
    <w:rsid w:val="00825AA8"/>
    <w:rsid w:val="0082681D"/>
    <w:rsid w:val="00826ED0"/>
    <w:rsid w:val="0082781B"/>
    <w:rsid w:val="00827F87"/>
    <w:rsid w:val="00831036"/>
    <w:rsid w:val="00831662"/>
    <w:rsid w:val="00831B0C"/>
    <w:rsid w:val="00832069"/>
    <w:rsid w:val="0083223C"/>
    <w:rsid w:val="00832826"/>
    <w:rsid w:val="00832EC6"/>
    <w:rsid w:val="008342A1"/>
    <w:rsid w:val="00834675"/>
    <w:rsid w:val="00835254"/>
    <w:rsid w:val="0083674D"/>
    <w:rsid w:val="00836ED0"/>
    <w:rsid w:val="00837F5F"/>
    <w:rsid w:val="008402F6"/>
    <w:rsid w:val="008405FA"/>
    <w:rsid w:val="00841393"/>
    <w:rsid w:val="0084143C"/>
    <w:rsid w:val="008415A5"/>
    <w:rsid w:val="0084165A"/>
    <w:rsid w:val="00844F87"/>
    <w:rsid w:val="00845314"/>
    <w:rsid w:val="00845537"/>
    <w:rsid w:val="00846E36"/>
    <w:rsid w:val="00846EFA"/>
    <w:rsid w:val="008475DF"/>
    <w:rsid w:val="0085342B"/>
    <w:rsid w:val="008539B7"/>
    <w:rsid w:val="00853B0B"/>
    <w:rsid w:val="00853B36"/>
    <w:rsid w:val="008545A4"/>
    <w:rsid w:val="00854860"/>
    <w:rsid w:val="00854CC1"/>
    <w:rsid w:val="00854ED1"/>
    <w:rsid w:val="00855251"/>
    <w:rsid w:val="0085539C"/>
    <w:rsid w:val="00855CD4"/>
    <w:rsid w:val="0085697E"/>
    <w:rsid w:val="00856C12"/>
    <w:rsid w:val="00857489"/>
    <w:rsid w:val="0086001A"/>
    <w:rsid w:val="008604C4"/>
    <w:rsid w:val="008604CF"/>
    <w:rsid w:val="008611ED"/>
    <w:rsid w:val="00862130"/>
    <w:rsid w:val="00864083"/>
    <w:rsid w:val="00864612"/>
    <w:rsid w:val="0086568D"/>
    <w:rsid w:val="00870519"/>
    <w:rsid w:val="00871864"/>
    <w:rsid w:val="00871CD0"/>
    <w:rsid w:val="00873208"/>
    <w:rsid w:val="00873243"/>
    <w:rsid w:val="0087331B"/>
    <w:rsid w:val="00873C69"/>
    <w:rsid w:val="00874514"/>
    <w:rsid w:val="008759C0"/>
    <w:rsid w:val="0087661D"/>
    <w:rsid w:val="00876824"/>
    <w:rsid w:val="008773B0"/>
    <w:rsid w:val="0088120B"/>
    <w:rsid w:val="008815CE"/>
    <w:rsid w:val="00882402"/>
    <w:rsid w:val="00882E72"/>
    <w:rsid w:val="008834EE"/>
    <w:rsid w:val="00883ED8"/>
    <w:rsid w:val="008842D1"/>
    <w:rsid w:val="00884623"/>
    <w:rsid w:val="00885A96"/>
    <w:rsid w:val="00886C90"/>
    <w:rsid w:val="00887CDB"/>
    <w:rsid w:val="00892782"/>
    <w:rsid w:val="00892803"/>
    <w:rsid w:val="00892D65"/>
    <w:rsid w:val="008942A6"/>
    <w:rsid w:val="008947F8"/>
    <w:rsid w:val="00894DBF"/>
    <w:rsid w:val="00895521"/>
    <w:rsid w:val="00895662"/>
    <w:rsid w:val="00895B78"/>
    <w:rsid w:val="00895BD0"/>
    <w:rsid w:val="00896365"/>
    <w:rsid w:val="0089679D"/>
    <w:rsid w:val="00896B29"/>
    <w:rsid w:val="008A08EC"/>
    <w:rsid w:val="008A0ED7"/>
    <w:rsid w:val="008A178A"/>
    <w:rsid w:val="008A2346"/>
    <w:rsid w:val="008A3288"/>
    <w:rsid w:val="008A360E"/>
    <w:rsid w:val="008A4374"/>
    <w:rsid w:val="008A465E"/>
    <w:rsid w:val="008A6CC4"/>
    <w:rsid w:val="008B02F8"/>
    <w:rsid w:val="008B0E3E"/>
    <w:rsid w:val="008B104F"/>
    <w:rsid w:val="008B19C6"/>
    <w:rsid w:val="008B25B4"/>
    <w:rsid w:val="008B2AC8"/>
    <w:rsid w:val="008B3339"/>
    <w:rsid w:val="008B35B4"/>
    <w:rsid w:val="008B43FC"/>
    <w:rsid w:val="008B4DE0"/>
    <w:rsid w:val="008B5237"/>
    <w:rsid w:val="008B593F"/>
    <w:rsid w:val="008B7B62"/>
    <w:rsid w:val="008B7DC5"/>
    <w:rsid w:val="008C02E9"/>
    <w:rsid w:val="008C0638"/>
    <w:rsid w:val="008C195C"/>
    <w:rsid w:val="008C1DD9"/>
    <w:rsid w:val="008C2369"/>
    <w:rsid w:val="008C2BC4"/>
    <w:rsid w:val="008C2E3A"/>
    <w:rsid w:val="008C3946"/>
    <w:rsid w:val="008C3FA3"/>
    <w:rsid w:val="008C47E6"/>
    <w:rsid w:val="008C4C49"/>
    <w:rsid w:val="008C66C7"/>
    <w:rsid w:val="008C727B"/>
    <w:rsid w:val="008C7C3A"/>
    <w:rsid w:val="008D0795"/>
    <w:rsid w:val="008D0CF0"/>
    <w:rsid w:val="008D11C8"/>
    <w:rsid w:val="008D1417"/>
    <w:rsid w:val="008D2104"/>
    <w:rsid w:val="008D2ADB"/>
    <w:rsid w:val="008D300F"/>
    <w:rsid w:val="008D3EE0"/>
    <w:rsid w:val="008D468A"/>
    <w:rsid w:val="008D4BF6"/>
    <w:rsid w:val="008D52DC"/>
    <w:rsid w:val="008D55C7"/>
    <w:rsid w:val="008D56EF"/>
    <w:rsid w:val="008D7BE5"/>
    <w:rsid w:val="008D7E95"/>
    <w:rsid w:val="008E0E84"/>
    <w:rsid w:val="008E13D2"/>
    <w:rsid w:val="008E1784"/>
    <w:rsid w:val="008E2422"/>
    <w:rsid w:val="008E29E9"/>
    <w:rsid w:val="008E2BEE"/>
    <w:rsid w:val="008E3FB2"/>
    <w:rsid w:val="008E4190"/>
    <w:rsid w:val="008F0C31"/>
    <w:rsid w:val="008F39CD"/>
    <w:rsid w:val="008F4772"/>
    <w:rsid w:val="008F697B"/>
    <w:rsid w:val="008F72F5"/>
    <w:rsid w:val="008F736E"/>
    <w:rsid w:val="008F73AB"/>
    <w:rsid w:val="00900A02"/>
    <w:rsid w:val="00900ACD"/>
    <w:rsid w:val="00900E20"/>
    <w:rsid w:val="0090118D"/>
    <w:rsid w:val="00902407"/>
    <w:rsid w:val="0090250A"/>
    <w:rsid w:val="00902682"/>
    <w:rsid w:val="0090274B"/>
    <w:rsid w:val="00903AA9"/>
    <w:rsid w:val="00903E96"/>
    <w:rsid w:val="009045F8"/>
    <w:rsid w:val="00905616"/>
    <w:rsid w:val="00905E93"/>
    <w:rsid w:val="009061C1"/>
    <w:rsid w:val="009063AD"/>
    <w:rsid w:val="00906620"/>
    <w:rsid w:val="00906CCE"/>
    <w:rsid w:val="009101A2"/>
    <w:rsid w:val="00910907"/>
    <w:rsid w:val="009140E5"/>
    <w:rsid w:val="00914531"/>
    <w:rsid w:val="0091653A"/>
    <w:rsid w:val="00917BD4"/>
    <w:rsid w:val="00917D71"/>
    <w:rsid w:val="009207C5"/>
    <w:rsid w:val="00920CA3"/>
    <w:rsid w:val="00920DFD"/>
    <w:rsid w:val="00921100"/>
    <w:rsid w:val="0092247D"/>
    <w:rsid w:val="0092292A"/>
    <w:rsid w:val="00922BB1"/>
    <w:rsid w:val="00923629"/>
    <w:rsid w:val="00924E1F"/>
    <w:rsid w:val="0092633E"/>
    <w:rsid w:val="0092677D"/>
    <w:rsid w:val="00927AAB"/>
    <w:rsid w:val="00927B2A"/>
    <w:rsid w:val="00927DCA"/>
    <w:rsid w:val="00930180"/>
    <w:rsid w:val="00930726"/>
    <w:rsid w:val="00930D39"/>
    <w:rsid w:val="00931B7D"/>
    <w:rsid w:val="00931F2C"/>
    <w:rsid w:val="00932D34"/>
    <w:rsid w:val="00933526"/>
    <w:rsid w:val="00933673"/>
    <w:rsid w:val="00933C96"/>
    <w:rsid w:val="00935439"/>
    <w:rsid w:val="0093556F"/>
    <w:rsid w:val="00935886"/>
    <w:rsid w:val="00936145"/>
    <w:rsid w:val="009376BD"/>
    <w:rsid w:val="00937A4E"/>
    <w:rsid w:val="00937C92"/>
    <w:rsid w:val="00940149"/>
    <w:rsid w:val="0094026F"/>
    <w:rsid w:val="00941BD7"/>
    <w:rsid w:val="00941DB0"/>
    <w:rsid w:val="0094260D"/>
    <w:rsid w:val="00942828"/>
    <w:rsid w:val="00942CA7"/>
    <w:rsid w:val="00943133"/>
    <w:rsid w:val="0094334E"/>
    <w:rsid w:val="009434AB"/>
    <w:rsid w:val="00943692"/>
    <w:rsid w:val="00943F0C"/>
    <w:rsid w:val="009457F3"/>
    <w:rsid w:val="00946015"/>
    <w:rsid w:val="00947E51"/>
    <w:rsid w:val="009506D4"/>
    <w:rsid w:val="00951137"/>
    <w:rsid w:val="00951490"/>
    <w:rsid w:val="00951A5A"/>
    <w:rsid w:val="00952A38"/>
    <w:rsid w:val="0095454C"/>
    <w:rsid w:val="0095473A"/>
    <w:rsid w:val="00954BDF"/>
    <w:rsid w:val="00955C73"/>
    <w:rsid w:val="009574A3"/>
    <w:rsid w:val="009579DE"/>
    <w:rsid w:val="00961078"/>
    <w:rsid w:val="0096190E"/>
    <w:rsid w:val="009634A9"/>
    <w:rsid w:val="009636AA"/>
    <w:rsid w:val="00965773"/>
    <w:rsid w:val="009663BC"/>
    <w:rsid w:val="009664CE"/>
    <w:rsid w:val="009674D8"/>
    <w:rsid w:val="00967FAF"/>
    <w:rsid w:val="00971AD8"/>
    <w:rsid w:val="00972949"/>
    <w:rsid w:val="0097320E"/>
    <w:rsid w:val="00973B52"/>
    <w:rsid w:val="00973CE8"/>
    <w:rsid w:val="0097535C"/>
    <w:rsid w:val="00975D1D"/>
    <w:rsid w:val="009766D8"/>
    <w:rsid w:val="0097749D"/>
    <w:rsid w:val="009778F2"/>
    <w:rsid w:val="00980816"/>
    <w:rsid w:val="00982F68"/>
    <w:rsid w:val="009832ED"/>
    <w:rsid w:val="00983BA8"/>
    <w:rsid w:val="00984616"/>
    <w:rsid w:val="0098479B"/>
    <w:rsid w:val="0098520C"/>
    <w:rsid w:val="00986800"/>
    <w:rsid w:val="00986DB7"/>
    <w:rsid w:val="00987A93"/>
    <w:rsid w:val="00987DA0"/>
    <w:rsid w:val="009902F5"/>
    <w:rsid w:val="0099044A"/>
    <w:rsid w:val="00991BB8"/>
    <w:rsid w:val="009935C2"/>
    <w:rsid w:val="00993C88"/>
    <w:rsid w:val="00993E03"/>
    <w:rsid w:val="00994439"/>
    <w:rsid w:val="00995F0B"/>
    <w:rsid w:val="00996320"/>
    <w:rsid w:val="00996424"/>
    <w:rsid w:val="00996677"/>
    <w:rsid w:val="009967C7"/>
    <w:rsid w:val="009968C4"/>
    <w:rsid w:val="009970B5"/>
    <w:rsid w:val="009A1C65"/>
    <w:rsid w:val="009A291E"/>
    <w:rsid w:val="009A3B0A"/>
    <w:rsid w:val="009A3DC7"/>
    <w:rsid w:val="009A4C06"/>
    <w:rsid w:val="009A5085"/>
    <w:rsid w:val="009A6996"/>
    <w:rsid w:val="009A7E9A"/>
    <w:rsid w:val="009B12CB"/>
    <w:rsid w:val="009B217A"/>
    <w:rsid w:val="009B21E8"/>
    <w:rsid w:val="009B2C3B"/>
    <w:rsid w:val="009B3874"/>
    <w:rsid w:val="009B3F63"/>
    <w:rsid w:val="009B3F89"/>
    <w:rsid w:val="009B42D7"/>
    <w:rsid w:val="009B488D"/>
    <w:rsid w:val="009B4CB4"/>
    <w:rsid w:val="009B559F"/>
    <w:rsid w:val="009B55A5"/>
    <w:rsid w:val="009B5EF3"/>
    <w:rsid w:val="009B6283"/>
    <w:rsid w:val="009B7389"/>
    <w:rsid w:val="009B7A3A"/>
    <w:rsid w:val="009B7EDE"/>
    <w:rsid w:val="009C11D6"/>
    <w:rsid w:val="009C11FE"/>
    <w:rsid w:val="009C2ADE"/>
    <w:rsid w:val="009C2E07"/>
    <w:rsid w:val="009C336E"/>
    <w:rsid w:val="009C43A3"/>
    <w:rsid w:val="009C538D"/>
    <w:rsid w:val="009C5952"/>
    <w:rsid w:val="009C60DE"/>
    <w:rsid w:val="009C6474"/>
    <w:rsid w:val="009C72CD"/>
    <w:rsid w:val="009C7619"/>
    <w:rsid w:val="009D0544"/>
    <w:rsid w:val="009D0927"/>
    <w:rsid w:val="009D11AC"/>
    <w:rsid w:val="009D1799"/>
    <w:rsid w:val="009D1A02"/>
    <w:rsid w:val="009D1F07"/>
    <w:rsid w:val="009D24C3"/>
    <w:rsid w:val="009D2F83"/>
    <w:rsid w:val="009D3209"/>
    <w:rsid w:val="009D37EE"/>
    <w:rsid w:val="009D73D4"/>
    <w:rsid w:val="009D7CB4"/>
    <w:rsid w:val="009E0DED"/>
    <w:rsid w:val="009E105B"/>
    <w:rsid w:val="009E1DB8"/>
    <w:rsid w:val="009E217A"/>
    <w:rsid w:val="009E32C7"/>
    <w:rsid w:val="009E3832"/>
    <w:rsid w:val="009E4EF3"/>
    <w:rsid w:val="009E6CE3"/>
    <w:rsid w:val="009E766D"/>
    <w:rsid w:val="009F0294"/>
    <w:rsid w:val="009F0924"/>
    <w:rsid w:val="009F0E96"/>
    <w:rsid w:val="009F1262"/>
    <w:rsid w:val="009F1C7F"/>
    <w:rsid w:val="009F28DD"/>
    <w:rsid w:val="009F3389"/>
    <w:rsid w:val="009F3A9C"/>
    <w:rsid w:val="009F3F8C"/>
    <w:rsid w:val="009F4A03"/>
    <w:rsid w:val="009F6A6C"/>
    <w:rsid w:val="009F748F"/>
    <w:rsid w:val="00A007FC"/>
    <w:rsid w:val="00A0177C"/>
    <w:rsid w:val="00A01BBE"/>
    <w:rsid w:val="00A02BCA"/>
    <w:rsid w:val="00A02E08"/>
    <w:rsid w:val="00A02FC9"/>
    <w:rsid w:val="00A05D72"/>
    <w:rsid w:val="00A06A1F"/>
    <w:rsid w:val="00A06E30"/>
    <w:rsid w:val="00A07938"/>
    <w:rsid w:val="00A105A0"/>
    <w:rsid w:val="00A10D64"/>
    <w:rsid w:val="00A115EC"/>
    <w:rsid w:val="00A11A38"/>
    <w:rsid w:val="00A11F03"/>
    <w:rsid w:val="00A11F33"/>
    <w:rsid w:val="00A12386"/>
    <w:rsid w:val="00A1375B"/>
    <w:rsid w:val="00A13A7E"/>
    <w:rsid w:val="00A13AE9"/>
    <w:rsid w:val="00A14096"/>
    <w:rsid w:val="00A144DC"/>
    <w:rsid w:val="00A1496B"/>
    <w:rsid w:val="00A161A6"/>
    <w:rsid w:val="00A16664"/>
    <w:rsid w:val="00A16F51"/>
    <w:rsid w:val="00A17A2C"/>
    <w:rsid w:val="00A20E50"/>
    <w:rsid w:val="00A22070"/>
    <w:rsid w:val="00A22127"/>
    <w:rsid w:val="00A22B23"/>
    <w:rsid w:val="00A22BEB"/>
    <w:rsid w:val="00A23208"/>
    <w:rsid w:val="00A2320F"/>
    <w:rsid w:val="00A239AA"/>
    <w:rsid w:val="00A24CFD"/>
    <w:rsid w:val="00A25ABB"/>
    <w:rsid w:val="00A25E8A"/>
    <w:rsid w:val="00A27961"/>
    <w:rsid w:val="00A27F93"/>
    <w:rsid w:val="00A30E58"/>
    <w:rsid w:val="00A31B7D"/>
    <w:rsid w:val="00A35AC7"/>
    <w:rsid w:val="00A366EB"/>
    <w:rsid w:val="00A3796E"/>
    <w:rsid w:val="00A40C17"/>
    <w:rsid w:val="00A40D8E"/>
    <w:rsid w:val="00A41364"/>
    <w:rsid w:val="00A428DC"/>
    <w:rsid w:val="00A42940"/>
    <w:rsid w:val="00A432C5"/>
    <w:rsid w:val="00A43423"/>
    <w:rsid w:val="00A435E2"/>
    <w:rsid w:val="00A4381C"/>
    <w:rsid w:val="00A43CF1"/>
    <w:rsid w:val="00A443DD"/>
    <w:rsid w:val="00A4526A"/>
    <w:rsid w:val="00A465E0"/>
    <w:rsid w:val="00A465EA"/>
    <w:rsid w:val="00A501E1"/>
    <w:rsid w:val="00A502E2"/>
    <w:rsid w:val="00A5096D"/>
    <w:rsid w:val="00A50FE6"/>
    <w:rsid w:val="00A50FF9"/>
    <w:rsid w:val="00A5130C"/>
    <w:rsid w:val="00A52ED6"/>
    <w:rsid w:val="00A55E83"/>
    <w:rsid w:val="00A605AA"/>
    <w:rsid w:val="00A608E5"/>
    <w:rsid w:val="00A60BAB"/>
    <w:rsid w:val="00A61E80"/>
    <w:rsid w:val="00A61F4D"/>
    <w:rsid w:val="00A646FD"/>
    <w:rsid w:val="00A662AE"/>
    <w:rsid w:val="00A66593"/>
    <w:rsid w:val="00A66D40"/>
    <w:rsid w:val="00A67628"/>
    <w:rsid w:val="00A70346"/>
    <w:rsid w:val="00A7151E"/>
    <w:rsid w:val="00A71A85"/>
    <w:rsid w:val="00A72CF2"/>
    <w:rsid w:val="00A74115"/>
    <w:rsid w:val="00A7411A"/>
    <w:rsid w:val="00A74390"/>
    <w:rsid w:val="00A74831"/>
    <w:rsid w:val="00A74BF8"/>
    <w:rsid w:val="00A751C7"/>
    <w:rsid w:val="00A75C06"/>
    <w:rsid w:val="00A76598"/>
    <w:rsid w:val="00A7714C"/>
    <w:rsid w:val="00A7774B"/>
    <w:rsid w:val="00A77F28"/>
    <w:rsid w:val="00A804FC"/>
    <w:rsid w:val="00A807CF"/>
    <w:rsid w:val="00A808E3"/>
    <w:rsid w:val="00A8167C"/>
    <w:rsid w:val="00A81D35"/>
    <w:rsid w:val="00A8325E"/>
    <w:rsid w:val="00A844CB"/>
    <w:rsid w:val="00A848FD"/>
    <w:rsid w:val="00A854DE"/>
    <w:rsid w:val="00A858A8"/>
    <w:rsid w:val="00A86F44"/>
    <w:rsid w:val="00A87982"/>
    <w:rsid w:val="00A9031A"/>
    <w:rsid w:val="00A90B3A"/>
    <w:rsid w:val="00A90F7E"/>
    <w:rsid w:val="00A91710"/>
    <w:rsid w:val="00A92197"/>
    <w:rsid w:val="00A93837"/>
    <w:rsid w:val="00A94B80"/>
    <w:rsid w:val="00A94E2D"/>
    <w:rsid w:val="00A95C83"/>
    <w:rsid w:val="00AA024D"/>
    <w:rsid w:val="00AA098C"/>
    <w:rsid w:val="00AA0AF3"/>
    <w:rsid w:val="00AA10EA"/>
    <w:rsid w:val="00AA14D1"/>
    <w:rsid w:val="00AA1C0E"/>
    <w:rsid w:val="00AA23E0"/>
    <w:rsid w:val="00AA36D6"/>
    <w:rsid w:val="00AA4900"/>
    <w:rsid w:val="00AA4A21"/>
    <w:rsid w:val="00AA687A"/>
    <w:rsid w:val="00AA75A8"/>
    <w:rsid w:val="00AB0DA6"/>
    <w:rsid w:val="00AB100B"/>
    <w:rsid w:val="00AB1CF1"/>
    <w:rsid w:val="00AB1EE4"/>
    <w:rsid w:val="00AB4287"/>
    <w:rsid w:val="00AB5BA7"/>
    <w:rsid w:val="00AB64CC"/>
    <w:rsid w:val="00AB6645"/>
    <w:rsid w:val="00AB67DA"/>
    <w:rsid w:val="00AC0FED"/>
    <w:rsid w:val="00AC16C0"/>
    <w:rsid w:val="00AC1BF3"/>
    <w:rsid w:val="00AC38AF"/>
    <w:rsid w:val="00AC6000"/>
    <w:rsid w:val="00AC60E9"/>
    <w:rsid w:val="00AC60FA"/>
    <w:rsid w:val="00AC66E6"/>
    <w:rsid w:val="00AC6A1B"/>
    <w:rsid w:val="00AC6B7C"/>
    <w:rsid w:val="00AC76B3"/>
    <w:rsid w:val="00AC7D5F"/>
    <w:rsid w:val="00AC7E57"/>
    <w:rsid w:val="00AD23A8"/>
    <w:rsid w:val="00AD2806"/>
    <w:rsid w:val="00AD2882"/>
    <w:rsid w:val="00AD2CDF"/>
    <w:rsid w:val="00AD33AE"/>
    <w:rsid w:val="00AD3710"/>
    <w:rsid w:val="00AD5F1A"/>
    <w:rsid w:val="00AD5FFC"/>
    <w:rsid w:val="00AD6426"/>
    <w:rsid w:val="00AD6C69"/>
    <w:rsid w:val="00AD7031"/>
    <w:rsid w:val="00AE026F"/>
    <w:rsid w:val="00AE0ED0"/>
    <w:rsid w:val="00AE1B16"/>
    <w:rsid w:val="00AE23E5"/>
    <w:rsid w:val="00AE351B"/>
    <w:rsid w:val="00AE3AE2"/>
    <w:rsid w:val="00AE3E22"/>
    <w:rsid w:val="00AE4907"/>
    <w:rsid w:val="00AE696C"/>
    <w:rsid w:val="00AF010F"/>
    <w:rsid w:val="00AF2B72"/>
    <w:rsid w:val="00AF4E01"/>
    <w:rsid w:val="00AF605E"/>
    <w:rsid w:val="00AF6A2D"/>
    <w:rsid w:val="00B00578"/>
    <w:rsid w:val="00B01322"/>
    <w:rsid w:val="00B01724"/>
    <w:rsid w:val="00B01C05"/>
    <w:rsid w:val="00B028B2"/>
    <w:rsid w:val="00B02D42"/>
    <w:rsid w:val="00B04357"/>
    <w:rsid w:val="00B05412"/>
    <w:rsid w:val="00B0628A"/>
    <w:rsid w:val="00B0643C"/>
    <w:rsid w:val="00B07B86"/>
    <w:rsid w:val="00B100D4"/>
    <w:rsid w:val="00B10DEF"/>
    <w:rsid w:val="00B1370D"/>
    <w:rsid w:val="00B14E6C"/>
    <w:rsid w:val="00B15A08"/>
    <w:rsid w:val="00B16828"/>
    <w:rsid w:val="00B177D0"/>
    <w:rsid w:val="00B17D41"/>
    <w:rsid w:val="00B210B1"/>
    <w:rsid w:val="00B21D45"/>
    <w:rsid w:val="00B21DED"/>
    <w:rsid w:val="00B23B42"/>
    <w:rsid w:val="00B24CB2"/>
    <w:rsid w:val="00B24F0E"/>
    <w:rsid w:val="00B268B9"/>
    <w:rsid w:val="00B26973"/>
    <w:rsid w:val="00B26C87"/>
    <w:rsid w:val="00B26F5B"/>
    <w:rsid w:val="00B27685"/>
    <w:rsid w:val="00B27E4C"/>
    <w:rsid w:val="00B30812"/>
    <w:rsid w:val="00B308E9"/>
    <w:rsid w:val="00B30C21"/>
    <w:rsid w:val="00B3249D"/>
    <w:rsid w:val="00B32595"/>
    <w:rsid w:val="00B32987"/>
    <w:rsid w:val="00B32BB3"/>
    <w:rsid w:val="00B3307D"/>
    <w:rsid w:val="00B33441"/>
    <w:rsid w:val="00B339BF"/>
    <w:rsid w:val="00B34DA0"/>
    <w:rsid w:val="00B35AC7"/>
    <w:rsid w:val="00B3603F"/>
    <w:rsid w:val="00B36068"/>
    <w:rsid w:val="00B360D0"/>
    <w:rsid w:val="00B3628C"/>
    <w:rsid w:val="00B40DE8"/>
    <w:rsid w:val="00B412C9"/>
    <w:rsid w:val="00B42F2A"/>
    <w:rsid w:val="00B43AAF"/>
    <w:rsid w:val="00B441F3"/>
    <w:rsid w:val="00B44818"/>
    <w:rsid w:val="00B44826"/>
    <w:rsid w:val="00B451F0"/>
    <w:rsid w:val="00B50B69"/>
    <w:rsid w:val="00B52757"/>
    <w:rsid w:val="00B52958"/>
    <w:rsid w:val="00B54450"/>
    <w:rsid w:val="00B55FC7"/>
    <w:rsid w:val="00B5637C"/>
    <w:rsid w:val="00B56947"/>
    <w:rsid w:val="00B56BCA"/>
    <w:rsid w:val="00B56C64"/>
    <w:rsid w:val="00B60446"/>
    <w:rsid w:val="00B607D3"/>
    <w:rsid w:val="00B610F6"/>
    <w:rsid w:val="00B6316A"/>
    <w:rsid w:val="00B6379D"/>
    <w:rsid w:val="00B63C18"/>
    <w:rsid w:val="00B664C7"/>
    <w:rsid w:val="00B66F96"/>
    <w:rsid w:val="00B67B57"/>
    <w:rsid w:val="00B71A94"/>
    <w:rsid w:val="00B72C7E"/>
    <w:rsid w:val="00B73523"/>
    <w:rsid w:val="00B737E8"/>
    <w:rsid w:val="00B73AC3"/>
    <w:rsid w:val="00B76A18"/>
    <w:rsid w:val="00B77CA4"/>
    <w:rsid w:val="00B80DD9"/>
    <w:rsid w:val="00B80F00"/>
    <w:rsid w:val="00B82B1B"/>
    <w:rsid w:val="00B8313B"/>
    <w:rsid w:val="00B83E2A"/>
    <w:rsid w:val="00B85008"/>
    <w:rsid w:val="00B85549"/>
    <w:rsid w:val="00B856C5"/>
    <w:rsid w:val="00B86687"/>
    <w:rsid w:val="00B873A2"/>
    <w:rsid w:val="00B8759B"/>
    <w:rsid w:val="00B901F3"/>
    <w:rsid w:val="00B9054C"/>
    <w:rsid w:val="00B91268"/>
    <w:rsid w:val="00B919EA"/>
    <w:rsid w:val="00B920FF"/>
    <w:rsid w:val="00B92CC6"/>
    <w:rsid w:val="00B9386B"/>
    <w:rsid w:val="00B939D9"/>
    <w:rsid w:val="00B94191"/>
    <w:rsid w:val="00B94E44"/>
    <w:rsid w:val="00B95A86"/>
    <w:rsid w:val="00B95ABC"/>
    <w:rsid w:val="00B95B5D"/>
    <w:rsid w:val="00B95C82"/>
    <w:rsid w:val="00B96601"/>
    <w:rsid w:val="00B97BB3"/>
    <w:rsid w:val="00BA0AE0"/>
    <w:rsid w:val="00BA102D"/>
    <w:rsid w:val="00BA1620"/>
    <w:rsid w:val="00BA2052"/>
    <w:rsid w:val="00BA283B"/>
    <w:rsid w:val="00BA38AF"/>
    <w:rsid w:val="00BA405B"/>
    <w:rsid w:val="00BA4C8D"/>
    <w:rsid w:val="00BA4D3B"/>
    <w:rsid w:val="00BA5ACC"/>
    <w:rsid w:val="00BA5F9A"/>
    <w:rsid w:val="00BA61A9"/>
    <w:rsid w:val="00BB0BA5"/>
    <w:rsid w:val="00BB15F3"/>
    <w:rsid w:val="00BB1C45"/>
    <w:rsid w:val="00BB236E"/>
    <w:rsid w:val="00BB371F"/>
    <w:rsid w:val="00BB3B0F"/>
    <w:rsid w:val="00BB3DD8"/>
    <w:rsid w:val="00BB40FD"/>
    <w:rsid w:val="00BB484C"/>
    <w:rsid w:val="00BB4A75"/>
    <w:rsid w:val="00BB5119"/>
    <w:rsid w:val="00BB5E48"/>
    <w:rsid w:val="00BB7075"/>
    <w:rsid w:val="00BB779F"/>
    <w:rsid w:val="00BC0778"/>
    <w:rsid w:val="00BC0868"/>
    <w:rsid w:val="00BC0DAB"/>
    <w:rsid w:val="00BC17AB"/>
    <w:rsid w:val="00BC2C33"/>
    <w:rsid w:val="00BC3274"/>
    <w:rsid w:val="00BC5ED1"/>
    <w:rsid w:val="00BC6076"/>
    <w:rsid w:val="00BC614A"/>
    <w:rsid w:val="00BC6929"/>
    <w:rsid w:val="00BC70DD"/>
    <w:rsid w:val="00BD03B0"/>
    <w:rsid w:val="00BD19AC"/>
    <w:rsid w:val="00BD3317"/>
    <w:rsid w:val="00BD4261"/>
    <w:rsid w:val="00BD42CC"/>
    <w:rsid w:val="00BD47D7"/>
    <w:rsid w:val="00BD4F27"/>
    <w:rsid w:val="00BD5186"/>
    <w:rsid w:val="00BD62F1"/>
    <w:rsid w:val="00BD64C8"/>
    <w:rsid w:val="00BD7111"/>
    <w:rsid w:val="00BE0B18"/>
    <w:rsid w:val="00BE3608"/>
    <w:rsid w:val="00BE360A"/>
    <w:rsid w:val="00BE3704"/>
    <w:rsid w:val="00BE487A"/>
    <w:rsid w:val="00BE579E"/>
    <w:rsid w:val="00BE6103"/>
    <w:rsid w:val="00BE64C6"/>
    <w:rsid w:val="00BE6FB9"/>
    <w:rsid w:val="00BF00F7"/>
    <w:rsid w:val="00BF0775"/>
    <w:rsid w:val="00BF0DD7"/>
    <w:rsid w:val="00BF1EEE"/>
    <w:rsid w:val="00BF24B6"/>
    <w:rsid w:val="00BF2FAF"/>
    <w:rsid w:val="00BF381D"/>
    <w:rsid w:val="00BF4B4C"/>
    <w:rsid w:val="00BF52D2"/>
    <w:rsid w:val="00BF56B1"/>
    <w:rsid w:val="00BF5C19"/>
    <w:rsid w:val="00BF5C84"/>
    <w:rsid w:val="00BF616C"/>
    <w:rsid w:val="00BF681B"/>
    <w:rsid w:val="00BF7ADD"/>
    <w:rsid w:val="00BF7C55"/>
    <w:rsid w:val="00BF7E0D"/>
    <w:rsid w:val="00C003CD"/>
    <w:rsid w:val="00C006AE"/>
    <w:rsid w:val="00C01174"/>
    <w:rsid w:val="00C01731"/>
    <w:rsid w:val="00C02B4E"/>
    <w:rsid w:val="00C030ED"/>
    <w:rsid w:val="00C036DA"/>
    <w:rsid w:val="00C0407F"/>
    <w:rsid w:val="00C04431"/>
    <w:rsid w:val="00C04A36"/>
    <w:rsid w:val="00C04AE6"/>
    <w:rsid w:val="00C05A7B"/>
    <w:rsid w:val="00C066C1"/>
    <w:rsid w:val="00C073EF"/>
    <w:rsid w:val="00C07A11"/>
    <w:rsid w:val="00C07AD8"/>
    <w:rsid w:val="00C1006B"/>
    <w:rsid w:val="00C10539"/>
    <w:rsid w:val="00C10644"/>
    <w:rsid w:val="00C11848"/>
    <w:rsid w:val="00C12001"/>
    <w:rsid w:val="00C12541"/>
    <w:rsid w:val="00C126F4"/>
    <w:rsid w:val="00C12FDA"/>
    <w:rsid w:val="00C140B3"/>
    <w:rsid w:val="00C14BE5"/>
    <w:rsid w:val="00C160FB"/>
    <w:rsid w:val="00C16941"/>
    <w:rsid w:val="00C17377"/>
    <w:rsid w:val="00C17A5D"/>
    <w:rsid w:val="00C22398"/>
    <w:rsid w:val="00C22EA2"/>
    <w:rsid w:val="00C23795"/>
    <w:rsid w:val="00C2544E"/>
    <w:rsid w:val="00C26727"/>
    <w:rsid w:val="00C26C26"/>
    <w:rsid w:val="00C2708A"/>
    <w:rsid w:val="00C27FB3"/>
    <w:rsid w:val="00C31A54"/>
    <w:rsid w:val="00C326C0"/>
    <w:rsid w:val="00C3453E"/>
    <w:rsid w:val="00C346E6"/>
    <w:rsid w:val="00C3603E"/>
    <w:rsid w:val="00C3637B"/>
    <w:rsid w:val="00C36C91"/>
    <w:rsid w:val="00C41E37"/>
    <w:rsid w:val="00C42255"/>
    <w:rsid w:val="00C4261C"/>
    <w:rsid w:val="00C428F1"/>
    <w:rsid w:val="00C42C2A"/>
    <w:rsid w:val="00C43BD1"/>
    <w:rsid w:val="00C43DD4"/>
    <w:rsid w:val="00C448D6"/>
    <w:rsid w:val="00C467C8"/>
    <w:rsid w:val="00C46B66"/>
    <w:rsid w:val="00C46F04"/>
    <w:rsid w:val="00C47653"/>
    <w:rsid w:val="00C50BC8"/>
    <w:rsid w:val="00C50CB7"/>
    <w:rsid w:val="00C50EFD"/>
    <w:rsid w:val="00C53F4C"/>
    <w:rsid w:val="00C54BAF"/>
    <w:rsid w:val="00C565C2"/>
    <w:rsid w:val="00C60F5D"/>
    <w:rsid w:val="00C61672"/>
    <w:rsid w:val="00C62550"/>
    <w:rsid w:val="00C6269E"/>
    <w:rsid w:val="00C64928"/>
    <w:rsid w:val="00C65D44"/>
    <w:rsid w:val="00C67F3E"/>
    <w:rsid w:val="00C67F72"/>
    <w:rsid w:val="00C703C4"/>
    <w:rsid w:val="00C7063E"/>
    <w:rsid w:val="00C70CE3"/>
    <w:rsid w:val="00C70F6F"/>
    <w:rsid w:val="00C714BD"/>
    <w:rsid w:val="00C7152C"/>
    <w:rsid w:val="00C71EA7"/>
    <w:rsid w:val="00C732D1"/>
    <w:rsid w:val="00C73332"/>
    <w:rsid w:val="00C73AA2"/>
    <w:rsid w:val="00C73CF3"/>
    <w:rsid w:val="00C73F18"/>
    <w:rsid w:val="00C73FDB"/>
    <w:rsid w:val="00C744B0"/>
    <w:rsid w:val="00C74FD2"/>
    <w:rsid w:val="00C7548C"/>
    <w:rsid w:val="00C75849"/>
    <w:rsid w:val="00C77353"/>
    <w:rsid w:val="00C77983"/>
    <w:rsid w:val="00C77CDB"/>
    <w:rsid w:val="00C8038F"/>
    <w:rsid w:val="00C8044E"/>
    <w:rsid w:val="00C80E1B"/>
    <w:rsid w:val="00C816BB"/>
    <w:rsid w:val="00C8176F"/>
    <w:rsid w:val="00C84485"/>
    <w:rsid w:val="00C85270"/>
    <w:rsid w:val="00C857F6"/>
    <w:rsid w:val="00C85A29"/>
    <w:rsid w:val="00C85DEB"/>
    <w:rsid w:val="00C86221"/>
    <w:rsid w:val="00C86A14"/>
    <w:rsid w:val="00C90A38"/>
    <w:rsid w:val="00C91F26"/>
    <w:rsid w:val="00C92498"/>
    <w:rsid w:val="00C926F5"/>
    <w:rsid w:val="00C92B6A"/>
    <w:rsid w:val="00C935F3"/>
    <w:rsid w:val="00C9434F"/>
    <w:rsid w:val="00C94527"/>
    <w:rsid w:val="00C954D6"/>
    <w:rsid w:val="00C969CE"/>
    <w:rsid w:val="00CA1516"/>
    <w:rsid w:val="00CA1989"/>
    <w:rsid w:val="00CA2741"/>
    <w:rsid w:val="00CA2816"/>
    <w:rsid w:val="00CA28CE"/>
    <w:rsid w:val="00CA3236"/>
    <w:rsid w:val="00CA4376"/>
    <w:rsid w:val="00CA4F1D"/>
    <w:rsid w:val="00CA617C"/>
    <w:rsid w:val="00CA64FE"/>
    <w:rsid w:val="00CB0210"/>
    <w:rsid w:val="00CB06C5"/>
    <w:rsid w:val="00CB12D4"/>
    <w:rsid w:val="00CB24B2"/>
    <w:rsid w:val="00CB2594"/>
    <w:rsid w:val="00CB2652"/>
    <w:rsid w:val="00CB2AB3"/>
    <w:rsid w:val="00CB2DEA"/>
    <w:rsid w:val="00CB34F4"/>
    <w:rsid w:val="00CB38A0"/>
    <w:rsid w:val="00CB4AAF"/>
    <w:rsid w:val="00CB4F98"/>
    <w:rsid w:val="00CB6458"/>
    <w:rsid w:val="00CB7194"/>
    <w:rsid w:val="00CB788F"/>
    <w:rsid w:val="00CB7E87"/>
    <w:rsid w:val="00CC1A31"/>
    <w:rsid w:val="00CC2B2F"/>
    <w:rsid w:val="00CC49F8"/>
    <w:rsid w:val="00CC4B16"/>
    <w:rsid w:val="00CC4E13"/>
    <w:rsid w:val="00CC51D1"/>
    <w:rsid w:val="00CC5304"/>
    <w:rsid w:val="00CC6FEF"/>
    <w:rsid w:val="00CC7046"/>
    <w:rsid w:val="00CD0600"/>
    <w:rsid w:val="00CD0E30"/>
    <w:rsid w:val="00CD1969"/>
    <w:rsid w:val="00CD24FB"/>
    <w:rsid w:val="00CD4100"/>
    <w:rsid w:val="00CD7A80"/>
    <w:rsid w:val="00CD8D33"/>
    <w:rsid w:val="00CE05D5"/>
    <w:rsid w:val="00CE12F2"/>
    <w:rsid w:val="00CE21E2"/>
    <w:rsid w:val="00CE44D6"/>
    <w:rsid w:val="00CE4638"/>
    <w:rsid w:val="00CE4A34"/>
    <w:rsid w:val="00CE52E3"/>
    <w:rsid w:val="00CE5DE2"/>
    <w:rsid w:val="00CE6922"/>
    <w:rsid w:val="00CE7D16"/>
    <w:rsid w:val="00CF0264"/>
    <w:rsid w:val="00CF06F3"/>
    <w:rsid w:val="00CF1E3C"/>
    <w:rsid w:val="00CF4944"/>
    <w:rsid w:val="00CF4BD5"/>
    <w:rsid w:val="00CF5134"/>
    <w:rsid w:val="00CF5C94"/>
    <w:rsid w:val="00CF776D"/>
    <w:rsid w:val="00D003E6"/>
    <w:rsid w:val="00D00F2F"/>
    <w:rsid w:val="00D01054"/>
    <w:rsid w:val="00D01F61"/>
    <w:rsid w:val="00D0207B"/>
    <w:rsid w:val="00D031D6"/>
    <w:rsid w:val="00D036B5"/>
    <w:rsid w:val="00D03DB8"/>
    <w:rsid w:val="00D04787"/>
    <w:rsid w:val="00D06707"/>
    <w:rsid w:val="00D075E7"/>
    <w:rsid w:val="00D07708"/>
    <w:rsid w:val="00D11999"/>
    <w:rsid w:val="00D121B3"/>
    <w:rsid w:val="00D129B1"/>
    <w:rsid w:val="00D12DCA"/>
    <w:rsid w:val="00D130BB"/>
    <w:rsid w:val="00D130D4"/>
    <w:rsid w:val="00D145EA"/>
    <w:rsid w:val="00D14D02"/>
    <w:rsid w:val="00D154DE"/>
    <w:rsid w:val="00D15BFC"/>
    <w:rsid w:val="00D15DEC"/>
    <w:rsid w:val="00D16AD2"/>
    <w:rsid w:val="00D170DB"/>
    <w:rsid w:val="00D20425"/>
    <w:rsid w:val="00D2241B"/>
    <w:rsid w:val="00D224E7"/>
    <w:rsid w:val="00D23083"/>
    <w:rsid w:val="00D233DC"/>
    <w:rsid w:val="00D24CEB"/>
    <w:rsid w:val="00D26A01"/>
    <w:rsid w:val="00D26F7B"/>
    <w:rsid w:val="00D26FC8"/>
    <w:rsid w:val="00D2FCE9"/>
    <w:rsid w:val="00D30F33"/>
    <w:rsid w:val="00D31A21"/>
    <w:rsid w:val="00D31A98"/>
    <w:rsid w:val="00D31E4A"/>
    <w:rsid w:val="00D31F57"/>
    <w:rsid w:val="00D3248D"/>
    <w:rsid w:val="00D32ABD"/>
    <w:rsid w:val="00D32C17"/>
    <w:rsid w:val="00D32EE8"/>
    <w:rsid w:val="00D338DE"/>
    <w:rsid w:val="00D33E86"/>
    <w:rsid w:val="00D35C2E"/>
    <w:rsid w:val="00D370A9"/>
    <w:rsid w:val="00D40E3A"/>
    <w:rsid w:val="00D420AC"/>
    <w:rsid w:val="00D44237"/>
    <w:rsid w:val="00D444A2"/>
    <w:rsid w:val="00D44B41"/>
    <w:rsid w:val="00D44D33"/>
    <w:rsid w:val="00D452B6"/>
    <w:rsid w:val="00D457F3"/>
    <w:rsid w:val="00D470A8"/>
    <w:rsid w:val="00D477C1"/>
    <w:rsid w:val="00D4A0D8"/>
    <w:rsid w:val="00D501EE"/>
    <w:rsid w:val="00D52BFA"/>
    <w:rsid w:val="00D53C08"/>
    <w:rsid w:val="00D545DB"/>
    <w:rsid w:val="00D607BB"/>
    <w:rsid w:val="00D60CB2"/>
    <w:rsid w:val="00D60F82"/>
    <w:rsid w:val="00D61F26"/>
    <w:rsid w:val="00D63C63"/>
    <w:rsid w:val="00D65079"/>
    <w:rsid w:val="00D67912"/>
    <w:rsid w:val="00D67D40"/>
    <w:rsid w:val="00D7052E"/>
    <w:rsid w:val="00D7369E"/>
    <w:rsid w:val="00D73E27"/>
    <w:rsid w:val="00D74423"/>
    <w:rsid w:val="00D757E1"/>
    <w:rsid w:val="00D77195"/>
    <w:rsid w:val="00D8009F"/>
    <w:rsid w:val="00D81518"/>
    <w:rsid w:val="00D8276F"/>
    <w:rsid w:val="00D834ED"/>
    <w:rsid w:val="00D845E0"/>
    <w:rsid w:val="00D84C48"/>
    <w:rsid w:val="00D851EE"/>
    <w:rsid w:val="00D8637D"/>
    <w:rsid w:val="00D87734"/>
    <w:rsid w:val="00D90113"/>
    <w:rsid w:val="00D90613"/>
    <w:rsid w:val="00D90F44"/>
    <w:rsid w:val="00D91340"/>
    <w:rsid w:val="00D91C11"/>
    <w:rsid w:val="00D91E14"/>
    <w:rsid w:val="00D926AF"/>
    <w:rsid w:val="00D929B2"/>
    <w:rsid w:val="00D92A86"/>
    <w:rsid w:val="00D930C8"/>
    <w:rsid w:val="00D936AA"/>
    <w:rsid w:val="00D939A7"/>
    <w:rsid w:val="00D94208"/>
    <w:rsid w:val="00D94429"/>
    <w:rsid w:val="00D9622A"/>
    <w:rsid w:val="00D97D8F"/>
    <w:rsid w:val="00D97DF7"/>
    <w:rsid w:val="00DA16A5"/>
    <w:rsid w:val="00DA21A3"/>
    <w:rsid w:val="00DA2D03"/>
    <w:rsid w:val="00DA3F67"/>
    <w:rsid w:val="00DA3F6E"/>
    <w:rsid w:val="00DA45F9"/>
    <w:rsid w:val="00DA5006"/>
    <w:rsid w:val="00DA5BB6"/>
    <w:rsid w:val="00DA5EFB"/>
    <w:rsid w:val="00DA68A1"/>
    <w:rsid w:val="00DA6DDC"/>
    <w:rsid w:val="00DA7D51"/>
    <w:rsid w:val="00DB0854"/>
    <w:rsid w:val="00DB0E12"/>
    <w:rsid w:val="00DB18AF"/>
    <w:rsid w:val="00DB1EAC"/>
    <w:rsid w:val="00DB20AC"/>
    <w:rsid w:val="00DB4255"/>
    <w:rsid w:val="00DB4922"/>
    <w:rsid w:val="00DB5EE5"/>
    <w:rsid w:val="00DB6E19"/>
    <w:rsid w:val="00DB759C"/>
    <w:rsid w:val="00DB77A2"/>
    <w:rsid w:val="00DB78F1"/>
    <w:rsid w:val="00DB7B72"/>
    <w:rsid w:val="00DB7BAF"/>
    <w:rsid w:val="00DC06E3"/>
    <w:rsid w:val="00DC0B0A"/>
    <w:rsid w:val="00DC21FB"/>
    <w:rsid w:val="00DC2560"/>
    <w:rsid w:val="00DC36EE"/>
    <w:rsid w:val="00DC591B"/>
    <w:rsid w:val="00DC5D2F"/>
    <w:rsid w:val="00DC65DF"/>
    <w:rsid w:val="00DC665E"/>
    <w:rsid w:val="00DC69CC"/>
    <w:rsid w:val="00DC72E1"/>
    <w:rsid w:val="00DC7B3D"/>
    <w:rsid w:val="00DC7BAF"/>
    <w:rsid w:val="00DD20CC"/>
    <w:rsid w:val="00DD2611"/>
    <w:rsid w:val="00DD6A9C"/>
    <w:rsid w:val="00DD6C46"/>
    <w:rsid w:val="00DD763B"/>
    <w:rsid w:val="00DE027E"/>
    <w:rsid w:val="00DE2021"/>
    <w:rsid w:val="00DE22F9"/>
    <w:rsid w:val="00DE2D18"/>
    <w:rsid w:val="00DE2F81"/>
    <w:rsid w:val="00DE4DEB"/>
    <w:rsid w:val="00DE543F"/>
    <w:rsid w:val="00DE567F"/>
    <w:rsid w:val="00DE67BF"/>
    <w:rsid w:val="00DE6D1B"/>
    <w:rsid w:val="00DF1234"/>
    <w:rsid w:val="00DF24CB"/>
    <w:rsid w:val="00DF2F4B"/>
    <w:rsid w:val="00DF32C7"/>
    <w:rsid w:val="00DF3DE3"/>
    <w:rsid w:val="00DF3EE8"/>
    <w:rsid w:val="00DF533F"/>
    <w:rsid w:val="00DF5CA8"/>
    <w:rsid w:val="00DF68EC"/>
    <w:rsid w:val="00DF6DB0"/>
    <w:rsid w:val="00DF740E"/>
    <w:rsid w:val="00DF7C76"/>
    <w:rsid w:val="00E03203"/>
    <w:rsid w:val="00E03512"/>
    <w:rsid w:val="00E03AFB"/>
    <w:rsid w:val="00E04B29"/>
    <w:rsid w:val="00E0516D"/>
    <w:rsid w:val="00E05832"/>
    <w:rsid w:val="00E0627C"/>
    <w:rsid w:val="00E107D3"/>
    <w:rsid w:val="00E1282D"/>
    <w:rsid w:val="00E12894"/>
    <w:rsid w:val="00E14361"/>
    <w:rsid w:val="00E14D6A"/>
    <w:rsid w:val="00E152CB"/>
    <w:rsid w:val="00E15654"/>
    <w:rsid w:val="00E1748F"/>
    <w:rsid w:val="00E20F78"/>
    <w:rsid w:val="00E2214A"/>
    <w:rsid w:val="00E22709"/>
    <w:rsid w:val="00E22BBC"/>
    <w:rsid w:val="00E23B01"/>
    <w:rsid w:val="00E23F8C"/>
    <w:rsid w:val="00E24E6E"/>
    <w:rsid w:val="00E252E2"/>
    <w:rsid w:val="00E25557"/>
    <w:rsid w:val="00E256C4"/>
    <w:rsid w:val="00E262B8"/>
    <w:rsid w:val="00E313D7"/>
    <w:rsid w:val="00E31BC3"/>
    <w:rsid w:val="00E32548"/>
    <w:rsid w:val="00E337DF"/>
    <w:rsid w:val="00E339D0"/>
    <w:rsid w:val="00E347D5"/>
    <w:rsid w:val="00E3769C"/>
    <w:rsid w:val="00E37710"/>
    <w:rsid w:val="00E4021F"/>
    <w:rsid w:val="00E409BC"/>
    <w:rsid w:val="00E40A05"/>
    <w:rsid w:val="00E40BDD"/>
    <w:rsid w:val="00E41CDA"/>
    <w:rsid w:val="00E425DB"/>
    <w:rsid w:val="00E42E3B"/>
    <w:rsid w:val="00E43D22"/>
    <w:rsid w:val="00E442BE"/>
    <w:rsid w:val="00E44A3E"/>
    <w:rsid w:val="00E45005"/>
    <w:rsid w:val="00E46744"/>
    <w:rsid w:val="00E46E35"/>
    <w:rsid w:val="00E471C3"/>
    <w:rsid w:val="00E47528"/>
    <w:rsid w:val="00E50954"/>
    <w:rsid w:val="00E50B8A"/>
    <w:rsid w:val="00E5122A"/>
    <w:rsid w:val="00E5193F"/>
    <w:rsid w:val="00E52063"/>
    <w:rsid w:val="00E525DC"/>
    <w:rsid w:val="00E52D8A"/>
    <w:rsid w:val="00E5377A"/>
    <w:rsid w:val="00E53F98"/>
    <w:rsid w:val="00E553AD"/>
    <w:rsid w:val="00E5572D"/>
    <w:rsid w:val="00E6016B"/>
    <w:rsid w:val="00E608F8"/>
    <w:rsid w:val="00E614F2"/>
    <w:rsid w:val="00E6377C"/>
    <w:rsid w:val="00E63AAC"/>
    <w:rsid w:val="00E63FB3"/>
    <w:rsid w:val="00E655BB"/>
    <w:rsid w:val="00E65E90"/>
    <w:rsid w:val="00E660BA"/>
    <w:rsid w:val="00E66602"/>
    <w:rsid w:val="00E66774"/>
    <w:rsid w:val="00E66FA3"/>
    <w:rsid w:val="00E67268"/>
    <w:rsid w:val="00E672B4"/>
    <w:rsid w:val="00E67444"/>
    <w:rsid w:val="00E67459"/>
    <w:rsid w:val="00E679D3"/>
    <w:rsid w:val="00E67C8D"/>
    <w:rsid w:val="00E703F2"/>
    <w:rsid w:val="00E70882"/>
    <w:rsid w:val="00E70BBF"/>
    <w:rsid w:val="00E713B2"/>
    <w:rsid w:val="00E71E20"/>
    <w:rsid w:val="00E72827"/>
    <w:rsid w:val="00E72CBA"/>
    <w:rsid w:val="00E7538E"/>
    <w:rsid w:val="00E75CE5"/>
    <w:rsid w:val="00E75D75"/>
    <w:rsid w:val="00E76DA4"/>
    <w:rsid w:val="00E80CAB"/>
    <w:rsid w:val="00E8152D"/>
    <w:rsid w:val="00E8277F"/>
    <w:rsid w:val="00E83E43"/>
    <w:rsid w:val="00E8411F"/>
    <w:rsid w:val="00E841C9"/>
    <w:rsid w:val="00E848DC"/>
    <w:rsid w:val="00E8559B"/>
    <w:rsid w:val="00E85AA0"/>
    <w:rsid w:val="00E865FB"/>
    <w:rsid w:val="00E86D66"/>
    <w:rsid w:val="00E90972"/>
    <w:rsid w:val="00E91EC4"/>
    <w:rsid w:val="00E923EA"/>
    <w:rsid w:val="00E92CE8"/>
    <w:rsid w:val="00E93031"/>
    <w:rsid w:val="00E9410A"/>
    <w:rsid w:val="00E946E4"/>
    <w:rsid w:val="00E94954"/>
    <w:rsid w:val="00E9495A"/>
    <w:rsid w:val="00E958EE"/>
    <w:rsid w:val="00E95DD8"/>
    <w:rsid w:val="00E97D8D"/>
    <w:rsid w:val="00EA2139"/>
    <w:rsid w:val="00EA4906"/>
    <w:rsid w:val="00EA7F9A"/>
    <w:rsid w:val="00EB02DB"/>
    <w:rsid w:val="00EB1028"/>
    <w:rsid w:val="00EB2C8C"/>
    <w:rsid w:val="00EB34FC"/>
    <w:rsid w:val="00EB4BBA"/>
    <w:rsid w:val="00EB4D3A"/>
    <w:rsid w:val="00EB57EB"/>
    <w:rsid w:val="00EB5890"/>
    <w:rsid w:val="00EB6268"/>
    <w:rsid w:val="00EB6CD2"/>
    <w:rsid w:val="00EB6CE0"/>
    <w:rsid w:val="00EBFBB6"/>
    <w:rsid w:val="00EC004C"/>
    <w:rsid w:val="00EC022C"/>
    <w:rsid w:val="00EC110B"/>
    <w:rsid w:val="00EC16A5"/>
    <w:rsid w:val="00EC2ADB"/>
    <w:rsid w:val="00EC380A"/>
    <w:rsid w:val="00EC3847"/>
    <w:rsid w:val="00EC4117"/>
    <w:rsid w:val="00EC56BC"/>
    <w:rsid w:val="00EC64BD"/>
    <w:rsid w:val="00EC68E5"/>
    <w:rsid w:val="00EC6ABF"/>
    <w:rsid w:val="00EC6C6D"/>
    <w:rsid w:val="00EC737E"/>
    <w:rsid w:val="00EC753F"/>
    <w:rsid w:val="00ED0B25"/>
    <w:rsid w:val="00ED0D18"/>
    <w:rsid w:val="00ED2D89"/>
    <w:rsid w:val="00ED30DA"/>
    <w:rsid w:val="00ED4EA5"/>
    <w:rsid w:val="00ED57A4"/>
    <w:rsid w:val="00ED6450"/>
    <w:rsid w:val="00ED68CE"/>
    <w:rsid w:val="00ED7D97"/>
    <w:rsid w:val="00ED7F45"/>
    <w:rsid w:val="00EE112F"/>
    <w:rsid w:val="00EE16B9"/>
    <w:rsid w:val="00EE35B2"/>
    <w:rsid w:val="00EE4920"/>
    <w:rsid w:val="00EE55B1"/>
    <w:rsid w:val="00EE6F9B"/>
    <w:rsid w:val="00EE7876"/>
    <w:rsid w:val="00EF051E"/>
    <w:rsid w:val="00EF092A"/>
    <w:rsid w:val="00EF0ECE"/>
    <w:rsid w:val="00EF14DE"/>
    <w:rsid w:val="00EF14EE"/>
    <w:rsid w:val="00EF206B"/>
    <w:rsid w:val="00EF55FD"/>
    <w:rsid w:val="00EF735F"/>
    <w:rsid w:val="00EF784B"/>
    <w:rsid w:val="00F0035F"/>
    <w:rsid w:val="00F00810"/>
    <w:rsid w:val="00F00EBF"/>
    <w:rsid w:val="00F0110E"/>
    <w:rsid w:val="00F02036"/>
    <w:rsid w:val="00F0273F"/>
    <w:rsid w:val="00F04570"/>
    <w:rsid w:val="00F045C4"/>
    <w:rsid w:val="00F053B3"/>
    <w:rsid w:val="00F0601F"/>
    <w:rsid w:val="00F06234"/>
    <w:rsid w:val="00F06865"/>
    <w:rsid w:val="00F06F2F"/>
    <w:rsid w:val="00F07128"/>
    <w:rsid w:val="00F0725A"/>
    <w:rsid w:val="00F10ADD"/>
    <w:rsid w:val="00F10C7B"/>
    <w:rsid w:val="00F11C79"/>
    <w:rsid w:val="00F120A4"/>
    <w:rsid w:val="00F12D7B"/>
    <w:rsid w:val="00F146C9"/>
    <w:rsid w:val="00F14A77"/>
    <w:rsid w:val="00F15F0B"/>
    <w:rsid w:val="00F1736A"/>
    <w:rsid w:val="00F178A8"/>
    <w:rsid w:val="00F17A48"/>
    <w:rsid w:val="00F20053"/>
    <w:rsid w:val="00F20A6C"/>
    <w:rsid w:val="00F215B3"/>
    <w:rsid w:val="00F21D5C"/>
    <w:rsid w:val="00F2281D"/>
    <w:rsid w:val="00F23C62"/>
    <w:rsid w:val="00F23DE3"/>
    <w:rsid w:val="00F2406E"/>
    <w:rsid w:val="00F243FB"/>
    <w:rsid w:val="00F24869"/>
    <w:rsid w:val="00F259DB"/>
    <w:rsid w:val="00F26209"/>
    <w:rsid w:val="00F31FFD"/>
    <w:rsid w:val="00F32C14"/>
    <w:rsid w:val="00F33156"/>
    <w:rsid w:val="00F33705"/>
    <w:rsid w:val="00F339F1"/>
    <w:rsid w:val="00F351E2"/>
    <w:rsid w:val="00F359FE"/>
    <w:rsid w:val="00F36AD8"/>
    <w:rsid w:val="00F375DC"/>
    <w:rsid w:val="00F37AEA"/>
    <w:rsid w:val="00F4048A"/>
    <w:rsid w:val="00F40623"/>
    <w:rsid w:val="00F406E3"/>
    <w:rsid w:val="00F407B9"/>
    <w:rsid w:val="00F4097A"/>
    <w:rsid w:val="00F42876"/>
    <w:rsid w:val="00F428E5"/>
    <w:rsid w:val="00F42B03"/>
    <w:rsid w:val="00F439C3"/>
    <w:rsid w:val="00F43E00"/>
    <w:rsid w:val="00F4497A"/>
    <w:rsid w:val="00F44D6B"/>
    <w:rsid w:val="00F50EDB"/>
    <w:rsid w:val="00F510A1"/>
    <w:rsid w:val="00F52341"/>
    <w:rsid w:val="00F523C8"/>
    <w:rsid w:val="00F52FB8"/>
    <w:rsid w:val="00F538F6"/>
    <w:rsid w:val="00F53A8C"/>
    <w:rsid w:val="00F54386"/>
    <w:rsid w:val="00F5466F"/>
    <w:rsid w:val="00F5679E"/>
    <w:rsid w:val="00F56AC0"/>
    <w:rsid w:val="00F56C9E"/>
    <w:rsid w:val="00F6037C"/>
    <w:rsid w:val="00F60851"/>
    <w:rsid w:val="00F61A5D"/>
    <w:rsid w:val="00F621B9"/>
    <w:rsid w:val="00F621EF"/>
    <w:rsid w:val="00F622BC"/>
    <w:rsid w:val="00F6247A"/>
    <w:rsid w:val="00F62A11"/>
    <w:rsid w:val="00F63430"/>
    <w:rsid w:val="00F63CCB"/>
    <w:rsid w:val="00F649D4"/>
    <w:rsid w:val="00F65338"/>
    <w:rsid w:val="00F658AE"/>
    <w:rsid w:val="00F66985"/>
    <w:rsid w:val="00F671C1"/>
    <w:rsid w:val="00F67AA6"/>
    <w:rsid w:val="00F70641"/>
    <w:rsid w:val="00F7168B"/>
    <w:rsid w:val="00F716C4"/>
    <w:rsid w:val="00F732C1"/>
    <w:rsid w:val="00F737B3"/>
    <w:rsid w:val="00F739F8"/>
    <w:rsid w:val="00F73A80"/>
    <w:rsid w:val="00F743EF"/>
    <w:rsid w:val="00F7658E"/>
    <w:rsid w:val="00F771EF"/>
    <w:rsid w:val="00F778CD"/>
    <w:rsid w:val="00F811C0"/>
    <w:rsid w:val="00F8126A"/>
    <w:rsid w:val="00F81447"/>
    <w:rsid w:val="00F8157D"/>
    <w:rsid w:val="00F81F61"/>
    <w:rsid w:val="00F82056"/>
    <w:rsid w:val="00F8302F"/>
    <w:rsid w:val="00F83119"/>
    <w:rsid w:val="00F84023"/>
    <w:rsid w:val="00F84656"/>
    <w:rsid w:val="00F87ADD"/>
    <w:rsid w:val="00F90856"/>
    <w:rsid w:val="00F9114A"/>
    <w:rsid w:val="00F93D3E"/>
    <w:rsid w:val="00F95176"/>
    <w:rsid w:val="00F967A3"/>
    <w:rsid w:val="00F96EB9"/>
    <w:rsid w:val="00F96FA9"/>
    <w:rsid w:val="00F973F1"/>
    <w:rsid w:val="00F976C0"/>
    <w:rsid w:val="00F97E92"/>
    <w:rsid w:val="00FA05DF"/>
    <w:rsid w:val="00FA0D1B"/>
    <w:rsid w:val="00FA401E"/>
    <w:rsid w:val="00FA58AF"/>
    <w:rsid w:val="00FA737D"/>
    <w:rsid w:val="00FA788F"/>
    <w:rsid w:val="00FB016F"/>
    <w:rsid w:val="00FB04B7"/>
    <w:rsid w:val="00FB1ADC"/>
    <w:rsid w:val="00FB2436"/>
    <w:rsid w:val="00FB2700"/>
    <w:rsid w:val="00FB2F51"/>
    <w:rsid w:val="00FB2FAE"/>
    <w:rsid w:val="00FB3627"/>
    <w:rsid w:val="00FB3E2C"/>
    <w:rsid w:val="00FB3F71"/>
    <w:rsid w:val="00FB4A23"/>
    <w:rsid w:val="00FB581C"/>
    <w:rsid w:val="00FB5D51"/>
    <w:rsid w:val="00FB5DA5"/>
    <w:rsid w:val="00FC0952"/>
    <w:rsid w:val="00FC12AC"/>
    <w:rsid w:val="00FC27E3"/>
    <w:rsid w:val="00FC2A5B"/>
    <w:rsid w:val="00FC2D89"/>
    <w:rsid w:val="00FC4523"/>
    <w:rsid w:val="00FC568A"/>
    <w:rsid w:val="00FC56F3"/>
    <w:rsid w:val="00FC5BA7"/>
    <w:rsid w:val="00FC69BD"/>
    <w:rsid w:val="00FC7025"/>
    <w:rsid w:val="00FC780B"/>
    <w:rsid w:val="00FD24B7"/>
    <w:rsid w:val="00FD2608"/>
    <w:rsid w:val="00FD367E"/>
    <w:rsid w:val="00FD3B77"/>
    <w:rsid w:val="00FD60D5"/>
    <w:rsid w:val="00FD61DA"/>
    <w:rsid w:val="00FE021C"/>
    <w:rsid w:val="00FE0AB4"/>
    <w:rsid w:val="00FE0CA9"/>
    <w:rsid w:val="00FE1174"/>
    <w:rsid w:val="00FE1E29"/>
    <w:rsid w:val="00FE29FE"/>
    <w:rsid w:val="00FE2CBD"/>
    <w:rsid w:val="00FE2D29"/>
    <w:rsid w:val="00FE343C"/>
    <w:rsid w:val="00FE3753"/>
    <w:rsid w:val="00FE47FF"/>
    <w:rsid w:val="00FE5F4F"/>
    <w:rsid w:val="00FE7B09"/>
    <w:rsid w:val="00FE7C77"/>
    <w:rsid w:val="00FF0DDC"/>
    <w:rsid w:val="00FF1ED1"/>
    <w:rsid w:val="00FF1F81"/>
    <w:rsid w:val="00FF287E"/>
    <w:rsid w:val="00FF2D6D"/>
    <w:rsid w:val="00FF2D88"/>
    <w:rsid w:val="00FF2F61"/>
    <w:rsid w:val="00FF348A"/>
    <w:rsid w:val="00FF3A4B"/>
    <w:rsid w:val="00FF3D2D"/>
    <w:rsid w:val="00FF48E6"/>
    <w:rsid w:val="00FF6863"/>
    <w:rsid w:val="00FF6A75"/>
    <w:rsid w:val="00FF6F11"/>
    <w:rsid w:val="00FF7124"/>
    <w:rsid w:val="00FF71FE"/>
    <w:rsid w:val="00FF7D0F"/>
    <w:rsid w:val="01027447"/>
    <w:rsid w:val="0102F46F"/>
    <w:rsid w:val="010D3889"/>
    <w:rsid w:val="011E0421"/>
    <w:rsid w:val="011F88C5"/>
    <w:rsid w:val="01323EE8"/>
    <w:rsid w:val="013EBDCB"/>
    <w:rsid w:val="01440B86"/>
    <w:rsid w:val="0147799A"/>
    <w:rsid w:val="01504055"/>
    <w:rsid w:val="015E5363"/>
    <w:rsid w:val="01687F23"/>
    <w:rsid w:val="01722C83"/>
    <w:rsid w:val="0174A8C0"/>
    <w:rsid w:val="017541B6"/>
    <w:rsid w:val="0175C97E"/>
    <w:rsid w:val="017781F5"/>
    <w:rsid w:val="017A0A29"/>
    <w:rsid w:val="018991AD"/>
    <w:rsid w:val="0190900A"/>
    <w:rsid w:val="0196D534"/>
    <w:rsid w:val="01A63789"/>
    <w:rsid w:val="01A96275"/>
    <w:rsid w:val="01B3D70F"/>
    <w:rsid w:val="01B82E4B"/>
    <w:rsid w:val="01C8F755"/>
    <w:rsid w:val="01D95FA4"/>
    <w:rsid w:val="01E2D059"/>
    <w:rsid w:val="01E3032A"/>
    <w:rsid w:val="0202AA89"/>
    <w:rsid w:val="02052E36"/>
    <w:rsid w:val="020A2689"/>
    <w:rsid w:val="020DD8F1"/>
    <w:rsid w:val="020FC0E5"/>
    <w:rsid w:val="02111971"/>
    <w:rsid w:val="0219F7BB"/>
    <w:rsid w:val="022279E0"/>
    <w:rsid w:val="0225239F"/>
    <w:rsid w:val="0225A10F"/>
    <w:rsid w:val="0225FF50"/>
    <w:rsid w:val="0226572B"/>
    <w:rsid w:val="02356010"/>
    <w:rsid w:val="0235EC67"/>
    <w:rsid w:val="023A2419"/>
    <w:rsid w:val="023A2AEC"/>
    <w:rsid w:val="023A69BE"/>
    <w:rsid w:val="023E06C6"/>
    <w:rsid w:val="0244D557"/>
    <w:rsid w:val="0245B001"/>
    <w:rsid w:val="024B57F9"/>
    <w:rsid w:val="0250E7DB"/>
    <w:rsid w:val="0250EE96"/>
    <w:rsid w:val="0256B012"/>
    <w:rsid w:val="025EFF38"/>
    <w:rsid w:val="02665352"/>
    <w:rsid w:val="0266EECA"/>
    <w:rsid w:val="026B2A44"/>
    <w:rsid w:val="02735A14"/>
    <w:rsid w:val="02742AD4"/>
    <w:rsid w:val="0276C220"/>
    <w:rsid w:val="028BF781"/>
    <w:rsid w:val="0295E585"/>
    <w:rsid w:val="029EAE69"/>
    <w:rsid w:val="02A1DE69"/>
    <w:rsid w:val="02AC62E9"/>
    <w:rsid w:val="02B4AF21"/>
    <w:rsid w:val="02B4DC54"/>
    <w:rsid w:val="02B51279"/>
    <w:rsid w:val="02D07FE6"/>
    <w:rsid w:val="02D17943"/>
    <w:rsid w:val="02D3D997"/>
    <w:rsid w:val="02D62EA5"/>
    <w:rsid w:val="02DD4A9E"/>
    <w:rsid w:val="02E15AD7"/>
    <w:rsid w:val="02E23B19"/>
    <w:rsid w:val="02EEB3F7"/>
    <w:rsid w:val="02F312EF"/>
    <w:rsid w:val="02F634D0"/>
    <w:rsid w:val="02F65623"/>
    <w:rsid w:val="02FDAFF2"/>
    <w:rsid w:val="02FEA6C2"/>
    <w:rsid w:val="03021EDF"/>
    <w:rsid w:val="030B09DD"/>
    <w:rsid w:val="0311C428"/>
    <w:rsid w:val="031664DA"/>
    <w:rsid w:val="0316DB42"/>
    <w:rsid w:val="0320CF82"/>
    <w:rsid w:val="032E5E97"/>
    <w:rsid w:val="03314741"/>
    <w:rsid w:val="0331DDA1"/>
    <w:rsid w:val="0336DED1"/>
    <w:rsid w:val="0338C42D"/>
    <w:rsid w:val="0347B70D"/>
    <w:rsid w:val="034832BF"/>
    <w:rsid w:val="0349C318"/>
    <w:rsid w:val="034E4A34"/>
    <w:rsid w:val="035A8472"/>
    <w:rsid w:val="035AAABD"/>
    <w:rsid w:val="0361749C"/>
    <w:rsid w:val="036B6DA5"/>
    <w:rsid w:val="036F5E21"/>
    <w:rsid w:val="036FEBA6"/>
    <w:rsid w:val="037894DF"/>
    <w:rsid w:val="037BE768"/>
    <w:rsid w:val="037C64CA"/>
    <w:rsid w:val="037E84E2"/>
    <w:rsid w:val="0385DDCF"/>
    <w:rsid w:val="0386CBA9"/>
    <w:rsid w:val="038C2C58"/>
    <w:rsid w:val="0397FAED"/>
    <w:rsid w:val="0399162C"/>
    <w:rsid w:val="039C1144"/>
    <w:rsid w:val="03A0450D"/>
    <w:rsid w:val="03A0F442"/>
    <w:rsid w:val="03A35127"/>
    <w:rsid w:val="03A9A5FE"/>
    <w:rsid w:val="03B023EE"/>
    <w:rsid w:val="03B2C691"/>
    <w:rsid w:val="03C3CA7A"/>
    <w:rsid w:val="03C9274F"/>
    <w:rsid w:val="03CF4177"/>
    <w:rsid w:val="03D1A1D1"/>
    <w:rsid w:val="03D8B6F3"/>
    <w:rsid w:val="03E4AE75"/>
    <w:rsid w:val="03E9DE72"/>
    <w:rsid w:val="03F00DE5"/>
    <w:rsid w:val="03F4463F"/>
    <w:rsid w:val="03F78FF0"/>
    <w:rsid w:val="03FDCF21"/>
    <w:rsid w:val="03FFD133"/>
    <w:rsid w:val="0404A01F"/>
    <w:rsid w:val="04066389"/>
    <w:rsid w:val="0406879C"/>
    <w:rsid w:val="040DE924"/>
    <w:rsid w:val="040E3886"/>
    <w:rsid w:val="040F35F7"/>
    <w:rsid w:val="0418EE2C"/>
    <w:rsid w:val="041A85C7"/>
    <w:rsid w:val="041CB00D"/>
    <w:rsid w:val="041E04DB"/>
    <w:rsid w:val="04327A4E"/>
    <w:rsid w:val="04358C1A"/>
    <w:rsid w:val="0438C0C5"/>
    <w:rsid w:val="04408802"/>
    <w:rsid w:val="04501E15"/>
    <w:rsid w:val="045896E2"/>
    <w:rsid w:val="045B4DC5"/>
    <w:rsid w:val="045FFD4D"/>
    <w:rsid w:val="04664330"/>
    <w:rsid w:val="046B4070"/>
    <w:rsid w:val="046C7F10"/>
    <w:rsid w:val="046E1F9D"/>
    <w:rsid w:val="04725DCE"/>
    <w:rsid w:val="047567BA"/>
    <w:rsid w:val="047AF654"/>
    <w:rsid w:val="0481078A"/>
    <w:rsid w:val="048816EE"/>
    <w:rsid w:val="048D93B3"/>
    <w:rsid w:val="0490DBE9"/>
    <w:rsid w:val="04ABA3D8"/>
    <w:rsid w:val="04B76BAF"/>
    <w:rsid w:val="04C083AE"/>
    <w:rsid w:val="04C4D875"/>
    <w:rsid w:val="04C81B21"/>
    <w:rsid w:val="04D1B3D0"/>
    <w:rsid w:val="04D26E98"/>
    <w:rsid w:val="04D2C1D1"/>
    <w:rsid w:val="04DDE28C"/>
    <w:rsid w:val="04F3033F"/>
    <w:rsid w:val="04FA267C"/>
    <w:rsid w:val="04FD2B21"/>
    <w:rsid w:val="04FF9FD4"/>
    <w:rsid w:val="0502D49E"/>
    <w:rsid w:val="0507A6CA"/>
    <w:rsid w:val="050AEFB6"/>
    <w:rsid w:val="050B3B33"/>
    <w:rsid w:val="050E3F74"/>
    <w:rsid w:val="0513C045"/>
    <w:rsid w:val="051F2B1B"/>
    <w:rsid w:val="052156AC"/>
    <w:rsid w:val="0529F48A"/>
    <w:rsid w:val="0531E5E3"/>
    <w:rsid w:val="0535C0A5"/>
    <w:rsid w:val="05360336"/>
    <w:rsid w:val="053DA15B"/>
    <w:rsid w:val="0542A8D5"/>
    <w:rsid w:val="0543B81A"/>
    <w:rsid w:val="055545CD"/>
    <w:rsid w:val="0566D192"/>
    <w:rsid w:val="05686262"/>
    <w:rsid w:val="056D760C"/>
    <w:rsid w:val="0571920A"/>
    <w:rsid w:val="05782346"/>
    <w:rsid w:val="058B1476"/>
    <w:rsid w:val="0591CB44"/>
    <w:rsid w:val="0596BEDE"/>
    <w:rsid w:val="05A03C9C"/>
    <w:rsid w:val="05A5FF0C"/>
    <w:rsid w:val="05A9BDC2"/>
    <w:rsid w:val="05ACD107"/>
    <w:rsid w:val="05B3DB7D"/>
    <w:rsid w:val="05B730F7"/>
    <w:rsid w:val="05BBC6D6"/>
    <w:rsid w:val="05D144BC"/>
    <w:rsid w:val="05DCD537"/>
    <w:rsid w:val="05DED8AC"/>
    <w:rsid w:val="05E7182C"/>
    <w:rsid w:val="05EF30A0"/>
    <w:rsid w:val="05F7A6FA"/>
    <w:rsid w:val="05FA14E1"/>
    <w:rsid w:val="060403EB"/>
    <w:rsid w:val="0605BAA3"/>
    <w:rsid w:val="060832CB"/>
    <w:rsid w:val="06083FC1"/>
    <w:rsid w:val="0609EFFE"/>
    <w:rsid w:val="0611DBD2"/>
    <w:rsid w:val="061744F1"/>
    <w:rsid w:val="0619AB0B"/>
    <w:rsid w:val="061CD7EB"/>
    <w:rsid w:val="0621A9A4"/>
    <w:rsid w:val="0621C1CC"/>
    <w:rsid w:val="0621F2F7"/>
    <w:rsid w:val="06262143"/>
    <w:rsid w:val="062F0274"/>
    <w:rsid w:val="06327479"/>
    <w:rsid w:val="0634B538"/>
    <w:rsid w:val="0635A702"/>
    <w:rsid w:val="0635CA23"/>
    <w:rsid w:val="063C5698"/>
    <w:rsid w:val="063D817F"/>
    <w:rsid w:val="063ED541"/>
    <w:rsid w:val="063F3477"/>
    <w:rsid w:val="06446C12"/>
    <w:rsid w:val="064500E6"/>
    <w:rsid w:val="065007EC"/>
    <w:rsid w:val="06565345"/>
    <w:rsid w:val="065FAB0F"/>
    <w:rsid w:val="06856BD7"/>
    <w:rsid w:val="068C7922"/>
    <w:rsid w:val="068EEEE7"/>
    <w:rsid w:val="069A24C2"/>
    <w:rsid w:val="069A5230"/>
    <w:rsid w:val="069D4B61"/>
    <w:rsid w:val="06A225D5"/>
    <w:rsid w:val="06A939A2"/>
    <w:rsid w:val="06AE9677"/>
    <w:rsid w:val="06B257EE"/>
    <w:rsid w:val="06B64D0F"/>
    <w:rsid w:val="06BA2054"/>
    <w:rsid w:val="06BBA25F"/>
    <w:rsid w:val="06C71E78"/>
    <w:rsid w:val="06CF498B"/>
    <w:rsid w:val="06E00D38"/>
    <w:rsid w:val="06E3A4A0"/>
    <w:rsid w:val="06E4D824"/>
    <w:rsid w:val="06E9C4C0"/>
    <w:rsid w:val="06F05142"/>
    <w:rsid w:val="06F49C61"/>
    <w:rsid w:val="06F5DB96"/>
    <w:rsid w:val="06F72E5A"/>
    <w:rsid w:val="06FE5E8D"/>
    <w:rsid w:val="070162FD"/>
    <w:rsid w:val="070D7AF4"/>
    <w:rsid w:val="0710ACD0"/>
    <w:rsid w:val="07113842"/>
    <w:rsid w:val="071539C6"/>
    <w:rsid w:val="0718A0BB"/>
    <w:rsid w:val="07293860"/>
    <w:rsid w:val="073038BD"/>
    <w:rsid w:val="07320FE2"/>
    <w:rsid w:val="07346CBD"/>
    <w:rsid w:val="07377886"/>
    <w:rsid w:val="0748BCEB"/>
    <w:rsid w:val="07598165"/>
    <w:rsid w:val="0759F9C7"/>
    <w:rsid w:val="075A733B"/>
    <w:rsid w:val="07755A35"/>
    <w:rsid w:val="077D3D12"/>
    <w:rsid w:val="07871515"/>
    <w:rsid w:val="078B0101"/>
    <w:rsid w:val="0791A65B"/>
    <w:rsid w:val="0792EE87"/>
    <w:rsid w:val="07958B33"/>
    <w:rsid w:val="079B3AB9"/>
    <w:rsid w:val="07A27930"/>
    <w:rsid w:val="07AA16CE"/>
    <w:rsid w:val="07AA5A59"/>
    <w:rsid w:val="07B0FC1A"/>
    <w:rsid w:val="07C2F3BA"/>
    <w:rsid w:val="07C4C021"/>
    <w:rsid w:val="07D0AEEE"/>
    <w:rsid w:val="07E234CC"/>
    <w:rsid w:val="07F6D41F"/>
    <w:rsid w:val="07F6F37C"/>
    <w:rsid w:val="07F963A7"/>
    <w:rsid w:val="080E3250"/>
    <w:rsid w:val="080F7670"/>
    <w:rsid w:val="0814B81F"/>
    <w:rsid w:val="081E23EF"/>
    <w:rsid w:val="081F4870"/>
    <w:rsid w:val="082D9051"/>
    <w:rsid w:val="083BB8C4"/>
    <w:rsid w:val="083C8F8C"/>
    <w:rsid w:val="083E3FC6"/>
    <w:rsid w:val="0846B8F1"/>
    <w:rsid w:val="086BD1B2"/>
    <w:rsid w:val="087B2CA5"/>
    <w:rsid w:val="089AD205"/>
    <w:rsid w:val="08A29228"/>
    <w:rsid w:val="08B2BE81"/>
    <w:rsid w:val="08C0E855"/>
    <w:rsid w:val="08C51341"/>
    <w:rsid w:val="08C5420C"/>
    <w:rsid w:val="08C805AC"/>
    <w:rsid w:val="08CF7D4B"/>
    <w:rsid w:val="08E1B06C"/>
    <w:rsid w:val="08E39BAF"/>
    <w:rsid w:val="08E3F7D9"/>
    <w:rsid w:val="08E87E8A"/>
    <w:rsid w:val="08EB83B6"/>
    <w:rsid w:val="08F2611B"/>
    <w:rsid w:val="08F952DB"/>
    <w:rsid w:val="091186DE"/>
    <w:rsid w:val="091ADBE1"/>
    <w:rsid w:val="091DD2A4"/>
    <w:rsid w:val="091EA2B6"/>
    <w:rsid w:val="09218747"/>
    <w:rsid w:val="09230F46"/>
    <w:rsid w:val="0926D162"/>
    <w:rsid w:val="092EA3DA"/>
    <w:rsid w:val="092EBEE8"/>
    <w:rsid w:val="093864BC"/>
    <w:rsid w:val="0942B6D7"/>
    <w:rsid w:val="09439F29"/>
    <w:rsid w:val="0953F604"/>
    <w:rsid w:val="09591DE2"/>
    <w:rsid w:val="095C7E8A"/>
    <w:rsid w:val="096067AB"/>
    <w:rsid w:val="09692894"/>
    <w:rsid w:val="097746E9"/>
    <w:rsid w:val="097765D9"/>
    <w:rsid w:val="09778D71"/>
    <w:rsid w:val="097B2F17"/>
    <w:rsid w:val="097E167E"/>
    <w:rsid w:val="09987AC1"/>
    <w:rsid w:val="099E5685"/>
    <w:rsid w:val="09A6DFDC"/>
    <w:rsid w:val="09ACCF8E"/>
    <w:rsid w:val="09AF8F6E"/>
    <w:rsid w:val="09B3F8BF"/>
    <w:rsid w:val="09BDF279"/>
    <w:rsid w:val="09CD0444"/>
    <w:rsid w:val="09D6820A"/>
    <w:rsid w:val="09DA77A4"/>
    <w:rsid w:val="09E162F7"/>
    <w:rsid w:val="09E1929F"/>
    <w:rsid w:val="09E6E524"/>
    <w:rsid w:val="09EB5FD7"/>
    <w:rsid w:val="09ED754A"/>
    <w:rsid w:val="09EEF238"/>
    <w:rsid w:val="09F2BF74"/>
    <w:rsid w:val="0A069955"/>
    <w:rsid w:val="0A08015A"/>
    <w:rsid w:val="0A0FFB82"/>
    <w:rsid w:val="0A16FD06"/>
    <w:rsid w:val="0A1C2B56"/>
    <w:rsid w:val="0A22CFEE"/>
    <w:rsid w:val="0A23592B"/>
    <w:rsid w:val="0A294811"/>
    <w:rsid w:val="0A2A0ACB"/>
    <w:rsid w:val="0A2BB551"/>
    <w:rsid w:val="0A303FEB"/>
    <w:rsid w:val="0A30FB10"/>
    <w:rsid w:val="0A365B8D"/>
    <w:rsid w:val="0A3E0BBC"/>
    <w:rsid w:val="0A3F2DB3"/>
    <w:rsid w:val="0A41392A"/>
    <w:rsid w:val="0A433637"/>
    <w:rsid w:val="0A45DFD2"/>
    <w:rsid w:val="0A4896DA"/>
    <w:rsid w:val="0A60B3F7"/>
    <w:rsid w:val="0A643C7D"/>
    <w:rsid w:val="0A66ADE9"/>
    <w:rsid w:val="0A75EF54"/>
    <w:rsid w:val="0A7BB3DF"/>
    <w:rsid w:val="0A7D2C32"/>
    <w:rsid w:val="0A8E088D"/>
    <w:rsid w:val="0A927B4F"/>
    <w:rsid w:val="0A9660BD"/>
    <w:rsid w:val="0A9708D7"/>
    <w:rsid w:val="0A99F9AB"/>
    <w:rsid w:val="0AA0F76A"/>
    <w:rsid w:val="0AA1A670"/>
    <w:rsid w:val="0AA2FA40"/>
    <w:rsid w:val="0AA77931"/>
    <w:rsid w:val="0AABD44E"/>
    <w:rsid w:val="0AB2BE26"/>
    <w:rsid w:val="0ABE2558"/>
    <w:rsid w:val="0ACC7896"/>
    <w:rsid w:val="0ACD34A1"/>
    <w:rsid w:val="0AD13F3B"/>
    <w:rsid w:val="0AD1C6AA"/>
    <w:rsid w:val="0AD849EF"/>
    <w:rsid w:val="0ADBF75A"/>
    <w:rsid w:val="0ADC8DFF"/>
    <w:rsid w:val="0ADDA922"/>
    <w:rsid w:val="0ADF268E"/>
    <w:rsid w:val="0AF0DB30"/>
    <w:rsid w:val="0AF64DD4"/>
    <w:rsid w:val="0AFC40B7"/>
    <w:rsid w:val="0AFD397B"/>
    <w:rsid w:val="0B018F5D"/>
    <w:rsid w:val="0B01E07A"/>
    <w:rsid w:val="0B02D273"/>
    <w:rsid w:val="0B071639"/>
    <w:rsid w:val="0B125142"/>
    <w:rsid w:val="0B18DCBB"/>
    <w:rsid w:val="0B1B22C5"/>
    <w:rsid w:val="0B1EA402"/>
    <w:rsid w:val="0B23F3E1"/>
    <w:rsid w:val="0B2EBB7C"/>
    <w:rsid w:val="0B3877A4"/>
    <w:rsid w:val="0B38EF44"/>
    <w:rsid w:val="0B463564"/>
    <w:rsid w:val="0B4D07D7"/>
    <w:rsid w:val="0B58F419"/>
    <w:rsid w:val="0B59FC86"/>
    <w:rsid w:val="0B5D143D"/>
    <w:rsid w:val="0B79DDA6"/>
    <w:rsid w:val="0B822ABB"/>
    <w:rsid w:val="0B8783ED"/>
    <w:rsid w:val="0B8AA426"/>
    <w:rsid w:val="0B8E59AD"/>
    <w:rsid w:val="0B90FBD3"/>
    <w:rsid w:val="0B95C372"/>
    <w:rsid w:val="0B9C2C16"/>
    <w:rsid w:val="0BA5FFCC"/>
    <w:rsid w:val="0BA8CF49"/>
    <w:rsid w:val="0BA920FC"/>
    <w:rsid w:val="0BAD54DF"/>
    <w:rsid w:val="0BAE4B57"/>
    <w:rsid w:val="0BB664B6"/>
    <w:rsid w:val="0BBB28F3"/>
    <w:rsid w:val="0BCB7B29"/>
    <w:rsid w:val="0BCBDCE7"/>
    <w:rsid w:val="0BCF99C9"/>
    <w:rsid w:val="0BD1117E"/>
    <w:rsid w:val="0BD11206"/>
    <w:rsid w:val="0BD2669A"/>
    <w:rsid w:val="0BEABA2D"/>
    <w:rsid w:val="0BEAC171"/>
    <w:rsid w:val="0BF4DB84"/>
    <w:rsid w:val="0BF9B375"/>
    <w:rsid w:val="0C023F35"/>
    <w:rsid w:val="0C02E495"/>
    <w:rsid w:val="0C15A7E9"/>
    <w:rsid w:val="0C1D35D4"/>
    <w:rsid w:val="0C3B8F7C"/>
    <w:rsid w:val="0C407E10"/>
    <w:rsid w:val="0C41703D"/>
    <w:rsid w:val="0C45962D"/>
    <w:rsid w:val="0C56A3D1"/>
    <w:rsid w:val="0C581EFB"/>
    <w:rsid w:val="0C5B2DB7"/>
    <w:rsid w:val="0C5D562B"/>
    <w:rsid w:val="0C5E7EC3"/>
    <w:rsid w:val="0C68933C"/>
    <w:rsid w:val="0C6D0F9C"/>
    <w:rsid w:val="0C6D4172"/>
    <w:rsid w:val="0C6FF1E8"/>
    <w:rsid w:val="0C77D23B"/>
    <w:rsid w:val="0C793182"/>
    <w:rsid w:val="0C80D4A1"/>
    <w:rsid w:val="0C8B0130"/>
    <w:rsid w:val="0C8FD8C8"/>
    <w:rsid w:val="0CA8F511"/>
    <w:rsid w:val="0CA952C8"/>
    <w:rsid w:val="0CA9A550"/>
    <w:rsid w:val="0CAA4FF3"/>
    <w:rsid w:val="0CAB0A8C"/>
    <w:rsid w:val="0CAB9D8E"/>
    <w:rsid w:val="0CAC9C9B"/>
    <w:rsid w:val="0CB002BA"/>
    <w:rsid w:val="0CBE57E9"/>
    <w:rsid w:val="0CBEBE52"/>
    <w:rsid w:val="0CC9F465"/>
    <w:rsid w:val="0CCAF1F2"/>
    <w:rsid w:val="0CCF9D47"/>
    <w:rsid w:val="0CD9AACF"/>
    <w:rsid w:val="0CE4C287"/>
    <w:rsid w:val="0CEEBAFD"/>
    <w:rsid w:val="0CF33D28"/>
    <w:rsid w:val="0CF6CAA9"/>
    <w:rsid w:val="0CFA3442"/>
    <w:rsid w:val="0CFDA16E"/>
    <w:rsid w:val="0D031BF6"/>
    <w:rsid w:val="0D08DAB6"/>
    <w:rsid w:val="0D0A38C9"/>
    <w:rsid w:val="0D0F496A"/>
    <w:rsid w:val="0D145BF1"/>
    <w:rsid w:val="0D16C415"/>
    <w:rsid w:val="0D17B0DD"/>
    <w:rsid w:val="0D19DB23"/>
    <w:rsid w:val="0D1D897F"/>
    <w:rsid w:val="0D26E263"/>
    <w:rsid w:val="0D2B414F"/>
    <w:rsid w:val="0D4145AB"/>
    <w:rsid w:val="0D41D8AD"/>
    <w:rsid w:val="0D4568F8"/>
    <w:rsid w:val="0D47C51B"/>
    <w:rsid w:val="0D512A54"/>
    <w:rsid w:val="0D52F7B6"/>
    <w:rsid w:val="0D53CC18"/>
    <w:rsid w:val="0D582534"/>
    <w:rsid w:val="0D5A53C1"/>
    <w:rsid w:val="0D5ED1B0"/>
    <w:rsid w:val="0D6FA985"/>
    <w:rsid w:val="0D70478D"/>
    <w:rsid w:val="0D74B4D9"/>
    <w:rsid w:val="0D80F4D7"/>
    <w:rsid w:val="0D81AAD1"/>
    <w:rsid w:val="0D91FB98"/>
    <w:rsid w:val="0D9247ED"/>
    <w:rsid w:val="0D989228"/>
    <w:rsid w:val="0D9B4BE7"/>
    <w:rsid w:val="0DA50E5C"/>
    <w:rsid w:val="0DB37DA2"/>
    <w:rsid w:val="0DBB4255"/>
    <w:rsid w:val="0DCBD599"/>
    <w:rsid w:val="0DCFDA9D"/>
    <w:rsid w:val="0DD078D0"/>
    <w:rsid w:val="0DD6BB99"/>
    <w:rsid w:val="0DD82992"/>
    <w:rsid w:val="0DD8A416"/>
    <w:rsid w:val="0DE219A0"/>
    <w:rsid w:val="0DE8876D"/>
    <w:rsid w:val="0DED7EA5"/>
    <w:rsid w:val="0DF00E4B"/>
    <w:rsid w:val="0DFB4DA1"/>
    <w:rsid w:val="0DFE03BC"/>
    <w:rsid w:val="0E02300B"/>
    <w:rsid w:val="0E02EFCD"/>
    <w:rsid w:val="0E040CAF"/>
    <w:rsid w:val="0E0AE840"/>
    <w:rsid w:val="0E0B7F63"/>
    <w:rsid w:val="0E0E1B03"/>
    <w:rsid w:val="0E14DAA5"/>
    <w:rsid w:val="0E248C7D"/>
    <w:rsid w:val="0E30F1E6"/>
    <w:rsid w:val="0E311C3F"/>
    <w:rsid w:val="0E362C42"/>
    <w:rsid w:val="0E3A3BBB"/>
    <w:rsid w:val="0E483BB3"/>
    <w:rsid w:val="0E51DAF5"/>
    <w:rsid w:val="0E68DE0A"/>
    <w:rsid w:val="0E6A517D"/>
    <w:rsid w:val="0E6C8DF4"/>
    <w:rsid w:val="0E6D082C"/>
    <w:rsid w:val="0E757B30"/>
    <w:rsid w:val="0E7DC72B"/>
    <w:rsid w:val="0E8325A0"/>
    <w:rsid w:val="0E89E853"/>
    <w:rsid w:val="0E9044CA"/>
    <w:rsid w:val="0E9973E8"/>
    <w:rsid w:val="0E998432"/>
    <w:rsid w:val="0E9F28B4"/>
    <w:rsid w:val="0EA16073"/>
    <w:rsid w:val="0EA77D50"/>
    <w:rsid w:val="0EAEDB4A"/>
    <w:rsid w:val="0EB2C3CB"/>
    <w:rsid w:val="0EB6846D"/>
    <w:rsid w:val="0EB9B2B4"/>
    <w:rsid w:val="0EC0006E"/>
    <w:rsid w:val="0ECCF43C"/>
    <w:rsid w:val="0ED9DF1A"/>
    <w:rsid w:val="0EE152CA"/>
    <w:rsid w:val="0EE1D0D1"/>
    <w:rsid w:val="0EE3BA52"/>
    <w:rsid w:val="0EE77C11"/>
    <w:rsid w:val="0EEB51EE"/>
    <w:rsid w:val="0EFBF44B"/>
    <w:rsid w:val="0F0DF80F"/>
    <w:rsid w:val="0F11BE85"/>
    <w:rsid w:val="0F1A5BC2"/>
    <w:rsid w:val="0F1D14CD"/>
    <w:rsid w:val="0F303EE3"/>
    <w:rsid w:val="0F31B43B"/>
    <w:rsid w:val="0F3A04F9"/>
    <w:rsid w:val="0F5386CD"/>
    <w:rsid w:val="0F63DFE6"/>
    <w:rsid w:val="0F6A3D26"/>
    <w:rsid w:val="0F6AFFF9"/>
    <w:rsid w:val="0F6FD91B"/>
    <w:rsid w:val="0F715FB8"/>
    <w:rsid w:val="0F7D8EA0"/>
    <w:rsid w:val="0F85EDC3"/>
    <w:rsid w:val="0F889C6E"/>
    <w:rsid w:val="0F8E4493"/>
    <w:rsid w:val="0F8ED2F2"/>
    <w:rsid w:val="0F91E344"/>
    <w:rsid w:val="0F91EB27"/>
    <w:rsid w:val="0F98DF41"/>
    <w:rsid w:val="0F998A84"/>
    <w:rsid w:val="0FAD1E46"/>
    <w:rsid w:val="0FB6F085"/>
    <w:rsid w:val="0FBA9E14"/>
    <w:rsid w:val="0FC91E4A"/>
    <w:rsid w:val="0FC95BB3"/>
    <w:rsid w:val="0FCAC5E5"/>
    <w:rsid w:val="0FD1D716"/>
    <w:rsid w:val="0FD2F718"/>
    <w:rsid w:val="0FDC4E9C"/>
    <w:rsid w:val="0FE434A0"/>
    <w:rsid w:val="0FE799DA"/>
    <w:rsid w:val="0FE9A406"/>
    <w:rsid w:val="0FEAF6B1"/>
    <w:rsid w:val="0FED42BC"/>
    <w:rsid w:val="0FF3E692"/>
    <w:rsid w:val="0FF709C7"/>
    <w:rsid w:val="0FFF402A"/>
    <w:rsid w:val="10018831"/>
    <w:rsid w:val="10064DD2"/>
    <w:rsid w:val="100C6E20"/>
    <w:rsid w:val="100CF6DC"/>
    <w:rsid w:val="100E1E08"/>
    <w:rsid w:val="10138711"/>
    <w:rsid w:val="1013B383"/>
    <w:rsid w:val="101FB5B2"/>
    <w:rsid w:val="10291769"/>
    <w:rsid w:val="102CF21C"/>
    <w:rsid w:val="103370DB"/>
    <w:rsid w:val="1036749C"/>
    <w:rsid w:val="103C01E4"/>
    <w:rsid w:val="10476F6C"/>
    <w:rsid w:val="1049E3B7"/>
    <w:rsid w:val="106078F6"/>
    <w:rsid w:val="1062DD60"/>
    <w:rsid w:val="1068BCEA"/>
    <w:rsid w:val="1077E319"/>
    <w:rsid w:val="107D4A6F"/>
    <w:rsid w:val="107E80A9"/>
    <w:rsid w:val="1081FF09"/>
    <w:rsid w:val="1087DB40"/>
    <w:rsid w:val="108B6CDA"/>
    <w:rsid w:val="108FEE53"/>
    <w:rsid w:val="10928313"/>
    <w:rsid w:val="1092E3AB"/>
    <w:rsid w:val="109F7272"/>
    <w:rsid w:val="10B48478"/>
    <w:rsid w:val="10C3B07F"/>
    <w:rsid w:val="10C8325F"/>
    <w:rsid w:val="10C952DE"/>
    <w:rsid w:val="10CDA036"/>
    <w:rsid w:val="10CE0486"/>
    <w:rsid w:val="10D3185F"/>
    <w:rsid w:val="10D4F37E"/>
    <w:rsid w:val="10D6C5F2"/>
    <w:rsid w:val="10E2AE8C"/>
    <w:rsid w:val="10E39FD7"/>
    <w:rsid w:val="10F03D4D"/>
    <w:rsid w:val="10F2FB23"/>
    <w:rsid w:val="10F53F91"/>
    <w:rsid w:val="10F86044"/>
    <w:rsid w:val="10FCA295"/>
    <w:rsid w:val="10FD20FE"/>
    <w:rsid w:val="10FEF7B7"/>
    <w:rsid w:val="110120A6"/>
    <w:rsid w:val="11046531"/>
    <w:rsid w:val="11060D87"/>
    <w:rsid w:val="110781B8"/>
    <w:rsid w:val="110A8CBA"/>
    <w:rsid w:val="1110DD5C"/>
    <w:rsid w:val="11117F6C"/>
    <w:rsid w:val="111465EF"/>
    <w:rsid w:val="11163D85"/>
    <w:rsid w:val="111A75ED"/>
    <w:rsid w:val="111E2B0B"/>
    <w:rsid w:val="1129CE9A"/>
    <w:rsid w:val="112A8932"/>
    <w:rsid w:val="1130CDEC"/>
    <w:rsid w:val="1132C068"/>
    <w:rsid w:val="1135240A"/>
    <w:rsid w:val="114B587C"/>
    <w:rsid w:val="114C7B67"/>
    <w:rsid w:val="11588DA0"/>
    <w:rsid w:val="1163C399"/>
    <w:rsid w:val="1165F522"/>
    <w:rsid w:val="11666005"/>
    <w:rsid w:val="11736EF4"/>
    <w:rsid w:val="117413D8"/>
    <w:rsid w:val="117CC3EB"/>
    <w:rsid w:val="11821B51"/>
    <w:rsid w:val="118373DD"/>
    <w:rsid w:val="118667E3"/>
    <w:rsid w:val="119454A5"/>
    <w:rsid w:val="119680CE"/>
    <w:rsid w:val="11A3429E"/>
    <w:rsid w:val="11A6336E"/>
    <w:rsid w:val="11A6E5AA"/>
    <w:rsid w:val="11B60522"/>
    <w:rsid w:val="11B85678"/>
    <w:rsid w:val="11BEFB93"/>
    <w:rsid w:val="11C0825E"/>
    <w:rsid w:val="11CA3551"/>
    <w:rsid w:val="11CEFA69"/>
    <w:rsid w:val="11D6BEF5"/>
    <w:rsid w:val="11D7AE7A"/>
    <w:rsid w:val="11DE922D"/>
    <w:rsid w:val="11E865B1"/>
    <w:rsid w:val="11E9E1FD"/>
    <w:rsid w:val="11EB087D"/>
    <w:rsid w:val="11EC38FD"/>
    <w:rsid w:val="11F525AA"/>
    <w:rsid w:val="11F7D0C6"/>
    <w:rsid w:val="11F8124C"/>
    <w:rsid w:val="11FAF625"/>
    <w:rsid w:val="11FB1CD4"/>
    <w:rsid w:val="11FE020E"/>
    <w:rsid w:val="12044E7A"/>
    <w:rsid w:val="12060BAD"/>
    <w:rsid w:val="1207B49D"/>
    <w:rsid w:val="120FDA65"/>
    <w:rsid w:val="1212F5E5"/>
    <w:rsid w:val="121344DF"/>
    <w:rsid w:val="1218838F"/>
    <w:rsid w:val="121CEAD1"/>
    <w:rsid w:val="1225E70D"/>
    <w:rsid w:val="1226D448"/>
    <w:rsid w:val="122CE30C"/>
    <w:rsid w:val="1233E328"/>
    <w:rsid w:val="1238E816"/>
    <w:rsid w:val="1248294D"/>
    <w:rsid w:val="12511796"/>
    <w:rsid w:val="1252C227"/>
    <w:rsid w:val="125798AC"/>
    <w:rsid w:val="126485B1"/>
    <w:rsid w:val="12651A79"/>
    <w:rsid w:val="12672F06"/>
    <w:rsid w:val="126B7574"/>
    <w:rsid w:val="126FEBAB"/>
    <w:rsid w:val="127532FF"/>
    <w:rsid w:val="12774FC2"/>
    <w:rsid w:val="12796C90"/>
    <w:rsid w:val="127D3EBD"/>
    <w:rsid w:val="127E75A7"/>
    <w:rsid w:val="127EE394"/>
    <w:rsid w:val="12818BD3"/>
    <w:rsid w:val="1282A735"/>
    <w:rsid w:val="12849BCD"/>
    <w:rsid w:val="12873E41"/>
    <w:rsid w:val="12878C17"/>
    <w:rsid w:val="128B5953"/>
    <w:rsid w:val="1293D738"/>
    <w:rsid w:val="1298550D"/>
    <w:rsid w:val="12A9BA26"/>
    <w:rsid w:val="12AAC017"/>
    <w:rsid w:val="12AEE364"/>
    <w:rsid w:val="12BCF70D"/>
    <w:rsid w:val="12C2B984"/>
    <w:rsid w:val="12C7B1B2"/>
    <w:rsid w:val="12C8B822"/>
    <w:rsid w:val="12D79F37"/>
    <w:rsid w:val="12D7F3BE"/>
    <w:rsid w:val="12D9B4CA"/>
    <w:rsid w:val="12E185D5"/>
    <w:rsid w:val="12E344B6"/>
    <w:rsid w:val="12EBF860"/>
    <w:rsid w:val="12F2F9CE"/>
    <w:rsid w:val="12F6C033"/>
    <w:rsid w:val="12F8FD18"/>
    <w:rsid w:val="13001A5D"/>
    <w:rsid w:val="1301EDFC"/>
    <w:rsid w:val="13069160"/>
    <w:rsid w:val="1307A282"/>
    <w:rsid w:val="130B0BB6"/>
    <w:rsid w:val="130C597A"/>
    <w:rsid w:val="130D1582"/>
    <w:rsid w:val="130E70A5"/>
    <w:rsid w:val="130ED7CD"/>
    <w:rsid w:val="13146142"/>
    <w:rsid w:val="131B11E3"/>
    <w:rsid w:val="132730C9"/>
    <w:rsid w:val="132823E5"/>
    <w:rsid w:val="132A192B"/>
    <w:rsid w:val="1334629B"/>
    <w:rsid w:val="1338D142"/>
    <w:rsid w:val="13440E4A"/>
    <w:rsid w:val="134A1C0C"/>
    <w:rsid w:val="1351612C"/>
    <w:rsid w:val="1364F785"/>
    <w:rsid w:val="136AD12E"/>
    <w:rsid w:val="137D5BF7"/>
    <w:rsid w:val="13891CA7"/>
    <w:rsid w:val="138B3B06"/>
    <w:rsid w:val="138EB36A"/>
    <w:rsid w:val="1390449B"/>
    <w:rsid w:val="13918F10"/>
    <w:rsid w:val="13A92CA7"/>
    <w:rsid w:val="13BC8438"/>
    <w:rsid w:val="13C42BC4"/>
    <w:rsid w:val="13C50497"/>
    <w:rsid w:val="13D00C0E"/>
    <w:rsid w:val="13D03FF4"/>
    <w:rsid w:val="13D137B9"/>
    <w:rsid w:val="13DDB365"/>
    <w:rsid w:val="13E4D6EC"/>
    <w:rsid w:val="13E7C484"/>
    <w:rsid w:val="13EBEBAF"/>
    <w:rsid w:val="13EDD2D6"/>
    <w:rsid w:val="13EFF0E7"/>
    <w:rsid w:val="13F3CC25"/>
    <w:rsid w:val="13FDB914"/>
    <w:rsid w:val="140D6D88"/>
    <w:rsid w:val="14102244"/>
    <w:rsid w:val="14149243"/>
    <w:rsid w:val="1415B7FC"/>
    <w:rsid w:val="141D62B6"/>
    <w:rsid w:val="141F6812"/>
    <w:rsid w:val="142151C8"/>
    <w:rsid w:val="14226412"/>
    <w:rsid w:val="1425ACB3"/>
    <w:rsid w:val="14269B6A"/>
    <w:rsid w:val="1428C3C5"/>
    <w:rsid w:val="142BF12A"/>
    <w:rsid w:val="142FB905"/>
    <w:rsid w:val="14310BA9"/>
    <w:rsid w:val="14339EE9"/>
    <w:rsid w:val="143C8C52"/>
    <w:rsid w:val="14404639"/>
    <w:rsid w:val="14461F58"/>
    <w:rsid w:val="144A765C"/>
    <w:rsid w:val="14540457"/>
    <w:rsid w:val="14553F9B"/>
    <w:rsid w:val="1457C8F1"/>
    <w:rsid w:val="145823F2"/>
    <w:rsid w:val="145C5EC5"/>
    <w:rsid w:val="145CC9FC"/>
    <w:rsid w:val="145DB161"/>
    <w:rsid w:val="145F215D"/>
    <w:rsid w:val="146330E0"/>
    <w:rsid w:val="146AFE64"/>
    <w:rsid w:val="146ECBDE"/>
    <w:rsid w:val="14701AD1"/>
    <w:rsid w:val="14755462"/>
    <w:rsid w:val="14778721"/>
    <w:rsid w:val="14831666"/>
    <w:rsid w:val="148CD09F"/>
    <w:rsid w:val="148DBA97"/>
    <w:rsid w:val="148DF65A"/>
    <w:rsid w:val="14901F38"/>
    <w:rsid w:val="149C0327"/>
    <w:rsid w:val="14A5A487"/>
    <w:rsid w:val="14A855E1"/>
    <w:rsid w:val="14AF08A1"/>
    <w:rsid w:val="14B04BF8"/>
    <w:rsid w:val="14B9EEE4"/>
    <w:rsid w:val="14BD11F5"/>
    <w:rsid w:val="14BE0018"/>
    <w:rsid w:val="14CABBDF"/>
    <w:rsid w:val="14D9FE78"/>
    <w:rsid w:val="14E18F91"/>
    <w:rsid w:val="14E38A2D"/>
    <w:rsid w:val="14E4BA85"/>
    <w:rsid w:val="14E4F614"/>
    <w:rsid w:val="14ECEB0B"/>
    <w:rsid w:val="14F31BB5"/>
    <w:rsid w:val="14F5E603"/>
    <w:rsid w:val="14FE6876"/>
    <w:rsid w:val="1506905C"/>
    <w:rsid w:val="1507BE96"/>
    <w:rsid w:val="1519F716"/>
    <w:rsid w:val="152FE5DF"/>
    <w:rsid w:val="1536B478"/>
    <w:rsid w:val="1536EF87"/>
    <w:rsid w:val="1539666A"/>
    <w:rsid w:val="1539CF80"/>
    <w:rsid w:val="15430A3F"/>
    <w:rsid w:val="1547E5E0"/>
    <w:rsid w:val="154DA0C8"/>
    <w:rsid w:val="154E094C"/>
    <w:rsid w:val="155E76F8"/>
    <w:rsid w:val="156D8626"/>
    <w:rsid w:val="156F64B6"/>
    <w:rsid w:val="157BF478"/>
    <w:rsid w:val="1582FD6D"/>
    <w:rsid w:val="1586238F"/>
    <w:rsid w:val="15892F23"/>
    <w:rsid w:val="1590F6CD"/>
    <w:rsid w:val="15A1DFEB"/>
    <w:rsid w:val="15B1FEC0"/>
    <w:rsid w:val="15B2D3A1"/>
    <w:rsid w:val="15B45BA5"/>
    <w:rsid w:val="15BCFB5B"/>
    <w:rsid w:val="15BEF79C"/>
    <w:rsid w:val="15D552B9"/>
    <w:rsid w:val="15D6E189"/>
    <w:rsid w:val="15E8155F"/>
    <w:rsid w:val="15F0FF04"/>
    <w:rsid w:val="15F44D70"/>
    <w:rsid w:val="15FC38CD"/>
    <w:rsid w:val="16015696"/>
    <w:rsid w:val="1601BEC6"/>
    <w:rsid w:val="1605B0D7"/>
    <w:rsid w:val="1607209D"/>
    <w:rsid w:val="16135A6A"/>
    <w:rsid w:val="16173855"/>
    <w:rsid w:val="1629F216"/>
    <w:rsid w:val="16484D83"/>
    <w:rsid w:val="164A2B02"/>
    <w:rsid w:val="1653F369"/>
    <w:rsid w:val="165886A6"/>
    <w:rsid w:val="16592BD1"/>
    <w:rsid w:val="165A9772"/>
    <w:rsid w:val="165B1395"/>
    <w:rsid w:val="165DA58F"/>
    <w:rsid w:val="165EAD77"/>
    <w:rsid w:val="166788C1"/>
    <w:rsid w:val="166E38DD"/>
    <w:rsid w:val="1688157F"/>
    <w:rsid w:val="16926CB6"/>
    <w:rsid w:val="1694F61B"/>
    <w:rsid w:val="169B7A69"/>
    <w:rsid w:val="16A534D3"/>
    <w:rsid w:val="16AA8710"/>
    <w:rsid w:val="16B23D8C"/>
    <w:rsid w:val="16B37692"/>
    <w:rsid w:val="16B8B083"/>
    <w:rsid w:val="16B9E3F1"/>
    <w:rsid w:val="16BD1EBE"/>
    <w:rsid w:val="16BF1BE6"/>
    <w:rsid w:val="16C46BC5"/>
    <w:rsid w:val="16CA3A37"/>
    <w:rsid w:val="16D83818"/>
    <w:rsid w:val="16DC8C70"/>
    <w:rsid w:val="16E6251B"/>
    <w:rsid w:val="16EA0AE3"/>
    <w:rsid w:val="16FAAE5E"/>
    <w:rsid w:val="17132087"/>
    <w:rsid w:val="17167792"/>
    <w:rsid w:val="17253022"/>
    <w:rsid w:val="17257398"/>
    <w:rsid w:val="1726BEA8"/>
    <w:rsid w:val="174173EF"/>
    <w:rsid w:val="17420B67"/>
    <w:rsid w:val="17459DC2"/>
    <w:rsid w:val="1757D9BA"/>
    <w:rsid w:val="175D4F23"/>
    <w:rsid w:val="1761A446"/>
    <w:rsid w:val="1763A817"/>
    <w:rsid w:val="17690043"/>
    <w:rsid w:val="176E0CCA"/>
    <w:rsid w:val="1772B1EA"/>
    <w:rsid w:val="17739ECE"/>
    <w:rsid w:val="177433E8"/>
    <w:rsid w:val="177BC8C2"/>
    <w:rsid w:val="177BDE77"/>
    <w:rsid w:val="177EF579"/>
    <w:rsid w:val="1785F00C"/>
    <w:rsid w:val="17901E25"/>
    <w:rsid w:val="1796E6FF"/>
    <w:rsid w:val="1799039C"/>
    <w:rsid w:val="17A288EA"/>
    <w:rsid w:val="17B27071"/>
    <w:rsid w:val="17B27937"/>
    <w:rsid w:val="17B56B92"/>
    <w:rsid w:val="17C72438"/>
    <w:rsid w:val="17CCF919"/>
    <w:rsid w:val="17D32978"/>
    <w:rsid w:val="17D68999"/>
    <w:rsid w:val="17DA3731"/>
    <w:rsid w:val="17DAB45F"/>
    <w:rsid w:val="17DD4BD4"/>
    <w:rsid w:val="17E8B80F"/>
    <w:rsid w:val="17E9B42E"/>
    <w:rsid w:val="17F421BA"/>
    <w:rsid w:val="17FA3CD2"/>
    <w:rsid w:val="17FA3D45"/>
    <w:rsid w:val="180C1A08"/>
    <w:rsid w:val="180D5AF4"/>
    <w:rsid w:val="180D7155"/>
    <w:rsid w:val="181014D8"/>
    <w:rsid w:val="18111FBF"/>
    <w:rsid w:val="18161A38"/>
    <w:rsid w:val="1818A3DD"/>
    <w:rsid w:val="181C59DF"/>
    <w:rsid w:val="181F57F2"/>
    <w:rsid w:val="1827302F"/>
    <w:rsid w:val="18288195"/>
    <w:rsid w:val="182942B5"/>
    <w:rsid w:val="18351C9A"/>
    <w:rsid w:val="18399321"/>
    <w:rsid w:val="183FF08C"/>
    <w:rsid w:val="18437DB3"/>
    <w:rsid w:val="184D865B"/>
    <w:rsid w:val="18526C2B"/>
    <w:rsid w:val="1858EBCA"/>
    <w:rsid w:val="185C22B1"/>
    <w:rsid w:val="1861E74B"/>
    <w:rsid w:val="1862F453"/>
    <w:rsid w:val="18632B6D"/>
    <w:rsid w:val="1867FE8E"/>
    <w:rsid w:val="1872D8D2"/>
    <w:rsid w:val="187ED70B"/>
    <w:rsid w:val="188C59A9"/>
    <w:rsid w:val="1892C736"/>
    <w:rsid w:val="18970106"/>
    <w:rsid w:val="189994DA"/>
    <w:rsid w:val="189F18ED"/>
    <w:rsid w:val="18A37762"/>
    <w:rsid w:val="18B0A3A4"/>
    <w:rsid w:val="18BB661A"/>
    <w:rsid w:val="18C5DBA0"/>
    <w:rsid w:val="18D5B24D"/>
    <w:rsid w:val="18E05FA6"/>
    <w:rsid w:val="18E9C731"/>
    <w:rsid w:val="18FC2E29"/>
    <w:rsid w:val="18FEB02A"/>
    <w:rsid w:val="1907279A"/>
    <w:rsid w:val="190C5D31"/>
    <w:rsid w:val="190F79C7"/>
    <w:rsid w:val="19124B03"/>
    <w:rsid w:val="1913481D"/>
    <w:rsid w:val="191848A2"/>
    <w:rsid w:val="192A30B3"/>
    <w:rsid w:val="192BF8CA"/>
    <w:rsid w:val="1935FB4D"/>
    <w:rsid w:val="19438D90"/>
    <w:rsid w:val="194DE3B5"/>
    <w:rsid w:val="194FB800"/>
    <w:rsid w:val="19505BDB"/>
    <w:rsid w:val="19515420"/>
    <w:rsid w:val="19522B73"/>
    <w:rsid w:val="1956044D"/>
    <w:rsid w:val="1959FA19"/>
    <w:rsid w:val="195C16BF"/>
    <w:rsid w:val="1967F0E4"/>
    <w:rsid w:val="1971BBBB"/>
    <w:rsid w:val="197B8483"/>
    <w:rsid w:val="19855310"/>
    <w:rsid w:val="19865812"/>
    <w:rsid w:val="198A41B2"/>
    <w:rsid w:val="199C505E"/>
    <w:rsid w:val="19AEEA9B"/>
    <w:rsid w:val="19B05C42"/>
    <w:rsid w:val="19B5AE17"/>
    <w:rsid w:val="19B8E698"/>
    <w:rsid w:val="19BAB78B"/>
    <w:rsid w:val="19C145BB"/>
    <w:rsid w:val="19C374E7"/>
    <w:rsid w:val="19CB26B3"/>
    <w:rsid w:val="19CFB896"/>
    <w:rsid w:val="19D81367"/>
    <w:rsid w:val="19D8D986"/>
    <w:rsid w:val="19D9999B"/>
    <w:rsid w:val="19DEAC04"/>
    <w:rsid w:val="19E0036D"/>
    <w:rsid w:val="19E5630D"/>
    <w:rsid w:val="19E5BF3A"/>
    <w:rsid w:val="19EFB87E"/>
    <w:rsid w:val="19F2CC80"/>
    <w:rsid w:val="19F37392"/>
    <w:rsid w:val="19FD3378"/>
    <w:rsid w:val="19FF31DD"/>
    <w:rsid w:val="1A029E9F"/>
    <w:rsid w:val="1A0C8B06"/>
    <w:rsid w:val="1A14CD31"/>
    <w:rsid w:val="1A16A507"/>
    <w:rsid w:val="1A17931B"/>
    <w:rsid w:val="1A30D657"/>
    <w:rsid w:val="1A324F20"/>
    <w:rsid w:val="1A331626"/>
    <w:rsid w:val="1A419B45"/>
    <w:rsid w:val="1A4245EF"/>
    <w:rsid w:val="1A48DDAB"/>
    <w:rsid w:val="1A5AB501"/>
    <w:rsid w:val="1A5B65A6"/>
    <w:rsid w:val="1A5C3107"/>
    <w:rsid w:val="1A5E46AD"/>
    <w:rsid w:val="1A7144CC"/>
    <w:rsid w:val="1A7664BE"/>
    <w:rsid w:val="1A7DDA0E"/>
    <w:rsid w:val="1A8C8EAA"/>
    <w:rsid w:val="1A8D4586"/>
    <w:rsid w:val="1A8F645C"/>
    <w:rsid w:val="1A980F82"/>
    <w:rsid w:val="1A9DD631"/>
    <w:rsid w:val="1AAE7BF4"/>
    <w:rsid w:val="1AB17BDE"/>
    <w:rsid w:val="1AB53A84"/>
    <w:rsid w:val="1ACE3AA8"/>
    <w:rsid w:val="1ACFF9CC"/>
    <w:rsid w:val="1AD26EF7"/>
    <w:rsid w:val="1AD6CE5B"/>
    <w:rsid w:val="1ADF3E9F"/>
    <w:rsid w:val="1AF44DAD"/>
    <w:rsid w:val="1AFAD71A"/>
    <w:rsid w:val="1AFE0A61"/>
    <w:rsid w:val="1B0DFB48"/>
    <w:rsid w:val="1B0E6F4B"/>
    <w:rsid w:val="1B1164B4"/>
    <w:rsid w:val="1B12584E"/>
    <w:rsid w:val="1B19EDB2"/>
    <w:rsid w:val="1B1B58C0"/>
    <w:rsid w:val="1B1F8D7C"/>
    <w:rsid w:val="1B2025F6"/>
    <w:rsid w:val="1B268046"/>
    <w:rsid w:val="1B26A580"/>
    <w:rsid w:val="1B2959D9"/>
    <w:rsid w:val="1B31D991"/>
    <w:rsid w:val="1B3C1B7C"/>
    <w:rsid w:val="1B48BABE"/>
    <w:rsid w:val="1B506AD4"/>
    <w:rsid w:val="1B5453B5"/>
    <w:rsid w:val="1B56AF37"/>
    <w:rsid w:val="1B5BCEA3"/>
    <w:rsid w:val="1B64A21D"/>
    <w:rsid w:val="1B65DDD9"/>
    <w:rsid w:val="1B7197FB"/>
    <w:rsid w:val="1B78EE10"/>
    <w:rsid w:val="1B821EB1"/>
    <w:rsid w:val="1B83FA1B"/>
    <w:rsid w:val="1B869DF0"/>
    <w:rsid w:val="1B8F4D52"/>
    <w:rsid w:val="1B9A2371"/>
    <w:rsid w:val="1B9ADBDD"/>
    <w:rsid w:val="1BA3E8E2"/>
    <w:rsid w:val="1BA4371F"/>
    <w:rsid w:val="1BA68809"/>
    <w:rsid w:val="1BA6A429"/>
    <w:rsid w:val="1BAC3FD7"/>
    <w:rsid w:val="1BB1C575"/>
    <w:rsid w:val="1BB41130"/>
    <w:rsid w:val="1BBE113C"/>
    <w:rsid w:val="1BC04835"/>
    <w:rsid w:val="1BC10669"/>
    <w:rsid w:val="1BC15AF0"/>
    <w:rsid w:val="1BC2057E"/>
    <w:rsid w:val="1BC27C8A"/>
    <w:rsid w:val="1BC2E014"/>
    <w:rsid w:val="1BCF50D2"/>
    <w:rsid w:val="1BCF72E0"/>
    <w:rsid w:val="1BD6C896"/>
    <w:rsid w:val="1BDC25E6"/>
    <w:rsid w:val="1BE2198E"/>
    <w:rsid w:val="1BEDB486"/>
    <w:rsid w:val="1BEFC32A"/>
    <w:rsid w:val="1BFB04AC"/>
    <w:rsid w:val="1C0A51B1"/>
    <w:rsid w:val="1C0CC5B6"/>
    <w:rsid w:val="1C0DB98F"/>
    <w:rsid w:val="1C11FF8C"/>
    <w:rsid w:val="1C138C34"/>
    <w:rsid w:val="1C171021"/>
    <w:rsid w:val="1C1B8960"/>
    <w:rsid w:val="1C1EB08E"/>
    <w:rsid w:val="1C239ACB"/>
    <w:rsid w:val="1C24006D"/>
    <w:rsid w:val="1C25917B"/>
    <w:rsid w:val="1C27E651"/>
    <w:rsid w:val="1C35D2BC"/>
    <w:rsid w:val="1C3A6016"/>
    <w:rsid w:val="1C44030B"/>
    <w:rsid w:val="1C53D945"/>
    <w:rsid w:val="1C586EF1"/>
    <w:rsid w:val="1C60DDB2"/>
    <w:rsid w:val="1C63926F"/>
    <w:rsid w:val="1C64F479"/>
    <w:rsid w:val="1C65D3D5"/>
    <w:rsid w:val="1C74586B"/>
    <w:rsid w:val="1C75142A"/>
    <w:rsid w:val="1C77C87A"/>
    <w:rsid w:val="1C8445C1"/>
    <w:rsid w:val="1C8495C7"/>
    <w:rsid w:val="1C8929AC"/>
    <w:rsid w:val="1C8CB915"/>
    <w:rsid w:val="1C8E4D51"/>
    <w:rsid w:val="1C9009EA"/>
    <w:rsid w:val="1C95E68D"/>
    <w:rsid w:val="1C97962D"/>
    <w:rsid w:val="1C97E284"/>
    <w:rsid w:val="1C99083F"/>
    <w:rsid w:val="1C9A27F8"/>
    <w:rsid w:val="1CA8A227"/>
    <w:rsid w:val="1CCD7573"/>
    <w:rsid w:val="1CD34B56"/>
    <w:rsid w:val="1CD7D195"/>
    <w:rsid w:val="1CDB1CD9"/>
    <w:rsid w:val="1CDC9628"/>
    <w:rsid w:val="1CE39C89"/>
    <w:rsid w:val="1CE9B771"/>
    <w:rsid w:val="1CEFB88C"/>
    <w:rsid w:val="1CF130A7"/>
    <w:rsid w:val="1CF8C868"/>
    <w:rsid w:val="1D0552F3"/>
    <w:rsid w:val="1D09EE83"/>
    <w:rsid w:val="1D0B5044"/>
    <w:rsid w:val="1D12D5CA"/>
    <w:rsid w:val="1D133CCF"/>
    <w:rsid w:val="1D147C4A"/>
    <w:rsid w:val="1D16C646"/>
    <w:rsid w:val="1D1AE768"/>
    <w:rsid w:val="1D1B092B"/>
    <w:rsid w:val="1D2B3BE7"/>
    <w:rsid w:val="1D36EC05"/>
    <w:rsid w:val="1D3B4223"/>
    <w:rsid w:val="1D3BE3A7"/>
    <w:rsid w:val="1D43038C"/>
    <w:rsid w:val="1D439AC4"/>
    <w:rsid w:val="1D46BB7E"/>
    <w:rsid w:val="1D498278"/>
    <w:rsid w:val="1D529980"/>
    <w:rsid w:val="1D57C384"/>
    <w:rsid w:val="1D58C18E"/>
    <w:rsid w:val="1D5C243A"/>
    <w:rsid w:val="1D67666F"/>
    <w:rsid w:val="1D6A873F"/>
    <w:rsid w:val="1D6F08D3"/>
    <w:rsid w:val="1D72FD66"/>
    <w:rsid w:val="1D7F4A6C"/>
    <w:rsid w:val="1D8922EE"/>
    <w:rsid w:val="1D9596A7"/>
    <w:rsid w:val="1D97C4CA"/>
    <w:rsid w:val="1DAC4C71"/>
    <w:rsid w:val="1DAE38A6"/>
    <w:rsid w:val="1DB11B6C"/>
    <w:rsid w:val="1DB5B823"/>
    <w:rsid w:val="1DB60C6F"/>
    <w:rsid w:val="1DB8A423"/>
    <w:rsid w:val="1DCE5614"/>
    <w:rsid w:val="1DD4E446"/>
    <w:rsid w:val="1DD5AC22"/>
    <w:rsid w:val="1DD5F43C"/>
    <w:rsid w:val="1DDEFA6E"/>
    <w:rsid w:val="1DE6606A"/>
    <w:rsid w:val="1DE7FADD"/>
    <w:rsid w:val="1DEBBA9A"/>
    <w:rsid w:val="1DEE8A77"/>
    <w:rsid w:val="1DF04F8D"/>
    <w:rsid w:val="1DF14CE5"/>
    <w:rsid w:val="1DFBE65E"/>
    <w:rsid w:val="1E046152"/>
    <w:rsid w:val="1E068D2A"/>
    <w:rsid w:val="1E0698BD"/>
    <w:rsid w:val="1E0761FB"/>
    <w:rsid w:val="1E076469"/>
    <w:rsid w:val="1E08B165"/>
    <w:rsid w:val="1E126471"/>
    <w:rsid w:val="1E12B02D"/>
    <w:rsid w:val="1E17E412"/>
    <w:rsid w:val="1E252C36"/>
    <w:rsid w:val="1E28F0DF"/>
    <w:rsid w:val="1E2D1A0F"/>
    <w:rsid w:val="1E307480"/>
    <w:rsid w:val="1E307E93"/>
    <w:rsid w:val="1E333813"/>
    <w:rsid w:val="1E4028AB"/>
    <w:rsid w:val="1E40AFE7"/>
    <w:rsid w:val="1E48DF11"/>
    <w:rsid w:val="1E4F2130"/>
    <w:rsid w:val="1E52450D"/>
    <w:rsid w:val="1E54D265"/>
    <w:rsid w:val="1E58B50D"/>
    <w:rsid w:val="1E5C1B51"/>
    <w:rsid w:val="1E5DDBD2"/>
    <w:rsid w:val="1E6B1CD0"/>
    <w:rsid w:val="1E71D0F6"/>
    <w:rsid w:val="1E7A1752"/>
    <w:rsid w:val="1E8D829A"/>
    <w:rsid w:val="1E91A9F8"/>
    <w:rsid w:val="1E9210FD"/>
    <w:rsid w:val="1E96D3FC"/>
    <w:rsid w:val="1EA43F44"/>
    <w:rsid w:val="1EB264D1"/>
    <w:rsid w:val="1EB4783E"/>
    <w:rsid w:val="1EB76CCC"/>
    <w:rsid w:val="1EB8C6FA"/>
    <w:rsid w:val="1EB9347A"/>
    <w:rsid w:val="1EBE4FC9"/>
    <w:rsid w:val="1EC2D5CA"/>
    <w:rsid w:val="1ECA9272"/>
    <w:rsid w:val="1ECDDFAC"/>
    <w:rsid w:val="1ED830B1"/>
    <w:rsid w:val="1EDBACC2"/>
    <w:rsid w:val="1EE1469A"/>
    <w:rsid w:val="1EEB4D4B"/>
    <w:rsid w:val="1EEFE4EF"/>
    <w:rsid w:val="1EEFFED1"/>
    <w:rsid w:val="1EFD321D"/>
    <w:rsid w:val="1EFF3264"/>
    <w:rsid w:val="1F04C5A3"/>
    <w:rsid w:val="1F0573A8"/>
    <w:rsid w:val="1F08154A"/>
    <w:rsid w:val="1F101995"/>
    <w:rsid w:val="1F1200E5"/>
    <w:rsid w:val="1F17BFCE"/>
    <w:rsid w:val="1F183244"/>
    <w:rsid w:val="1F1CAB83"/>
    <w:rsid w:val="1F24F360"/>
    <w:rsid w:val="1F28BC56"/>
    <w:rsid w:val="1F327E81"/>
    <w:rsid w:val="1F32C608"/>
    <w:rsid w:val="1F4AE4E2"/>
    <w:rsid w:val="1F4B56E4"/>
    <w:rsid w:val="1F530E96"/>
    <w:rsid w:val="1F5C16E9"/>
    <w:rsid w:val="1F64DD90"/>
    <w:rsid w:val="1F691C11"/>
    <w:rsid w:val="1F759FD0"/>
    <w:rsid w:val="1F795669"/>
    <w:rsid w:val="1F7AEFAF"/>
    <w:rsid w:val="1F7E97A4"/>
    <w:rsid w:val="1F85D192"/>
    <w:rsid w:val="1F865C39"/>
    <w:rsid w:val="1F883360"/>
    <w:rsid w:val="1F91E511"/>
    <w:rsid w:val="1F9B2006"/>
    <w:rsid w:val="1F9C445E"/>
    <w:rsid w:val="1FA0E3B6"/>
    <w:rsid w:val="1FADA673"/>
    <w:rsid w:val="1FB1157E"/>
    <w:rsid w:val="1FB20390"/>
    <w:rsid w:val="1FB8C361"/>
    <w:rsid w:val="1FBE92CE"/>
    <w:rsid w:val="1FCAB1E7"/>
    <w:rsid w:val="1FCAFAC5"/>
    <w:rsid w:val="1FCD4384"/>
    <w:rsid w:val="1FCF8346"/>
    <w:rsid w:val="1FD4AB6C"/>
    <w:rsid w:val="1FD4D0CC"/>
    <w:rsid w:val="1FD53BCD"/>
    <w:rsid w:val="1FD6D430"/>
    <w:rsid w:val="1FDA7CB7"/>
    <w:rsid w:val="1FF5AB20"/>
    <w:rsid w:val="2014BD27"/>
    <w:rsid w:val="20296473"/>
    <w:rsid w:val="202CB7DA"/>
    <w:rsid w:val="202F6089"/>
    <w:rsid w:val="20319EF8"/>
    <w:rsid w:val="20321AD6"/>
    <w:rsid w:val="2038C3EB"/>
    <w:rsid w:val="203BC638"/>
    <w:rsid w:val="203D6C83"/>
    <w:rsid w:val="20438783"/>
    <w:rsid w:val="2043AD5E"/>
    <w:rsid w:val="20534A06"/>
    <w:rsid w:val="205500BE"/>
    <w:rsid w:val="20579F78"/>
    <w:rsid w:val="2058D270"/>
    <w:rsid w:val="205A6AA2"/>
    <w:rsid w:val="2064FB7C"/>
    <w:rsid w:val="2066245E"/>
    <w:rsid w:val="206A90B8"/>
    <w:rsid w:val="206CF89A"/>
    <w:rsid w:val="207619C3"/>
    <w:rsid w:val="2091C36D"/>
    <w:rsid w:val="20925BF1"/>
    <w:rsid w:val="20997BE0"/>
    <w:rsid w:val="209BD8B4"/>
    <w:rsid w:val="209FC3DE"/>
    <w:rsid w:val="20A26698"/>
    <w:rsid w:val="20A81641"/>
    <w:rsid w:val="20AC8C06"/>
    <w:rsid w:val="20AD0CB9"/>
    <w:rsid w:val="20AE675B"/>
    <w:rsid w:val="20B31477"/>
    <w:rsid w:val="20B34318"/>
    <w:rsid w:val="20B5682A"/>
    <w:rsid w:val="20B864AD"/>
    <w:rsid w:val="20BBB130"/>
    <w:rsid w:val="20C39141"/>
    <w:rsid w:val="20C6D6F3"/>
    <w:rsid w:val="20CA2497"/>
    <w:rsid w:val="20CE0685"/>
    <w:rsid w:val="20DBE334"/>
    <w:rsid w:val="20E069AA"/>
    <w:rsid w:val="20E666D4"/>
    <w:rsid w:val="20E6D40A"/>
    <w:rsid w:val="20E954D3"/>
    <w:rsid w:val="20F22541"/>
    <w:rsid w:val="20FB38B6"/>
    <w:rsid w:val="20FE5764"/>
    <w:rsid w:val="21016867"/>
    <w:rsid w:val="2110C030"/>
    <w:rsid w:val="2113C73B"/>
    <w:rsid w:val="211E82E5"/>
    <w:rsid w:val="2122D13A"/>
    <w:rsid w:val="212A93DB"/>
    <w:rsid w:val="212C4A9C"/>
    <w:rsid w:val="212FCF69"/>
    <w:rsid w:val="213075A4"/>
    <w:rsid w:val="213309EC"/>
    <w:rsid w:val="21370261"/>
    <w:rsid w:val="2137FC36"/>
    <w:rsid w:val="213814BF"/>
    <w:rsid w:val="213F4294"/>
    <w:rsid w:val="21418E50"/>
    <w:rsid w:val="21435B49"/>
    <w:rsid w:val="21454126"/>
    <w:rsid w:val="21499031"/>
    <w:rsid w:val="2150E212"/>
    <w:rsid w:val="2151B078"/>
    <w:rsid w:val="215238A7"/>
    <w:rsid w:val="21538C10"/>
    <w:rsid w:val="21551F84"/>
    <w:rsid w:val="2159E888"/>
    <w:rsid w:val="215BB8A0"/>
    <w:rsid w:val="217D365D"/>
    <w:rsid w:val="217D9429"/>
    <w:rsid w:val="217E25F2"/>
    <w:rsid w:val="2180AB50"/>
    <w:rsid w:val="2181ACDE"/>
    <w:rsid w:val="218418C0"/>
    <w:rsid w:val="21849CCF"/>
    <w:rsid w:val="218FA4ED"/>
    <w:rsid w:val="21902547"/>
    <w:rsid w:val="2191C787"/>
    <w:rsid w:val="2193CAB2"/>
    <w:rsid w:val="21975BC0"/>
    <w:rsid w:val="21A3BAD4"/>
    <w:rsid w:val="21B1748D"/>
    <w:rsid w:val="21B9EDD9"/>
    <w:rsid w:val="21BD99A3"/>
    <w:rsid w:val="21C0142A"/>
    <w:rsid w:val="21C0A0DC"/>
    <w:rsid w:val="21C23F0B"/>
    <w:rsid w:val="21D4442B"/>
    <w:rsid w:val="21D4D2B5"/>
    <w:rsid w:val="21D82CED"/>
    <w:rsid w:val="21DE8E59"/>
    <w:rsid w:val="220BCD9E"/>
    <w:rsid w:val="22121966"/>
    <w:rsid w:val="22147A1A"/>
    <w:rsid w:val="2215AF45"/>
    <w:rsid w:val="221F4BD2"/>
    <w:rsid w:val="22255DFC"/>
    <w:rsid w:val="222F294B"/>
    <w:rsid w:val="22313F1F"/>
    <w:rsid w:val="223476E2"/>
    <w:rsid w:val="223728D4"/>
    <w:rsid w:val="223832B5"/>
    <w:rsid w:val="223A6E0E"/>
    <w:rsid w:val="2240B295"/>
    <w:rsid w:val="2240BA3E"/>
    <w:rsid w:val="22442DF9"/>
    <w:rsid w:val="22486F92"/>
    <w:rsid w:val="2248AA2B"/>
    <w:rsid w:val="224973B8"/>
    <w:rsid w:val="224F5417"/>
    <w:rsid w:val="2250B5D8"/>
    <w:rsid w:val="2272F748"/>
    <w:rsid w:val="22767084"/>
    <w:rsid w:val="22895E8B"/>
    <w:rsid w:val="22896716"/>
    <w:rsid w:val="228D694F"/>
    <w:rsid w:val="229034AB"/>
    <w:rsid w:val="229A01EA"/>
    <w:rsid w:val="229CBBD1"/>
    <w:rsid w:val="229E3C3E"/>
    <w:rsid w:val="22AC600D"/>
    <w:rsid w:val="22ADB618"/>
    <w:rsid w:val="22BFB4F1"/>
    <w:rsid w:val="22C04B5D"/>
    <w:rsid w:val="22C8D584"/>
    <w:rsid w:val="22D2D9AE"/>
    <w:rsid w:val="22DCAEC6"/>
    <w:rsid w:val="22E1F8C9"/>
    <w:rsid w:val="22E22007"/>
    <w:rsid w:val="22E40924"/>
    <w:rsid w:val="22E54735"/>
    <w:rsid w:val="22E6D9C0"/>
    <w:rsid w:val="22E844C7"/>
    <w:rsid w:val="22E8F3CD"/>
    <w:rsid w:val="22E9B41F"/>
    <w:rsid w:val="230809FC"/>
    <w:rsid w:val="23094DD7"/>
    <w:rsid w:val="230C9460"/>
    <w:rsid w:val="2315B666"/>
    <w:rsid w:val="231940B6"/>
    <w:rsid w:val="232D30C4"/>
    <w:rsid w:val="232D9989"/>
    <w:rsid w:val="233A7505"/>
    <w:rsid w:val="233AE197"/>
    <w:rsid w:val="235AE83E"/>
    <w:rsid w:val="236CE61A"/>
    <w:rsid w:val="23863BFC"/>
    <w:rsid w:val="2399E5CE"/>
    <w:rsid w:val="239C9316"/>
    <w:rsid w:val="239CE9CD"/>
    <w:rsid w:val="239E3666"/>
    <w:rsid w:val="23A12B57"/>
    <w:rsid w:val="23A3A727"/>
    <w:rsid w:val="23AA8149"/>
    <w:rsid w:val="23C714B8"/>
    <w:rsid w:val="23C8B21E"/>
    <w:rsid w:val="23CBCB60"/>
    <w:rsid w:val="23CCE300"/>
    <w:rsid w:val="23CF10AF"/>
    <w:rsid w:val="23D9FE46"/>
    <w:rsid w:val="23DD10CF"/>
    <w:rsid w:val="23E42CC8"/>
    <w:rsid w:val="23ECEE34"/>
    <w:rsid w:val="23F1885E"/>
    <w:rsid w:val="23F5A6FE"/>
    <w:rsid w:val="23FF9FA7"/>
    <w:rsid w:val="2400C51D"/>
    <w:rsid w:val="240969E3"/>
    <w:rsid w:val="2410398C"/>
    <w:rsid w:val="241D790D"/>
    <w:rsid w:val="24285F51"/>
    <w:rsid w:val="242D348B"/>
    <w:rsid w:val="24324CA3"/>
    <w:rsid w:val="24330FC4"/>
    <w:rsid w:val="24362D0B"/>
    <w:rsid w:val="24382696"/>
    <w:rsid w:val="2439B677"/>
    <w:rsid w:val="244282D0"/>
    <w:rsid w:val="24489386"/>
    <w:rsid w:val="245577B3"/>
    <w:rsid w:val="246B9545"/>
    <w:rsid w:val="24701B8A"/>
    <w:rsid w:val="24764BDE"/>
    <w:rsid w:val="2479BB35"/>
    <w:rsid w:val="247C122F"/>
    <w:rsid w:val="248D3534"/>
    <w:rsid w:val="24900BD5"/>
    <w:rsid w:val="2490BC78"/>
    <w:rsid w:val="2490CD0C"/>
    <w:rsid w:val="249EECC7"/>
    <w:rsid w:val="24A71A12"/>
    <w:rsid w:val="24A73EF4"/>
    <w:rsid w:val="24AD3CD1"/>
    <w:rsid w:val="24BBB982"/>
    <w:rsid w:val="24C286EF"/>
    <w:rsid w:val="24C46265"/>
    <w:rsid w:val="24C4DF95"/>
    <w:rsid w:val="24D286CB"/>
    <w:rsid w:val="24E792AC"/>
    <w:rsid w:val="24F6D8C5"/>
    <w:rsid w:val="25075DFA"/>
    <w:rsid w:val="250DBA0A"/>
    <w:rsid w:val="251F403B"/>
    <w:rsid w:val="252452EC"/>
    <w:rsid w:val="2528D911"/>
    <w:rsid w:val="25299BA0"/>
    <w:rsid w:val="25304735"/>
    <w:rsid w:val="253439E3"/>
    <w:rsid w:val="253C489B"/>
    <w:rsid w:val="253D8260"/>
    <w:rsid w:val="25441C10"/>
    <w:rsid w:val="25472D06"/>
    <w:rsid w:val="254EED0A"/>
    <w:rsid w:val="255445D1"/>
    <w:rsid w:val="2566750B"/>
    <w:rsid w:val="25671726"/>
    <w:rsid w:val="2568ABE5"/>
    <w:rsid w:val="256A033E"/>
    <w:rsid w:val="25736FAF"/>
    <w:rsid w:val="25759977"/>
    <w:rsid w:val="2577852F"/>
    <w:rsid w:val="25833715"/>
    <w:rsid w:val="2587DD2E"/>
    <w:rsid w:val="25901054"/>
    <w:rsid w:val="25A15A55"/>
    <w:rsid w:val="25A3774A"/>
    <w:rsid w:val="25A60D6D"/>
    <w:rsid w:val="25A895DE"/>
    <w:rsid w:val="25B0E365"/>
    <w:rsid w:val="25B3797D"/>
    <w:rsid w:val="25BB14B8"/>
    <w:rsid w:val="25BD2E68"/>
    <w:rsid w:val="25CBD2C5"/>
    <w:rsid w:val="25E769C6"/>
    <w:rsid w:val="25E8F0D8"/>
    <w:rsid w:val="25ECA36E"/>
    <w:rsid w:val="25EF779A"/>
    <w:rsid w:val="25F4BB65"/>
    <w:rsid w:val="25FC796E"/>
    <w:rsid w:val="26022468"/>
    <w:rsid w:val="260EFE43"/>
    <w:rsid w:val="2611AAA2"/>
    <w:rsid w:val="26130C9D"/>
    <w:rsid w:val="26174078"/>
    <w:rsid w:val="2623BBBD"/>
    <w:rsid w:val="262C659B"/>
    <w:rsid w:val="2632BBEF"/>
    <w:rsid w:val="26385093"/>
    <w:rsid w:val="26398B7B"/>
    <w:rsid w:val="2643403C"/>
    <w:rsid w:val="2643FF5E"/>
    <w:rsid w:val="265026DF"/>
    <w:rsid w:val="2650CA50"/>
    <w:rsid w:val="2654B54E"/>
    <w:rsid w:val="2656A553"/>
    <w:rsid w:val="2656EF2D"/>
    <w:rsid w:val="265777D5"/>
    <w:rsid w:val="26581327"/>
    <w:rsid w:val="265D9C53"/>
    <w:rsid w:val="26624023"/>
    <w:rsid w:val="266A2DA9"/>
    <w:rsid w:val="266B3AA3"/>
    <w:rsid w:val="266F387C"/>
    <w:rsid w:val="26775DCD"/>
    <w:rsid w:val="268A540B"/>
    <w:rsid w:val="268E3BD7"/>
    <w:rsid w:val="26965C15"/>
    <w:rsid w:val="269C508E"/>
    <w:rsid w:val="26A0962E"/>
    <w:rsid w:val="26A28782"/>
    <w:rsid w:val="26A32611"/>
    <w:rsid w:val="26C1C98D"/>
    <w:rsid w:val="26C51C92"/>
    <w:rsid w:val="26C849B1"/>
    <w:rsid w:val="26CC1796"/>
    <w:rsid w:val="26DF4555"/>
    <w:rsid w:val="26EF7226"/>
    <w:rsid w:val="26F0974E"/>
    <w:rsid w:val="26F5C7B8"/>
    <w:rsid w:val="26FBBC05"/>
    <w:rsid w:val="26FCDEAB"/>
    <w:rsid w:val="27022F17"/>
    <w:rsid w:val="2704B042"/>
    <w:rsid w:val="271233AB"/>
    <w:rsid w:val="27144B69"/>
    <w:rsid w:val="2715FE8D"/>
    <w:rsid w:val="2717D420"/>
    <w:rsid w:val="271EF164"/>
    <w:rsid w:val="2721408D"/>
    <w:rsid w:val="272209ED"/>
    <w:rsid w:val="273045BF"/>
    <w:rsid w:val="2738D34F"/>
    <w:rsid w:val="27409BBD"/>
    <w:rsid w:val="274120D0"/>
    <w:rsid w:val="27498562"/>
    <w:rsid w:val="274EAF66"/>
    <w:rsid w:val="275941C0"/>
    <w:rsid w:val="276EBC93"/>
    <w:rsid w:val="2771F99E"/>
    <w:rsid w:val="277CFC44"/>
    <w:rsid w:val="27811971"/>
    <w:rsid w:val="2781E0A5"/>
    <w:rsid w:val="278FF745"/>
    <w:rsid w:val="2792C16D"/>
    <w:rsid w:val="2793611F"/>
    <w:rsid w:val="27980A16"/>
    <w:rsid w:val="279A8A94"/>
    <w:rsid w:val="27A33CB2"/>
    <w:rsid w:val="27AC520E"/>
    <w:rsid w:val="27AE8418"/>
    <w:rsid w:val="27B0651F"/>
    <w:rsid w:val="27B3B2F1"/>
    <w:rsid w:val="27B45FDC"/>
    <w:rsid w:val="27B52557"/>
    <w:rsid w:val="27BF71CC"/>
    <w:rsid w:val="27D3B509"/>
    <w:rsid w:val="27D453C5"/>
    <w:rsid w:val="27D58024"/>
    <w:rsid w:val="27DDAD4D"/>
    <w:rsid w:val="27E1EEB8"/>
    <w:rsid w:val="27E64A02"/>
    <w:rsid w:val="27EC1EA3"/>
    <w:rsid w:val="27ECA53A"/>
    <w:rsid w:val="27ECD5AD"/>
    <w:rsid w:val="27F9232B"/>
    <w:rsid w:val="27FD7A18"/>
    <w:rsid w:val="27FF82FB"/>
    <w:rsid w:val="28035FBA"/>
    <w:rsid w:val="280741C6"/>
    <w:rsid w:val="280A6E70"/>
    <w:rsid w:val="281065FC"/>
    <w:rsid w:val="28166EDB"/>
    <w:rsid w:val="2818BDFC"/>
    <w:rsid w:val="281F1D8D"/>
    <w:rsid w:val="2821DCCD"/>
    <w:rsid w:val="282E68F4"/>
    <w:rsid w:val="282E8715"/>
    <w:rsid w:val="28309572"/>
    <w:rsid w:val="2831F8C5"/>
    <w:rsid w:val="283334F3"/>
    <w:rsid w:val="2838E64D"/>
    <w:rsid w:val="283A9172"/>
    <w:rsid w:val="2840573D"/>
    <w:rsid w:val="2840B47E"/>
    <w:rsid w:val="284652CE"/>
    <w:rsid w:val="285CA01B"/>
    <w:rsid w:val="28634BC6"/>
    <w:rsid w:val="286EB9A7"/>
    <w:rsid w:val="2870DD40"/>
    <w:rsid w:val="2875A29D"/>
    <w:rsid w:val="287D9356"/>
    <w:rsid w:val="287E8C7A"/>
    <w:rsid w:val="287FACAF"/>
    <w:rsid w:val="28858841"/>
    <w:rsid w:val="288A983C"/>
    <w:rsid w:val="288C6024"/>
    <w:rsid w:val="28908803"/>
    <w:rsid w:val="2890CD86"/>
    <w:rsid w:val="2891FCC0"/>
    <w:rsid w:val="28974359"/>
    <w:rsid w:val="28983855"/>
    <w:rsid w:val="2899D0B1"/>
    <w:rsid w:val="289C2341"/>
    <w:rsid w:val="28AC7B4B"/>
    <w:rsid w:val="28B017FB"/>
    <w:rsid w:val="28B5E2D3"/>
    <w:rsid w:val="28B84B5C"/>
    <w:rsid w:val="28C912D7"/>
    <w:rsid w:val="28D70A16"/>
    <w:rsid w:val="28D8E872"/>
    <w:rsid w:val="28DAA55F"/>
    <w:rsid w:val="28E6FCB1"/>
    <w:rsid w:val="28FD00C5"/>
    <w:rsid w:val="29045AF0"/>
    <w:rsid w:val="290DC32B"/>
    <w:rsid w:val="2919B119"/>
    <w:rsid w:val="291E6623"/>
    <w:rsid w:val="2920BC91"/>
    <w:rsid w:val="29286845"/>
    <w:rsid w:val="292B7F2F"/>
    <w:rsid w:val="293FCCA5"/>
    <w:rsid w:val="2941930D"/>
    <w:rsid w:val="294312DA"/>
    <w:rsid w:val="2949BD01"/>
    <w:rsid w:val="294B5E1F"/>
    <w:rsid w:val="29504F17"/>
    <w:rsid w:val="2950F54E"/>
    <w:rsid w:val="29544277"/>
    <w:rsid w:val="295C5DB6"/>
    <w:rsid w:val="2961DDAC"/>
    <w:rsid w:val="296B319B"/>
    <w:rsid w:val="296C2A72"/>
    <w:rsid w:val="29745B40"/>
    <w:rsid w:val="29793509"/>
    <w:rsid w:val="29820ECF"/>
    <w:rsid w:val="29836A59"/>
    <w:rsid w:val="298CBEC3"/>
    <w:rsid w:val="298F2AA5"/>
    <w:rsid w:val="299228A1"/>
    <w:rsid w:val="29961C90"/>
    <w:rsid w:val="29A5D87C"/>
    <w:rsid w:val="29AB6822"/>
    <w:rsid w:val="29B204D0"/>
    <w:rsid w:val="29C9CADD"/>
    <w:rsid w:val="29CB292A"/>
    <w:rsid w:val="29DD94C0"/>
    <w:rsid w:val="29E9C7B9"/>
    <w:rsid w:val="29EB271C"/>
    <w:rsid w:val="29EE4E4A"/>
    <w:rsid w:val="29F165C8"/>
    <w:rsid w:val="29FD81CB"/>
    <w:rsid w:val="2A088A54"/>
    <w:rsid w:val="2A0D434E"/>
    <w:rsid w:val="2A0E1669"/>
    <w:rsid w:val="2A1292B6"/>
    <w:rsid w:val="2A1A9FC8"/>
    <w:rsid w:val="2A2339A9"/>
    <w:rsid w:val="2A250AC3"/>
    <w:rsid w:val="2A2A4870"/>
    <w:rsid w:val="2A34B7F1"/>
    <w:rsid w:val="2A3A45EF"/>
    <w:rsid w:val="2A3A7E11"/>
    <w:rsid w:val="2A3F07F8"/>
    <w:rsid w:val="2A407058"/>
    <w:rsid w:val="2A452C3A"/>
    <w:rsid w:val="2A4DB638"/>
    <w:rsid w:val="2A71DFA2"/>
    <w:rsid w:val="2A7CAB6F"/>
    <w:rsid w:val="2A7EACAA"/>
    <w:rsid w:val="2A9B11A5"/>
    <w:rsid w:val="2AB55E1A"/>
    <w:rsid w:val="2AB70066"/>
    <w:rsid w:val="2ABE76E0"/>
    <w:rsid w:val="2ABF3983"/>
    <w:rsid w:val="2AC074DC"/>
    <w:rsid w:val="2AC137A6"/>
    <w:rsid w:val="2ACFEA91"/>
    <w:rsid w:val="2AD023AB"/>
    <w:rsid w:val="2AD568F2"/>
    <w:rsid w:val="2AD5E02D"/>
    <w:rsid w:val="2AE12336"/>
    <w:rsid w:val="2AE31A52"/>
    <w:rsid w:val="2AE4FDB0"/>
    <w:rsid w:val="2AE58D62"/>
    <w:rsid w:val="2AF44833"/>
    <w:rsid w:val="2AF68AD0"/>
    <w:rsid w:val="2B002A12"/>
    <w:rsid w:val="2B00D5BA"/>
    <w:rsid w:val="2B05CE28"/>
    <w:rsid w:val="2B081CB2"/>
    <w:rsid w:val="2B0AA90A"/>
    <w:rsid w:val="2B11F406"/>
    <w:rsid w:val="2B1970B8"/>
    <w:rsid w:val="2B20C10A"/>
    <w:rsid w:val="2B23EDF4"/>
    <w:rsid w:val="2B24FEF9"/>
    <w:rsid w:val="2B27528B"/>
    <w:rsid w:val="2B2AD16A"/>
    <w:rsid w:val="2B2AD636"/>
    <w:rsid w:val="2B2B386F"/>
    <w:rsid w:val="2B3D45C9"/>
    <w:rsid w:val="2B42C096"/>
    <w:rsid w:val="2B51CABD"/>
    <w:rsid w:val="2B651F12"/>
    <w:rsid w:val="2B65A67E"/>
    <w:rsid w:val="2B670F6D"/>
    <w:rsid w:val="2B6A942A"/>
    <w:rsid w:val="2B6CA6DD"/>
    <w:rsid w:val="2B721D7A"/>
    <w:rsid w:val="2B74E7C5"/>
    <w:rsid w:val="2B75FD13"/>
    <w:rsid w:val="2B7BC51A"/>
    <w:rsid w:val="2B7E85AF"/>
    <w:rsid w:val="2B8E96EF"/>
    <w:rsid w:val="2B9086E3"/>
    <w:rsid w:val="2B90D70D"/>
    <w:rsid w:val="2B9239AE"/>
    <w:rsid w:val="2B924F7F"/>
    <w:rsid w:val="2B988DB5"/>
    <w:rsid w:val="2B99177F"/>
    <w:rsid w:val="2B9AA7C2"/>
    <w:rsid w:val="2BBC08AD"/>
    <w:rsid w:val="2BCBB33F"/>
    <w:rsid w:val="2BCBC633"/>
    <w:rsid w:val="2BDD872F"/>
    <w:rsid w:val="2BDE78F6"/>
    <w:rsid w:val="2BDFCB22"/>
    <w:rsid w:val="2BE24C8C"/>
    <w:rsid w:val="2BE76017"/>
    <w:rsid w:val="2BEA1237"/>
    <w:rsid w:val="2BEF5089"/>
    <w:rsid w:val="2BF4CD08"/>
    <w:rsid w:val="2BFF2002"/>
    <w:rsid w:val="2C0A983A"/>
    <w:rsid w:val="2C0FFE97"/>
    <w:rsid w:val="2C131D89"/>
    <w:rsid w:val="2C15927A"/>
    <w:rsid w:val="2C19D89D"/>
    <w:rsid w:val="2C1CF533"/>
    <w:rsid w:val="2C1E3628"/>
    <w:rsid w:val="2C2408C0"/>
    <w:rsid w:val="2C3474B5"/>
    <w:rsid w:val="2C4AF642"/>
    <w:rsid w:val="2C50CC71"/>
    <w:rsid w:val="2C61B6E8"/>
    <w:rsid w:val="2C691323"/>
    <w:rsid w:val="2C6B3AC5"/>
    <w:rsid w:val="2C7056B2"/>
    <w:rsid w:val="2C7D23ED"/>
    <w:rsid w:val="2C852E76"/>
    <w:rsid w:val="2C8E94D6"/>
    <w:rsid w:val="2C93EEC8"/>
    <w:rsid w:val="2C991612"/>
    <w:rsid w:val="2C9942DA"/>
    <w:rsid w:val="2CA63BE9"/>
    <w:rsid w:val="2CA7262C"/>
    <w:rsid w:val="2CA8C5C2"/>
    <w:rsid w:val="2CA8E851"/>
    <w:rsid w:val="2CAC6FE0"/>
    <w:rsid w:val="2CAEF2BD"/>
    <w:rsid w:val="2CB37F6F"/>
    <w:rsid w:val="2CD181A7"/>
    <w:rsid w:val="2CD2648A"/>
    <w:rsid w:val="2CDB4AB3"/>
    <w:rsid w:val="2CE7699A"/>
    <w:rsid w:val="2CE9383C"/>
    <w:rsid w:val="2CF1E092"/>
    <w:rsid w:val="2CF497ED"/>
    <w:rsid w:val="2CF67CDD"/>
    <w:rsid w:val="2CF82741"/>
    <w:rsid w:val="2D00BF1D"/>
    <w:rsid w:val="2D0D94E9"/>
    <w:rsid w:val="2D1CED00"/>
    <w:rsid w:val="2D2307A5"/>
    <w:rsid w:val="2D2357A0"/>
    <w:rsid w:val="2D25B5CA"/>
    <w:rsid w:val="2D27D560"/>
    <w:rsid w:val="2D34BAF0"/>
    <w:rsid w:val="2D3F5635"/>
    <w:rsid w:val="2D4BC213"/>
    <w:rsid w:val="2D4E59F2"/>
    <w:rsid w:val="2D519C12"/>
    <w:rsid w:val="2D56790E"/>
    <w:rsid w:val="2D6218FC"/>
    <w:rsid w:val="2D6D75FE"/>
    <w:rsid w:val="2D703631"/>
    <w:rsid w:val="2D7AE55C"/>
    <w:rsid w:val="2D84FAC7"/>
    <w:rsid w:val="2D909DA4"/>
    <w:rsid w:val="2D93CBB3"/>
    <w:rsid w:val="2D960B22"/>
    <w:rsid w:val="2D96830E"/>
    <w:rsid w:val="2D97D7EA"/>
    <w:rsid w:val="2DA13C61"/>
    <w:rsid w:val="2DB12E00"/>
    <w:rsid w:val="2DB68972"/>
    <w:rsid w:val="2DCB11D6"/>
    <w:rsid w:val="2DCEB992"/>
    <w:rsid w:val="2DDE88BE"/>
    <w:rsid w:val="2DE19531"/>
    <w:rsid w:val="2DE4B48F"/>
    <w:rsid w:val="2DE91D15"/>
    <w:rsid w:val="2DE9BF25"/>
    <w:rsid w:val="2E044D89"/>
    <w:rsid w:val="2E061948"/>
    <w:rsid w:val="2E073A0E"/>
    <w:rsid w:val="2E14AD32"/>
    <w:rsid w:val="2E1ADFF4"/>
    <w:rsid w:val="2E2DF9BC"/>
    <w:rsid w:val="2E303B9A"/>
    <w:rsid w:val="2E31144B"/>
    <w:rsid w:val="2E39984E"/>
    <w:rsid w:val="2E3B6AF9"/>
    <w:rsid w:val="2E41452A"/>
    <w:rsid w:val="2E42D1B2"/>
    <w:rsid w:val="2E46FA37"/>
    <w:rsid w:val="2E4EA5F3"/>
    <w:rsid w:val="2E50C71B"/>
    <w:rsid w:val="2E557FF2"/>
    <w:rsid w:val="2E583F4F"/>
    <w:rsid w:val="2E5C2533"/>
    <w:rsid w:val="2E5E5BD5"/>
    <w:rsid w:val="2E660A7F"/>
    <w:rsid w:val="2E6BD806"/>
    <w:rsid w:val="2E787260"/>
    <w:rsid w:val="2E7D91A4"/>
    <w:rsid w:val="2E8344A1"/>
    <w:rsid w:val="2E86C8E1"/>
    <w:rsid w:val="2E86ED0E"/>
    <w:rsid w:val="2E8A6572"/>
    <w:rsid w:val="2E8B680C"/>
    <w:rsid w:val="2E9B2577"/>
    <w:rsid w:val="2EB09220"/>
    <w:rsid w:val="2EB1BE1E"/>
    <w:rsid w:val="2EB1E6AE"/>
    <w:rsid w:val="2EBD446F"/>
    <w:rsid w:val="2EC2D96E"/>
    <w:rsid w:val="2ED012DD"/>
    <w:rsid w:val="2ED058DC"/>
    <w:rsid w:val="2ED4C9BB"/>
    <w:rsid w:val="2ED5B555"/>
    <w:rsid w:val="2ED77CD1"/>
    <w:rsid w:val="2ED9B3DB"/>
    <w:rsid w:val="2EF662B4"/>
    <w:rsid w:val="2EF9A96A"/>
    <w:rsid w:val="2F00A996"/>
    <w:rsid w:val="2F0322A0"/>
    <w:rsid w:val="2F052D5D"/>
    <w:rsid w:val="2F091235"/>
    <w:rsid w:val="2F09AAB9"/>
    <w:rsid w:val="2F0AAAB5"/>
    <w:rsid w:val="2F0DB160"/>
    <w:rsid w:val="2F18FA48"/>
    <w:rsid w:val="2F227F48"/>
    <w:rsid w:val="2F2682E5"/>
    <w:rsid w:val="2F28743F"/>
    <w:rsid w:val="2F336B16"/>
    <w:rsid w:val="2F3514A4"/>
    <w:rsid w:val="2F36294C"/>
    <w:rsid w:val="2F3D3B47"/>
    <w:rsid w:val="2F3FDB32"/>
    <w:rsid w:val="2F439A52"/>
    <w:rsid w:val="2F440CC2"/>
    <w:rsid w:val="2F48F4AB"/>
    <w:rsid w:val="2F58B823"/>
    <w:rsid w:val="2F63C8DE"/>
    <w:rsid w:val="2F65B684"/>
    <w:rsid w:val="2F66B2A3"/>
    <w:rsid w:val="2F726A9F"/>
    <w:rsid w:val="2F82AC3C"/>
    <w:rsid w:val="2F97AC34"/>
    <w:rsid w:val="2F97BAD8"/>
    <w:rsid w:val="2FA1E125"/>
    <w:rsid w:val="2FA3C79F"/>
    <w:rsid w:val="2FB3B275"/>
    <w:rsid w:val="2FBCCA81"/>
    <w:rsid w:val="2FC55A4B"/>
    <w:rsid w:val="2FC5A8BF"/>
    <w:rsid w:val="2FD17759"/>
    <w:rsid w:val="2FDA26DA"/>
    <w:rsid w:val="2FDD924C"/>
    <w:rsid w:val="2FDEA3F5"/>
    <w:rsid w:val="2FDECE32"/>
    <w:rsid w:val="2FDF6DA4"/>
    <w:rsid w:val="2FEDDDFA"/>
    <w:rsid w:val="2FF07AAB"/>
    <w:rsid w:val="2FF15053"/>
    <w:rsid w:val="2FF266E9"/>
    <w:rsid w:val="2FF437E9"/>
    <w:rsid w:val="300E819C"/>
    <w:rsid w:val="3019854E"/>
    <w:rsid w:val="301A3F2D"/>
    <w:rsid w:val="301F2CC1"/>
    <w:rsid w:val="30241CC3"/>
    <w:rsid w:val="3028E4E9"/>
    <w:rsid w:val="302A01A5"/>
    <w:rsid w:val="30317EBB"/>
    <w:rsid w:val="303A4CF6"/>
    <w:rsid w:val="30492FF2"/>
    <w:rsid w:val="304C175B"/>
    <w:rsid w:val="30506150"/>
    <w:rsid w:val="3052B3E4"/>
    <w:rsid w:val="305E9685"/>
    <w:rsid w:val="30611BA3"/>
    <w:rsid w:val="3063D840"/>
    <w:rsid w:val="3067BFF1"/>
    <w:rsid w:val="3068E15B"/>
    <w:rsid w:val="307022E6"/>
    <w:rsid w:val="30740D32"/>
    <w:rsid w:val="30760DC1"/>
    <w:rsid w:val="3077B80E"/>
    <w:rsid w:val="307A8661"/>
    <w:rsid w:val="307BDD7B"/>
    <w:rsid w:val="307CB96E"/>
    <w:rsid w:val="307EE3E1"/>
    <w:rsid w:val="30893CD4"/>
    <w:rsid w:val="308A2D20"/>
    <w:rsid w:val="308C1788"/>
    <w:rsid w:val="308E979A"/>
    <w:rsid w:val="309231DA"/>
    <w:rsid w:val="3095B353"/>
    <w:rsid w:val="3096D983"/>
    <w:rsid w:val="3098DEED"/>
    <w:rsid w:val="30A4C95A"/>
    <w:rsid w:val="30A6ECAA"/>
    <w:rsid w:val="30A79679"/>
    <w:rsid w:val="30A7D6F3"/>
    <w:rsid w:val="30ABA238"/>
    <w:rsid w:val="30B31456"/>
    <w:rsid w:val="30B7EF79"/>
    <w:rsid w:val="30C16761"/>
    <w:rsid w:val="30C4A4BA"/>
    <w:rsid w:val="30CA0DBC"/>
    <w:rsid w:val="30CD56FD"/>
    <w:rsid w:val="30D45692"/>
    <w:rsid w:val="30DA8FBE"/>
    <w:rsid w:val="30DC1460"/>
    <w:rsid w:val="30DCB357"/>
    <w:rsid w:val="30DF28C3"/>
    <w:rsid w:val="30E279A8"/>
    <w:rsid w:val="30E8C42A"/>
    <w:rsid w:val="30ED407A"/>
    <w:rsid w:val="30F2C887"/>
    <w:rsid w:val="30FA81CD"/>
    <w:rsid w:val="30FE7FB2"/>
    <w:rsid w:val="30FF4448"/>
    <w:rsid w:val="30FF792D"/>
    <w:rsid w:val="3108C46A"/>
    <w:rsid w:val="3110E4FF"/>
    <w:rsid w:val="3116E75E"/>
    <w:rsid w:val="31188994"/>
    <w:rsid w:val="3118A994"/>
    <w:rsid w:val="31196C88"/>
    <w:rsid w:val="3122C84E"/>
    <w:rsid w:val="313671ED"/>
    <w:rsid w:val="313952E2"/>
    <w:rsid w:val="313EAB91"/>
    <w:rsid w:val="31454BE1"/>
    <w:rsid w:val="3148953C"/>
    <w:rsid w:val="314D3C6A"/>
    <w:rsid w:val="3155992F"/>
    <w:rsid w:val="31565FAC"/>
    <w:rsid w:val="315BB4BA"/>
    <w:rsid w:val="31713910"/>
    <w:rsid w:val="317A7B72"/>
    <w:rsid w:val="3188B94A"/>
    <w:rsid w:val="3189437F"/>
    <w:rsid w:val="318E514F"/>
    <w:rsid w:val="319BD9C9"/>
    <w:rsid w:val="31A4D5FE"/>
    <w:rsid w:val="31AD776A"/>
    <w:rsid w:val="31BB6070"/>
    <w:rsid w:val="31BF0580"/>
    <w:rsid w:val="31BFC599"/>
    <w:rsid w:val="31C00B4F"/>
    <w:rsid w:val="31C1DD8B"/>
    <w:rsid w:val="31C222C2"/>
    <w:rsid w:val="31DA5E41"/>
    <w:rsid w:val="31E440D7"/>
    <w:rsid w:val="31EA5E23"/>
    <w:rsid w:val="31F3C754"/>
    <w:rsid w:val="31F7A281"/>
    <w:rsid w:val="31F8E5E3"/>
    <w:rsid w:val="31F9602F"/>
    <w:rsid w:val="320FDF03"/>
    <w:rsid w:val="32124DD7"/>
    <w:rsid w:val="32159C81"/>
    <w:rsid w:val="3225D0D1"/>
    <w:rsid w:val="3228DDB7"/>
    <w:rsid w:val="32352856"/>
    <w:rsid w:val="323A37E4"/>
    <w:rsid w:val="323DA198"/>
    <w:rsid w:val="323E2B12"/>
    <w:rsid w:val="32400BA7"/>
    <w:rsid w:val="3240FC04"/>
    <w:rsid w:val="32447C74"/>
    <w:rsid w:val="3248B917"/>
    <w:rsid w:val="324E3C31"/>
    <w:rsid w:val="324F6D49"/>
    <w:rsid w:val="3251E568"/>
    <w:rsid w:val="32610327"/>
    <w:rsid w:val="3262DAD9"/>
    <w:rsid w:val="3268DFA2"/>
    <w:rsid w:val="32709AA1"/>
    <w:rsid w:val="3288538E"/>
    <w:rsid w:val="328BDF80"/>
    <w:rsid w:val="328F439D"/>
    <w:rsid w:val="32942B29"/>
    <w:rsid w:val="3295B179"/>
    <w:rsid w:val="329B5375"/>
    <w:rsid w:val="32A07C16"/>
    <w:rsid w:val="32A6285E"/>
    <w:rsid w:val="32A6EB35"/>
    <w:rsid w:val="32B33FEC"/>
    <w:rsid w:val="32B6FF25"/>
    <w:rsid w:val="32BA9A86"/>
    <w:rsid w:val="32BE2765"/>
    <w:rsid w:val="32CB1F11"/>
    <w:rsid w:val="32DAFC76"/>
    <w:rsid w:val="32E29B4E"/>
    <w:rsid w:val="32E3593B"/>
    <w:rsid w:val="32EF7274"/>
    <w:rsid w:val="32FA2766"/>
    <w:rsid w:val="32FBA868"/>
    <w:rsid w:val="3303D774"/>
    <w:rsid w:val="33099C4C"/>
    <w:rsid w:val="330E567F"/>
    <w:rsid w:val="33148006"/>
    <w:rsid w:val="33234245"/>
    <w:rsid w:val="3326CC17"/>
    <w:rsid w:val="33279789"/>
    <w:rsid w:val="332B6266"/>
    <w:rsid w:val="33389532"/>
    <w:rsid w:val="333E2568"/>
    <w:rsid w:val="33402C0F"/>
    <w:rsid w:val="3340C32B"/>
    <w:rsid w:val="334210D4"/>
    <w:rsid w:val="3344B5AE"/>
    <w:rsid w:val="334D3D8E"/>
    <w:rsid w:val="3351E008"/>
    <w:rsid w:val="3358E49F"/>
    <w:rsid w:val="3363F3FF"/>
    <w:rsid w:val="33662145"/>
    <w:rsid w:val="336A10D6"/>
    <w:rsid w:val="3373E0E4"/>
    <w:rsid w:val="337914A7"/>
    <w:rsid w:val="337D3CB6"/>
    <w:rsid w:val="337F375C"/>
    <w:rsid w:val="3383F6E7"/>
    <w:rsid w:val="3391CC9D"/>
    <w:rsid w:val="33953D70"/>
    <w:rsid w:val="339D0D6B"/>
    <w:rsid w:val="339D991F"/>
    <w:rsid w:val="33B892AD"/>
    <w:rsid w:val="33BA80B3"/>
    <w:rsid w:val="33C24AB8"/>
    <w:rsid w:val="33C85D86"/>
    <w:rsid w:val="33CDBE58"/>
    <w:rsid w:val="33CECBEE"/>
    <w:rsid w:val="33CFB739"/>
    <w:rsid w:val="33E138AE"/>
    <w:rsid w:val="33E2E95F"/>
    <w:rsid w:val="33E3C02A"/>
    <w:rsid w:val="33EAA4CA"/>
    <w:rsid w:val="33EAE26C"/>
    <w:rsid w:val="34014842"/>
    <w:rsid w:val="3404196D"/>
    <w:rsid w:val="34059E60"/>
    <w:rsid w:val="340649A5"/>
    <w:rsid w:val="3408165E"/>
    <w:rsid w:val="3416E9DF"/>
    <w:rsid w:val="341D629E"/>
    <w:rsid w:val="3422AE0F"/>
    <w:rsid w:val="34345209"/>
    <w:rsid w:val="34532670"/>
    <w:rsid w:val="345E23F2"/>
    <w:rsid w:val="3460C5F6"/>
    <w:rsid w:val="3463AD07"/>
    <w:rsid w:val="346989C0"/>
    <w:rsid w:val="347E9FB9"/>
    <w:rsid w:val="3485AA97"/>
    <w:rsid w:val="348BA96B"/>
    <w:rsid w:val="348FE3E6"/>
    <w:rsid w:val="3490A2A5"/>
    <w:rsid w:val="34969227"/>
    <w:rsid w:val="34A88C62"/>
    <w:rsid w:val="34A8F0F9"/>
    <w:rsid w:val="34B99FFB"/>
    <w:rsid w:val="34BEF928"/>
    <w:rsid w:val="34C21966"/>
    <w:rsid w:val="34CC6E69"/>
    <w:rsid w:val="34D50E06"/>
    <w:rsid w:val="34D87E65"/>
    <w:rsid w:val="34DD2C10"/>
    <w:rsid w:val="34DE8A7B"/>
    <w:rsid w:val="34E11D87"/>
    <w:rsid w:val="34E26405"/>
    <w:rsid w:val="34E6ECDD"/>
    <w:rsid w:val="34EDB527"/>
    <w:rsid w:val="34EFDBD2"/>
    <w:rsid w:val="34FA7BB6"/>
    <w:rsid w:val="3509E5A4"/>
    <w:rsid w:val="35114CCF"/>
    <w:rsid w:val="351AED0E"/>
    <w:rsid w:val="3527A538"/>
    <w:rsid w:val="352A00B3"/>
    <w:rsid w:val="352B768E"/>
    <w:rsid w:val="3532DE30"/>
    <w:rsid w:val="353B9AD0"/>
    <w:rsid w:val="354746AA"/>
    <w:rsid w:val="354A95D8"/>
    <w:rsid w:val="354D72A2"/>
    <w:rsid w:val="355092B0"/>
    <w:rsid w:val="355F74FE"/>
    <w:rsid w:val="357378E9"/>
    <w:rsid w:val="357751E4"/>
    <w:rsid w:val="3578FA60"/>
    <w:rsid w:val="35820811"/>
    <w:rsid w:val="3582D863"/>
    <w:rsid w:val="3591B70D"/>
    <w:rsid w:val="359ACA19"/>
    <w:rsid w:val="35A60248"/>
    <w:rsid w:val="35AC77E2"/>
    <w:rsid w:val="35B25DDF"/>
    <w:rsid w:val="35BE6E48"/>
    <w:rsid w:val="35C3345D"/>
    <w:rsid w:val="35D50732"/>
    <w:rsid w:val="35DCBBC7"/>
    <w:rsid w:val="35E046E6"/>
    <w:rsid w:val="35E9AC34"/>
    <w:rsid w:val="35EBCF0F"/>
    <w:rsid w:val="35ED2A29"/>
    <w:rsid w:val="35F1A99F"/>
    <w:rsid w:val="35F51032"/>
    <w:rsid w:val="35F699BB"/>
    <w:rsid w:val="35FE73A0"/>
    <w:rsid w:val="360647A1"/>
    <w:rsid w:val="360B1748"/>
    <w:rsid w:val="3612333A"/>
    <w:rsid w:val="36151BA9"/>
    <w:rsid w:val="3626CDA8"/>
    <w:rsid w:val="362776BB"/>
    <w:rsid w:val="362BB450"/>
    <w:rsid w:val="3632EF5C"/>
    <w:rsid w:val="3635EE52"/>
    <w:rsid w:val="3638B701"/>
    <w:rsid w:val="3642733A"/>
    <w:rsid w:val="3644629A"/>
    <w:rsid w:val="364954F1"/>
    <w:rsid w:val="364D5BB1"/>
    <w:rsid w:val="364D7DF5"/>
    <w:rsid w:val="365CEC53"/>
    <w:rsid w:val="366091D7"/>
    <w:rsid w:val="36627EE5"/>
    <w:rsid w:val="36674E2A"/>
    <w:rsid w:val="366B25F3"/>
    <w:rsid w:val="36710ED9"/>
    <w:rsid w:val="36714FAD"/>
    <w:rsid w:val="3685CBD2"/>
    <w:rsid w:val="3688EEB8"/>
    <w:rsid w:val="368D83E2"/>
    <w:rsid w:val="368DEED4"/>
    <w:rsid w:val="3694C2B3"/>
    <w:rsid w:val="36958FCA"/>
    <w:rsid w:val="3699153A"/>
    <w:rsid w:val="369C08F2"/>
    <w:rsid w:val="36A5627B"/>
    <w:rsid w:val="36A62E95"/>
    <w:rsid w:val="36AD6CA7"/>
    <w:rsid w:val="36B158C8"/>
    <w:rsid w:val="36B98812"/>
    <w:rsid w:val="36BAE741"/>
    <w:rsid w:val="36BBD70A"/>
    <w:rsid w:val="36C9AA4C"/>
    <w:rsid w:val="36D75ABE"/>
    <w:rsid w:val="36E31C3C"/>
    <w:rsid w:val="36F15B98"/>
    <w:rsid w:val="370C55C7"/>
    <w:rsid w:val="370E9D37"/>
    <w:rsid w:val="3712AE35"/>
    <w:rsid w:val="371C1FA2"/>
    <w:rsid w:val="371F934C"/>
    <w:rsid w:val="3725E447"/>
    <w:rsid w:val="3727D0DB"/>
    <w:rsid w:val="372E2F5A"/>
    <w:rsid w:val="3730A8E5"/>
    <w:rsid w:val="3738608E"/>
    <w:rsid w:val="3739C75B"/>
    <w:rsid w:val="373BBA2F"/>
    <w:rsid w:val="373FDE88"/>
    <w:rsid w:val="374DA2BA"/>
    <w:rsid w:val="374EAA6C"/>
    <w:rsid w:val="375184DB"/>
    <w:rsid w:val="37551740"/>
    <w:rsid w:val="37595EEB"/>
    <w:rsid w:val="375D15CE"/>
    <w:rsid w:val="375FBAF9"/>
    <w:rsid w:val="3760CFDC"/>
    <w:rsid w:val="37656CD2"/>
    <w:rsid w:val="37670A58"/>
    <w:rsid w:val="37703AF3"/>
    <w:rsid w:val="3776066E"/>
    <w:rsid w:val="37778289"/>
    <w:rsid w:val="37797841"/>
    <w:rsid w:val="377FFF88"/>
    <w:rsid w:val="3785D01E"/>
    <w:rsid w:val="37874221"/>
    <w:rsid w:val="378BC1C6"/>
    <w:rsid w:val="3790AC03"/>
    <w:rsid w:val="37994EE0"/>
    <w:rsid w:val="379B84A0"/>
    <w:rsid w:val="37AC5F17"/>
    <w:rsid w:val="37B81C05"/>
    <w:rsid w:val="37BFC17F"/>
    <w:rsid w:val="37BFDAFD"/>
    <w:rsid w:val="37C34A81"/>
    <w:rsid w:val="37C69412"/>
    <w:rsid w:val="37CEE124"/>
    <w:rsid w:val="37DB3298"/>
    <w:rsid w:val="37DC3431"/>
    <w:rsid w:val="37DFD807"/>
    <w:rsid w:val="37E3BFD0"/>
    <w:rsid w:val="37ED9C5F"/>
    <w:rsid w:val="37EE6EBA"/>
    <w:rsid w:val="37EEBEB0"/>
    <w:rsid w:val="37F3AD1A"/>
    <w:rsid w:val="37F6695E"/>
    <w:rsid w:val="3805D3AA"/>
    <w:rsid w:val="3812FDBE"/>
    <w:rsid w:val="3820D51D"/>
    <w:rsid w:val="382D7FE5"/>
    <w:rsid w:val="3836AC03"/>
    <w:rsid w:val="38384A32"/>
    <w:rsid w:val="383A7693"/>
    <w:rsid w:val="3840E3A4"/>
    <w:rsid w:val="384CF438"/>
    <w:rsid w:val="3852B90D"/>
    <w:rsid w:val="38587F58"/>
    <w:rsid w:val="385B6170"/>
    <w:rsid w:val="3873E976"/>
    <w:rsid w:val="387E59E6"/>
    <w:rsid w:val="38950D8E"/>
    <w:rsid w:val="38952046"/>
    <w:rsid w:val="38ACA979"/>
    <w:rsid w:val="38AFF47B"/>
    <w:rsid w:val="38B8D7B6"/>
    <w:rsid w:val="38BA6730"/>
    <w:rsid w:val="38C3AD60"/>
    <w:rsid w:val="38CC04FE"/>
    <w:rsid w:val="38CEC518"/>
    <w:rsid w:val="38D1714A"/>
    <w:rsid w:val="38D593B5"/>
    <w:rsid w:val="38DEA090"/>
    <w:rsid w:val="38E5A1A3"/>
    <w:rsid w:val="38E8C15B"/>
    <w:rsid w:val="38ED1B38"/>
    <w:rsid w:val="38EEE879"/>
    <w:rsid w:val="38EFEDB4"/>
    <w:rsid w:val="38F5A11A"/>
    <w:rsid w:val="38F9F77E"/>
    <w:rsid w:val="38FF7EE2"/>
    <w:rsid w:val="39013C19"/>
    <w:rsid w:val="3907E034"/>
    <w:rsid w:val="3915F1AE"/>
    <w:rsid w:val="3918C09E"/>
    <w:rsid w:val="391A1442"/>
    <w:rsid w:val="391E048A"/>
    <w:rsid w:val="39208F06"/>
    <w:rsid w:val="39258B2C"/>
    <w:rsid w:val="39265641"/>
    <w:rsid w:val="3927DE45"/>
    <w:rsid w:val="39337B9B"/>
    <w:rsid w:val="3936D3C5"/>
    <w:rsid w:val="393CB084"/>
    <w:rsid w:val="395153F4"/>
    <w:rsid w:val="395A7700"/>
    <w:rsid w:val="395B031D"/>
    <w:rsid w:val="3961E15A"/>
    <w:rsid w:val="396A82E7"/>
    <w:rsid w:val="396E1ED9"/>
    <w:rsid w:val="39766347"/>
    <w:rsid w:val="397FAF8C"/>
    <w:rsid w:val="3982A8EE"/>
    <w:rsid w:val="39880DCE"/>
    <w:rsid w:val="39913F03"/>
    <w:rsid w:val="39964B4B"/>
    <w:rsid w:val="399D60E9"/>
    <w:rsid w:val="39A0E4E0"/>
    <w:rsid w:val="39A65CD3"/>
    <w:rsid w:val="39A8AA08"/>
    <w:rsid w:val="39AB405E"/>
    <w:rsid w:val="39B12398"/>
    <w:rsid w:val="39B3084F"/>
    <w:rsid w:val="39B76FDC"/>
    <w:rsid w:val="39B84EB3"/>
    <w:rsid w:val="39C596CD"/>
    <w:rsid w:val="39C6C29D"/>
    <w:rsid w:val="39C90074"/>
    <w:rsid w:val="39CB7E54"/>
    <w:rsid w:val="39CFDD8A"/>
    <w:rsid w:val="39D6F9C0"/>
    <w:rsid w:val="39E2C5B4"/>
    <w:rsid w:val="39E3B998"/>
    <w:rsid w:val="39F1FBC5"/>
    <w:rsid w:val="39F70707"/>
    <w:rsid w:val="3A0633FC"/>
    <w:rsid w:val="3A0F19E3"/>
    <w:rsid w:val="3A189B56"/>
    <w:rsid w:val="3A18AD32"/>
    <w:rsid w:val="3A18FF13"/>
    <w:rsid w:val="3A19C9BD"/>
    <w:rsid w:val="3A20AF4E"/>
    <w:rsid w:val="3A30B0E0"/>
    <w:rsid w:val="3A3CB3F4"/>
    <w:rsid w:val="3A4E6D0D"/>
    <w:rsid w:val="3A53EFDC"/>
    <w:rsid w:val="3A6778E3"/>
    <w:rsid w:val="3A677C64"/>
    <w:rsid w:val="3A743796"/>
    <w:rsid w:val="3A760CCC"/>
    <w:rsid w:val="3A858D90"/>
    <w:rsid w:val="3A8A4BD0"/>
    <w:rsid w:val="3A9B3918"/>
    <w:rsid w:val="3A9FA06B"/>
    <w:rsid w:val="3AA1B628"/>
    <w:rsid w:val="3AB3BA4D"/>
    <w:rsid w:val="3AB59AFD"/>
    <w:rsid w:val="3ABEFB90"/>
    <w:rsid w:val="3ABFEF47"/>
    <w:rsid w:val="3AC9511F"/>
    <w:rsid w:val="3AC9C843"/>
    <w:rsid w:val="3ACCC347"/>
    <w:rsid w:val="3ACE6277"/>
    <w:rsid w:val="3ACF5D82"/>
    <w:rsid w:val="3AD72E74"/>
    <w:rsid w:val="3AD91E8D"/>
    <w:rsid w:val="3AE16155"/>
    <w:rsid w:val="3AE1F68B"/>
    <w:rsid w:val="3AF7AA85"/>
    <w:rsid w:val="3AFB6CB3"/>
    <w:rsid w:val="3AFC38BB"/>
    <w:rsid w:val="3B00700E"/>
    <w:rsid w:val="3B138DA6"/>
    <w:rsid w:val="3B149E97"/>
    <w:rsid w:val="3B17B735"/>
    <w:rsid w:val="3B1E758F"/>
    <w:rsid w:val="3B296B06"/>
    <w:rsid w:val="3B300C01"/>
    <w:rsid w:val="3B3137CF"/>
    <w:rsid w:val="3B370C9F"/>
    <w:rsid w:val="3B3BF080"/>
    <w:rsid w:val="3B3CB541"/>
    <w:rsid w:val="3B448BA1"/>
    <w:rsid w:val="3B46C148"/>
    <w:rsid w:val="3B4DA39A"/>
    <w:rsid w:val="3B513B6E"/>
    <w:rsid w:val="3B52BEAA"/>
    <w:rsid w:val="3B57D336"/>
    <w:rsid w:val="3B619A0B"/>
    <w:rsid w:val="3B63F684"/>
    <w:rsid w:val="3B6AA5AD"/>
    <w:rsid w:val="3B6D0E25"/>
    <w:rsid w:val="3B6E8AEE"/>
    <w:rsid w:val="3B73EC8D"/>
    <w:rsid w:val="3B7E4E29"/>
    <w:rsid w:val="3B813E54"/>
    <w:rsid w:val="3B824928"/>
    <w:rsid w:val="3B856B68"/>
    <w:rsid w:val="3B878011"/>
    <w:rsid w:val="3B9621A6"/>
    <w:rsid w:val="3B9DA0B1"/>
    <w:rsid w:val="3B9EBBD4"/>
    <w:rsid w:val="3B9F1DB0"/>
    <w:rsid w:val="3BAC2CFF"/>
    <w:rsid w:val="3BAC3805"/>
    <w:rsid w:val="3BB291F4"/>
    <w:rsid w:val="3BB7CC1C"/>
    <w:rsid w:val="3BC10A44"/>
    <w:rsid w:val="3BC2C40D"/>
    <w:rsid w:val="3BC8AC53"/>
    <w:rsid w:val="3BD0E011"/>
    <w:rsid w:val="3BD0E7B1"/>
    <w:rsid w:val="3BD31F80"/>
    <w:rsid w:val="3BDD6EA7"/>
    <w:rsid w:val="3BE5E606"/>
    <w:rsid w:val="3BE6E489"/>
    <w:rsid w:val="3BE6E581"/>
    <w:rsid w:val="3BED34E7"/>
    <w:rsid w:val="3BF6BE9A"/>
    <w:rsid w:val="3BF7C170"/>
    <w:rsid w:val="3C020FBC"/>
    <w:rsid w:val="3C1AB0E0"/>
    <w:rsid w:val="3C206B52"/>
    <w:rsid w:val="3C23EADA"/>
    <w:rsid w:val="3C2AA812"/>
    <w:rsid w:val="3C2B4E6C"/>
    <w:rsid w:val="3C354654"/>
    <w:rsid w:val="3C3B2969"/>
    <w:rsid w:val="3C42C918"/>
    <w:rsid w:val="3C4328C1"/>
    <w:rsid w:val="3C465552"/>
    <w:rsid w:val="3C493C52"/>
    <w:rsid w:val="3C4B48FF"/>
    <w:rsid w:val="3C4E9E3F"/>
    <w:rsid w:val="3C5225F7"/>
    <w:rsid w:val="3C53731B"/>
    <w:rsid w:val="3C5FDDBC"/>
    <w:rsid w:val="3C66A244"/>
    <w:rsid w:val="3C688FEA"/>
    <w:rsid w:val="3C6D9A71"/>
    <w:rsid w:val="3C7FD03A"/>
    <w:rsid w:val="3C84BD07"/>
    <w:rsid w:val="3C8660FE"/>
    <w:rsid w:val="3C89329F"/>
    <w:rsid w:val="3C9C0981"/>
    <w:rsid w:val="3CA4C4FF"/>
    <w:rsid w:val="3CA7B5AD"/>
    <w:rsid w:val="3CB18844"/>
    <w:rsid w:val="3CB30AEC"/>
    <w:rsid w:val="3CB524E8"/>
    <w:rsid w:val="3CBA894C"/>
    <w:rsid w:val="3CC0D019"/>
    <w:rsid w:val="3CC22FD3"/>
    <w:rsid w:val="3CC66A57"/>
    <w:rsid w:val="3CCDBF3A"/>
    <w:rsid w:val="3CD18C01"/>
    <w:rsid w:val="3CD217E6"/>
    <w:rsid w:val="3CE217DE"/>
    <w:rsid w:val="3CE2CC46"/>
    <w:rsid w:val="3CE4BF16"/>
    <w:rsid w:val="3CE652AD"/>
    <w:rsid w:val="3CE689F5"/>
    <w:rsid w:val="3CF07C4D"/>
    <w:rsid w:val="3D092E86"/>
    <w:rsid w:val="3D1A710E"/>
    <w:rsid w:val="3D1AC28E"/>
    <w:rsid w:val="3D21B8C1"/>
    <w:rsid w:val="3D353ADA"/>
    <w:rsid w:val="3D3A5877"/>
    <w:rsid w:val="3D3AEB3C"/>
    <w:rsid w:val="3D42D071"/>
    <w:rsid w:val="3D47B55F"/>
    <w:rsid w:val="3D4EA355"/>
    <w:rsid w:val="3D577B72"/>
    <w:rsid w:val="3D5B4F06"/>
    <w:rsid w:val="3D5BF2B2"/>
    <w:rsid w:val="3D654117"/>
    <w:rsid w:val="3D682BC7"/>
    <w:rsid w:val="3D689CE6"/>
    <w:rsid w:val="3D6F0A8F"/>
    <w:rsid w:val="3D72818E"/>
    <w:rsid w:val="3D75DAC9"/>
    <w:rsid w:val="3D7A8898"/>
    <w:rsid w:val="3D7DED2F"/>
    <w:rsid w:val="3D8C90C8"/>
    <w:rsid w:val="3D933DDA"/>
    <w:rsid w:val="3D936CBF"/>
    <w:rsid w:val="3D9D1604"/>
    <w:rsid w:val="3D9EE154"/>
    <w:rsid w:val="3D9FEA69"/>
    <w:rsid w:val="3DA2FCAA"/>
    <w:rsid w:val="3DA9DDB9"/>
    <w:rsid w:val="3DAD1B9D"/>
    <w:rsid w:val="3DB51DE5"/>
    <w:rsid w:val="3DC660C9"/>
    <w:rsid w:val="3DC8F26D"/>
    <w:rsid w:val="3DCAA009"/>
    <w:rsid w:val="3DD8C7AC"/>
    <w:rsid w:val="3DDD48AC"/>
    <w:rsid w:val="3DDDDBDB"/>
    <w:rsid w:val="3DE88DF0"/>
    <w:rsid w:val="3DF7558D"/>
    <w:rsid w:val="3E1E88E4"/>
    <w:rsid w:val="3E23236E"/>
    <w:rsid w:val="3E238E21"/>
    <w:rsid w:val="3E243693"/>
    <w:rsid w:val="3E2609DC"/>
    <w:rsid w:val="3E2C2EC7"/>
    <w:rsid w:val="3E3788E0"/>
    <w:rsid w:val="3E39BD47"/>
    <w:rsid w:val="3E3F4539"/>
    <w:rsid w:val="3E45F037"/>
    <w:rsid w:val="3E47B3F3"/>
    <w:rsid w:val="3E53A175"/>
    <w:rsid w:val="3E5BD783"/>
    <w:rsid w:val="3E6044D8"/>
    <w:rsid w:val="3E6052C4"/>
    <w:rsid w:val="3E6B543D"/>
    <w:rsid w:val="3E7771D0"/>
    <w:rsid w:val="3E80595D"/>
    <w:rsid w:val="3E81365C"/>
    <w:rsid w:val="3E95C65D"/>
    <w:rsid w:val="3E969010"/>
    <w:rsid w:val="3E990532"/>
    <w:rsid w:val="3E9B70F4"/>
    <w:rsid w:val="3E9D6E02"/>
    <w:rsid w:val="3E9DACF2"/>
    <w:rsid w:val="3EA6427E"/>
    <w:rsid w:val="3EAB76BA"/>
    <w:rsid w:val="3EAD4DF4"/>
    <w:rsid w:val="3EB0D1F8"/>
    <w:rsid w:val="3EB40CB2"/>
    <w:rsid w:val="3EB56C8E"/>
    <w:rsid w:val="3EB5DF43"/>
    <w:rsid w:val="3EBD852F"/>
    <w:rsid w:val="3EC73445"/>
    <w:rsid w:val="3EC784A0"/>
    <w:rsid w:val="3ECFD513"/>
    <w:rsid w:val="3ED6B599"/>
    <w:rsid w:val="3ED7F32A"/>
    <w:rsid w:val="3EDA664E"/>
    <w:rsid w:val="3EDE8BA2"/>
    <w:rsid w:val="3EE42131"/>
    <w:rsid w:val="3EEAC933"/>
    <w:rsid w:val="3EEB1339"/>
    <w:rsid w:val="3EFD3E8D"/>
    <w:rsid w:val="3F0577AF"/>
    <w:rsid w:val="3F07317A"/>
    <w:rsid w:val="3F0E2F05"/>
    <w:rsid w:val="3F0FE5BD"/>
    <w:rsid w:val="3F18B83C"/>
    <w:rsid w:val="3F1E5375"/>
    <w:rsid w:val="3F22B42B"/>
    <w:rsid w:val="3F278938"/>
    <w:rsid w:val="3F30E861"/>
    <w:rsid w:val="3F341A2C"/>
    <w:rsid w:val="3F352CA7"/>
    <w:rsid w:val="3F39E422"/>
    <w:rsid w:val="3F3F516B"/>
    <w:rsid w:val="3F409995"/>
    <w:rsid w:val="3F4BA8A8"/>
    <w:rsid w:val="3F593067"/>
    <w:rsid w:val="3F593B04"/>
    <w:rsid w:val="3F5CCD11"/>
    <w:rsid w:val="3F5EE655"/>
    <w:rsid w:val="3F5F66AF"/>
    <w:rsid w:val="3F5FAD33"/>
    <w:rsid w:val="3F62B74E"/>
    <w:rsid w:val="3F67B98C"/>
    <w:rsid w:val="3F753EF4"/>
    <w:rsid w:val="3F7738C5"/>
    <w:rsid w:val="3F7ECC8C"/>
    <w:rsid w:val="3F836490"/>
    <w:rsid w:val="3F9700CC"/>
    <w:rsid w:val="3F9FBC55"/>
    <w:rsid w:val="3FC176A1"/>
    <w:rsid w:val="3FC49EC3"/>
    <w:rsid w:val="3FD45BDE"/>
    <w:rsid w:val="3FD6E44D"/>
    <w:rsid w:val="3FD85964"/>
    <w:rsid w:val="3FD87498"/>
    <w:rsid w:val="3FD93F01"/>
    <w:rsid w:val="3FDACBB6"/>
    <w:rsid w:val="3FE174DF"/>
    <w:rsid w:val="3FEFB712"/>
    <w:rsid w:val="3FF14D90"/>
    <w:rsid w:val="3FF828DA"/>
    <w:rsid w:val="3FF943FD"/>
    <w:rsid w:val="3FFDD362"/>
    <w:rsid w:val="4004B761"/>
    <w:rsid w:val="400E0EDA"/>
    <w:rsid w:val="4012F8F2"/>
    <w:rsid w:val="401385E3"/>
    <w:rsid w:val="401F2D3D"/>
    <w:rsid w:val="4025A3CD"/>
    <w:rsid w:val="402733B9"/>
    <w:rsid w:val="402EB39D"/>
    <w:rsid w:val="4031151A"/>
    <w:rsid w:val="404001F5"/>
    <w:rsid w:val="404505D9"/>
    <w:rsid w:val="4046CBDD"/>
    <w:rsid w:val="404DDF07"/>
    <w:rsid w:val="4054F3F7"/>
    <w:rsid w:val="405C048A"/>
    <w:rsid w:val="405CE852"/>
    <w:rsid w:val="40676BF0"/>
    <w:rsid w:val="406A4AB3"/>
    <w:rsid w:val="406F5E62"/>
    <w:rsid w:val="407828FE"/>
    <w:rsid w:val="407EFB5B"/>
    <w:rsid w:val="4080A547"/>
    <w:rsid w:val="408D4D92"/>
    <w:rsid w:val="409A166D"/>
    <w:rsid w:val="40A75AEF"/>
    <w:rsid w:val="40ABB561"/>
    <w:rsid w:val="40AFA69A"/>
    <w:rsid w:val="40B3380D"/>
    <w:rsid w:val="40C8B6AC"/>
    <w:rsid w:val="40CA76C8"/>
    <w:rsid w:val="40E491A2"/>
    <w:rsid w:val="40EC5074"/>
    <w:rsid w:val="40EE3856"/>
    <w:rsid w:val="40EF6DFF"/>
    <w:rsid w:val="40EFE2C4"/>
    <w:rsid w:val="40F3ED88"/>
    <w:rsid w:val="40FC0CE4"/>
    <w:rsid w:val="40FE3239"/>
    <w:rsid w:val="4100C12E"/>
    <w:rsid w:val="41033E12"/>
    <w:rsid w:val="41071C3C"/>
    <w:rsid w:val="41162512"/>
    <w:rsid w:val="411B97F9"/>
    <w:rsid w:val="41247D82"/>
    <w:rsid w:val="412D4A8B"/>
    <w:rsid w:val="41350FA9"/>
    <w:rsid w:val="413ACE00"/>
    <w:rsid w:val="413AE848"/>
    <w:rsid w:val="413B87C0"/>
    <w:rsid w:val="413C78E8"/>
    <w:rsid w:val="4153AB15"/>
    <w:rsid w:val="4155ED4E"/>
    <w:rsid w:val="415F5634"/>
    <w:rsid w:val="41665FBD"/>
    <w:rsid w:val="4166B994"/>
    <w:rsid w:val="4167D97D"/>
    <w:rsid w:val="4179F7E0"/>
    <w:rsid w:val="4181C14A"/>
    <w:rsid w:val="41887E56"/>
    <w:rsid w:val="4189709B"/>
    <w:rsid w:val="4195D4D3"/>
    <w:rsid w:val="419737F7"/>
    <w:rsid w:val="4197539D"/>
    <w:rsid w:val="4197A2E1"/>
    <w:rsid w:val="4199A9A4"/>
    <w:rsid w:val="41A48146"/>
    <w:rsid w:val="41A7E424"/>
    <w:rsid w:val="41ACF5C3"/>
    <w:rsid w:val="41AD4AC0"/>
    <w:rsid w:val="41B41784"/>
    <w:rsid w:val="41B4995A"/>
    <w:rsid w:val="41B76CA6"/>
    <w:rsid w:val="41B8D7D3"/>
    <w:rsid w:val="41BE7C37"/>
    <w:rsid w:val="41C0396A"/>
    <w:rsid w:val="41C5761E"/>
    <w:rsid w:val="41C6F064"/>
    <w:rsid w:val="41C71F1A"/>
    <w:rsid w:val="41CB6EE1"/>
    <w:rsid w:val="41D15389"/>
    <w:rsid w:val="41D6EDFE"/>
    <w:rsid w:val="41D910ED"/>
    <w:rsid w:val="41DC5BCF"/>
    <w:rsid w:val="41E02870"/>
    <w:rsid w:val="41E5A90A"/>
    <w:rsid w:val="41E95C96"/>
    <w:rsid w:val="41ED9640"/>
    <w:rsid w:val="41F8ADE9"/>
    <w:rsid w:val="4216CC65"/>
    <w:rsid w:val="421ACBBC"/>
    <w:rsid w:val="421F4BBB"/>
    <w:rsid w:val="4227DB9E"/>
    <w:rsid w:val="423B280D"/>
    <w:rsid w:val="4242B58F"/>
    <w:rsid w:val="4243A4B8"/>
    <w:rsid w:val="42467064"/>
    <w:rsid w:val="4252320B"/>
    <w:rsid w:val="4252709C"/>
    <w:rsid w:val="42534678"/>
    <w:rsid w:val="42590CAF"/>
    <w:rsid w:val="425D8EA2"/>
    <w:rsid w:val="425FF255"/>
    <w:rsid w:val="4269E33D"/>
    <w:rsid w:val="426F655C"/>
    <w:rsid w:val="42711CBB"/>
    <w:rsid w:val="4275AC53"/>
    <w:rsid w:val="427946C9"/>
    <w:rsid w:val="427AB69E"/>
    <w:rsid w:val="427D17B4"/>
    <w:rsid w:val="428096C8"/>
    <w:rsid w:val="428AB706"/>
    <w:rsid w:val="4293E10E"/>
    <w:rsid w:val="4293F78C"/>
    <w:rsid w:val="42972C80"/>
    <w:rsid w:val="429CC056"/>
    <w:rsid w:val="429F5A4E"/>
    <w:rsid w:val="42A6B8EF"/>
    <w:rsid w:val="42AC30DE"/>
    <w:rsid w:val="42AF19D2"/>
    <w:rsid w:val="42B83377"/>
    <w:rsid w:val="42CBDCF3"/>
    <w:rsid w:val="42D34ADD"/>
    <w:rsid w:val="42DAF548"/>
    <w:rsid w:val="42E5DA7F"/>
    <w:rsid w:val="42EA4D2C"/>
    <w:rsid w:val="42EF3CEF"/>
    <w:rsid w:val="42F2450D"/>
    <w:rsid w:val="42F44EB2"/>
    <w:rsid w:val="42F49A8B"/>
    <w:rsid w:val="42F5AF78"/>
    <w:rsid w:val="42FA250A"/>
    <w:rsid w:val="42FAB756"/>
    <w:rsid w:val="42FABE26"/>
    <w:rsid w:val="42FF889D"/>
    <w:rsid w:val="4304335B"/>
    <w:rsid w:val="43096908"/>
    <w:rsid w:val="430AB488"/>
    <w:rsid w:val="430C34E7"/>
    <w:rsid w:val="4312B65C"/>
    <w:rsid w:val="431A5560"/>
    <w:rsid w:val="431EF465"/>
    <w:rsid w:val="43250375"/>
    <w:rsid w:val="4327448D"/>
    <w:rsid w:val="432D5C0C"/>
    <w:rsid w:val="433F14DF"/>
    <w:rsid w:val="4343FB03"/>
    <w:rsid w:val="434BC7C2"/>
    <w:rsid w:val="434E04B5"/>
    <w:rsid w:val="434F3E91"/>
    <w:rsid w:val="43618729"/>
    <w:rsid w:val="4367C776"/>
    <w:rsid w:val="43698AA9"/>
    <w:rsid w:val="436F101B"/>
    <w:rsid w:val="43708B83"/>
    <w:rsid w:val="4375088C"/>
    <w:rsid w:val="43774091"/>
    <w:rsid w:val="43781572"/>
    <w:rsid w:val="437919C2"/>
    <w:rsid w:val="437CE404"/>
    <w:rsid w:val="4393FCFD"/>
    <w:rsid w:val="43A12695"/>
    <w:rsid w:val="43A74BC5"/>
    <w:rsid w:val="43AE7B88"/>
    <w:rsid w:val="43B1EAB7"/>
    <w:rsid w:val="43BAEBEA"/>
    <w:rsid w:val="43C64512"/>
    <w:rsid w:val="43C6A167"/>
    <w:rsid w:val="43C8D3B5"/>
    <w:rsid w:val="43D4A02C"/>
    <w:rsid w:val="43D89108"/>
    <w:rsid w:val="43DFB052"/>
    <w:rsid w:val="43E743F6"/>
    <w:rsid w:val="43E81099"/>
    <w:rsid w:val="43E91888"/>
    <w:rsid w:val="43EA4AD7"/>
    <w:rsid w:val="43F282AD"/>
    <w:rsid w:val="43F28318"/>
    <w:rsid w:val="4408D1F7"/>
    <w:rsid w:val="440BCF20"/>
    <w:rsid w:val="441CCCE6"/>
    <w:rsid w:val="44210E57"/>
    <w:rsid w:val="4427C78D"/>
    <w:rsid w:val="442A0567"/>
    <w:rsid w:val="4430C3E1"/>
    <w:rsid w:val="443160D3"/>
    <w:rsid w:val="4432860C"/>
    <w:rsid w:val="443348FF"/>
    <w:rsid w:val="443AD235"/>
    <w:rsid w:val="44445E17"/>
    <w:rsid w:val="444DDD0E"/>
    <w:rsid w:val="444DE598"/>
    <w:rsid w:val="4454A5E8"/>
    <w:rsid w:val="445D32F9"/>
    <w:rsid w:val="445F71A0"/>
    <w:rsid w:val="44650523"/>
    <w:rsid w:val="446F8AAB"/>
    <w:rsid w:val="447E9635"/>
    <w:rsid w:val="44825979"/>
    <w:rsid w:val="448D1F23"/>
    <w:rsid w:val="448F8E12"/>
    <w:rsid w:val="44946740"/>
    <w:rsid w:val="449592C3"/>
    <w:rsid w:val="449DEB96"/>
    <w:rsid w:val="44A3A9D9"/>
    <w:rsid w:val="44AD049D"/>
    <w:rsid w:val="44AE86BD"/>
    <w:rsid w:val="44B37BF8"/>
    <w:rsid w:val="44B87546"/>
    <w:rsid w:val="44C31F08"/>
    <w:rsid w:val="44C78789"/>
    <w:rsid w:val="44CB0674"/>
    <w:rsid w:val="44D5571B"/>
    <w:rsid w:val="44D81115"/>
    <w:rsid w:val="44DD397B"/>
    <w:rsid w:val="44DEF9E5"/>
    <w:rsid w:val="44E3815C"/>
    <w:rsid w:val="44ED03DC"/>
    <w:rsid w:val="44FB02E5"/>
    <w:rsid w:val="45098B75"/>
    <w:rsid w:val="450A000F"/>
    <w:rsid w:val="450A10E7"/>
    <w:rsid w:val="4510DE54"/>
    <w:rsid w:val="4513B6B0"/>
    <w:rsid w:val="45249C1B"/>
    <w:rsid w:val="4524A1B1"/>
    <w:rsid w:val="4539A130"/>
    <w:rsid w:val="4539ADAF"/>
    <w:rsid w:val="453ADD13"/>
    <w:rsid w:val="454CEB20"/>
    <w:rsid w:val="45549A27"/>
    <w:rsid w:val="4554B01A"/>
    <w:rsid w:val="455E0B15"/>
    <w:rsid w:val="45610AD3"/>
    <w:rsid w:val="45656B89"/>
    <w:rsid w:val="4565CC13"/>
    <w:rsid w:val="4569A501"/>
    <w:rsid w:val="4575740A"/>
    <w:rsid w:val="4587DD1A"/>
    <w:rsid w:val="4589D6D3"/>
    <w:rsid w:val="45AF09FD"/>
    <w:rsid w:val="45B9EFB6"/>
    <w:rsid w:val="45BC1715"/>
    <w:rsid w:val="45BC76EF"/>
    <w:rsid w:val="45BE9F73"/>
    <w:rsid w:val="45D0E38C"/>
    <w:rsid w:val="45DF07C6"/>
    <w:rsid w:val="45E95CDB"/>
    <w:rsid w:val="45EE6D9A"/>
    <w:rsid w:val="45F2AD6B"/>
    <w:rsid w:val="45F45A78"/>
    <w:rsid w:val="45F613C7"/>
    <w:rsid w:val="45FA79EC"/>
    <w:rsid w:val="45FF23C8"/>
    <w:rsid w:val="45FFA166"/>
    <w:rsid w:val="4605E25E"/>
    <w:rsid w:val="460EC070"/>
    <w:rsid w:val="460F98A5"/>
    <w:rsid w:val="4612D979"/>
    <w:rsid w:val="461A74D6"/>
    <w:rsid w:val="462043E7"/>
    <w:rsid w:val="46206007"/>
    <w:rsid w:val="4628BDBA"/>
    <w:rsid w:val="462C7B59"/>
    <w:rsid w:val="4635B490"/>
    <w:rsid w:val="46482DCE"/>
    <w:rsid w:val="46546502"/>
    <w:rsid w:val="465AA390"/>
    <w:rsid w:val="465C2C93"/>
    <w:rsid w:val="465D85CE"/>
    <w:rsid w:val="46691219"/>
    <w:rsid w:val="466B64A9"/>
    <w:rsid w:val="466F0067"/>
    <w:rsid w:val="467296A0"/>
    <w:rsid w:val="46844CA5"/>
    <w:rsid w:val="468F0BEF"/>
    <w:rsid w:val="468F6E9F"/>
    <w:rsid w:val="4693F389"/>
    <w:rsid w:val="469E02C5"/>
    <w:rsid w:val="46D371AC"/>
    <w:rsid w:val="46ED9F61"/>
    <w:rsid w:val="46EFBF8D"/>
    <w:rsid w:val="46F5B3DA"/>
    <w:rsid w:val="46F9DB76"/>
    <w:rsid w:val="4700BA16"/>
    <w:rsid w:val="4705E75B"/>
    <w:rsid w:val="4709D599"/>
    <w:rsid w:val="470F40DE"/>
    <w:rsid w:val="4723FEE4"/>
    <w:rsid w:val="472F6225"/>
    <w:rsid w:val="472FDA97"/>
    <w:rsid w:val="4737B66C"/>
    <w:rsid w:val="4737CE88"/>
    <w:rsid w:val="473EA682"/>
    <w:rsid w:val="47446597"/>
    <w:rsid w:val="4744AC27"/>
    <w:rsid w:val="474543B0"/>
    <w:rsid w:val="4745E45D"/>
    <w:rsid w:val="4748E378"/>
    <w:rsid w:val="4749B833"/>
    <w:rsid w:val="474E2404"/>
    <w:rsid w:val="4750ABF8"/>
    <w:rsid w:val="475280D2"/>
    <w:rsid w:val="475662DC"/>
    <w:rsid w:val="475C72C3"/>
    <w:rsid w:val="4766890B"/>
    <w:rsid w:val="4770FED1"/>
    <w:rsid w:val="4775FEC5"/>
    <w:rsid w:val="4776772F"/>
    <w:rsid w:val="477A2314"/>
    <w:rsid w:val="47A1AE49"/>
    <w:rsid w:val="47A28245"/>
    <w:rsid w:val="47A2CE87"/>
    <w:rsid w:val="47A7A094"/>
    <w:rsid w:val="47B9521D"/>
    <w:rsid w:val="47C81786"/>
    <w:rsid w:val="47C87396"/>
    <w:rsid w:val="47C8CBFB"/>
    <w:rsid w:val="47DCC090"/>
    <w:rsid w:val="47E03831"/>
    <w:rsid w:val="47E0AA6D"/>
    <w:rsid w:val="47EB2D2C"/>
    <w:rsid w:val="47F5AC80"/>
    <w:rsid w:val="47FD6735"/>
    <w:rsid w:val="4803FBD1"/>
    <w:rsid w:val="48053978"/>
    <w:rsid w:val="480CB6C4"/>
    <w:rsid w:val="480D90E5"/>
    <w:rsid w:val="481A7388"/>
    <w:rsid w:val="481B52F9"/>
    <w:rsid w:val="482256D7"/>
    <w:rsid w:val="48289509"/>
    <w:rsid w:val="482C935D"/>
    <w:rsid w:val="483170D8"/>
    <w:rsid w:val="48330146"/>
    <w:rsid w:val="4834E81F"/>
    <w:rsid w:val="48364152"/>
    <w:rsid w:val="4837AE17"/>
    <w:rsid w:val="4842798C"/>
    <w:rsid w:val="484686D9"/>
    <w:rsid w:val="4849E76B"/>
    <w:rsid w:val="484A3F1C"/>
    <w:rsid w:val="484E029C"/>
    <w:rsid w:val="485C7F9D"/>
    <w:rsid w:val="485CBCF9"/>
    <w:rsid w:val="4869725D"/>
    <w:rsid w:val="48727DD5"/>
    <w:rsid w:val="48796C73"/>
    <w:rsid w:val="4879759E"/>
    <w:rsid w:val="487A891F"/>
    <w:rsid w:val="488066A5"/>
    <w:rsid w:val="4883E966"/>
    <w:rsid w:val="48880880"/>
    <w:rsid w:val="488DBF1A"/>
    <w:rsid w:val="488F47B9"/>
    <w:rsid w:val="4891BB33"/>
    <w:rsid w:val="489C2D0D"/>
    <w:rsid w:val="489D1D77"/>
    <w:rsid w:val="48C28819"/>
    <w:rsid w:val="48CF33D9"/>
    <w:rsid w:val="48E3835B"/>
    <w:rsid w:val="48F29C87"/>
    <w:rsid w:val="48F665EF"/>
    <w:rsid w:val="49165009"/>
    <w:rsid w:val="491CBE93"/>
    <w:rsid w:val="49221E8B"/>
    <w:rsid w:val="492D0D21"/>
    <w:rsid w:val="4941628C"/>
    <w:rsid w:val="49473967"/>
    <w:rsid w:val="494847CD"/>
    <w:rsid w:val="4950ACE3"/>
    <w:rsid w:val="49533A47"/>
    <w:rsid w:val="495BF1C0"/>
    <w:rsid w:val="495E5342"/>
    <w:rsid w:val="49605400"/>
    <w:rsid w:val="496E3CEA"/>
    <w:rsid w:val="4974FDDE"/>
    <w:rsid w:val="49792620"/>
    <w:rsid w:val="49795DC3"/>
    <w:rsid w:val="49851787"/>
    <w:rsid w:val="498878F4"/>
    <w:rsid w:val="4989E566"/>
    <w:rsid w:val="498DB3FA"/>
    <w:rsid w:val="498EF7C3"/>
    <w:rsid w:val="4990CBBA"/>
    <w:rsid w:val="49952E2D"/>
    <w:rsid w:val="49A0B2DB"/>
    <w:rsid w:val="49AB45CF"/>
    <w:rsid w:val="49ABBBA5"/>
    <w:rsid w:val="49B7D456"/>
    <w:rsid w:val="49BB3993"/>
    <w:rsid w:val="49CE15FF"/>
    <w:rsid w:val="49D7ED1F"/>
    <w:rsid w:val="49E47ADA"/>
    <w:rsid w:val="49E92BFB"/>
    <w:rsid w:val="49E9D9E8"/>
    <w:rsid w:val="49F3F726"/>
    <w:rsid w:val="49FB9C55"/>
    <w:rsid w:val="49FE7F89"/>
    <w:rsid w:val="4A0AA5A2"/>
    <w:rsid w:val="4A0AC689"/>
    <w:rsid w:val="4A0B4D35"/>
    <w:rsid w:val="4A173795"/>
    <w:rsid w:val="4A1DCBED"/>
    <w:rsid w:val="4A245C82"/>
    <w:rsid w:val="4A2CDB76"/>
    <w:rsid w:val="4A326970"/>
    <w:rsid w:val="4A398A4C"/>
    <w:rsid w:val="4A39A2D8"/>
    <w:rsid w:val="4A42B5DA"/>
    <w:rsid w:val="4A43CA22"/>
    <w:rsid w:val="4A49FC88"/>
    <w:rsid w:val="4A4C7FFB"/>
    <w:rsid w:val="4A4F782D"/>
    <w:rsid w:val="4A4FC819"/>
    <w:rsid w:val="4A53005F"/>
    <w:rsid w:val="4A5D6FA4"/>
    <w:rsid w:val="4A65826C"/>
    <w:rsid w:val="4A69E371"/>
    <w:rsid w:val="4A6D83C5"/>
    <w:rsid w:val="4A6DD88C"/>
    <w:rsid w:val="4A75EFEE"/>
    <w:rsid w:val="4A79EBF9"/>
    <w:rsid w:val="4A7D3806"/>
    <w:rsid w:val="4A8724C2"/>
    <w:rsid w:val="4A88F697"/>
    <w:rsid w:val="4A89AD80"/>
    <w:rsid w:val="4A8A7BE6"/>
    <w:rsid w:val="4A8C94E7"/>
    <w:rsid w:val="4A923CFE"/>
    <w:rsid w:val="4A94341A"/>
    <w:rsid w:val="4AA2D47E"/>
    <w:rsid w:val="4AB51B88"/>
    <w:rsid w:val="4AC2723E"/>
    <w:rsid w:val="4AC3CE22"/>
    <w:rsid w:val="4AC48CE5"/>
    <w:rsid w:val="4AD132A6"/>
    <w:rsid w:val="4AD26315"/>
    <w:rsid w:val="4ADBD870"/>
    <w:rsid w:val="4ADDA741"/>
    <w:rsid w:val="4ADEF870"/>
    <w:rsid w:val="4AEA7721"/>
    <w:rsid w:val="4AF15153"/>
    <w:rsid w:val="4AF5B1A8"/>
    <w:rsid w:val="4AFE7EC0"/>
    <w:rsid w:val="4B0B096A"/>
    <w:rsid w:val="4B13CF78"/>
    <w:rsid w:val="4B14B325"/>
    <w:rsid w:val="4B171342"/>
    <w:rsid w:val="4B264625"/>
    <w:rsid w:val="4B2706A0"/>
    <w:rsid w:val="4B291E62"/>
    <w:rsid w:val="4B2DFC48"/>
    <w:rsid w:val="4B35DD4D"/>
    <w:rsid w:val="4B3CF406"/>
    <w:rsid w:val="4B3E6E2A"/>
    <w:rsid w:val="4B3F4681"/>
    <w:rsid w:val="4B3F6D01"/>
    <w:rsid w:val="4B4607C3"/>
    <w:rsid w:val="4B4F1C1B"/>
    <w:rsid w:val="4B4F2DD6"/>
    <w:rsid w:val="4B57308C"/>
    <w:rsid w:val="4B59AC1A"/>
    <w:rsid w:val="4B5C3E4B"/>
    <w:rsid w:val="4B5DCFDE"/>
    <w:rsid w:val="4B630C9B"/>
    <w:rsid w:val="4B65CCAA"/>
    <w:rsid w:val="4B667E1E"/>
    <w:rsid w:val="4B69E660"/>
    <w:rsid w:val="4B6C1F71"/>
    <w:rsid w:val="4B6E51B9"/>
    <w:rsid w:val="4B7021D9"/>
    <w:rsid w:val="4B70D7D8"/>
    <w:rsid w:val="4B73DE2D"/>
    <w:rsid w:val="4B8207D4"/>
    <w:rsid w:val="4B82A14D"/>
    <w:rsid w:val="4B850091"/>
    <w:rsid w:val="4B92A759"/>
    <w:rsid w:val="4BAB056D"/>
    <w:rsid w:val="4BAFF180"/>
    <w:rsid w:val="4BB2312E"/>
    <w:rsid w:val="4BC1AE02"/>
    <w:rsid w:val="4BC37DC9"/>
    <w:rsid w:val="4BC9AA99"/>
    <w:rsid w:val="4BC9F780"/>
    <w:rsid w:val="4BCD4852"/>
    <w:rsid w:val="4BD30DB5"/>
    <w:rsid w:val="4BE11E6A"/>
    <w:rsid w:val="4BF32E22"/>
    <w:rsid w:val="4BF37F75"/>
    <w:rsid w:val="4BF44F33"/>
    <w:rsid w:val="4BFBE9B7"/>
    <w:rsid w:val="4BFF0C24"/>
    <w:rsid w:val="4BFFF75C"/>
    <w:rsid w:val="4C0E159A"/>
    <w:rsid w:val="4C18B4D3"/>
    <w:rsid w:val="4C1D85C3"/>
    <w:rsid w:val="4C1DBD24"/>
    <w:rsid w:val="4C25A51F"/>
    <w:rsid w:val="4C29068E"/>
    <w:rsid w:val="4C35174C"/>
    <w:rsid w:val="4C375ED4"/>
    <w:rsid w:val="4C392D01"/>
    <w:rsid w:val="4C3EA300"/>
    <w:rsid w:val="4C510F0A"/>
    <w:rsid w:val="4C51877E"/>
    <w:rsid w:val="4C54CB52"/>
    <w:rsid w:val="4C58AF65"/>
    <w:rsid w:val="4C5ADEA3"/>
    <w:rsid w:val="4C7C51B7"/>
    <w:rsid w:val="4C7E0C8C"/>
    <w:rsid w:val="4C8D448D"/>
    <w:rsid w:val="4C944B24"/>
    <w:rsid w:val="4C97EF89"/>
    <w:rsid w:val="4C9D7389"/>
    <w:rsid w:val="4C9F5EDD"/>
    <w:rsid w:val="4CA22164"/>
    <w:rsid w:val="4CAC1B9D"/>
    <w:rsid w:val="4CB1F26A"/>
    <w:rsid w:val="4CBA2D72"/>
    <w:rsid w:val="4CCD731C"/>
    <w:rsid w:val="4CD2AABB"/>
    <w:rsid w:val="4CD5165F"/>
    <w:rsid w:val="4CDA6630"/>
    <w:rsid w:val="4CDEAC96"/>
    <w:rsid w:val="4CE41CD5"/>
    <w:rsid w:val="4CEBEC90"/>
    <w:rsid w:val="4CF16FE0"/>
    <w:rsid w:val="4CFC0D5A"/>
    <w:rsid w:val="4D072CA6"/>
    <w:rsid w:val="4D0816E1"/>
    <w:rsid w:val="4D0AABD5"/>
    <w:rsid w:val="4D0C77C6"/>
    <w:rsid w:val="4D0E00C5"/>
    <w:rsid w:val="4D11D38F"/>
    <w:rsid w:val="4D1A31BC"/>
    <w:rsid w:val="4D1B9DB9"/>
    <w:rsid w:val="4D1C5044"/>
    <w:rsid w:val="4D2AD97F"/>
    <w:rsid w:val="4D2BF05F"/>
    <w:rsid w:val="4D367E8D"/>
    <w:rsid w:val="4D3A7A46"/>
    <w:rsid w:val="4D3E50D0"/>
    <w:rsid w:val="4D447872"/>
    <w:rsid w:val="4D4ADB79"/>
    <w:rsid w:val="4D576E95"/>
    <w:rsid w:val="4D60265F"/>
    <w:rsid w:val="4D63C66E"/>
    <w:rsid w:val="4D65A10F"/>
    <w:rsid w:val="4D67575B"/>
    <w:rsid w:val="4D754B95"/>
    <w:rsid w:val="4D799FDD"/>
    <w:rsid w:val="4D82ECBA"/>
    <w:rsid w:val="4D842C50"/>
    <w:rsid w:val="4D862F26"/>
    <w:rsid w:val="4D8AE17D"/>
    <w:rsid w:val="4D8BC2B4"/>
    <w:rsid w:val="4D8CA547"/>
    <w:rsid w:val="4D8E9EA8"/>
    <w:rsid w:val="4D927199"/>
    <w:rsid w:val="4D9710E9"/>
    <w:rsid w:val="4DA0D90C"/>
    <w:rsid w:val="4DB39C99"/>
    <w:rsid w:val="4DB6E575"/>
    <w:rsid w:val="4DC48E92"/>
    <w:rsid w:val="4DC60DAA"/>
    <w:rsid w:val="4DC852C5"/>
    <w:rsid w:val="4DCB41AF"/>
    <w:rsid w:val="4DCD5A9F"/>
    <w:rsid w:val="4DD18262"/>
    <w:rsid w:val="4DD28919"/>
    <w:rsid w:val="4DE2DB8A"/>
    <w:rsid w:val="4DE43847"/>
    <w:rsid w:val="4DE9ECBF"/>
    <w:rsid w:val="4DEB72A4"/>
    <w:rsid w:val="4DEF9748"/>
    <w:rsid w:val="4DFC2D97"/>
    <w:rsid w:val="4DFF8025"/>
    <w:rsid w:val="4E0B4A3C"/>
    <w:rsid w:val="4E0D4E20"/>
    <w:rsid w:val="4E0DA9CB"/>
    <w:rsid w:val="4E19BF51"/>
    <w:rsid w:val="4E23CA01"/>
    <w:rsid w:val="4E28463B"/>
    <w:rsid w:val="4E2B1661"/>
    <w:rsid w:val="4E36899D"/>
    <w:rsid w:val="4E3818F9"/>
    <w:rsid w:val="4E468276"/>
    <w:rsid w:val="4E5B2F7E"/>
    <w:rsid w:val="4E5E897D"/>
    <w:rsid w:val="4E656674"/>
    <w:rsid w:val="4E6D8A90"/>
    <w:rsid w:val="4E7553CE"/>
    <w:rsid w:val="4E7C39CE"/>
    <w:rsid w:val="4E87FC7C"/>
    <w:rsid w:val="4E8D1376"/>
    <w:rsid w:val="4E8EE13A"/>
    <w:rsid w:val="4E935A3D"/>
    <w:rsid w:val="4E9CFCA4"/>
    <w:rsid w:val="4EA855F7"/>
    <w:rsid w:val="4EAE0840"/>
    <w:rsid w:val="4EB034A1"/>
    <w:rsid w:val="4EB24416"/>
    <w:rsid w:val="4EB3F423"/>
    <w:rsid w:val="4EBCDE3A"/>
    <w:rsid w:val="4EBE0629"/>
    <w:rsid w:val="4EC1D2CD"/>
    <w:rsid w:val="4EC5D974"/>
    <w:rsid w:val="4ED85E50"/>
    <w:rsid w:val="4EDDAE01"/>
    <w:rsid w:val="4EE20EB7"/>
    <w:rsid w:val="4EE93611"/>
    <w:rsid w:val="4EE9EC60"/>
    <w:rsid w:val="4EECBDC9"/>
    <w:rsid w:val="4EF86492"/>
    <w:rsid w:val="4EFB1E8B"/>
    <w:rsid w:val="4EFB9313"/>
    <w:rsid w:val="4F09F6CF"/>
    <w:rsid w:val="4F0F8696"/>
    <w:rsid w:val="4F1263DA"/>
    <w:rsid w:val="4F162F76"/>
    <w:rsid w:val="4F17FE18"/>
    <w:rsid w:val="4F241B7E"/>
    <w:rsid w:val="4F28E55B"/>
    <w:rsid w:val="4F2984E7"/>
    <w:rsid w:val="4F2AB489"/>
    <w:rsid w:val="4F2C1CE1"/>
    <w:rsid w:val="4F305B14"/>
    <w:rsid w:val="4F305C2C"/>
    <w:rsid w:val="4F3591CA"/>
    <w:rsid w:val="4F39F7A0"/>
    <w:rsid w:val="4F451FCD"/>
    <w:rsid w:val="4F50C88C"/>
    <w:rsid w:val="4F53D474"/>
    <w:rsid w:val="4F543871"/>
    <w:rsid w:val="4F56B597"/>
    <w:rsid w:val="4F572A56"/>
    <w:rsid w:val="4F57B3DD"/>
    <w:rsid w:val="4F62F95B"/>
    <w:rsid w:val="4F7C21B8"/>
    <w:rsid w:val="4F849C2F"/>
    <w:rsid w:val="4F882C39"/>
    <w:rsid w:val="4F88E8C2"/>
    <w:rsid w:val="4F8C5A75"/>
    <w:rsid w:val="4F8EE975"/>
    <w:rsid w:val="4F9D499C"/>
    <w:rsid w:val="4F9FE3D4"/>
    <w:rsid w:val="4FC37A75"/>
    <w:rsid w:val="4FC85996"/>
    <w:rsid w:val="4FC90810"/>
    <w:rsid w:val="4FDF823F"/>
    <w:rsid w:val="4FEBB37C"/>
    <w:rsid w:val="4FF0756C"/>
    <w:rsid w:val="4FF0F551"/>
    <w:rsid w:val="4FF21344"/>
    <w:rsid w:val="4FF5C75C"/>
    <w:rsid w:val="4FFF2ACE"/>
    <w:rsid w:val="4FFFD9D4"/>
    <w:rsid w:val="500108C4"/>
    <w:rsid w:val="50036E68"/>
    <w:rsid w:val="5003BA80"/>
    <w:rsid w:val="500EC68D"/>
    <w:rsid w:val="500F1D12"/>
    <w:rsid w:val="5012185C"/>
    <w:rsid w:val="50125728"/>
    <w:rsid w:val="5018875F"/>
    <w:rsid w:val="501B357A"/>
    <w:rsid w:val="502DC8DD"/>
    <w:rsid w:val="503CA471"/>
    <w:rsid w:val="503E85AB"/>
    <w:rsid w:val="504218FD"/>
    <w:rsid w:val="5042684B"/>
    <w:rsid w:val="5043EEEC"/>
    <w:rsid w:val="50490EBD"/>
    <w:rsid w:val="504BE3DD"/>
    <w:rsid w:val="505A6857"/>
    <w:rsid w:val="5067AED9"/>
    <w:rsid w:val="506A82BA"/>
    <w:rsid w:val="506FA8BE"/>
    <w:rsid w:val="50754BA4"/>
    <w:rsid w:val="50804904"/>
    <w:rsid w:val="50854CEE"/>
    <w:rsid w:val="508AABB3"/>
    <w:rsid w:val="508D0A7A"/>
    <w:rsid w:val="50911581"/>
    <w:rsid w:val="50928D9C"/>
    <w:rsid w:val="5092FBFA"/>
    <w:rsid w:val="509C58B7"/>
    <w:rsid w:val="50A53127"/>
    <w:rsid w:val="50A80285"/>
    <w:rsid w:val="50B2C925"/>
    <w:rsid w:val="50B46C29"/>
    <w:rsid w:val="50B7124D"/>
    <w:rsid w:val="50BA4413"/>
    <w:rsid w:val="50CBCA00"/>
    <w:rsid w:val="50D1F95C"/>
    <w:rsid w:val="50D7F6C2"/>
    <w:rsid w:val="50DD1A30"/>
    <w:rsid w:val="50EC25F6"/>
    <w:rsid w:val="50F05D10"/>
    <w:rsid w:val="50F2DE5D"/>
    <w:rsid w:val="50FD8A79"/>
    <w:rsid w:val="50FDEDAD"/>
    <w:rsid w:val="51003057"/>
    <w:rsid w:val="51019032"/>
    <w:rsid w:val="5101A34F"/>
    <w:rsid w:val="51034407"/>
    <w:rsid w:val="5118CA64"/>
    <w:rsid w:val="511D2F9F"/>
    <w:rsid w:val="511E8982"/>
    <w:rsid w:val="5122FA20"/>
    <w:rsid w:val="512913B4"/>
    <w:rsid w:val="5129621F"/>
    <w:rsid w:val="5129C0CD"/>
    <w:rsid w:val="5131A3ED"/>
    <w:rsid w:val="5133A5C1"/>
    <w:rsid w:val="51411C08"/>
    <w:rsid w:val="514A27D2"/>
    <w:rsid w:val="5164C6B0"/>
    <w:rsid w:val="516649B6"/>
    <w:rsid w:val="51686733"/>
    <w:rsid w:val="5174FB0F"/>
    <w:rsid w:val="517D03EE"/>
    <w:rsid w:val="5183D7B7"/>
    <w:rsid w:val="518507F1"/>
    <w:rsid w:val="51891F46"/>
    <w:rsid w:val="518D98F3"/>
    <w:rsid w:val="51907CF8"/>
    <w:rsid w:val="519BA564"/>
    <w:rsid w:val="51AD5BC1"/>
    <w:rsid w:val="51B470A6"/>
    <w:rsid w:val="51B8C80A"/>
    <w:rsid w:val="51BDEE0D"/>
    <w:rsid w:val="51C29BDC"/>
    <w:rsid w:val="51C6841E"/>
    <w:rsid w:val="51D820FB"/>
    <w:rsid w:val="51DE4ABA"/>
    <w:rsid w:val="51E02D3E"/>
    <w:rsid w:val="51E5B85A"/>
    <w:rsid w:val="51E95BD2"/>
    <w:rsid w:val="51EAC30B"/>
    <w:rsid w:val="51F40C11"/>
    <w:rsid w:val="51F7F1BD"/>
    <w:rsid w:val="520413EC"/>
    <w:rsid w:val="5205F2DF"/>
    <w:rsid w:val="52131196"/>
    <w:rsid w:val="5216652A"/>
    <w:rsid w:val="521852D0"/>
    <w:rsid w:val="5219A283"/>
    <w:rsid w:val="5219E589"/>
    <w:rsid w:val="521C3CD1"/>
    <w:rsid w:val="52208183"/>
    <w:rsid w:val="52269C72"/>
    <w:rsid w:val="52360126"/>
    <w:rsid w:val="52366EF9"/>
    <w:rsid w:val="5239EF80"/>
    <w:rsid w:val="5241061E"/>
    <w:rsid w:val="5242578E"/>
    <w:rsid w:val="5243671D"/>
    <w:rsid w:val="525F5D62"/>
    <w:rsid w:val="5261A4AA"/>
    <w:rsid w:val="5282275F"/>
    <w:rsid w:val="5284EC96"/>
    <w:rsid w:val="52883F53"/>
    <w:rsid w:val="52886433"/>
    <w:rsid w:val="528C4A75"/>
    <w:rsid w:val="528D5C61"/>
    <w:rsid w:val="5298AB51"/>
    <w:rsid w:val="529A9A1D"/>
    <w:rsid w:val="529CDAD2"/>
    <w:rsid w:val="52AE9887"/>
    <w:rsid w:val="52B278B0"/>
    <w:rsid w:val="52B638F4"/>
    <w:rsid w:val="52C56890"/>
    <w:rsid w:val="52CB73B4"/>
    <w:rsid w:val="52CE276D"/>
    <w:rsid w:val="52D26A30"/>
    <w:rsid w:val="52D7AB16"/>
    <w:rsid w:val="52DDA472"/>
    <w:rsid w:val="52E1AC14"/>
    <w:rsid w:val="52E56F1D"/>
    <w:rsid w:val="52EFA447"/>
    <w:rsid w:val="5301BBA8"/>
    <w:rsid w:val="5306C1EE"/>
    <w:rsid w:val="530A43A7"/>
    <w:rsid w:val="530BA16C"/>
    <w:rsid w:val="530C3ECE"/>
    <w:rsid w:val="531728B3"/>
    <w:rsid w:val="5326D218"/>
    <w:rsid w:val="532BEF5F"/>
    <w:rsid w:val="5336EE37"/>
    <w:rsid w:val="5337C2B0"/>
    <w:rsid w:val="5341AA23"/>
    <w:rsid w:val="5342695B"/>
    <w:rsid w:val="5347F18E"/>
    <w:rsid w:val="534DF26B"/>
    <w:rsid w:val="534E71FF"/>
    <w:rsid w:val="53546E67"/>
    <w:rsid w:val="5357DC28"/>
    <w:rsid w:val="535B697D"/>
    <w:rsid w:val="535BEE0A"/>
    <w:rsid w:val="536564E3"/>
    <w:rsid w:val="5366E6A8"/>
    <w:rsid w:val="536B14DF"/>
    <w:rsid w:val="536C16C9"/>
    <w:rsid w:val="536E40C5"/>
    <w:rsid w:val="53824E44"/>
    <w:rsid w:val="53840D50"/>
    <w:rsid w:val="5393C8E2"/>
    <w:rsid w:val="53ACAC46"/>
    <w:rsid w:val="53B32196"/>
    <w:rsid w:val="53B6C9AD"/>
    <w:rsid w:val="53BA25F3"/>
    <w:rsid w:val="53C71354"/>
    <w:rsid w:val="53CFF074"/>
    <w:rsid w:val="53D15AAF"/>
    <w:rsid w:val="53D21CD5"/>
    <w:rsid w:val="53D48C45"/>
    <w:rsid w:val="53DBE1F9"/>
    <w:rsid w:val="53F18D24"/>
    <w:rsid w:val="53FFBC3D"/>
    <w:rsid w:val="53FFCDDE"/>
    <w:rsid w:val="54042DD9"/>
    <w:rsid w:val="540936FD"/>
    <w:rsid w:val="540E5AA9"/>
    <w:rsid w:val="5419D2FB"/>
    <w:rsid w:val="541EA4EE"/>
    <w:rsid w:val="541EC78B"/>
    <w:rsid w:val="542AC88B"/>
    <w:rsid w:val="543657AC"/>
    <w:rsid w:val="543CFE55"/>
    <w:rsid w:val="543EC059"/>
    <w:rsid w:val="544A3864"/>
    <w:rsid w:val="544FDE46"/>
    <w:rsid w:val="5455A3A6"/>
    <w:rsid w:val="5458A5F8"/>
    <w:rsid w:val="545CC8C7"/>
    <w:rsid w:val="54619BBF"/>
    <w:rsid w:val="5462B847"/>
    <w:rsid w:val="54670D6A"/>
    <w:rsid w:val="5467E721"/>
    <w:rsid w:val="546AC9B2"/>
    <w:rsid w:val="5472ABA5"/>
    <w:rsid w:val="547F60F0"/>
    <w:rsid w:val="5482AB0F"/>
    <w:rsid w:val="548C7612"/>
    <w:rsid w:val="548D0444"/>
    <w:rsid w:val="5497CF30"/>
    <w:rsid w:val="549BD05F"/>
    <w:rsid w:val="549CAD27"/>
    <w:rsid w:val="54A3A9B4"/>
    <w:rsid w:val="54BE1203"/>
    <w:rsid w:val="54C3E68F"/>
    <w:rsid w:val="54C6990F"/>
    <w:rsid w:val="54C6D6C3"/>
    <w:rsid w:val="54CD665A"/>
    <w:rsid w:val="54CE04EC"/>
    <w:rsid w:val="54D2350E"/>
    <w:rsid w:val="54D39311"/>
    <w:rsid w:val="54D7E258"/>
    <w:rsid w:val="54DD4FC3"/>
    <w:rsid w:val="54E09F4B"/>
    <w:rsid w:val="54E0C36B"/>
    <w:rsid w:val="54EB8CFD"/>
    <w:rsid w:val="54FB02F7"/>
    <w:rsid w:val="54FC020B"/>
    <w:rsid w:val="5504071F"/>
    <w:rsid w:val="55073782"/>
    <w:rsid w:val="5509A07D"/>
    <w:rsid w:val="5510600C"/>
    <w:rsid w:val="5514B126"/>
    <w:rsid w:val="5514BFAD"/>
    <w:rsid w:val="5518EDED"/>
    <w:rsid w:val="5520FABC"/>
    <w:rsid w:val="55232D4B"/>
    <w:rsid w:val="55274103"/>
    <w:rsid w:val="5529F4F1"/>
    <w:rsid w:val="552A27C2"/>
    <w:rsid w:val="552D7644"/>
    <w:rsid w:val="5533028D"/>
    <w:rsid w:val="55416753"/>
    <w:rsid w:val="5543BCD3"/>
    <w:rsid w:val="555100DD"/>
    <w:rsid w:val="5559DFEC"/>
    <w:rsid w:val="5572D9D4"/>
    <w:rsid w:val="55734EE7"/>
    <w:rsid w:val="55772A81"/>
    <w:rsid w:val="55851C5A"/>
    <w:rsid w:val="558B4231"/>
    <w:rsid w:val="55949F52"/>
    <w:rsid w:val="55958F49"/>
    <w:rsid w:val="55AC7753"/>
    <w:rsid w:val="55B1C7F6"/>
    <w:rsid w:val="55B9D33F"/>
    <w:rsid w:val="55C106C6"/>
    <w:rsid w:val="55C49ADA"/>
    <w:rsid w:val="55C518BD"/>
    <w:rsid w:val="55C5ED01"/>
    <w:rsid w:val="55C76C9C"/>
    <w:rsid w:val="55C9207E"/>
    <w:rsid w:val="55CD700F"/>
    <w:rsid w:val="55D23ADF"/>
    <w:rsid w:val="55D39126"/>
    <w:rsid w:val="55D914B4"/>
    <w:rsid w:val="55E780C2"/>
    <w:rsid w:val="55FA7168"/>
    <w:rsid w:val="55FB48F1"/>
    <w:rsid w:val="55FDFE65"/>
    <w:rsid w:val="56036A90"/>
    <w:rsid w:val="5606108C"/>
    <w:rsid w:val="560E1BFD"/>
    <w:rsid w:val="5614EE30"/>
    <w:rsid w:val="56151146"/>
    <w:rsid w:val="56162A35"/>
    <w:rsid w:val="56188B3C"/>
    <w:rsid w:val="561C9DA0"/>
    <w:rsid w:val="562B645B"/>
    <w:rsid w:val="562E3AC9"/>
    <w:rsid w:val="562FE181"/>
    <w:rsid w:val="56327727"/>
    <w:rsid w:val="56390678"/>
    <w:rsid w:val="563E22BB"/>
    <w:rsid w:val="5644C996"/>
    <w:rsid w:val="56487FAF"/>
    <w:rsid w:val="564A2A69"/>
    <w:rsid w:val="5657F7DE"/>
    <w:rsid w:val="565C4A94"/>
    <w:rsid w:val="565D3168"/>
    <w:rsid w:val="565F584D"/>
    <w:rsid w:val="565FB6F0"/>
    <w:rsid w:val="5662C760"/>
    <w:rsid w:val="56644000"/>
    <w:rsid w:val="566DD3C3"/>
    <w:rsid w:val="5674DB71"/>
    <w:rsid w:val="56793DB4"/>
    <w:rsid w:val="5680E57A"/>
    <w:rsid w:val="5689D74C"/>
    <w:rsid w:val="568BC846"/>
    <w:rsid w:val="569CCCF8"/>
    <w:rsid w:val="569D5464"/>
    <w:rsid w:val="56AA588A"/>
    <w:rsid w:val="56ABC4EF"/>
    <w:rsid w:val="56AF71CA"/>
    <w:rsid w:val="56B08414"/>
    <w:rsid w:val="56B5C9C1"/>
    <w:rsid w:val="56BCE67D"/>
    <w:rsid w:val="56C06AF6"/>
    <w:rsid w:val="56C5FDD2"/>
    <w:rsid w:val="56C88104"/>
    <w:rsid w:val="56D1798B"/>
    <w:rsid w:val="56D22CE2"/>
    <w:rsid w:val="56D7270B"/>
    <w:rsid w:val="56D79701"/>
    <w:rsid w:val="56DC0CF4"/>
    <w:rsid w:val="56DD8196"/>
    <w:rsid w:val="56DDBD40"/>
    <w:rsid w:val="56E24534"/>
    <w:rsid w:val="56E421C7"/>
    <w:rsid w:val="56E58316"/>
    <w:rsid w:val="56F3A833"/>
    <w:rsid w:val="56FD1F8D"/>
    <w:rsid w:val="5708109E"/>
    <w:rsid w:val="570DA229"/>
    <w:rsid w:val="5714BD10"/>
    <w:rsid w:val="571ADE01"/>
    <w:rsid w:val="5723ADAD"/>
    <w:rsid w:val="5725A4FC"/>
    <w:rsid w:val="57288230"/>
    <w:rsid w:val="573568E5"/>
    <w:rsid w:val="573C7B26"/>
    <w:rsid w:val="573FB5F4"/>
    <w:rsid w:val="57414714"/>
    <w:rsid w:val="5746D141"/>
    <w:rsid w:val="57474080"/>
    <w:rsid w:val="574A4C03"/>
    <w:rsid w:val="574D8596"/>
    <w:rsid w:val="574F0DA5"/>
    <w:rsid w:val="57531E82"/>
    <w:rsid w:val="576293EC"/>
    <w:rsid w:val="57653C2B"/>
    <w:rsid w:val="576B993C"/>
    <w:rsid w:val="576D2CD3"/>
    <w:rsid w:val="576E0B40"/>
    <w:rsid w:val="5783205E"/>
    <w:rsid w:val="57879F4C"/>
    <w:rsid w:val="578DA231"/>
    <w:rsid w:val="5792CFC0"/>
    <w:rsid w:val="57932A38"/>
    <w:rsid w:val="5794AD54"/>
    <w:rsid w:val="57972648"/>
    <w:rsid w:val="579F4D71"/>
    <w:rsid w:val="57A0C937"/>
    <w:rsid w:val="57A55E08"/>
    <w:rsid w:val="57BD73D8"/>
    <w:rsid w:val="57BEAF67"/>
    <w:rsid w:val="57C0A7A5"/>
    <w:rsid w:val="57C16894"/>
    <w:rsid w:val="57C72D60"/>
    <w:rsid w:val="57CBA759"/>
    <w:rsid w:val="57CE89A3"/>
    <w:rsid w:val="57CF4733"/>
    <w:rsid w:val="57CFCFF6"/>
    <w:rsid w:val="57D98D81"/>
    <w:rsid w:val="57E30DA3"/>
    <w:rsid w:val="57E54E9E"/>
    <w:rsid w:val="57F19C5F"/>
    <w:rsid w:val="57FC2FCE"/>
    <w:rsid w:val="5809AB10"/>
    <w:rsid w:val="580BC799"/>
    <w:rsid w:val="58100970"/>
    <w:rsid w:val="581252C6"/>
    <w:rsid w:val="5815D2F1"/>
    <w:rsid w:val="58222E51"/>
    <w:rsid w:val="58296DE8"/>
    <w:rsid w:val="583C11E6"/>
    <w:rsid w:val="5840F587"/>
    <w:rsid w:val="58414A49"/>
    <w:rsid w:val="58469974"/>
    <w:rsid w:val="5848871A"/>
    <w:rsid w:val="58498D21"/>
    <w:rsid w:val="584D0893"/>
    <w:rsid w:val="585309D6"/>
    <w:rsid w:val="58542BD0"/>
    <w:rsid w:val="58608ADC"/>
    <w:rsid w:val="5860B2E3"/>
    <w:rsid w:val="58698AE0"/>
    <w:rsid w:val="586C7E51"/>
    <w:rsid w:val="58751B02"/>
    <w:rsid w:val="58753677"/>
    <w:rsid w:val="587764F3"/>
    <w:rsid w:val="587B0CDE"/>
    <w:rsid w:val="587BE3A7"/>
    <w:rsid w:val="587E140D"/>
    <w:rsid w:val="58805361"/>
    <w:rsid w:val="5880A65A"/>
    <w:rsid w:val="588AAEFC"/>
    <w:rsid w:val="588B3A18"/>
    <w:rsid w:val="5898A6E1"/>
    <w:rsid w:val="58A5A4D1"/>
    <w:rsid w:val="58A8D419"/>
    <w:rsid w:val="58A9240E"/>
    <w:rsid w:val="58AD5B41"/>
    <w:rsid w:val="58B36C72"/>
    <w:rsid w:val="58B78732"/>
    <w:rsid w:val="58C82992"/>
    <w:rsid w:val="58CE5C73"/>
    <w:rsid w:val="58D05D1B"/>
    <w:rsid w:val="58D2C6F9"/>
    <w:rsid w:val="58DD8236"/>
    <w:rsid w:val="58E2A400"/>
    <w:rsid w:val="58E47F98"/>
    <w:rsid w:val="58E6DE95"/>
    <w:rsid w:val="58E89B2E"/>
    <w:rsid w:val="58F38C28"/>
    <w:rsid w:val="58F8342B"/>
    <w:rsid w:val="58FB59B8"/>
    <w:rsid w:val="58FF2561"/>
    <w:rsid w:val="5904F30E"/>
    <w:rsid w:val="5909815D"/>
    <w:rsid w:val="590E88BD"/>
    <w:rsid w:val="5915E1DC"/>
    <w:rsid w:val="5915F698"/>
    <w:rsid w:val="59287E85"/>
    <w:rsid w:val="592D731A"/>
    <w:rsid w:val="59355489"/>
    <w:rsid w:val="59366ECD"/>
    <w:rsid w:val="59374A69"/>
    <w:rsid w:val="5937E43F"/>
    <w:rsid w:val="593D1DF3"/>
    <w:rsid w:val="59410A52"/>
    <w:rsid w:val="594A00E3"/>
    <w:rsid w:val="594B6050"/>
    <w:rsid w:val="5953D1A7"/>
    <w:rsid w:val="5957A2F9"/>
    <w:rsid w:val="59596866"/>
    <w:rsid w:val="59609DB1"/>
    <w:rsid w:val="596643D0"/>
    <w:rsid w:val="5985C601"/>
    <w:rsid w:val="598AA971"/>
    <w:rsid w:val="5993CC2E"/>
    <w:rsid w:val="59949F1B"/>
    <w:rsid w:val="59981D5D"/>
    <w:rsid w:val="59989963"/>
    <w:rsid w:val="599BB868"/>
    <w:rsid w:val="59A27FB0"/>
    <w:rsid w:val="59A31E69"/>
    <w:rsid w:val="59BCEF1F"/>
    <w:rsid w:val="59BFF239"/>
    <w:rsid w:val="59C0705C"/>
    <w:rsid w:val="59CF6D55"/>
    <w:rsid w:val="59D400E2"/>
    <w:rsid w:val="59D786E6"/>
    <w:rsid w:val="59DF69E5"/>
    <w:rsid w:val="59EB680A"/>
    <w:rsid w:val="59EED5E5"/>
    <w:rsid w:val="59F64BE6"/>
    <w:rsid w:val="59FC5B3D"/>
    <w:rsid w:val="5A083B99"/>
    <w:rsid w:val="5A0EDDDF"/>
    <w:rsid w:val="5A1B35A5"/>
    <w:rsid w:val="5A20C54F"/>
    <w:rsid w:val="5A2258E6"/>
    <w:rsid w:val="5A2AC694"/>
    <w:rsid w:val="5A2EAABB"/>
    <w:rsid w:val="5A2F8778"/>
    <w:rsid w:val="5A320F50"/>
    <w:rsid w:val="5A392105"/>
    <w:rsid w:val="5A3B1DC2"/>
    <w:rsid w:val="5A463AED"/>
    <w:rsid w:val="5A51D3A1"/>
    <w:rsid w:val="5A560B36"/>
    <w:rsid w:val="5A57C2DD"/>
    <w:rsid w:val="5A5802A4"/>
    <w:rsid w:val="5A5968D0"/>
    <w:rsid w:val="5A5E3ACC"/>
    <w:rsid w:val="5A5E602E"/>
    <w:rsid w:val="5A5FC492"/>
    <w:rsid w:val="5A63912F"/>
    <w:rsid w:val="5A722CE5"/>
    <w:rsid w:val="5A769CEC"/>
    <w:rsid w:val="5A854C44"/>
    <w:rsid w:val="5A915EEF"/>
    <w:rsid w:val="5A956FA8"/>
    <w:rsid w:val="5A9EB4BA"/>
    <w:rsid w:val="5AAF3E75"/>
    <w:rsid w:val="5AB09A1B"/>
    <w:rsid w:val="5AB53904"/>
    <w:rsid w:val="5AB90834"/>
    <w:rsid w:val="5ABB8B12"/>
    <w:rsid w:val="5AC26ACD"/>
    <w:rsid w:val="5ADC9716"/>
    <w:rsid w:val="5ADFD1D5"/>
    <w:rsid w:val="5AE7C829"/>
    <w:rsid w:val="5AEC14DD"/>
    <w:rsid w:val="5AEC1AE0"/>
    <w:rsid w:val="5AEF3C4A"/>
    <w:rsid w:val="5AF2A911"/>
    <w:rsid w:val="5AF332B5"/>
    <w:rsid w:val="5AFF0C96"/>
    <w:rsid w:val="5B01A6FD"/>
    <w:rsid w:val="5B02E24E"/>
    <w:rsid w:val="5B0C3615"/>
    <w:rsid w:val="5B234192"/>
    <w:rsid w:val="5B2E6A6D"/>
    <w:rsid w:val="5B35AAD3"/>
    <w:rsid w:val="5B38046D"/>
    <w:rsid w:val="5B394F31"/>
    <w:rsid w:val="5B3DC5B1"/>
    <w:rsid w:val="5B49CCEC"/>
    <w:rsid w:val="5B4BBC65"/>
    <w:rsid w:val="5B4EDAFA"/>
    <w:rsid w:val="5B578955"/>
    <w:rsid w:val="5B589B99"/>
    <w:rsid w:val="5B5CC1E0"/>
    <w:rsid w:val="5B5EC697"/>
    <w:rsid w:val="5B5ED9A8"/>
    <w:rsid w:val="5B6C1ACE"/>
    <w:rsid w:val="5B777131"/>
    <w:rsid w:val="5B77F529"/>
    <w:rsid w:val="5B7B8247"/>
    <w:rsid w:val="5B883FC2"/>
    <w:rsid w:val="5B98D9DB"/>
    <w:rsid w:val="5B9B676D"/>
    <w:rsid w:val="5B9C2783"/>
    <w:rsid w:val="5BA17515"/>
    <w:rsid w:val="5BA339F8"/>
    <w:rsid w:val="5BA4D6C7"/>
    <w:rsid w:val="5BA62CB6"/>
    <w:rsid w:val="5BB16AC0"/>
    <w:rsid w:val="5BB42BF5"/>
    <w:rsid w:val="5BB575BB"/>
    <w:rsid w:val="5BBFDC0F"/>
    <w:rsid w:val="5BC08761"/>
    <w:rsid w:val="5BC0C471"/>
    <w:rsid w:val="5BC5A492"/>
    <w:rsid w:val="5BCA487A"/>
    <w:rsid w:val="5BCCEEB0"/>
    <w:rsid w:val="5BCDDFB1"/>
    <w:rsid w:val="5BD0C74B"/>
    <w:rsid w:val="5BD12A86"/>
    <w:rsid w:val="5BD1C1FE"/>
    <w:rsid w:val="5BD6E772"/>
    <w:rsid w:val="5BD7D1E5"/>
    <w:rsid w:val="5BDB389A"/>
    <w:rsid w:val="5BE11DE4"/>
    <w:rsid w:val="5BE2E36C"/>
    <w:rsid w:val="5BE72ABA"/>
    <w:rsid w:val="5BECD78E"/>
    <w:rsid w:val="5BF1EB55"/>
    <w:rsid w:val="5BF2A41B"/>
    <w:rsid w:val="5BFC0791"/>
    <w:rsid w:val="5BFEF59E"/>
    <w:rsid w:val="5BFF1BD5"/>
    <w:rsid w:val="5C00DB0B"/>
    <w:rsid w:val="5C065054"/>
    <w:rsid w:val="5C06ED8C"/>
    <w:rsid w:val="5C08D9A6"/>
    <w:rsid w:val="5C0F87BF"/>
    <w:rsid w:val="5C123A96"/>
    <w:rsid w:val="5C1B8684"/>
    <w:rsid w:val="5C20077A"/>
    <w:rsid w:val="5C20448C"/>
    <w:rsid w:val="5C3D99E9"/>
    <w:rsid w:val="5C3DA231"/>
    <w:rsid w:val="5C417C63"/>
    <w:rsid w:val="5C4DAAE8"/>
    <w:rsid w:val="5C4E06FC"/>
    <w:rsid w:val="5C4E78CF"/>
    <w:rsid w:val="5C58BB86"/>
    <w:rsid w:val="5C5A72FB"/>
    <w:rsid w:val="5C5AFF55"/>
    <w:rsid w:val="5C5D7D7D"/>
    <w:rsid w:val="5C7109B0"/>
    <w:rsid w:val="5C72C634"/>
    <w:rsid w:val="5C747BD8"/>
    <w:rsid w:val="5C7D4449"/>
    <w:rsid w:val="5C9B0E5B"/>
    <w:rsid w:val="5C9C2874"/>
    <w:rsid w:val="5C9C31B1"/>
    <w:rsid w:val="5C9CEB79"/>
    <w:rsid w:val="5C9F4054"/>
    <w:rsid w:val="5CA0D262"/>
    <w:rsid w:val="5CA1C8C7"/>
    <w:rsid w:val="5CA2D5F0"/>
    <w:rsid w:val="5CAE9658"/>
    <w:rsid w:val="5CB2D1A0"/>
    <w:rsid w:val="5CB375ED"/>
    <w:rsid w:val="5CBE0AF9"/>
    <w:rsid w:val="5CC7B1CB"/>
    <w:rsid w:val="5CD17B34"/>
    <w:rsid w:val="5CDABF2B"/>
    <w:rsid w:val="5CDCD8F5"/>
    <w:rsid w:val="5CE63B19"/>
    <w:rsid w:val="5CED94DD"/>
    <w:rsid w:val="5CF37F7D"/>
    <w:rsid w:val="5CF8EC61"/>
    <w:rsid w:val="5CF9594A"/>
    <w:rsid w:val="5CFDC6D0"/>
    <w:rsid w:val="5D036DD3"/>
    <w:rsid w:val="5D194C89"/>
    <w:rsid w:val="5D1B518F"/>
    <w:rsid w:val="5D2A4437"/>
    <w:rsid w:val="5D2D416F"/>
    <w:rsid w:val="5D2EFEFC"/>
    <w:rsid w:val="5D31CF96"/>
    <w:rsid w:val="5D328BCC"/>
    <w:rsid w:val="5D32CFB0"/>
    <w:rsid w:val="5D36FAF4"/>
    <w:rsid w:val="5D392553"/>
    <w:rsid w:val="5D3E4195"/>
    <w:rsid w:val="5D40E112"/>
    <w:rsid w:val="5D4A80E4"/>
    <w:rsid w:val="5D5FD6BE"/>
    <w:rsid w:val="5D627667"/>
    <w:rsid w:val="5D69B109"/>
    <w:rsid w:val="5D6C7EF0"/>
    <w:rsid w:val="5D756BEE"/>
    <w:rsid w:val="5D77860F"/>
    <w:rsid w:val="5D7E0246"/>
    <w:rsid w:val="5D7F558B"/>
    <w:rsid w:val="5D845866"/>
    <w:rsid w:val="5D86B264"/>
    <w:rsid w:val="5D87D5AD"/>
    <w:rsid w:val="5D8C7865"/>
    <w:rsid w:val="5D8E6780"/>
    <w:rsid w:val="5D8EE3B5"/>
    <w:rsid w:val="5DA005A9"/>
    <w:rsid w:val="5DA5D66B"/>
    <w:rsid w:val="5DA6E8B5"/>
    <w:rsid w:val="5DADCE1A"/>
    <w:rsid w:val="5DB17485"/>
    <w:rsid w:val="5DB891F3"/>
    <w:rsid w:val="5DB89C60"/>
    <w:rsid w:val="5DCC4828"/>
    <w:rsid w:val="5DCDFC7C"/>
    <w:rsid w:val="5DD078DA"/>
    <w:rsid w:val="5DD0DBAF"/>
    <w:rsid w:val="5DD21129"/>
    <w:rsid w:val="5DD62BE5"/>
    <w:rsid w:val="5DDA5973"/>
    <w:rsid w:val="5DE05AB6"/>
    <w:rsid w:val="5DE20D54"/>
    <w:rsid w:val="5DEEF8FD"/>
    <w:rsid w:val="5DF67521"/>
    <w:rsid w:val="5E07D425"/>
    <w:rsid w:val="5E13065F"/>
    <w:rsid w:val="5E17CADC"/>
    <w:rsid w:val="5E221FDF"/>
    <w:rsid w:val="5E3252F3"/>
    <w:rsid w:val="5E32DE86"/>
    <w:rsid w:val="5E38ACE2"/>
    <w:rsid w:val="5E3CFF2F"/>
    <w:rsid w:val="5E4162BB"/>
    <w:rsid w:val="5E4E9D33"/>
    <w:rsid w:val="5E592957"/>
    <w:rsid w:val="5E59F4B4"/>
    <w:rsid w:val="5E600341"/>
    <w:rsid w:val="5E675437"/>
    <w:rsid w:val="5E70A0F7"/>
    <w:rsid w:val="5E70FB85"/>
    <w:rsid w:val="5E790CF1"/>
    <w:rsid w:val="5E895491"/>
    <w:rsid w:val="5E8F0F2C"/>
    <w:rsid w:val="5E93635C"/>
    <w:rsid w:val="5E968D61"/>
    <w:rsid w:val="5E9A2770"/>
    <w:rsid w:val="5E9C1092"/>
    <w:rsid w:val="5EAD698C"/>
    <w:rsid w:val="5EB3563D"/>
    <w:rsid w:val="5EB4CF29"/>
    <w:rsid w:val="5EBFD7C9"/>
    <w:rsid w:val="5EC7BBBC"/>
    <w:rsid w:val="5EC961BC"/>
    <w:rsid w:val="5ECB6768"/>
    <w:rsid w:val="5ED15B22"/>
    <w:rsid w:val="5ED3545B"/>
    <w:rsid w:val="5EDC4B60"/>
    <w:rsid w:val="5EDFF651"/>
    <w:rsid w:val="5EE39313"/>
    <w:rsid w:val="5EEB8920"/>
    <w:rsid w:val="5EF92D94"/>
    <w:rsid w:val="5EFED88E"/>
    <w:rsid w:val="5F08BDEA"/>
    <w:rsid w:val="5F1D13F3"/>
    <w:rsid w:val="5F22EB4B"/>
    <w:rsid w:val="5F257D1C"/>
    <w:rsid w:val="5F26860B"/>
    <w:rsid w:val="5F2F058B"/>
    <w:rsid w:val="5F32DF8A"/>
    <w:rsid w:val="5F3BB9B1"/>
    <w:rsid w:val="5F45C0F4"/>
    <w:rsid w:val="5F45FA8C"/>
    <w:rsid w:val="5F4D9E4D"/>
    <w:rsid w:val="5F52DF45"/>
    <w:rsid w:val="5F58A0C1"/>
    <w:rsid w:val="5F727049"/>
    <w:rsid w:val="5F7F84B1"/>
    <w:rsid w:val="5F8525CF"/>
    <w:rsid w:val="5F8BA882"/>
    <w:rsid w:val="5F99A992"/>
    <w:rsid w:val="5F9DCE35"/>
    <w:rsid w:val="5FA07E11"/>
    <w:rsid w:val="5FA5A0D0"/>
    <w:rsid w:val="5FA706BF"/>
    <w:rsid w:val="5FA84814"/>
    <w:rsid w:val="5FAABCB0"/>
    <w:rsid w:val="5FC0B4AD"/>
    <w:rsid w:val="5FC772D9"/>
    <w:rsid w:val="5FD76D9E"/>
    <w:rsid w:val="5FE5D1C3"/>
    <w:rsid w:val="5FE91A64"/>
    <w:rsid w:val="5FF3E3C4"/>
    <w:rsid w:val="5FF43C0E"/>
    <w:rsid w:val="5FF71DD8"/>
    <w:rsid w:val="6005F5D4"/>
    <w:rsid w:val="6007D6B1"/>
    <w:rsid w:val="60124506"/>
    <w:rsid w:val="60125FED"/>
    <w:rsid w:val="6013AB6A"/>
    <w:rsid w:val="60157595"/>
    <w:rsid w:val="601582CC"/>
    <w:rsid w:val="6017E8E6"/>
    <w:rsid w:val="6020FB1B"/>
    <w:rsid w:val="602C9D38"/>
    <w:rsid w:val="60321A58"/>
    <w:rsid w:val="6034294B"/>
    <w:rsid w:val="603B1E45"/>
    <w:rsid w:val="60527464"/>
    <w:rsid w:val="605D5930"/>
    <w:rsid w:val="6069554F"/>
    <w:rsid w:val="60723486"/>
    <w:rsid w:val="6074FDF9"/>
    <w:rsid w:val="607D3607"/>
    <w:rsid w:val="608C6D0D"/>
    <w:rsid w:val="608DF6F1"/>
    <w:rsid w:val="6093CCEB"/>
    <w:rsid w:val="609E4520"/>
    <w:rsid w:val="60A02E3C"/>
    <w:rsid w:val="60A1F747"/>
    <w:rsid w:val="60ABE7ED"/>
    <w:rsid w:val="60B1C8B2"/>
    <w:rsid w:val="60B270DD"/>
    <w:rsid w:val="60B30855"/>
    <w:rsid w:val="60B3184B"/>
    <w:rsid w:val="60B4A23A"/>
    <w:rsid w:val="60BDF4A9"/>
    <w:rsid w:val="60C43273"/>
    <w:rsid w:val="60C9F739"/>
    <w:rsid w:val="60CD11D7"/>
    <w:rsid w:val="60D3D827"/>
    <w:rsid w:val="60D81576"/>
    <w:rsid w:val="60DBD5A5"/>
    <w:rsid w:val="60E01D0E"/>
    <w:rsid w:val="60E05304"/>
    <w:rsid w:val="60E5176B"/>
    <w:rsid w:val="60EA4DEC"/>
    <w:rsid w:val="60EE5164"/>
    <w:rsid w:val="60FBA825"/>
    <w:rsid w:val="60FEE164"/>
    <w:rsid w:val="60FFB7AC"/>
    <w:rsid w:val="6100F392"/>
    <w:rsid w:val="61059117"/>
    <w:rsid w:val="6113AA2F"/>
    <w:rsid w:val="61146FA3"/>
    <w:rsid w:val="6114ED86"/>
    <w:rsid w:val="611EC3F9"/>
    <w:rsid w:val="6120D153"/>
    <w:rsid w:val="61220F97"/>
    <w:rsid w:val="61288F13"/>
    <w:rsid w:val="61291EC1"/>
    <w:rsid w:val="61291F07"/>
    <w:rsid w:val="612B295A"/>
    <w:rsid w:val="61342BFF"/>
    <w:rsid w:val="613B0848"/>
    <w:rsid w:val="613DE150"/>
    <w:rsid w:val="6140235A"/>
    <w:rsid w:val="614A18C2"/>
    <w:rsid w:val="614CD4B4"/>
    <w:rsid w:val="614E3710"/>
    <w:rsid w:val="61505BF9"/>
    <w:rsid w:val="6151BD55"/>
    <w:rsid w:val="61539725"/>
    <w:rsid w:val="6160B2EF"/>
    <w:rsid w:val="61635BD5"/>
    <w:rsid w:val="6168C373"/>
    <w:rsid w:val="61699854"/>
    <w:rsid w:val="616DBDFF"/>
    <w:rsid w:val="617003CA"/>
    <w:rsid w:val="6171A0FF"/>
    <w:rsid w:val="61757BA2"/>
    <w:rsid w:val="617F0110"/>
    <w:rsid w:val="6189C230"/>
    <w:rsid w:val="618AF42A"/>
    <w:rsid w:val="618B36F0"/>
    <w:rsid w:val="618C8C8E"/>
    <w:rsid w:val="61981F2C"/>
    <w:rsid w:val="619D0F4D"/>
    <w:rsid w:val="61B104B1"/>
    <w:rsid w:val="61D07E17"/>
    <w:rsid w:val="61D2FEB6"/>
    <w:rsid w:val="61E1DD7F"/>
    <w:rsid w:val="61E2C901"/>
    <w:rsid w:val="61E4713F"/>
    <w:rsid w:val="61E65ADB"/>
    <w:rsid w:val="61ECC79C"/>
    <w:rsid w:val="61EFCB23"/>
    <w:rsid w:val="61F73B1A"/>
    <w:rsid w:val="62142EA4"/>
    <w:rsid w:val="6215DED6"/>
    <w:rsid w:val="62292153"/>
    <w:rsid w:val="622B6B49"/>
    <w:rsid w:val="6234BB21"/>
    <w:rsid w:val="62368A99"/>
    <w:rsid w:val="623B0521"/>
    <w:rsid w:val="624AF732"/>
    <w:rsid w:val="6250E82B"/>
    <w:rsid w:val="62536DF2"/>
    <w:rsid w:val="62639117"/>
    <w:rsid w:val="6275681A"/>
    <w:rsid w:val="627CDB9D"/>
    <w:rsid w:val="6281D920"/>
    <w:rsid w:val="62847CC2"/>
    <w:rsid w:val="6292B7EC"/>
    <w:rsid w:val="62A4A4F2"/>
    <w:rsid w:val="62ADDD2A"/>
    <w:rsid w:val="62B2142E"/>
    <w:rsid w:val="62B547E2"/>
    <w:rsid w:val="62B63451"/>
    <w:rsid w:val="62B6916D"/>
    <w:rsid w:val="62B87436"/>
    <w:rsid w:val="62BA98F1"/>
    <w:rsid w:val="62BB08CC"/>
    <w:rsid w:val="62C1B1C9"/>
    <w:rsid w:val="62C6C293"/>
    <w:rsid w:val="62D8C542"/>
    <w:rsid w:val="62D9C2B3"/>
    <w:rsid w:val="62EA7D49"/>
    <w:rsid w:val="62F5C3D3"/>
    <w:rsid w:val="62FBACDB"/>
    <w:rsid w:val="63066FA4"/>
    <w:rsid w:val="630A1E7B"/>
    <w:rsid w:val="6311F7A0"/>
    <w:rsid w:val="63143BB4"/>
    <w:rsid w:val="631F4264"/>
    <w:rsid w:val="632F28DE"/>
    <w:rsid w:val="632F9B76"/>
    <w:rsid w:val="632FDB43"/>
    <w:rsid w:val="63315E85"/>
    <w:rsid w:val="63330EC2"/>
    <w:rsid w:val="63380A45"/>
    <w:rsid w:val="634028F7"/>
    <w:rsid w:val="634A0288"/>
    <w:rsid w:val="634FEF4A"/>
    <w:rsid w:val="635269F5"/>
    <w:rsid w:val="63568805"/>
    <w:rsid w:val="635CDEFC"/>
    <w:rsid w:val="6360481B"/>
    <w:rsid w:val="63673D72"/>
    <w:rsid w:val="63678B7A"/>
    <w:rsid w:val="636902DF"/>
    <w:rsid w:val="6374EDDA"/>
    <w:rsid w:val="6376E401"/>
    <w:rsid w:val="6377CD32"/>
    <w:rsid w:val="637A373B"/>
    <w:rsid w:val="637E4363"/>
    <w:rsid w:val="63883356"/>
    <w:rsid w:val="639917BD"/>
    <w:rsid w:val="63A310AA"/>
    <w:rsid w:val="63B72B18"/>
    <w:rsid w:val="63BCF625"/>
    <w:rsid w:val="63C7A908"/>
    <w:rsid w:val="63C8B5C2"/>
    <w:rsid w:val="63CF906D"/>
    <w:rsid w:val="63CFBF41"/>
    <w:rsid w:val="63D11029"/>
    <w:rsid w:val="63D4D1F4"/>
    <w:rsid w:val="63DC4703"/>
    <w:rsid w:val="63DC7C2B"/>
    <w:rsid w:val="63E2E48B"/>
    <w:rsid w:val="63E4AE1F"/>
    <w:rsid w:val="63E4B911"/>
    <w:rsid w:val="63E90141"/>
    <w:rsid w:val="63E9C84C"/>
    <w:rsid w:val="63EE2174"/>
    <w:rsid w:val="63F12E1E"/>
    <w:rsid w:val="63F7BB61"/>
    <w:rsid w:val="63FB3B74"/>
    <w:rsid w:val="63FB42EA"/>
    <w:rsid w:val="64001754"/>
    <w:rsid w:val="6412BDF4"/>
    <w:rsid w:val="64218850"/>
    <w:rsid w:val="64248345"/>
    <w:rsid w:val="642B611F"/>
    <w:rsid w:val="64321328"/>
    <w:rsid w:val="6436274B"/>
    <w:rsid w:val="64368F20"/>
    <w:rsid w:val="643822B7"/>
    <w:rsid w:val="6438D1BD"/>
    <w:rsid w:val="643978E5"/>
    <w:rsid w:val="6439EA82"/>
    <w:rsid w:val="643CE3D6"/>
    <w:rsid w:val="643E9981"/>
    <w:rsid w:val="6441A6B6"/>
    <w:rsid w:val="644355D6"/>
    <w:rsid w:val="644C3D9A"/>
    <w:rsid w:val="6451FE80"/>
    <w:rsid w:val="645732A9"/>
    <w:rsid w:val="646C8DD5"/>
    <w:rsid w:val="64816431"/>
    <w:rsid w:val="6484477B"/>
    <w:rsid w:val="649E2698"/>
    <w:rsid w:val="64A404AD"/>
    <w:rsid w:val="64A5FBC1"/>
    <w:rsid w:val="64AB3668"/>
    <w:rsid w:val="64B156F4"/>
    <w:rsid w:val="64B822E3"/>
    <w:rsid w:val="64B8AE8B"/>
    <w:rsid w:val="64BA1C31"/>
    <w:rsid w:val="64BAECE0"/>
    <w:rsid w:val="64C39918"/>
    <w:rsid w:val="64CAF1FF"/>
    <w:rsid w:val="64CD3A79"/>
    <w:rsid w:val="64D6A6A4"/>
    <w:rsid w:val="64DD092F"/>
    <w:rsid w:val="64DFCCD0"/>
    <w:rsid w:val="64E80DFB"/>
    <w:rsid w:val="65029AD3"/>
    <w:rsid w:val="6502A4E0"/>
    <w:rsid w:val="65046851"/>
    <w:rsid w:val="6504D340"/>
    <w:rsid w:val="65093060"/>
    <w:rsid w:val="650C1AC3"/>
    <w:rsid w:val="650DE56F"/>
    <w:rsid w:val="651543CC"/>
    <w:rsid w:val="65259D9A"/>
    <w:rsid w:val="653A5DFA"/>
    <w:rsid w:val="653F0DE4"/>
    <w:rsid w:val="653F4F6D"/>
    <w:rsid w:val="6542DA35"/>
    <w:rsid w:val="65469A1F"/>
    <w:rsid w:val="654CF051"/>
    <w:rsid w:val="65627BD7"/>
    <w:rsid w:val="65693C2F"/>
    <w:rsid w:val="657A4273"/>
    <w:rsid w:val="657FE5F0"/>
    <w:rsid w:val="658B475E"/>
    <w:rsid w:val="658C39A2"/>
    <w:rsid w:val="658F2F8D"/>
    <w:rsid w:val="658F7959"/>
    <w:rsid w:val="6591E1D1"/>
    <w:rsid w:val="659509B1"/>
    <w:rsid w:val="65983A3E"/>
    <w:rsid w:val="659938AE"/>
    <w:rsid w:val="659B61F3"/>
    <w:rsid w:val="65A7EBA7"/>
    <w:rsid w:val="65ADD652"/>
    <w:rsid w:val="65B11515"/>
    <w:rsid w:val="65B135F5"/>
    <w:rsid w:val="65B26742"/>
    <w:rsid w:val="65B2B950"/>
    <w:rsid w:val="65BC637B"/>
    <w:rsid w:val="65BD566D"/>
    <w:rsid w:val="65BDE6CB"/>
    <w:rsid w:val="65BF737C"/>
    <w:rsid w:val="65C03342"/>
    <w:rsid w:val="65C0D791"/>
    <w:rsid w:val="65C4D7BD"/>
    <w:rsid w:val="65C944E1"/>
    <w:rsid w:val="65CF82B2"/>
    <w:rsid w:val="65D5BAE3"/>
    <w:rsid w:val="65D5DE44"/>
    <w:rsid w:val="65D6BAD8"/>
    <w:rsid w:val="65D6D8C0"/>
    <w:rsid w:val="65DB17A7"/>
    <w:rsid w:val="65DF30B2"/>
    <w:rsid w:val="65E43AF7"/>
    <w:rsid w:val="65E9B4F0"/>
    <w:rsid w:val="65EA9643"/>
    <w:rsid w:val="65EC4F3E"/>
    <w:rsid w:val="65F04C2F"/>
    <w:rsid w:val="65F464E4"/>
    <w:rsid w:val="65F56DF9"/>
    <w:rsid w:val="65F75E6A"/>
    <w:rsid w:val="65FCCFAB"/>
    <w:rsid w:val="65FD275C"/>
    <w:rsid w:val="66072F46"/>
    <w:rsid w:val="660AB3F4"/>
    <w:rsid w:val="660AC6AE"/>
    <w:rsid w:val="66196737"/>
    <w:rsid w:val="661E30B1"/>
    <w:rsid w:val="662A06C7"/>
    <w:rsid w:val="66304B8C"/>
    <w:rsid w:val="6632F340"/>
    <w:rsid w:val="66396283"/>
    <w:rsid w:val="663D7F20"/>
    <w:rsid w:val="6647FDA2"/>
    <w:rsid w:val="664E2353"/>
    <w:rsid w:val="664F1B8D"/>
    <w:rsid w:val="66505D7F"/>
    <w:rsid w:val="667A6FA6"/>
    <w:rsid w:val="667DF1FF"/>
    <w:rsid w:val="6681A171"/>
    <w:rsid w:val="668B2F33"/>
    <w:rsid w:val="668B5BA8"/>
    <w:rsid w:val="668DDCA5"/>
    <w:rsid w:val="6692B61E"/>
    <w:rsid w:val="6694D132"/>
    <w:rsid w:val="6696052B"/>
    <w:rsid w:val="669AA3CB"/>
    <w:rsid w:val="669B34BE"/>
    <w:rsid w:val="669C2645"/>
    <w:rsid w:val="669CB6A4"/>
    <w:rsid w:val="669E677F"/>
    <w:rsid w:val="669E7CBA"/>
    <w:rsid w:val="669F0731"/>
    <w:rsid w:val="66A21A4F"/>
    <w:rsid w:val="66A684F8"/>
    <w:rsid w:val="66AA1D48"/>
    <w:rsid w:val="66B2C62C"/>
    <w:rsid w:val="66C9F0B0"/>
    <w:rsid w:val="66D0F286"/>
    <w:rsid w:val="66D2B171"/>
    <w:rsid w:val="66E0CB36"/>
    <w:rsid w:val="66E23FE9"/>
    <w:rsid w:val="66F42D12"/>
    <w:rsid w:val="66F50D9C"/>
    <w:rsid w:val="66F520B1"/>
    <w:rsid w:val="6700A6BF"/>
    <w:rsid w:val="6709499C"/>
    <w:rsid w:val="670C7B7B"/>
    <w:rsid w:val="670D01F1"/>
    <w:rsid w:val="6711AFB8"/>
    <w:rsid w:val="67197967"/>
    <w:rsid w:val="671D7764"/>
    <w:rsid w:val="6724FFF6"/>
    <w:rsid w:val="67311B05"/>
    <w:rsid w:val="673331CF"/>
    <w:rsid w:val="67464990"/>
    <w:rsid w:val="674B71D0"/>
    <w:rsid w:val="6750E4CE"/>
    <w:rsid w:val="6752A6BE"/>
    <w:rsid w:val="6759B72C"/>
    <w:rsid w:val="67623C3C"/>
    <w:rsid w:val="67658464"/>
    <w:rsid w:val="6769CF2C"/>
    <w:rsid w:val="676AED5C"/>
    <w:rsid w:val="676E0446"/>
    <w:rsid w:val="677A47E2"/>
    <w:rsid w:val="677C159D"/>
    <w:rsid w:val="677CB2E6"/>
    <w:rsid w:val="677CC2A4"/>
    <w:rsid w:val="677D297F"/>
    <w:rsid w:val="677D6217"/>
    <w:rsid w:val="6781CFBF"/>
    <w:rsid w:val="678DF5C8"/>
    <w:rsid w:val="679AAE75"/>
    <w:rsid w:val="679B2A3C"/>
    <w:rsid w:val="679D5D8D"/>
    <w:rsid w:val="67A0708D"/>
    <w:rsid w:val="67A531FE"/>
    <w:rsid w:val="67A98B6C"/>
    <w:rsid w:val="67AF2874"/>
    <w:rsid w:val="67B578DB"/>
    <w:rsid w:val="67B64DFF"/>
    <w:rsid w:val="67B91B1E"/>
    <w:rsid w:val="67BB2987"/>
    <w:rsid w:val="67C3ACCE"/>
    <w:rsid w:val="67C47A31"/>
    <w:rsid w:val="67C5945C"/>
    <w:rsid w:val="67C8078C"/>
    <w:rsid w:val="67C842FC"/>
    <w:rsid w:val="67CAA557"/>
    <w:rsid w:val="67CDD91F"/>
    <w:rsid w:val="67CE05AC"/>
    <w:rsid w:val="67CFC4BA"/>
    <w:rsid w:val="67DD8F9E"/>
    <w:rsid w:val="67E4E3D7"/>
    <w:rsid w:val="67EA21A5"/>
    <w:rsid w:val="67EC599B"/>
    <w:rsid w:val="67F8BFD0"/>
    <w:rsid w:val="67FF0F7E"/>
    <w:rsid w:val="6803A411"/>
    <w:rsid w:val="6804F3EB"/>
    <w:rsid w:val="6819FFD3"/>
    <w:rsid w:val="68202314"/>
    <w:rsid w:val="682869AE"/>
    <w:rsid w:val="682A94BD"/>
    <w:rsid w:val="68301743"/>
    <w:rsid w:val="68330A0B"/>
    <w:rsid w:val="68405EFE"/>
    <w:rsid w:val="68477D76"/>
    <w:rsid w:val="684B5B80"/>
    <w:rsid w:val="684C0CB2"/>
    <w:rsid w:val="68519DF2"/>
    <w:rsid w:val="68559C5F"/>
    <w:rsid w:val="6858B17F"/>
    <w:rsid w:val="685ECE57"/>
    <w:rsid w:val="686FFAEB"/>
    <w:rsid w:val="6871EF0C"/>
    <w:rsid w:val="68730C50"/>
    <w:rsid w:val="687445A8"/>
    <w:rsid w:val="6876AEA6"/>
    <w:rsid w:val="687A387B"/>
    <w:rsid w:val="68894A86"/>
    <w:rsid w:val="688B1B86"/>
    <w:rsid w:val="689071A0"/>
    <w:rsid w:val="68911E99"/>
    <w:rsid w:val="689AEF67"/>
    <w:rsid w:val="68A692F9"/>
    <w:rsid w:val="68A85522"/>
    <w:rsid w:val="68B2B66A"/>
    <w:rsid w:val="68B2FB9A"/>
    <w:rsid w:val="68B71A13"/>
    <w:rsid w:val="68BA38B6"/>
    <w:rsid w:val="68CC6BD8"/>
    <w:rsid w:val="68D5495E"/>
    <w:rsid w:val="68DDD7A2"/>
    <w:rsid w:val="68DE2803"/>
    <w:rsid w:val="68E23220"/>
    <w:rsid w:val="68EE185C"/>
    <w:rsid w:val="68F497DE"/>
    <w:rsid w:val="68F4F72F"/>
    <w:rsid w:val="690EC017"/>
    <w:rsid w:val="6914A6F0"/>
    <w:rsid w:val="6917BF38"/>
    <w:rsid w:val="691E521B"/>
    <w:rsid w:val="69215ECE"/>
    <w:rsid w:val="69330D49"/>
    <w:rsid w:val="693B90B4"/>
    <w:rsid w:val="693E4A9E"/>
    <w:rsid w:val="6941C647"/>
    <w:rsid w:val="69426B07"/>
    <w:rsid w:val="6955F434"/>
    <w:rsid w:val="69572E85"/>
    <w:rsid w:val="6966D8CB"/>
    <w:rsid w:val="696AFAFD"/>
    <w:rsid w:val="696ED3F5"/>
    <w:rsid w:val="697BA79B"/>
    <w:rsid w:val="698C613E"/>
    <w:rsid w:val="698D1FDB"/>
    <w:rsid w:val="69939148"/>
    <w:rsid w:val="6998DD23"/>
    <w:rsid w:val="69994E8D"/>
    <w:rsid w:val="699BFA68"/>
    <w:rsid w:val="69A42146"/>
    <w:rsid w:val="69AD2480"/>
    <w:rsid w:val="69AF5AAA"/>
    <w:rsid w:val="69B87496"/>
    <w:rsid w:val="69BC5EB9"/>
    <w:rsid w:val="69C6A3D9"/>
    <w:rsid w:val="69CC71F4"/>
    <w:rsid w:val="69CFAE52"/>
    <w:rsid w:val="69D631DC"/>
    <w:rsid w:val="69D67EF6"/>
    <w:rsid w:val="69D768F0"/>
    <w:rsid w:val="69DC825D"/>
    <w:rsid w:val="69E581C8"/>
    <w:rsid w:val="69E61CA0"/>
    <w:rsid w:val="69EA258C"/>
    <w:rsid w:val="69EAE259"/>
    <w:rsid w:val="69FAEA5F"/>
    <w:rsid w:val="69FDCDCE"/>
    <w:rsid w:val="6A014430"/>
    <w:rsid w:val="6A06A03C"/>
    <w:rsid w:val="6A0EA66F"/>
    <w:rsid w:val="6A127F07"/>
    <w:rsid w:val="6A174798"/>
    <w:rsid w:val="6A1D7A84"/>
    <w:rsid w:val="6A205E58"/>
    <w:rsid w:val="6A2377FC"/>
    <w:rsid w:val="6A26C286"/>
    <w:rsid w:val="6A298C48"/>
    <w:rsid w:val="6A2F95A8"/>
    <w:rsid w:val="6A32BF35"/>
    <w:rsid w:val="6A3BAA00"/>
    <w:rsid w:val="6A3C3635"/>
    <w:rsid w:val="6A403E11"/>
    <w:rsid w:val="6A408DCB"/>
    <w:rsid w:val="6A43CB09"/>
    <w:rsid w:val="6A440B12"/>
    <w:rsid w:val="6A45D41D"/>
    <w:rsid w:val="6A516546"/>
    <w:rsid w:val="6A556E4B"/>
    <w:rsid w:val="6A587DEC"/>
    <w:rsid w:val="6A61F2EF"/>
    <w:rsid w:val="6A748389"/>
    <w:rsid w:val="6A95AA75"/>
    <w:rsid w:val="6A9828F7"/>
    <w:rsid w:val="6A9A5170"/>
    <w:rsid w:val="6A9FC58A"/>
    <w:rsid w:val="6AA28496"/>
    <w:rsid w:val="6AAB6D40"/>
    <w:rsid w:val="6AAD2DB8"/>
    <w:rsid w:val="6AADA2E7"/>
    <w:rsid w:val="6AB29F21"/>
    <w:rsid w:val="6AB343DB"/>
    <w:rsid w:val="6ABFC24F"/>
    <w:rsid w:val="6ACA6790"/>
    <w:rsid w:val="6AE4FF15"/>
    <w:rsid w:val="6AE694E9"/>
    <w:rsid w:val="6AEAA713"/>
    <w:rsid w:val="6AF70EFB"/>
    <w:rsid w:val="6AF7549B"/>
    <w:rsid w:val="6B153060"/>
    <w:rsid w:val="6B224CE9"/>
    <w:rsid w:val="6B4C0CCF"/>
    <w:rsid w:val="6B4F5761"/>
    <w:rsid w:val="6B5021AA"/>
    <w:rsid w:val="6B505D97"/>
    <w:rsid w:val="6B551294"/>
    <w:rsid w:val="6B5BFD4E"/>
    <w:rsid w:val="6B5D5E14"/>
    <w:rsid w:val="6B655D4A"/>
    <w:rsid w:val="6B660C33"/>
    <w:rsid w:val="6B762E02"/>
    <w:rsid w:val="6B76EAD2"/>
    <w:rsid w:val="6B7E0781"/>
    <w:rsid w:val="6B8B6655"/>
    <w:rsid w:val="6B928851"/>
    <w:rsid w:val="6B95270B"/>
    <w:rsid w:val="6B967752"/>
    <w:rsid w:val="6B97C0A9"/>
    <w:rsid w:val="6B9F1D93"/>
    <w:rsid w:val="6BA1D7BE"/>
    <w:rsid w:val="6BA7B638"/>
    <w:rsid w:val="6BAE4F68"/>
    <w:rsid w:val="6BB698BD"/>
    <w:rsid w:val="6BBB4259"/>
    <w:rsid w:val="6BC66402"/>
    <w:rsid w:val="6BC74954"/>
    <w:rsid w:val="6BD15568"/>
    <w:rsid w:val="6BD81403"/>
    <w:rsid w:val="6BDF05F9"/>
    <w:rsid w:val="6BE3AACA"/>
    <w:rsid w:val="6BE49F96"/>
    <w:rsid w:val="6BE9D7F8"/>
    <w:rsid w:val="6BEC3951"/>
    <w:rsid w:val="6BEF0987"/>
    <w:rsid w:val="6BF4ADF7"/>
    <w:rsid w:val="6BF7E87D"/>
    <w:rsid w:val="6BFC6215"/>
    <w:rsid w:val="6C0ED5E5"/>
    <w:rsid w:val="6C0F7D43"/>
    <w:rsid w:val="6C18195E"/>
    <w:rsid w:val="6C1D25A0"/>
    <w:rsid w:val="6C1D442C"/>
    <w:rsid w:val="6C1F5430"/>
    <w:rsid w:val="6C22F5E7"/>
    <w:rsid w:val="6C258F23"/>
    <w:rsid w:val="6C283DD2"/>
    <w:rsid w:val="6C4CE9ED"/>
    <w:rsid w:val="6C4DCA77"/>
    <w:rsid w:val="6C54E850"/>
    <w:rsid w:val="6C638AFB"/>
    <w:rsid w:val="6C6A06F5"/>
    <w:rsid w:val="6C7160B1"/>
    <w:rsid w:val="6C72A52E"/>
    <w:rsid w:val="6C800FBD"/>
    <w:rsid w:val="6C929D34"/>
    <w:rsid w:val="6C9D0AC0"/>
    <w:rsid w:val="6CAD223A"/>
    <w:rsid w:val="6CD7BA98"/>
    <w:rsid w:val="6CEA1EAD"/>
    <w:rsid w:val="6CF59516"/>
    <w:rsid w:val="6CF90EA8"/>
    <w:rsid w:val="6D07882B"/>
    <w:rsid w:val="6D0C738D"/>
    <w:rsid w:val="6D0FF8F2"/>
    <w:rsid w:val="6D122401"/>
    <w:rsid w:val="6D19C805"/>
    <w:rsid w:val="6D23D2F0"/>
    <w:rsid w:val="6D2C408F"/>
    <w:rsid w:val="6D3759BA"/>
    <w:rsid w:val="6D3AE37E"/>
    <w:rsid w:val="6D3C0C81"/>
    <w:rsid w:val="6D562B79"/>
    <w:rsid w:val="6D59AAA6"/>
    <w:rsid w:val="6D5FFF3D"/>
    <w:rsid w:val="6D7D67CD"/>
    <w:rsid w:val="6D7E8211"/>
    <w:rsid w:val="6D7FA191"/>
    <w:rsid w:val="6D8DA9D9"/>
    <w:rsid w:val="6D9523AA"/>
    <w:rsid w:val="6D964D13"/>
    <w:rsid w:val="6D99F3C6"/>
    <w:rsid w:val="6D9E1F73"/>
    <w:rsid w:val="6DA5AF96"/>
    <w:rsid w:val="6DA65C4A"/>
    <w:rsid w:val="6DA74132"/>
    <w:rsid w:val="6DB783AF"/>
    <w:rsid w:val="6DBA6440"/>
    <w:rsid w:val="6DC0CDCD"/>
    <w:rsid w:val="6DC3BD24"/>
    <w:rsid w:val="6DC55DB1"/>
    <w:rsid w:val="6DCE5A2F"/>
    <w:rsid w:val="6DE2C304"/>
    <w:rsid w:val="6DE8BA4E"/>
    <w:rsid w:val="6DE95E31"/>
    <w:rsid w:val="6DECF42E"/>
    <w:rsid w:val="6DED7949"/>
    <w:rsid w:val="6DF75025"/>
    <w:rsid w:val="6DF76F14"/>
    <w:rsid w:val="6DFAD240"/>
    <w:rsid w:val="6E0175CE"/>
    <w:rsid w:val="6E0942F5"/>
    <w:rsid w:val="6E0D1727"/>
    <w:rsid w:val="6E11BBC1"/>
    <w:rsid w:val="6E1325A9"/>
    <w:rsid w:val="6E1CE4AF"/>
    <w:rsid w:val="6E207D0D"/>
    <w:rsid w:val="6E22D8FC"/>
    <w:rsid w:val="6E2B8DB4"/>
    <w:rsid w:val="6E2F70D0"/>
    <w:rsid w:val="6E2FBDB9"/>
    <w:rsid w:val="6E30BD4B"/>
    <w:rsid w:val="6E37452C"/>
    <w:rsid w:val="6E478B79"/>
    <w:rsid w:val="6E5186DF"/>
    <w:rsid w:val="6E5C5881"/>
    <w:rsid w:val="6E5EFC04"/>
    <w:rsid w:val="6E64608D"/>
    <w:rsid w:val="6E66D264"/>
    <w:rsid w:val="6E6AD128"/>
    <w:rsid w:val="6E6CC6B1"/>
    <w:rsid w:val="6E6ECCE0"/>
    <w:rsid w:val="6E796954"/>
    <w:rsid w:val="6E8AB46B"/>
    <w:rsid w:val="6E8B93BF"/>
    <w:rsid w:val="6E8CC56A"/>
    <w:rsid w:val="6E8D26E4"/>
    <w:rsid w:val="6E9EAA78"/>
    <w:rsid w:val="6EA2B870"/>
    <w:rsid w:val="6EA8FC01"/>
    <w:rsid w:val="6EAB856B"/>
    <w:rsid w:val="6EADF462"/>
    <w:rsid w:val="6EB029A6"/>
    <w:rsid w:val="6EB23C96"/>
    <w:rsid w:val="6EC2EF31"/>
    <w:rsid w:val="6ECCC7CD"/>
    <w:rsid w:val="6ED39CD1"/>
    <w:rsid w:val="6ED6FBBB"/>
    <w:rsid w:val="6EE09C42"/>
    <w:rsid w:val="6EE15CE6"/>
    <w:rsid w:val="6EE1B275"/>
    <w:rsid w:val="6EE2AA38"/>
    <w:rsid w:val="6EE2C762"/>
    <w:rsid w:val="6EE7FE27"/>
    <w:rsid w:val="6EE9A9FB"/>
    <w:rsid w:val="6EEB42AA"/>
    <w:rsid w:val="6EEC85E0"/>
    <w:rsid w:val="6EEF2107"/>
    <w:rsid w:val="6EF14C27"/>
    <w:rsid w:val="6EF4747B"/>
    <w:rsid w:val="6EF51453"/>
    <w:rsid w:val="6EF6D900"/>
    <w:rsid w:val="6EF8604F"/>
    <w:rsid w:val="6F03E4A4"/>
    <w:rsid w:val="6F09D857"/>
    <w:rsid w:val="6F173279"/>
    <w:rsid w:val="6F1AC059"/>
    <w:rsid w:val="6F1D8A3B"/>
    <w:rsid w:val="6F2418BE"/>
    <w:rsid w:val="6F305A5C"/>
    <w:rsid w:val="6F37BBBB"/>
    <w:rsid w:val="6F3A7BC9"/>
    <w:rsid w:val="6F3D3841"/>
    <w:rsid w:val="6F40B0A2"/>
    <w:rsid w:val="6F4A99BA"/>
    <w:rsid w:val="6F5BFB74"/>
    <w:rsid w:val="6F7106AA"/>
    <w:rsid w:val="6F713D8D"/>
    <w:rsid w:val="6F74C189"/>
    <w:rsid w:val="6F7AD8A0"/>
    <w:rsid w:val="6F7BEA83"/>
    <w:rsid w:val="6F7D70FE"/>
    <w:rsid w:val="6F7EDA8D"/>
    <w:rsid w:val="6F891F9C"/>
    <w:rsid w:val="6F937339"/>
    <w:rsid w:val="6F93EA4A"/>
    <w:rsid w:val="6F99FCF8"/>
    <w:rsid w:val="6F9F1068"/>
    <w:rsid w:val="6FA621D2"/>
    <w:rsid w:val="6FB1227E"/>
    <w:rsid w:val="6FBF9B66"/>
    <w:rsid w:val="6FC6DFA9"/>
    <w:rsid w:val="6FC97F40"/>
    <w:rsid w:val="6FD091BD"/>
    <w:rsid w:val="6FDB3747"/>
    <w:rsid w:val="6FE337A9"/>
    <w:rsid w:val="6FE9D3FB"/>
    <w:rsid w:val="6FF63ED3"/>
    <w:rsid w:val="70025789"/>
    <w:rsid w:val="7009D810"/>
    <w:rsid w:val="700A9B71"/>
    <w:rsid w:val="701DF43C"/>
    <w:rsid w:val="701E4A29"/>
    <w:rsid w:val="7020A1AE"/>
    <w:rsid w:val="70222416"/>
    <w:rsid w:val="702C1A61"/>
    <w:rsid w:val="70443FB5"/>
    <w:rsid w:val="70457B9B"/>
    <w:rsid w:val="704611ED"/>
    <w:rsid w:val="70464A01"/>
    <w:rsid w:val="7048A34D"/>
    <w:rsid w:val="705C7180"/>
    <w:rsid w:val="7068B0FA"/>
    <w:rsid w:val="708DE589"/>
    <w:rsid w:val="708E6E99"/>
    <w:rsid w:val="7092C207"/>
    <w:rsid w:val="7099834D"/>
    <w:rsid w:val="70A0338E"/>
    <w:rsid w:val="70A296D0"/>
    <w:rsid w:val="70A951CB"/>
    <w:rsid w:val="70AB3E65"/>
    <w:rsid w:val="70ACB5D8"/>
    <w:rsid w:val="70B545F8"/>
    <w:rsid w:val="70B821E1"/>
    <w:rsid w:val="70BDEEDB"/>
    <w:rsid w:val="70BEF885"/>
    <w:rsid w:val="70C8DAEC"/>
    <w:rsid w:val="70C9752C"/>
    <w:rsid w:val="70D12EBF"/>
    <w:rsid w:val="70DBDBB6"/>
    <w:rsid w:val="70E66A1B"/>
    <w:rsid w:val="70E877A6"/>
    <w:rsid w:val="70EE8803"/>
    <w:rsid w:val="70EEA94E"/>
    <w:rsid w:val="70F13DB6"/>
    <w:rsid w:val="70F2A031"/>
    <w:rsid w:val="70FF295F"/>
    <w:rsid w:val="70FF9278"/>
    <w:rsid w:val="71020564"/>
    <w:rsid w:val="7105BAA4"/>
    <w:rsid w:val="71090155"/>
    <w:rsid w:val="710E2F08"/>
    <w:rsid w:val="711AF01A"/>
    <w:rsid w:val="711C83E1"/>
    <w:rsid w:val="7126CA2F"/>
    <w:rsid w:val="714F6F35"/>
    <w:rsid w:val="71534CA6"/>
    <w:rsid w:val="7157AC89"/>
    <w:rsid w:val="7157FAAE"/>
    <w:rsid w:val="716130C7"/>
    <w:rsid w:val="7164230F"/>
    <w:rsid w:val="7168C4B9"/>
    <w:rsid w:val="716C5CBB"/>
    <w:rsid w:val="716D25F2"/>
    <w:rsid w:val="716DC7A2"/>
    <w:rsid w:val="71750EC5"/>
    <w:rsid w:val="7175FDC5"/>
    <w:rsid w:val="7176FAB0"/>
    <w:rsid w:val="7179E5DA"/>
    <w:rsid w:val="717C201F"/>
    <w:rsid w:val="7183E752"/>
    <w:rsid w:val="7183FA1F"/>
    <w:rsid w:val="71888A80"/>
    <w:rsid w:val="71896CE0"/>
    <w:rsid w:val="7189FED3"/>
    <w:rsid w:val="718F16E1"/>
    <w:rsid w:val="7196EB42"/>
    <w:rsid w:val="7196EFE5"/>
    <w:rsid w:val="7198FCFF"/>
    <w:rsid w:val="719913C7"/>
    <w:rsid w:val="7199B861"/>
    <w:rsid w:val="719A09B3"/>
    <w:rsid w:val="71A469D1"/>
    <w:rsid w:val="71AC274D"/>
    <w:rsid w:val="71B2DCB3"/>
    <w:rsid w:val="71B66DE5"/>
    <w:rsid w:val="71C03E9E"/>
    <w:rsid w:val="71C26B58"/>
    <w:rsid w:val="71C55319"/>
    <w:rsid w:val="71C646A4"/>
    <w:rsid w:val="71C7363D"/>
    <w:rsid w:val="71CE72F6"/>
    <w:rsid w:val="71D16753"/>
    <w:rsid w:val="71D9FEAF"/>
    <w:rsid w:val="71DEEE4D"/>
    <w:rsid w:val="71F0F437"/>
    <w:rsid w:val="71F478C8"/>
    <w:rsid w:val="71F69D2A"/>
    <w:rsid w:val="71F889C4"/>
    <w:rsid w:val="71FBAD12"/>
    <w:rsid w:val="71FE9548"/>
    <w:rsid w:val="71FEF0A9"/>
    <w:rsid w:val="7200B493"/>
    <w:rsid w:val="72044194"/>
    <w:rsid w:val="720D0C1E"/>
    <w:rsid w:val="72132A2F"/>
    <w:rsid w:val="7216728E"/>
    <w:rsid w:val="72230EB0"/>
    <w:rsid w:val="722635F5"/>
    <w:rsid w:val="723C140B"/>
    <w:rsid w:val="723CB134"/>
    <w:rsid w:val="7244260D"/>
    <w:rsid w:val="7247F29F"/>
    <w:rsid w:val="724DE355"/>
    <w:rsid w:val="7250114A"/>
    <w:rsid w:val="725EF6D3"/>
    <w:rsid w:val="72611AFC"/>
    <w:rsid w:val="7265BF29"/>
    <w:rsid w:val="7273BDDD"/>
    <w:rsid w:val="727BE1C5"/>
    <w:rsid w:val="7283279C"/>
    <w:rsid w:val="728C5802"/>
    <w:rsid w:val="72940104"/>
    <w:rsid w:val="7295AAB7"/>
    <w:rsid w:val="7296F0DE"/>
    <w:rsid w:val="72973B3D"/>
    <w:rsid w:val="72992592"/>
    <w:rsid w:val="72A638F5"/>
    <w:rsid w:val="72B05863"/>
    <w:rsid w:val="72B3B206"/>
    <w:rsid w:val="72B6EF5F"/>
    <w:rsid w:val="72B7BA55"/>
    <w:rsid w:val="72C513F1"/>
    <w:rsid w:val="72C6E1B1"/>
    <w:rsid w:val="72CA828C"/>
    <w:rsid w:val="72CC0D8D"/>
    <w:rsid w:val="72CECF37"/>
    <w:rsid w:val="72D6EF9F"/>
    <w:rsid w:val="72D7F715"/>
    <w:rsid w:val="72E1B2C4"/>
    <w:rsid w:val="72E98206"/>
    <w:rsid w:val="72EED2E1"/>
    <w:rsid w:val="72F4F5E2"/>
    <w:rsid w:val="72F82BC5"/>
    <w:rsid w:val="72FDD2F9"/>
    <w:rsid w:val="73092FAE"/>
    <w:rsid w:val="7309A286"/>
    <w:rsid w:val="730A2135"/>
    <w:rsid w:val="73138727"/>
    <w:rsid w:val="7315E291"/>
    <w:rsid w:val="731C7793"/>
    <w:rsid w:val="73210DBE"/>
    <w:rsid w:val="73251997"/>
    <w:rsid w:val="7326A5EA"/>
    <w:rsid w:val="7330532B"/>
    <w:rsid w:val="73307CBE"/>
    <w:rsid w:val="73499980"/>
    <w:rsid w:val="735055C9"/>
    <w:rsid w:val="7355E56F"/>
    <w:rsid w:val="73571EB4"/>
    <w:rsid w:val="735C01BA"/>
    <w:rsid w:val="735C241B"/>
    <w:rsid w:val="7363A19F"/>
    <w:rsid w:val="7363D2C8"/>
    <w:rsid w:val="73732C01"/>
    <w:rsid w:val="7373D519"/>
    <w:rsid w:val="7375C63A"/>
    <w:rsid w:val="737A3F14"/>
    <w:rsid w:val="737A4DEF"/>
    <w:rsid w:val="737E0B86"/>
    <w:rsid w:val="7380ECE6"/>
    <w:rsid w:val="7382F261"/>
    <w:rsid w:val="7384D34F"/>
    <w:rsid w:val="7385FD5C"/>
    <w:rsid w:val="738B013F"/>
    <w:rsid w:val="739A65A9"/>
    <w:rsid w:val="739CC5BD"/>
    <w:rsid w:val="73A5B929"/>
    <w:rsid w:val="73AB39C7"/>
    <w:rsid w:val="73B18B18"/>
    <w:rsid w:val="73B32880"/>
    <w:rsid w:val="73B6B91C"/>
    <w:rsid w:val="73BC8C9B"/>
    <w:rsid w:val="73C13C14"/>
    <w:rsid w:val="73C9D458"/>
    <w:rsid w:val="73CD78DD"/>
    <w:rsid w:val="73CECA4C"/>
    <w:rsid w:val="73D59757"/>
    <w:rsid w:val="73D70CC9"/>
    <w:rsid w:val="73DCCF40"/>
    <w:rsid w:val="73E02480"/>
    <w:rsid w:val="73E94D58"/>
    <w:rsid w:val="73EAD01B"/>
    <w:rsid w:val="73EECEA8"/>
    <w:rsid w:val="73F3F2F7"/>
    <w:rsid w:val="73F7A895"/>
    <w:rsid w:val="73F8E99C"/>
    <w:rsid w:val="74007E76"/>
    <w:rsid w:val="7400BBDF"/>
    <w:rsid w:val="7403F69A"/>
    <w:rsid w:val="7404DF2C"/>
    <w:rsid w:val="74112DDE"/>
    <w:rsid w:val="741214DF"/>
    <w:rsid w:val="7414740F"/>
    <w:rsid w:val="7418AAB4"/>
    <w:rsid w:val="741D0CB3"/>
    <w:rsid w:val="741FA9D5"/>
    <w:rsid w:val="742F794E"/>
    <w:rsid w:val="742F7FC9"/>
    <w:rsid w:val="7430988E"/>
    <w:rsid w:val="743BDCBA"/>
    <w:rsid w:val="743EC262"/>
    <w:rsid w:val="7442CD26"/>
    <w:rsid w:val="74471732"/>
    <w:rsid w:val="744980CB"/>
    <w:rsid w:val="745674BA"/>
    <w:rsid w:val="74573ABE"/>
    <w:rsid w:val="7457CB62"/>
    <w:rsid w:val="745B09AE"/>
    <w:rsid w:val="745DA0A8"/>
    <w:rsid w:val="7462B212"/>
    <w:rsid w:val="746F8B26"/>
    <w:rsid w:val="746FA5C8"/>
    <w:rsid w:val="7478462A"/>
    <w:rsid w:val="747AEB1C"/>
    <w:rsid w:val="747B202A"/>
    <w:rsid w:val="7488EB52"/>
    <w:rsid w:val="7494878C"/>
    <w:rsid w:val="7495A5E8"/>
    <w:rsid w:val="7495BA61"/>
    <w:rsid w:val="749E4AAE"/>
    <w:rsid w:val="749E5FA8"/>
    <w:rsid w:val="74A8CF56"/>
    <w:rsid w:val="74A8EDE9"/>
    <w:rsid w:val="74AD8020"/>
    <w:rsid w:val="74B1E5C3"/>
    <w:rsid w:val="74BB1745"/>
    <w:rsid w:val="74BCE0F3"/>
    <w:rsid w:val="74C2673A"/>
    <w:rsid w:val="74C40B5B"/>
    <w:rsid w:val="74CE8B37"/>
    <w:rsid w:val="74CFEEA4"/>
    <w:rsid w:val="74D06F69"/>
    <w:rsid w:val="74E246FC"/>
    <w:rsid w:val="74E25E99"/>
    <w:rsid w:val="74F33533"/>
    <w:rsid w:val="74F67BCE"/>
    <w:rsid w:val="74F79A00"/>
    <w:rsid w:val="74FB0839"/>
    <w:rsid w:val="75041FA3"/>
    <w:rsid w:val="7504B667"/>
    <w:rsid w:val="750DAB4C"/>
    <w:rsid w:val="751C46BD"/>
    <w:rsid w:val="751C64DE"/>
    <w:rsid w:val="7532B000"/>
    <w:rsid w:val="7538EE50"/>
    <w:rsid w:val="753B0FBF"/>
    <w:rsid w:val="75453A2E"/>
    <w:rsid w:val="754944DF"/>
    <w:rsid w:val="754CB74E"/>
    <w:rsid w:val="754FE947"/>
    <w:rsid w:val="75567505"/>
    <w:rsid w:val="7559458E"/>
    <w:rsid w:val="755F23FC"/>
    <w:rsid w:val="7574C038"/>
    <w:rsid w:val="757883B2"/>
    <w:rsid w:val="7583C30A"/>
    <w:rsid w:val="7587FC82"/>
    <w:rsid w:val="758A5F76"/>
    <w:rsid w:val="758C4F0D"/>
    <w:rsid w:val="7592F5CE"/>
    <w:rsid w:val="7598F471"/>
    <w:rsid w:val="75A0E282"/>
    <w:rsid w:val="75ABB808"/>
    <w:rsid w:val="75AD3767"/>
    <w:rsid w:val="75B2266A"/>
    <w:rsid w:val="75B3FECF"/>
    <w:rsid w:val="75C9E3D1"/>
    <w:rsid w:val="75D0B191"/>
    <w:rsid w:val="75DFB834"/>
    <w:rsid w:val="75E63DF4"/>
    <w:rsid w:val="75E6B05D"/>
    <w:rsid w:val="75ED48A8"/>
    <w:rsid w:val="75F29AE5"/>
    <w:rsid w:val="75F36340"/>
    <w:rsid w:val="75F5FF7C"/>
    <w:rsid w:val="75F85D5C"/>
    <w:rsid w:val="75FB51D2"/>
    <w:rsid w:val="75FC42FD"/>
    <w:rsid w:val="76057638"/>
    <w:rsid w:val="7605F393"/>
    <w:rsid w:val="760D3954"/>
    <w:rsid w:val="760EB9FD"/>
    <w:rsid w:val="761433E8"/>
    <w:rsid w:val="761468EB"/>
    <w:rsid w:val="7616A3E7"/>
    <w:rsid w:val="761B4C51"/>
    <w:rsid w:val="761CE3D1"/>
    <w:rsid w:val="761EE544"/>
    <w:rsid w:val="7621EF56"/>
    <w:rsid w:val="7627AEF1"/>
    <w:rsid w:val="7630F425"/>
    <w:rsid w:val="76314378"/>
    <w:rsid w:val="763B767B"/>
    <w:rsid w:val="764579D3"/>
    <w:rsid w:val="76472A5F"/>
    <w:rsid w:val="76500534"/>
    <w:rsid w:val="76569436"/>
    <w:rsid w:val="765E379B"/>
    <w:rsid w:val="7665DDD0"/>
    <w:rsid w:val="7669FA1C"/>
    <w:rsid w:val="7674929A"/>
    <w:rsid w:val="76761329"/>
    <w:rsid w:val="7679A726"/>
    <w:rsid w:val="7689D31E"/>
    <w:rsid w:val="768A980E"/>
    <w:rsid w:val="768C448B"/>
    <w:rsid w:val="768ED127"/>
    <w:rsid w:val="768F6100"/>
    <w:rsid w:val="7693A932"/>
    <w:rsid w:val="76963472"/>
    <w:rsid w:val="7699BC77"/>
    <w:rsid w:val="7699BE9C"/>
    <w:rsid w:val="769E0E3C"/>
    <w:rsid w:val="76B45C95"/>
    <w:rsid w:val="76B67D97"/>
    <w:rsid w:val="76BBA2F3"/>
    <w:rsid w:val="76BF2D84"/>
    <w:rsid w:val="76C022B0"/>
    <w:rsid w:val="76C322C9"/>
    <w:rsid w:val="76C52273"/>
    <w:rsid w:val="76D466A9"/>
    <w:rsid w:val="76ED0D17"/>
    <w:rsid w:val="76F0DA19"/>
    <w:rsid w:val="76F82F7C"/>
    <w:rsid w:val="770214C2"/>
    <w:rsid w:val="77077EAA"/>
    <w:rsid w:val="7708DF19"/>
    <w:rsid w:val="770BA1F7"/>
    <w:rsid w:val="771A6EE7"/>
    <w:rsid w:val="771E8561"/>
    <w:rsid w:val="7726644C"/>
    <w:rsid w:val="772D1F0C"/>
    <w:rsid w:val="772D63F9"/>
    <w:rsid w:val="773203AD"/>
    <w:rsid w:val="7733F153"/>
    <w:rsid w:val="7744F959"/>
    <w:rsid w:val="774ABBD0"/>
    <w:rsid w:val="774BA0BA"/>
    <w:rsid w:val="774DFD31"/>
    <w:rsid w:val="774F861E"/>
    <w:rsid w:val="775BAB0C"/>
    <w:rsid w:val="77657600"/>
    <w:rsid w:val="777E0550"/>
    <w:rsid w:val="777E3A23"/>
    <w:rsid w:val="777E4517"/>
    <w:rsid w:val="777FD315"/>
    <w:rsid w:val="77823593"/>
    <w:rsid w:val="778280BE"/>
    <w:rsid w:val="77899A5B"/>
    <w:rsid w:val="7789E743"/>
    <w:rsid w:val="7789FEDF"/>
    <w:rsid w:val="7790EF58"/>
    <w:rsid w:val="7790F170"/>
    <w:rsid w:val="7792AA70"/>
    <w:rsid w:val="779BA91B"/>
    <w:rsid w:val="77A2405A"/>
    <w:rsid w:val="77AB2321"/>
    <w:rsid w:val="77AC31C2"/>
    <w:rsid w:val="77C817A3"/>
    <w:rsid w:val="77CAE50E"/>
    <w:rsid w:val="77D49BBD"/>
    <w:rsid w:val="77D50B36"/>
    <w:rsid w:val="77DD5D29"/>
    <w:rsid w:val="77E25C04"/>
    <w:rsid w:val="77E82B86"/>
    <w:rsid w:val="77EFB1C0"/>
    <w:rsid w:val="77F29408"/>
    <w:rsid w:val="78030FF5"/>
    <w:rsid w:val="78041F96"/>
    <w:rsid w:val="7806A37B"/>
    <w:rsid w:val="78092F14"/>
    <w:rsid w:val="781717D6"/>
    <w:rsid w:val="781DD91A"/>
    <w:rsid w:val="781E4457"/>
    <w:rsid w:val="7823DD88"/>
    <w:rsid w:val="78248C1D"/>
    <w:rsid w:val="782A8FD7"/>
    <w:rsid w:val="78366F6E"/>
    <w:rsid w:val="78395BCB"/>
    <w:rsid w:val="783E1BB2"/>
    <w:rsid w:val="7844624F"/>
    <w:rsid w:val="7855D68D"/>
    <w:rsid w:val="78561D26"/>
    <w:rsid w:val="7867BFE5"/>
    <w:rsid w:val="7867CB48"/>
    <w:rsid w:val="7869A8E7"/>
    <w:rsid w:val="787368D0"/>
    <w:rsid w:val="787B7252"/>
    <w:rsid w:val="7888F17A"/>
    <w:rsid w:val="7896FAC8"/>
    <w:rsid w:val="78993A67"/>
    <w:rsid w:val="789AAC39"/>
    <w:rsid w:val="78A59228"/>
    <w:rsid w:val="78AA3A70"/>
    <w:rsid w:val="78B44B0B"/>
    <w:rsid w:val="78B479B9"/>
    <w:rsid w:val="78BC2D1A"/>
    <w:rsid w:val="78BF90E8"/>
    <w:rsid w:val="78BFC8A0"/>
    <w:rsid w:val="78CC17E4"/>
    <w:rsid w:val="78CE4DFE"/>
    <w:rsid w:val="78D707E0"/>
    <w:rsid w:val="78D77B5A"/>
    <w:rsid w:val="78DCE2D6"/>
    <w:rsid w:val="78E7BA26"/>
    <w:rsid w:val="78EB8EF7"/>
    <w:rsid w:val="78EDB944"/>
    <w:rsid w:val="78EDD603"/>
    <w:rsid w:val="78F2485D"/>
    <w:rsid w:val="78F43659"/>
    <w:rsid w:val="78F8EC1A"/>
    <w:rsid w:val="78FE814B"/>
    <w:rsid w:val="7901B5A1"/>
    <w:rsid w:val="790C0567"/>
    <w:rsid w:val="79136AAF"/>
    <w:rsid w:val="79140C7F"/>
    <w:rsid w:val="79150B2B"/>
    <w:rsid w:val="791D6C89"/>
    <w:rsid w:val="791EAE54"/>
    <w:rsid w:val="791EF3AA"/>
    <w:rsid w:val="791F8E9B"/>
    <w:rsid w:val="792CCA51"/>
    <w:rsid w:val="7934D6BD"/>
    <w:rsid w:val="7937C36B"/>
    <w:rsid w:val="79420150"/>
    <w:rsid w:val="7946D333"/>
    <w:rsid w:val="795C49E0"/>
    <w:rsid w:val="7970D217"/>
    <w:rsid w:val="7971A878"/>
    <w:rsid w:val="79720A88"/>
    <w:rsid w:val="79721B46"/>
    <w:rsid w:val="7975E91D"/>
    <w:rsid w:val="79857E24"/>
    <w:rsid w:val="7986238C"/>
    <w:rsid w:val="79879C94"/>
    <w:rsid w:val="7995E76E"/>
    <w:rsid w:val="79B01DC6"/>
    <w:rsid w:val="79B2E04D"/>
    <w:rsid w:val="79B2F54A"/>
    <w:rsid w:val="79B63DA0"/>
    <w:rsid w:val="79C12E63"/>
    <w:rsid w:val="79C64B70"/>
    <w:rsid w:val="79D07D95"/>
    <w:rsid w:val="79D24DD4"/>
    <w:rsid w:val="79DA16C3"/>
    <w:rsid w:val="79E07FEC"/>
    <w:rsid w:val="79E1AE86"/>
    <w:rsid w:val="79E54D0D"/>
    <w:rsid w:val="79E7D7C5"/>
    <w:rsid w:val="79EACF62"/>
    <w:rsid w:val="79ECE863"/>
    <w:rsid w:val="79EEAECB"/>
    <w:rsid w:val="79F1D857"/>
    <w:rsid w:val="7A017D06"/>
    <w:rsid w:val="7A062698"/>
    <w:rsid w:val="7A179001"/>
    <w:rsid w:val="7A1CC406"/>
    <w:rsid w:val="7A1F9C5D"/>
    <w:rsid w:val="7A24578E"/>
    <w:rsid w:val="7A3D2628"/>
    <w:rsid w:val="7A408CD1"/>
    <w:rsid w:val="7A440B71"/>
    <w:rsid w:val="7A49B2E4"/>
    <w:rsid w:val="7A5010F0"/>
    <w:rsid w:val="7A573400"/>
    <w:rsid w:val="7A5B2FF9"/>
    <w:rsid w:val="7A5FA71D"/>
    <w:rsid w:val="7A621C8B"/>
    <w:rsid w:val="7A656AF7"/>
    <w:rsid w:val="7A66163C"/>
    <w:rsid w:val="7A68617A"/>
    <w:rsid w:val="7A69CBAD"/>
    <w:rsid w:val="7A7602B2"/>
    <w:rsid w:val="7A77AD80"/>
    <w:rsid w:val="7A7C4941"/>
    <w:rsid w:val="7A88FAD0"/>
    <w:rsid w:val="7A89E120"/>
    <w:rsid w:val="7A904079"/>
    <w:rsid w:val="7AA25560"/>
    <w:rsid w:val="7AA49496"/>
    <w:rsid w:val="7AB110AC"/>
    <w:rsid w:val="7AB3EB3D"/>
    <w:rsid w:val="7AB82641"/>
    <w:rsid w:val="7AB8CD40"/>
    <w:rsid w:val="7ADAC81C"/>
    <w:rsid w:val="7AEA150A"/>
    <w:rsid w:val="7AEA86F7"/>
    <w:rsid w:val="7AF6E0B9"/>
    <w:rsid w:val="7B0B741C"/>
    <w:rsid w:val="7B0E3281"/>
    <w:rsid w:val="7B0FEB75"/>
    <w:rsid w:val="7B192F29"/>
    <w:rsid w:val="7B267889"/>
    <w:rsid w:val="7B281CB3"/>
    <w:rsid w:val="7B29BCF6"/>
    <w:rsid w:val="7B32E10D"/>
    <w:rsid w:val="7B379623"/>
    <w:rsid w:val="7B42A431"/>
    <w:rsid w:val="7B4FFB38"/>
    <w:rsid w:val="7B5894F4"/>
    <w:rsid w:val="7B5BA40B"/>
    <w:rsid w:val="7B5E042C"/>
    <w:rsid w:val="7B5F8EA7"/>
    <w:rsid w:val="7B623099"/>
    <w:rsid w:val="7B65FECC"/>
    <w:rsid w:val="7B68415E"/>
    <w:rsid w:val="7B712910"/>
    <w:rsid w:val="7B76BD55"/>
    <w:rsid w:val="7B884B17"/>
    <w:rsid w:val="7B8A41C3"/>
    <w:rsid w:val="7B8D3D1F"/>
    <w:rsid w:val="7B982E2E"/>
    <w:rsid w:val="7B99EB11"/>
    <w:rsid w:val="7BAD96EA"/>
    <w:rsid w:val="7BB541C9"/>
    <w:rsid w:val="7BB5D1F9"/>
    <w:rsid w:val="7BB91E8A"/>
    <w:rsid w:val="7BC306C7"/>
    <w:rsid w:val="7BCC435A"/>
    <w:rsid w:val="7BCDB6FD"/>
    <w:rsid w:val="7BD0BA6C"/>
    <w:rsid w:val="7BEF226E"/>
    <w:rsid w:val="7BF15EE9"/>
    <w:rsid w:val="7BFC1646"/>
    <w:rsid w:val="7C09654C"/>
    <w:rsid w:val="7C097337"/>
    <w:rsid w:val="7C0C763E"/>
    <w:rsid w:val="7C1249C4"/>
    <w:rsid w:val="7C19D6D5"/>
    <w:rsid w:val="7C2F5AD4"/>
    <w:rsid w:val="7C331426"/>
    <w:rsid w:val="7C356B7F"/>
    <w:rsid w:val="7C3651DC"/>
    <w:rsid w:val="7C444AAE"/>
    <w:rsid w:val="7C4A7E6B"/>
    <w:rsid w:val="7C4F4AEC"/>
    <w:rsid w:val="7C550FA3"/>
    <w:rsid w:val="7C5651FB"/>
    <w:rsid w:val="7C589C25"/>
    <w:rsid w:val="7C643144"/>
    <w:rsid w:val="7C6D3B7C"/>
    <w:rsid w:val="7C71BA57"/>
    <w:rsid w:val="7C7251CF"/>
    <w:rsid w:val="7C72FA9A"/>
    <w:rsid w:val="7C79A212"/>
    <w:rsid w:val="7C7B88C3"/>
    <w:rsid w:val="7C7DFDA5"/>
    <w:rsid w:val="7C88DF97"/>
    <w:rsid w:val="7C9ADB0E"/>
    <w:rsid w:val="7C9AED92"/>
    <w:rsid w:val="7CA4CB6A"/>
    <w:rsid w:val="7CA59694"/>
    <w:rsid w:val="7CA6D5B6"/>
    <w:rsid w:val="7CABE82C"/>
    <w:rsid w:val="7CB07CDE"/>
    <w:rsid w:val="7CB42AAC"/>
    <w:rsid w:val="7CB7C6A2"/>
    <w:rsid w:val="7CBE3FE5"/>
    <w:rsid w:val="7CC322A0"/>
    <w:rsid w:val="7CCD4775"/>
    <w:rsid w:val="7CCDFFAE"/>
    <w:rsid w:val="7CD6E3A5"/>
    <w:rsid w:val="7CDBF31E"/>
    <w:rsid w:val="7CE2FD42"/>
    <w:rsid w:val="7CEACE28"/>
    <w:rsid w:val="7CF28CA1"/>
    <w:rsid w:val="7CF4D612"/>
    <w:rsid w:val="7D01D6A5"/>
    <w:rsid w:val="7D031810"/>
    <w:rsid w:val="7D0CB440"/>
    <w:rsid w:val="7D106315"/>
    <w:rsid w:val="7D12BCA0"/>
    <w:rsid w:val="7D1C2C60"/>
    <w:rsid w:val="7D29792C"/>
    <w:rsid w:val="7D34D4D3"/>
    <w:rsid w:val="7D3788E2"/>
    <w:rsid w:val="7D40B2D5"/>
    <w:rsid w:val="7D45E51E"/>
    <w:rsid w:val="7D45F81C"/>
    <w:rsid w:val="7D53F17D"/>
    <w:rsid w:val="7D5464C8"/>
    <w:rsid w:val="7D5CFE49"/>
    <w:rsid w:val="7D68DE04"/>
    <w:rsid w:val="7D6D9A92"/>
    <w:rsid w:val="7D78173E"/>
    <w:rsid w:val="7D7EF6C1"/>
    <w:rsid w:val="7D821DEF"/>
    <w:rsid w:val="7D83C03B"/>
    <w:rsid w:val="7D8A289F"/>
    <w:rsid w:val="7D8B5BA1"/>
    <w:rsid w:val="7D9CD8E8"/>
    <w:rsid w:val="7DA12812"/>
    <w:rsid w:val="7DB4DCED"/>
    <w:rsid w:val="7DC9EA37"/>
    <w:rsid w:val="7DCB7594"/>
    <w:rsid w:val="7DCBEB1C"/>
    <w:rsid w:val="7DCD2E4D"/>
    <w:rsid w:val="7DCD9510"/>
    <w:rsid w:val="7DCFF092"/>
    <w:rsid w:val="7DD2F521"/>
    <w:rsid w:val="7DDA528B"/>
    <w:rsid w:val="7DDCDDB4"/>
    <w:rsid w:val="7DE1A155"/>
    <w:rsid w:val="7DF39A08"/>
    <w:rsid w:val="7DF5B2C9"/>
    <w:rsid w:val="7DFD4E09"/>
    <w:rsid w:val="7DFE712A"/>
    <w:rsid w:val="7E01EBF4"/>
    <w:rsid w:val="7E05D91C"/>
    <w:rsid w:val="7E0F97A2"/>
    <w:rsid w:val="7E1144FB"/>
    <w:rsid w:val="7E199296"/>
    <w:rsid w:val="7E19A536"/>
    <w:rsid w:val="7E2F7897"/>
    <w:rsid w:val="7E316B40"/>
    <w:rsid w:val="7E32B960"/>
    <w:rsid w:val="7E3303E3"/>
    <w:rsid w:val="7E353372"/>
    <w:rsid w:val="7E374C1C"/>
    <w:rsid w:val="7E3E471E"/>
    <w:rsid w:val="7E46A64B"/>
    <w:rsid w:val="7E46D299"/>
    <w:rsid w:val="7E4AB365"/>
    <w:rsid w:val="7E4D9F8E"/>
    <w:rsid w:val="7E4E4E21"/>
    <w:rsid w:val="7E52FBAA"/>
    <w:rsid w:val="7E57F0AD"/>
    <w:rsid w:val="7E59D1D1"/>
    <w:rsid w:val="7E5C0E10"/>
    <w:rsid w:val="7E6C6682"/>
    <w:rsid w:val="7E70351F"/>
    <w:rsid w:val="7E705841"/>
    <w:rsid w:val="7E796018"/>
    <w:rsid w:val="7E7DE7B5"/>
    <w:rsid w:val="7E84F119"/>
    <w:rsid w:val="7E88E566"/>
    <w:rsid w:val="7E98D73E"/>
    <w:rsid w:val="7E9A5A2F"/>
    <w:rsid w:val="7E9DA8CD"/>
    <w:rsid w:val="7EA0B89C"/>
    <w:rsid w:val="7EA240D0"/>
    <w:rsid w:val="7EA5C9CC"/>
    <w:rsid w:val="7EB3A901"/>
    <w:rsid w:val="7EB9F2E9"/>
    <w:rsid w:val="7EBA065D"/>
    <w:rsid w:val="7ECBB899"/>
    <w:rsid w:val="7ECF89E0"/>
    <w:rsid w:val="7ED7D1A6"/>
    <w:rsid w:val="7EE3B936"/>
    <w:rsid w:val="7EF426B1"/>
    <w:rsid w:val="7EFB1FC7"/>
    <w:rsid w:val="7EFD95C0"/>
    <w:rsid w:val="7F0D2552"/>
    <w:rsid w:val="7F108C2B"/>
    <w:rsid w:val="7F1A56E8"/>
    <w:rsid w:val="7F1DEE68"/>
    <w:rsid w:val="7F22F58B"/>
    <w:rsid w:val="7F264B15"/>
    <w:rsid w:val="7F26C330"/>
    <w:rsid w:val="7F2F0400"/>
    <w:rsid w:val="7F2F61EA"/>
    <w:rsid w:val="7F3D5FBE"/>
    <w:rsid w:val="7F3D8F82"/>
    <w:rsid w:val="7F3EB2CB"/>
    <w:rsid w:val="7F437B66"/>
    <w:rsid w:val="7F457D08"/>
    <w:rsid w:val="7F4600CA"/>
    <w:rsid w:val="7F464BD6"/>
    <w:rsid w:val="7F4A5D8F"/>
    <w:rsid w:val="7F5939CA"/>
    <w:rsid w:val="7F5A2E6B"/>
    <w:rsid w:val="7F67AA9D"/>
    <w:rsid w:val="7F6EA43D"/>
    <w:rsid w:val="7F7463B7"/>
    <w:rsid w:val="7F746BF1"/>
    <w:rsid w:val="7F7AAFE4"/>
    <w:rsid w:val="7F7CB161"/>
    <w:rsid w:val="7F888C3B"/>
    <w:rsid w:val="7F8BC7AE"/>
    <w:rsid w:val="7F96DDC5"/>
    <w:rsid w:val="7F9B062A"/>
    <w:rsid w:val="7FB4296F"/>
    <w:rsid w:val="7FB4F4A6"/>
    <w:rsid w:val="7FB68F32"/>
    <w:rsid w:val="7FCCDAEB"/>
    <w:rsid w:val="7FCE5C99"/>
    <w:rsid w:val="7FD27BD0"/>
    <w:rsid w:val="7FD4F9A9"/>
    <w:rsid w:val="7FD80242"/>
    <w:rsid w:val="7FE18454"/>
    <w:rsid w:val="7FEA6B8A"/>
    <w:rsid w:val="7FEAE503"/>
    <w:rsid w:val="7FEB6591"/>
    <w:rsid w:val="7FED7207"/>
  </w:rsids>
  <m:mathPr>
    <m:mathFont m:val="Cambria Math"/>
    <m:brkBin m:val="before"/>
    <m:brkBinSub m:val="--"/>
    <m:smallFrac/>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C0AA33E"/>
  <w15:docId w15:val="{6F38F6C1-FD18-4338-96D3-E07E68727D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1"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iPriority="0" w:unhideWhenUsed="1"/>
    <w:lsdException w:name="footnote text" w:semiHidden="1" w:uiPriority="0"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22BB1"/>
  </w:style>
  <w:style w:type="paragraph" w:styleId="Heading1">
    <w:name w:val="heading 1"/>
    <w:basedOn w:val="Normal"/>
    <w:next w:val="Normal"/>
    <w:link w:val="Heading1Char"/>
    <w:uiPriority w:val="9"/>
    <w:qFormat/>
    <w:rsid w:val="00AB6645"/>
    <w:pPr>
      <w:numPr>
        <w:numId w:val="366"/>
      </w:numPr>
      <w:spacing w:before="360" w:after="120" w:line="259" w:lineRule="auto"/>
      <w:jc w:val="both"/>
      <w:outlineLvl w:val="0"/>
    </w:pPr>
    <w:rPr>
      <w:b/>
      <w:bCs/>
      <w:color w:val="000000" w:themeColor="text1"/>
      <w:sz w:val="36"/>
      <w:szCs w:val="36"/>
      <w:lang w:val="en-NZ"/>
    </w:rPr>
  </w:style>
  <w:style w:type="paragraph" w:styleId="Heading2">
    <w:name w:val="heading 2"/>
    <w:aliases w:val="Section Heading"/>
    <w:basedOn w:val="Heading1"/>
    <w:next w:val="Normal"/>
    <w:link w:val="Heading2Char"/>
    <w:autoRedefine/>
    <w:uiPriority w:val="9"/>
    <w:qFormat/>
    <w:rsid w:val="00914531"/>
    <w:pPr>
      <w:keepNext/>
      <w:keepLines/>
      <w:numPr>
        <w:ilvl w:val="1"/>
        <w:numId w:val="18"/>
      </w:numPr>
      <w:spacing w:before="120" w:line="240" w:lineRule="auto"/>
      <w:jc w:val="left"/>
      <w:outlineLvl w:val="1"/>
    </w:pPr>
    <w:rPr>
      <w:b w:val="0"/>
      <w:iCs/>
      <w:color w:val="auto"/>
      <w:sz w:val="32"/>
      <w:szCs w:val="28"/>
      <w:lang w:val="en-US"/>
    </w:rPr>
  </w:style>
  <w:style w:type="paragraph" w:styleId="Heading3">
    <w:name w:val="heading 3"/>
    <w:aliases w:val="Subsection Heading"/>
    <w:basedOn w:val="Heading1"/>
    <w:next w:val="Normal"/>
    <w:link w:val="Heading3Char"/>
    <w:uiPriority w:val="9"/>
    <w:qFormat/>
    <w:rsid w:val="00A13A7E"/>
    <w:pPr>
      <w:keepNext/>
      <w:numPr>
        <w:ilvl w:val="2"/>
      </w:numPr>
      <w:spacing w:before="240" w:after="60" w:line="240" w:lineRule="auto"/>
      <w:outlineLvl w:val="2"/>
    </w:pPr>
    <w:rPr>
      <w:rFonts w:eastAsia="Tahoma" w:cs="Arial"/>
      <w:b w:val="0"/>
      <w:iCs/>
      <w:sz w:val="28"/>
      <w:szCs w:val="22"/>
      <w:lang w:val="en-US"/>
    </w:rPr>
  </w:style>
  <w:style w:type="paragraph" w:styleId="Heading4">
    <w:name w:val="heading 4"/>
    <w:basedOn w:val="Heading1"/>
    <w:next w:val="Normal"/>
    <w:link w:val="Heading4Char"/>
    <w:uiPriority w:val="1"/>
    <w:qFormat/>
    <w:rsid w:val="007A0D65"/>
    <w:pPr>
      <w:keepNext/>
      <w:numPr>
        <w:ilvl w:val="3"/>
      </w:numPr>
      <w:spacing w:before="240"/>
      <w:outlineLvl w:val="3"/>
    </w:pPr>
    <w:rPr>
      <w:rFonts w:eastAsia="Calibri Light"/>
      <w:b w:val="0"/>
      <w:i/>
      <w:sz w:val="24"/>
    </w:rPr>
  </w:style>
  <w:style w:type="paragraph" w:styleId="Heading5">
    <w:name w:val="heading 5"/>
    <w:basedOn w:val="Normal"/>
    <w:next w:val="Normal"/>
    <w:qFormat/>
    <w:rsid w:val="00F0601F"/>
    <w:pPr>
      <w:spacing w:before="240" w:after="60"/>
      <w:ind w:left="3600" w:hanging="360"/>
      <w:outlineLvl w:val="4"/>
    </w:pPr>
    <w:rPr>
      <w:sz w:val="22"/>
    </w:rPr>
  </w:style>
  <w:style w:type="paragraph" w:styleId="Heading6">
    <w:name w:val="heading 6"/>
    <w:basedOn w:val="Normal"/>
    <w:next w:val="Normal"/>
    <w:qFormat/>
    <w:rsid w:val="00F0601F"/>
    <w:pPr>
      <w:spacing w:before="240" w:after="60"/>
      <w:ind w:left="4320" w:hanging="180"/>
      <w:outlineLvl w:val="5"/>
    </w:pPr>
    <w:rPr>
      <w:i/>
      <w:sz w:val="22"/>
    </w:rPr>
  </w:style>
  <w:style w:type="paragraph" w:styleId="Heading7">
    <w:name w:val="heading 7"/>
    <w:basedOn w:val="Normal"/>
    <w:next w:val="Normal"/>
    <w:qFormat/>
    <w:rsid w:val="00F0601F"/>
    <w:pPr>
      <w:spacing w:before="240" w:after="60"/>
      <w:ind w:left="5040" w:hanging="360"/>
      <w:outlineLvl w:val="6"/>
    </w:pPr>
  </w:style>
  <w:style w:type="paragraph" w:styleId="Heading8">
    <w:name w:val="heading 8"/>
    <w:basedOn w:val="Normal"/>
    <w:next w:val="Normal"/>
    <w:qFormat/>
    <w:rsid w:val="00F0601F"/>
    <w:pPr>
      <w:spacing w:before="240" w:after="60"/>
      <w:ind w:left="5760" w:hanging="360"/>
      <w:outlineLvl w:val="7"/>
    </w:pPr>
    <w:rPr>
      <w:i/>
    </w:rPr>
  </w:style>
  <w:style w:type="paragraph" w:styleId="Heading9">
    <w:name w:val="heading 9"/>
    <w:basedOn w:val="Normal"/>
    <w:next w:val="Normal"/>
    <w:qFormat/>
    <w:rsid w:val="00F0601F"/>
    <w:pPr>
      <w:spacing w:before="240" w:after="60"/>
      <w:ind w:left="6480" w:hanging="180"/>
      <w:outlineLvl w:val="8"/>
    </w:pPr>
    <w:rPr>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Paragraph2">
    <w:name w:val="Paragraph2"/>
    <w:basedOn w:val="Normal"/>
    <w:rsid w:val="00F0601F"/>
    <w:pPr>
      <w:spacing w:before="80"/>
      <w:ind w:left="720"/>
      <w:jc w:val="both"/>
    </w:pPr>
    <w:rPr>
      <w:color w:val="000000"/>
      <w:lang w:val="en-AU"/>
    </w:rPr>
  </w:style>
  <w:style w:type="paragraph" w:styleId="Title">
    <w:name w:val="Title"/>
    <w:basedOn w:val="Normal"/>
    <w:next w:val="Normal"/>
    <w:qFormat/>
    <w:rsid w:val="00C85DEB"/>
    <w:pPr>
      <w:jc w:val="center"/>
    </w:pPr>
    <w:rPr>
      <w:b/>
      <w:sz w:val="36"/>
    </w:rPr>
  </w:style>
  <w:style w:type="paragraph" w:styleId="Subtitle">
    <w:name w:val="Subtitle"/>
    <w:basedOn w:val="Normal"/>
    <w:qFormat/>
    <w:rsid w:val="00F0601F"/>
    <w:pPr>
      <w:spacing w:after="60"/>
      <w:jc w:val="center"/>
    </w:pPr>
    <w:rPr>
      <w:rFonts w:ascii="Arial" w:hAnsi="Arial"/>
      <w:i/>
      <w:sz w:val="36"/>
      <w:lang w:val="en-AU"/>
    </w:rPr>
  </w:style>
  <w:style w:type="paragraph" w:styleId="NormalIndent">
    <w:name w:val="Normal Indent"/>
    <w:basedOn w:val="Normal"/>
    <w:semiHidden/>
    <w:rsid w:val="00F0601F"/>
    <w:pPr>
      <w:ind w:left="900" w:hanging="900"/>
    </w:pPr>
  </w:style>
  <w:style w:type="paragraph" w:styleId="TOC1">
    <w:name w:val="toc 1"/>
    <w:basedOn w:val="Normal"/>
    <w:next w:val="Normal"/>
    <w:uiPriority w:val="39"/>
    <w:rsid w:val="000A2741"/>
    <w:pPr>
      <w:tabs>
        <w:tab w:val="left" w:pos="446"/>
        <w:tab w:val="left" w:pos="907"/>
        <w:tab w:val="left" w:pos="1354"/>
        <w:tab w:val="right" w:leader="dot" w:pos="9014"/>
      </w:tabs>
      <w:spacing w:before="120" w:after="120"/>
    </w:pPr>
    <w:rPr>
      <w:rFonts w:cs="Calibri (Body)"/>
      <w:b/>
      <w:bCs/>
      <w:smallCaps/>
      <w:sz w:val="22"/>
    </w:rPr>
  </w:style>
  <w:style w:type="paragraph" w:styleId="TOC2">
    <w:name w:val="toc 2"/>
    <w:basedOn w:val="Normal"/>
    <w:next w:val="Normal"/>
    <w:uiPriority w:val="39"/>
    <w:rsid w:val="00212EAD"/>
    <w:pPr>
      <w:tabs>
        <w:tab w:val="left" w:pos="446"/>
        <w:tab w:val="left" w:pos="907"/>
        <w:tab w:val="left" w:pos="1354"/>
        <w:tab w:val="right" w:pos="9014"/>
      </w:tabs>
      <w:ind w:left="360"/>
    </w:pPr>
    <w:rPr>
      <w:rFonts w:cs="Calibri (Body)"/>
      <w:smallCaps/>
    </w:rPr>
  </w:style>
  <w:style w:type="paragraph" w:styleId="TOC3">
    <w:name w:val="toc 3"/>
    <w:basedOn w:val="Normal"/>
    <w:next w:val="Normal"/>
    <w:uiPriority w:val="39"/>
    <w:rsid w:val="007C33C0"/>
    <w:pPr>
      <w:tabs>
        <w:tab w:val="left" w:pos="446"/>
        <w:tab w:val="left" w:pos="907"/>
        <w:tab w:val="left" w:pos="1354"/>
        <w:tab w:val="right" w:pos="9014"/>
      </w:tabs>
      <w:ind w:left="1354" w:right="4320" w:hanging="634"/>
    </w:pPr>
    <w:rPr>
      <w:rFonts w:cstheme="minorHAnsi"/>
      <w:i/>
      <w:iCs/>
    </w:rPr>
  </w:style>
  <w:style w:type="paragraph" w:styleId="Header">
    <w:name w:val="header"/>
    <w:basedOn w:val="Normal"/>
    <w:semiHidden/>
    <w:rsid w:val="00F0601F"/>
    <w:pPr>
      <w:tabs>
        <w:tab w:val="center" w:pos="4320"/>
        <w:tab w:val="right" w:pos="8640"/>
      </w:tabs>
    </w:pPr>
  </w:style>
  <w:style w:type="paragraph" w:styleId="Footer">
    <w:name w:val="footer"/>
    <w:basedOn w:val="Normal"/>
    <w:semiHidden/>
    <w:rsid w:val="00F0601F"/>
    <w:pPr>
      <w:tabs>
        <w:tab w:val="center" w:pos="4320"/>
        <w:tab w:val="right" w:pos="8640"/>
      </w:tabs>
    </w:pPr>
  </w:style>
  <w:style w:type="character" w:styleId="PageNumber">
    <w:name w:val="page number"/>
    <w:basedOn w:val="DefaultParagraphFont"/>
    <w:semiHidden/>
    <w:rsid w:val="00F0601F"/>
  </w:style>
  <w:style w:type="paragraph" w:customStyle="1" w:styleId="Bullet1">
    <w:name w:val="Bullet1"/>
    <w:basedOn w:val="Normal"/>
    <w:rsid w:val="00F0601F"/>
    <w:pPr>
      <w:ind w:left="720" w:hanging="432"/>
    </w:pPr>
  </w:style>
  <w:style w:type="paragraph" w:customStyle="1" w:styleId="Bullet2">
    <w:name w:val="Bullet2"/>
    <w:basedOn w:val="Normal"/>
    <w:rsid w:val="00F0601F"/>
    <w:pPr>
      <w:ind w:left="1440" w:hanging="360"/>
    </w:pPr>
    <w:rPr>
      <w:color w:val="000080"/>
    </w:rPr>
  </w:style>
  <w:style w:type="paragraph" w:customStyle="1" w:styleId="Tabletext">
    <w:name w:val="Tabletext"/>
    <w:basedOn w:val="Normal"/>
    <w:rsid w:val="00F0601F"/>
    <w:pPr>
      <w:keepLines/>
      <w:spacing w:after="120"/>
    </w:pPr>
  </w:style>
  <w:style w:type="paragraph" w:styleId="BodyText">
    <w:name w:val="Body Text"/>
    <w:basedOn w:val="Normal"/>
    <w:semiHidden/>
    <w:rsid w:val="00F0601F"/>
    <w:pPr>
      <w:keepLines/>
      <w:spacing w:after="120"/>
      <w:ind w:left="720"/>
    </w:pPr>
  </w:style>
  <w:style w:type="paragraph" w:styleId="DocumentMap">
    <w:name w:val="Document Map"/>
    <w:basedOn w:val="Normal"/>
    <w:semiHidden/>
    <w:rsid w:val="00F0601F"/>
    <w:pPr>
      <w:shd w:val="clear" w:color="auto" w:fill="000080"/>
    </w:pPr>
    <w:rPr>
      <w:rFonts w:ascii="Tahoma" w:hAnsi="Tahoma"/>
    </w:rPr>
  </w:style>
  <w:style w:type="character" w:styleId="FootnoteReference">
    <w:name w:val="footnote reference"/>
    <w:basedOn w:val="DefaultParagraphFont"/>
    <w:semiHidden/>
    <w:rsid w:val="00F0601F"/>
    <w:rPr>
      <w:sz w:val="20"/>
      <w:vertAlign w:val="superscript"/>
    </w:rPr>
  </w:style>
  <w:style w:type="paragraph" w:styleId="FootnoteText">
    <w:name w:val="footnote text"/>
    <w:basedOn w:val="Normal"/>
    <w:semiHidden/>
    <w:rsid w:val="00F0601F"/>
    <w:pPr>
      <w:keepNext/>
      <w:keepLines/>
      <w:pBdr>
        <w:bottom w:val="single" w:sz="6" w:space="0" w:color="000000"/>
      </w:pBdr>
      <w:spacing w:before="40" w:after="40"/>
      <w:ind w:left="360" w:hanging="360"/>
    </w:pPr>
    <w:rPr>
      <w:rFonts w:ascii="Helvetica" w:hAnsi="Helvetica"/>
      <w:sz w:val="16"/>
    </w:rPr>
  </w:style>
  <w:style w:type="paragraph" w:customStyle="1" w:styleId="MainTitle">
    <w:name w:val="Main Title"/>
    <w:basedOn w:val="Normal"/>
    <w:rsid w:val="00F0601F"/>
    <w:pPr>
      <w:spacing w:before="480" w:after="60"/>
      <w:jc w:val="center"/>
    </w:pPr>
    <w:rPr>
      <w:rFonts w:ascii="Arial" w:hAnsi="Arial"/>
      <w:b/>
      <w:kern w:val="28"/>
      <w:sz w:val="32"/>
    </w:rPr>
  </w:style>
  <w:style w:type="paragraph" w:customStyle="1" w:styleId="Paragraph1">
    <w:name w:val="Paragraph1"/>
    <w:basedOn w:val="Normal"/>
    <w:rsid w:val="00F0601F"/>
    <w:pPr>
      <w:spacing w:before="80"/>
      <w:jc w:val="both"/>
    </w:pPr>
  </w:style>
  <w:style w:type="paragraph" w:customStyle="1" w:styleId="Paragraph3">
    <w:name w:val="Paragraph3"/>
    <w:basedOn w:val="Normal"/>
    <w:rsid w:val="00F0601F"/>
    <w:pPr>
      <w:spacing w:before="80"/>
      <w:ind w:left="1530"/>
      <w:jc w:val="both"/>
    </w:pPr>
  </w:style>
  <w:style w:type="paragraph" w:customStyle="1" w:styleId="Paragraph4">
    <w:name w:val="Paragraph4"/>
    <w:basedOn w:val="Normal"/>
    <w:rsid w:val="00F0601F"/>
    <w:pPr>
      <w:spacing w:before="80"/>
      <w:ind w:left="2250"/>
      <w:jc w:val="both"/>
    </w:pPr>
  </w:style>
  <w:style w:type="paragraph" w:styleId="TOC4">
    <w:name w:val="toc 4"/>
    <w:basedOn w:val="Normal"/>
    <w:next w:val="Normal"/>
    <w:uiPriority w:val="39"/>
    <w:rsid w:val="00801870"/>
    <w:pPr>
      <w:tabs>
        <w:tab w:val="left" w:pos="446"/>
        <w:tab w:val="left" w:pos="907"/>
        <w:tab w:val="left" w:pos="1354"/>
        <w:tab w:val="left" w:pos="1800"/>
        <w:tab w:val="right" w:pos="9014"/>
      </w:tabs>
      <w:ind w:left="1987" w:right="3960" w:hanging="907"/>
    </w:pPr>
    <w:rPr>
      <w:rFonts w:cstheme="minorHAnsi"/>
      <w:szCs w:val="18"/>
    </w:rPr>
  </w:style>
  <w:style w:type="paragraph" w:styleId="TOC5">
    <w:name w:val="toc 5"/>
    <w:basedOn w:val="Normal"/>
    <w:next w:val="Normal"/>
    <w:semiHidden/>
    <w:rsid w:val="00F0601F"/>
    <w:pPr>
      <w:ind w:left="800"/>
    </w:pPr>
    <w:rPr>
      <w:rFonts w:asciiTheme="minorHAnsi" w:hAnsiTheme="minorHAnsi" w:cstheme="minorHAnsi"/>
      <w:sz w:val="18"/>
      <w:szCs w:val="18"/>
    </w:rPr>
  </w:style>
  <w:style w:type="paragraph" w:styleId="TOC6">
    <w:name w:val="toc 6"/>
    <w:basedOn w:val="Normal"/>
    <w:next w:val="Normal"/>
    <w:semiHidden/>
    <w:rsid w:val="00F0601F"/>
    <w:pPr>
      <w:ind w:left="1000"/>
    </w:pPr>
    <w:rPr>
      <w:rFonts w:asciiTheme="minorHAnsi" w:hAnsiTheme="minorHAnsi" w:cstheme="minorHAnsi"/>
      <w:sz w:val="18"/>
      <w:szCs w:val="18"/>
    </w:rPr>
  </w:style>
  <w:style w:type="paragraph" w:styleId="TOC7">
    <w:name w:val="toc 7"/>
    <w:basedOn w:val="Normal"/>
    <w:next w:val="Normal"/>
    <w:semiHidden/>
    <w:rsid w:val="00F0601F"/>
    <w:pPr>
      <w:ind w:left="1200"/>
    </w:pPr>
    <w:rPr>
      <w:rFonts w:asciiTheme="minorHAnsi" w:hAnsiTheme="minorHAnsi" w:cstheme="minorHAnsi"/>
      <w:sz w:val="18"/>
      <w:szCs w:val="18"/>
    </w:rPr>
  </w:style>
  <w:style w:type="paragraph" w:styleId="TOC8">
    <w:name w:val="toc 8"/>
    <w:basedOn w:val="Normal"/>
    <w:next w:val="Normal"/>
    <w:semiHidden/>
    <w:rsid w:val="00F0601F"/>
    <w:pPr>
      <w:ind w:left="1400"/>
    </w:pPr>
    <w:rPr>
      <w:rFonts w:asciiTheme="minorHAnsi" w:hAnsiTheme="minorHAnsi" w:cstheme="minorHAnsi"/>
      <w:sz w:val="18"/>
      <w:szCs w:val="18"/>
    </w:rPr>
  </w:style>
  <w:style w:type="paragraph" w:styleId="TOC9">
    <w:name w:val="toc 9"/>
    <w:basedOn w:val="Normal"/>
    <w:next w:val="Normal"/>
    <w:semiHidden/>
    <w:rsid w:val="00F0601F"/>
    <w:pPr>
      <w:ind w:left="1600"/>
    </w:pPr>
    <w:rPr>
      <w:rFonts w:asciiTheme="minorHAnsi" w:hAnsiTheme="minorHAnsi" w:cstheme="minorHAnsi"/>
      <w:sz w:val="18"/>
      <w:szCs w:val="18"/>
    </w:rPr>
  </w:style>
  <w:style w:type="paragraph" w:styleId="BodyText2">
    <w:name w:val="Body Text 2"/>
    <w:basedOn w:val="Normal"/>
    <w:semiHidden/>
    <w:rsid w:val="00F0601F"/>
    <w:rPr>
      <w:i/>
      <w:color w:val="0000FF"/>
    </w:rPr>
  </w:style>
  <w:style w:type="paragraph" w:styleId="BodyTextIndent">
    <w:name w:val="Body Text Indent"/>
    <w:basedOn w:val="Normal"/>
    <w:semiHidden/>
    <w:rsid w:val="00F0601F"/>
    <w:pPr>
      <w:ind w:left="720"/>
    </w:pPr>
    <w:rPr>
      <w:i/>
      <w:color w:val="0000FF"/>
      <w:u w:val="single"/>
    </w:rPr>
  </w:style>
  <w:style w:type="paragraph" w:customStyle="1" w:styleId="Body">
    <w:name w:val="Body"/>
    <w:basedOn w:val="Normal"/>
    <w:rsid w:val="00F0601F"/>
    <w:pPr>
      <w:spacing w:before="120"/>
      <w:jc w:val="both"/>
    </w:pPr>
    <w:rPr>
      <w:rFonts w:ascii="Book Antiqua" w:hAnsi="Book Antiqua"/>
    </w:rPr>
  </w:style>
  <w:style w:type="paragraph" w:customStyle="1" w:styleId="Bullet">
    <w:name w:val="Bullet"/>
    <w:basedOn w:val="Normal"/>
    <w:rsid w:val="00F0601F"/>
    <w:pPr>
      <w:numPr>
        <w:numId w:val="4"/>
      </w:numPr>
      <w:tabs>
        <w:tab w:val="left" w:pos="720"/>
      </w:tabs>
      <w:spacing w:before="120"/>
      <w:ind w:right="360"/>
      <w:jc w:val="both"/>
    </w:pPr>
    <w:rPr>
      <w:rFonts w:ascii="Book Antiqua" w:hAnsi="Book Antiqua"/>
    </w:rPr>
  </w:style>
  <w:style w:type="paragraph" w:customStyle="1" w:styleId="InfoBlue">
    <w:name w:val="InfoBlue"/>
    <w:basedOn w:val="Normal"/>
    <w:next w:val="BodyText"/>
    <w:autoRedefine/>
    <w:rsid w:val="00F0601F"/>
    <w:pPr>
      <w:spacing w:after="120"/>
      <w:ind w:left="720"/>
    </w:pPr>
    <w:rPr>
      <w:i/>
      <w:color w:val="0000FF"/>
    </w:rPr>
  </w:style>
  <w:style w:type="character" w:styleId="Hyperlink">
    <w:name w:val="Hyperlink"/>
    <w:basedOn w:val="DefaultParagraphFont"/>
    <w:uiPriority w:val="99"/>
    <w:rsid w:val="003506CB"/>
    <w:rPr>
      <w:rFonts w:ascii="Times New Roman" w:hAnsi="Times New Roman"/>
      <w:color w:val="0000FF"/>
      <w:u w:val="single"/>
    </w:rPr>
  </w:style>
  <w:style w:type="character" w:styleId="Strong">
    <w:name w:val="Strong"/>
    <w:basedOn w:val="DefaultParagraphFont"/>
    <w:qFormat/>
    <w:rsid w:val="00F0601F"/>
    <w:rPr>
      <w:b/>
      <w:bCs/>
    </w:rPr>
  </w:style>
  <w:style w:type="paragraph" w:styleId="ListParagraph">
    <w:name w:val="List Paragraph"/>
    <w:basedOn w:val="Normal"/>
    <w:uiPriority w:val="34"/>
    <w:qFormat/>
    <w:rsid w:val="00090778"/>
    <w:pPr>
      <w:ind w:left="720"/>
      <w:contextualSpacing/>
    </w:pPr>
  </w:style>
  <w:style w:type="table" w:styleId="TableGrid">
    <w:name w:val="Table Grid"/>
    <w:basedOn w:val="TableNormal"/>
    <w:uiPriority w:val="59"/>
    <w:rsid w:val="008C06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autoRedefine/>
    <w:uiPriority w:val="35"/>
    <w:unhideWhenUsed/>
    <w:qFormat/>
    <w:rsid w:val="005F278C"/>
    <w:pPr>
      <w:keepNext/>
      <w:spacing w:before="120" w:after="200"/>
      <w:jc w:val="center"/>
    </w:pPr>
    <w:rPr>
      <w:b/>
      <w:iCs/>
      <w:color w:val="000000" w:themeColor="text1"/>
      <w:szCs w:val="18"/>
    </w:rPr>
  </w:style>
  <w:style w:type="character" w:styleId="CommentReference">
    <w:name w:val="annotation reference"/>
    <w:basedOn w:val="DefaultParagraphFont"/>
    <w:uiPriority w:val="99"/>
    <w:semiHidden/>
    <w:unhideWhenUsed/>
    <w:rsid w:val="000C556E"/>
    <w:rPr>
      <w:sz w:val="18"/>
      <w:szCs w:val="18"/>
    </w:rPr>
  </w:style>
  <w:style w:type="paragraph" w:styleId="CommentText">
    <w:name w:val="annotation text"/>
    <w:basedOn w:val="Normal"/>
    <w:link w:val="CommentTextChar"/>
    <w:uiPriority w:val="99"/>
    <w:unhideWhenUsed/>
    <w:rsid w:val="000C556E"/>
    <w:rPr>
      <w:sz w:val="24"/>
      <w:szCs w:val="24"/>
    </w:rPr>
  </w:style>
  <w:style w:type="character" w:customStyle="1" w:styleId="CommentTextChar">
    <w:name w:val="Comment Text Char"/>
    <w:basedOn w:val="DefaultParagraphFont"/>
    <w:link w:val="CommentText"/>
    <w:uiPriority w:val="99"/>
    <w:rsid w:val="000C556E"/>
    <w:rPr>
      <w:sz w:val="24"/>
      <w:szCs w:val="24"/>
    </w:rPr>
  </w:style>
  <w:style w:type="paragraph" w:styleId="CommentSubject">
    <w:name w:val="annotation subject"/>
    <w:basedOn w:val="CommentText"/>
    <w:next w:val="CommentText"/>
    <w:link w:val="CommentSubjectChar"/>
    <w:uiPriority w:val="99"/>
    <w:semiHidden/>
    <w:unhideWhenUsed/>
    <w:rsid w:val="000C556E"/>
    <w:rPr>
      <w:b/>
      <w:bCs/>
      <w:sz w:val="20"/>
      <w:szCs w:val="20"/>
    </w:rPr>
  </w:style>
  <w:style w:type="character" w:customStyle="1" w:styleId="CommentSubjectChar">
    <w:name w:val="Comment Subject Char"/>
    <w:basedOn w:val="CommentTextChar"/>
    <w:link w:val="CommentSubject"/>
    <w:uiPriority w:val="99"/>
    <w:semiHidden/>
    <w:rsid w:val="000C556E"/>
    <w:rPr>
      <w:b/>
      <w:bCs/>
      <w:sz w:val="24"/>
      <w:szCs w:val="24"/>
    </w:rPr>
  </w:style>
  <w:style w:type="paragraph" w:styleId="BalloonText">
    <w:name w:val="Balloon Text"/>
    <w:basedOn w:val="Normal"/>
    <w:link w:val="BalloonTextChar"/>
    <w:uiPriority w:val="99"/>
    <w:semiHidden/>
    <w:unhideWhenUsed/>
    <w:rsid w:val="000C556E"/>
    <w:rPr>
      <w:rFonts w:ascii="Lucida Grande" w:hAnsi="Lucida Grande"/>
      <w:sz w:val="18"/>
      <w:szCs w:val="18"/>
    </w:rPr>
  </w:style>
  <w:style w:type="character" w:customStyle="1" w:styleId="BalloonTextChar">
    <w:name w:val="Balloon Text Char"/>
    <w:basedOn w:val="DefaultParagraphFont"/>
    <w:link w:val="BalloonText"/>
    <w:uiPriority w:val="99"/>
    <w:semiHidden/>
    <w:rsid w:val="000C556E"/>
    <w:rPr>
      <w:rFonts w:ascii="Lucida Grande" w:hAnsi="Lucida Grande"/>
      <w:sz w:val="18"/>
      <w:szCs w:val="18"/>
    </w:rPr>
  </w:style>
  <w:style w:type="paragraph" w:styleId="NormalWeb">
    <w:name w:val="Normal (Web)"/>
    <w:basedOn w:val="Normal"/>
    <w:uiPriority w:val="99"/>
    <w:unhideWhenUsed/>
    <w:rsid w:val="001E23B2"/>
    <w:pPr>
      <w:spacing w:before="100" w:beforeAutospacing="1" w:after="100" w:afterAutospacing="1"/>
    </w:pPr>
    <w:rPr>
      <w:sz w:val="24"/>
      <w:szCs w:val="24"/>
    </w:rPr>
  </w:style>
  <w:style w:type="paragraph" w:styleId="Revision">
    <w:name w:val="Revision"/>
    <w:hidden/>
    <w:uiPriority w:val="99"/>
    <w:semiHidden/>
    <w:rsid w:val="00022587"/>
  </w:style>
  <w:style w:type="paragraph" w:customStyle="1" w:styleId="paragraph">
    <w:name w:val="paragraph"/>
    <w:basedOn w:val="Normal"/>
    <w:rsid w:val="00CF4BD5"/>
    <w:pPr>
      <w:spacing w:before="100" w:beforeAutospacing="1" w:after="100" w:afterAutospacing="1"/>
    </w:pPr>
    <w:rPr>
      <w:sz w:val="24"/>
      <w:szCs w:val="24"/>
    </w:rPr>
  </w:style>
  <w:style w:type="character" w:customStyle="1" w:styleId="normaltextrun">
    <w:name w:val="normaltextrun"/>
    <w:basedOn w:val="DefaultParagraphFont"/>
    <w:rsid w:val="00CF4BD5"/>
  </w:style>
  <w:style w:type="character" w:customStyle="1" w:styleId="eop">
    <w:name w:val="eop"/>
    <w:basedOn w:val="DefaultParagraphFont"/>
    <w:rsid w:val="00CF4BD5"/>
  </w:style>
  <w:style w:type="character" w:customStyle="1" w:styleId="Heading3Char">
    <w:name w:val="Heading 3 Char"/>
    <w:aliases w:val="Subsection Heading Char"/>
    <w:basedOn w:val="DefaultParagraphFont"/>
    <w:link w:val="Heading3"/>
    <w:uiPriority w:val="9"/>
    <w:rsid w:val="00A13A7E"/>
    <w:rPr>
      <w:rFonts w:eastAsia="Tahoma" w:cs="Arial"/>
      <w:bCs/>
      <w:iCs/>
      <w:color w:val="000000" w:themeColor="text1"/>
      <w:sz w:val="28"/>
      <w:szCs w:val="22"/>
    </w:rPr>
  </w:style>
  <w:style w:type="paragraph" w:styleId="TOCHeading">
    <w:name w:val="TOC Heading"/>
    <w:basedOn w:val="Heading1"/>
    <w:next w:val="Normal"/>
    <w:uiPriority w:val="39"/>
    <w:unhideWhenUsed/>
    <w:qFormat/>
    <w:rsid w:val="00EB34FC"/>
    <w:pPr>
      <w:keepLines/>
      <w:numPr>
        <w:numId w:val="0"/>
      </w:numPr>
      <w:spacing w:before="480" w:after="0" w:line="276" w:lineRule="auto"/>
      <w:outlineLvl w:val="9"/>
    </w:pPr>
    <w:rPr>
      <w:rFonts w:asciiTheme="majorHAnsi" w:eastAsiaTheme="majorEastAsia" w:hAnsiTheme="majorHAnsi" w:cstheme="majorBidi"/>
      <w:bCs w:val="0"/>
      <w:color w:val="365F91" w:themeColor="accent1" w:themeShade="BF"/>
      <w:szCs w:val="28"/>
    </w:rPr>
  </w:style>
  <w:style w:type="numbering" w:customStyle="1" w:styleId="CurrentList1">
    <w:name w:val="Current List1"/>
    <w:uiPriority w:val="99"/>
    <w:rsid w:val="004D1DF5"/>
    <w:pPr>
      <w:numPr>
        <w:numId w:val="354"/>
      </w:numPr>
    </w:pPr>
  </w:style>
  <w:style w:type="character" w:customStyle="1" w:styleId="UnresolvedMention1">
    <w:name w:val="Unresolved Mention1"/>
    <w:basedOn w:val="DefaultParagraphFont"/>
    <w:uiPriority w:val="99"/>
    <w:semiHidden/>
    <w:unhideWhenUsed/>
    <w:rsid w:val="00B268B9"/>
    <w:rPr>
      <w:color w:val="605E5C"/>
      <w:shd w:val="clear" w:color="auto" w:fill="E1DFDD"/>
    </w:rPr>
  </w:style>
  <w:style w:type="character" w:customStyle="1" w:styleId="Heading1Char">
    <w:name w:val="Heading 1 Char"/>
    <w:basedOn w:val="DefaultParagraphFont"/>
    <w:link w:val="Heading1"/>
    <w:uiPriority w:val="9"/>
    <w:rsid w:val="00AB6645"/>
    <w:rPr>
      <w:b/>
      <w:bCs/>
      <w:color w:val="000000" w:themeColor="text1"/>
      <w:sz w:val="36"/>
      <w:szCs w:val="36"/>
      <w:lang w:val="en-NZ"/>
    </w:rPr>
  </w:style>
  <w:style w:type="numbering" w:customStyle="1" w:styleId="CurrentList2">
    <w:name w:val="Current List2"/>
    <w:uiPriority w:val="99"/>
    <w:rsid w:val="009C43A3"/>
    <w:pPr>
      <w:numPr>
        <w:numId w:val="146"/>
      </w:numPr>
    </w:pPr>
  </w:style>
  <w:style w:type="numbering" w:customStyle="1" w:styleId="CurrentList4">
    <w:name w:val="Current List4"/>
    <w:uiPriority w:val="99"/>
    <w:rsid w:val="001137F0"/>
    <w:pPr>
      <w:numPr>
        <w:numId w:val="355"/>
      </w:numPr>
    </w:pPr>
  </w:style>
  <w:style w:type="character" w:customStyle="1" w:styleId="Heading2Char">
    <w:name w:val="Heading 2 Char"/>
    <w:aliases w:val="Section Heading Char"/>
    <w:basedOn w:val="Heading1Char"/>
    <w:link w:val="Heading2"/>
    <w:uiPriority w:val="9"/>
    <w:rsid w:val="00914531"/>
    <w:rPr>
      <w:b w:val="0"/>
      <w:bCs/>
      <w:iCs/>
      <w:color w:val="000000" w:themeColor="text1"/>
      <w:sz w:val="32"/>
      <w:szCs w:val="28"/>
      <w:lang w:val="en-NZ"/>
    </w:rPr>
  </w:style>
  <w:style w:type="character" w:customStyle="1" w:styleId="Heading4Char">
    <w:name w:val="Heading 4 Char"/>
    <w:basedOn w:val="Heading1Char"/>
    <w:link w:val="Heading4"/>
    <w:uiPriority w:val="1"/>
    <w:rsid w:val="007A0D65"/>
    <w:rPr>
      <w:rFonts w:eastAsia="Calibri Light"/>
      <w:b w:val="0"/>
      <w:bCs/>
      <w:i/>
      <w:color w:val="000000" w:themeColor="text1"/>
      <w:sz w:val="24"/>
      <w:szCs w:val="36"/>
      <w:lang w:val="en-NZ"/>
    </w:rPr>
  </w:style>
  <w:style w:type="numbering" w:customStyle="1" w:styleId="CurrentList5">
    <w:name w:val="Current List5"/>
    <w:uiPriority w:val="99"/>
    <w:rsid w:val="000252B4"/>
    <w:pPr>
      <w:numPr>
        <w:numId w:val="149"/>
      </w:numPr>
    </w:pPr>
  </w:style>
  <w:style w:type="numbering" w:customStyle="1" w:styleId="CurrentList7">
    <w:name w:val="Current List7"/>
    <w:uiPriority w:val="99"/>
    <w:rsid w:val="00805F13"/>
    <w:pPr>
      <w:numPr>
        <w:numId w:val="356"/>
      </w:numPr>
    </w:pPr>
  </w:style>
  <w:style w:type="paragraph" w:customStyle="1" w:styleId="TableHeader">
    <w:name w:val="Table Header"/>
    <w:basedOn w:val="Normal"/>
    <w:autoRedefine/>
    <w:qFormat/>
    <w:rsid w:val="004F30D7"/>
    <w:pPr>
      <w:spacing w:before="60" w:after="60"/>
      <w:jc w:val="center"/>
    </w:pPr>
    <w:rPr>
      <w:b/>
      <w:bCs/>
      <w:color w:val="FFFFFF" w:themeColor="background1"/>
      <w:sz w:val="22"/>
      <w:szCs w:val="22"/>
    </w:rPr>
  </w:style>
  <w:style w:type="numbering" w:customStyle="1" w:styleId="CurrentList8">
    <w:name w:val="Current List8"/>
    <w:uiPriority w:val="99"/>
    <w:rsid w:val="0055563D"/>
    <w:pPr>
      <w:numPr>
        <w:numId w:val="28"/>
      </w:numPr>
    </w:pPr>
  </w:style>
  <w:style w:type="numbering" w:customStyle="1" w:styleId="CurrentList9">
    <w:name w:val="Current List9"/>
    <w:uiPriority w:val="99"/>
    <w:rsid w:val="007A04A9"/>
    <w:pPr>
      <w:numPr>
        <w:numId w:val="145"/>
      </w:numPr>
    </w:pPr>
  </w:style>
  <w:style w:type="numbering" w:customStyle="1" w:styleId="CurrentList10">
    <w:name w:val="Current List10"/>
    <w:uiPriority w:val="99"/>
    <w:rsid w:val="00773081"/>
    <w:pPr>
      <w:numPr>
        <w:numId w:val="359"/>
      </w:numPr>
    </w:pPr>
  </w:style>
  <w:style w:type="numbering" w:customStyle="1" w:styleId="CurrentList3">
    <w:name w:val="Current List3"/>
    <w:uiPriority w:val="99"/>
    <w:rsid w:val="00181DB7"/>
    <w:pPr>
      <w:numPr>
        <w:numId w:val="147"/>
      </w:numPr>
    </w:pPr>
  </w:style>
  <w:style w:type="numbering" w:customStyle="1" w:styleId="CurrentList12">
    <w:name w:val="Current List12"/>
    <w:uiPriority w:val="99"/>
    <w:rsid w:val="00004E1C"/>
    <w:pPr>
      <w:numPr>
        <w:numId w:val="81"/>
      </w:numPr>
    </w:pPr>
  </w:style>
  <w:style w:type="numbering" w:customStyle="1" w:styleId="CurrentList13">
    <w:name w:val="Current List13"/>
    <w:uiPriority w:val="99"/>
    <w:rsid w:val="00004E1C"/>
    <w:pPr>
      <w:numPr>
        <w:numId w:val="360"/>
      </w:numPr>
    </w:pPr>
  </w:style>
  <w:style w:type="numbering" w:customStyle="1" w:styleId="CurrentList14">
    <w:name w:val="Current List14"/>
    <w:uiPriority w:val="99"/>
    <w:rsid w:val="000F6595"/>
    <w:pPr>
      <w:numPr>
        <w:numId w:val="357"/>
      </w:numPr>
    </w:pPr>
  </w:style>
  <w:style w:type="numbering" w:customStyle="1" w:styleId="CurrentList15">
    <w:name w:val="Current List15"/>
    <w:uiPriority w:val="99"/>
    <w:rsid w:val="000F57C0"/>
    <w:pPr>
      <w:numPr>
        <w:numId w:val="144"/>
      </w:numPr>
    </w:pPr>
  </w:style>
  <w:style w:type="numbering" w:customStyle="1" w:styleId="CurrentList16">
    <w:name w:val="Current List16"/>
    <w:uiPriority w:val="99"/>
    <w:rsid w:val="00773081"/>
    <w:pPr>
      <w:numPr>
        <w:numId w:val="358"/>
      </w:numPr>
    </w:pPr>
  </w:style>
  <w:style w:type="paragraph" w:customStyle="1" w:styleId="Preconditionlist">
    <w:name w:val="Precondition list"/>
    <w:basedOn w:val="ListParagraph"/>
    <w:qFormat/>
    <w:rsid w:val="003D1262"/>
    <w:pPr>
      <w:numPr>
        <w:numId w:val="78"/>
      </w:numPr>
      <w:spacing w:line="257" w:lineRule="auto"/>
    </w:pPr>
    <w:rPr>
      <w:rFonts w:eastAsia="Calibri"/>
      <w:sz w:val="22"/>
      <w:szCs w:val="22"/>
    </w:rPr>
  </w:style>
  <w:style w:type="numbering" w:customStyle="1" w:styleId="CurrentList20">
    <w:name w:val="Current List20"/>
    <w:uiPriority w:val="99"/>
    <w:rsid w:val="006852A6"/>
    <w:pPr>
      <w:numPr>
        <w:numId w:val="148"/>
      </w:numPr>
    </w:pPr>
  </w:style>
  <w:style w:type="numbering" w:customStyle="1" w:styleId="CurrentList21">
    <w:name w:val="Current List21"/>
    <w:uiPriority w:val="99"/>
    <w:rsid w:val="006852A6"/>
    <w:pPr>
      <w:numPr>
        <w:numId w:val="157"/>
      </w:numPr>
    </w:pPr>
  </w:style>
  <w:style w:type="paragraph" w:customStyle="1" w:styleId="TableText0">
    <w:name w:val="Table Text"/>
    <w:qFormat/>
    <w:rsid w:val="00B83E2A"/>
    <w:pPr>
      <w:spacing w:line="240" w:lineRule="atLeast"/>
    </w:pPr>
    <w:rPr>
      <w:rFonts w:eastAsia="Tahoma"/>
      <w:color w:val="000000"/>
      <w:shd w:val="clear" w:color="auto" w:fill="FFFFFF"/>
      <w:lang w:val="en-AU"/>
    </w:rPr>
  </w:style>
  <w:style w:type="paragraph" w:customStyle="1" w:styleId="MainHeading">
    <w:name w:val="Main Heading"/>
    <w:basedOn w:val="Normal"/>
    <w:next w:val="Normal"/>
    <w:qFormat/>
    <w:rsid w:val="00A12386"/>
    <w:pPr>
      <w:spacing w:after="20" w:line="480" w:lineRule="auto"/>
      <w:contextualSpacing/>
      <w:jc w:val="center"/>
    </w:pPr>
    <w:rPr>
      <w:b/>
      <w:bCs/>
      <w:color w:val="000000" w:themeColor="text1"/>
    </w:rPr>
  </w:style>
  <w:style w:type="paragraph" w:customStyle="1" w:styleId="SecondaryHeading">
    <w:name w:val="Secondary Heading"/>
    <w:basedOn w:val="Normal"/>
    <w:next w:val="Normal"/>
    <w:qFormat/>
    <w:rsid w:val="00A12386"/>
    <w:pPr>
      <w:spacing w:line="480" w:lineRule="auto"/>
      <w:ind w:firstLine="720"/>
    </w:pPr>
    <w:rPr>
      <w:b/>
      <w:bCs/>
      <w:color w:val="000000" w:themeColor="text1"/>
      <w:spacing w:val="3"/>
    </w:rPr>
  </w:style>
  <w:style w:type="paragraph" w:customStyle="1" w:styleId="ParagraphStyle">
    <w:name w:val="Paragraph Style"/>
    <w:qFormat/>
    <w:rsid w:val="00A12386"/>
    <w:pPr>
      <w:spacing w:line="480" w:lineRule="auto"/>
      <w:ind w:firstLine="720"/>
    </w:pPr>
    <w:rPr>
      <w:color w:val="000000" w:themeColor="text1"/>
      <w:spacing w:val="3"/>
      <w:sz w:val="24"/>
      <w:szCs w:val="24"/>
      <w:shd w:val="clear" w:color="auto" w:fill="FFFFFF"/>
    </w:rPr>
  </w:style>
  <w:style w:type="character" w:styleId="Emphasis">
    <w:name w:val="Emphasis"/>
    <w:basedOn w:val="DefaultParagraphFont"/>
    <w:uiPriority w:val="20"/>
    <w:qFormat/>
    <w:rsid w:val="00A12386"/>
    <w:rPr>
      <w:i/>
      <w:iCs/>
    </w:rPr>
  </w:style>
  <w:style w:type="character" w:customStyle="1" w:styleId="UnresolvedMention2">
    <w:name w:val="Unresolved Mention2"/>
    <w:basedOn w:val="DefaultParagraphFont"/>
    <w:uiPriority w:val="99"/>
    <w:semiHidden/>
    <w:unhideWhenUsed/>
    <w:rsid w:val="00B73523"/>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04962842">
      <w:bodyDiv w:val="1"/>
      <w:marLeft w:val="0"/>
      <w:marRight w:val="0"/>
      <w:marTop w:val="0"/>
      <w:marBottom w:val="0"/>
      <w:divBdr>
        <w:top w:val="none" w:sz="0" w:space="0" w:color="auto"/>
        <w:left w:val="none" w:sz="0" w:space="0" w:color="auto"/>
        <w:bottom w:val="none" w:sz="0" w:space="0" w:color="auto"/>
        <w:right w:val="none" w:sz="0" w:space="0" w:color="auto"/>
      </w:divBdr>
    </w:div>
    <w:div w:id="1241987935">
      <w:bodyDiv w:val="1"/>
      <w:marLeft w:val="0"/>
      <w:marRight w:val="0"/>
      <w:marTop w:val="0"/>
      <w:marBottom w:val="0"/>
      <w:divBdr>
        <w:top w:val="none" w:sz="0" w:space="0" w:color="auto"/>
        <w:left w:val="none" w:sz="0" w:space="0" w:color="auto"/>
        <w:bottom w:val="none" w:sz="0" w:space="0" w:color="auto"/>
        <w:right w:val="none" w:sz="0" w:space="0" w:color="auto"/>
      </w:divBdr>
      <w:divsChild>
        <w:div w:id="556936958">
          <w:marLeft w:val="0"/>
          <w:marRight w:val="0"/>
          <w:marTop w:val="0"/>
          <w:marBottom w:val="0"/>
          <w:divBdr>
            <w:top w:val="none" w:sz="0" w:space="0" w:color="auto"/>
            <w:left w:val="none" w:sz="0" w:space="0" w:color="auto"/>
            <w:bottom w:val="none" w:sz="0" w:space="0" w:color="auto"/>
            <w:right w:val="none" w:sz="0" w:space="0" w:color="auto"/>
          </w:divBdr>
        </w:div>
        <w:div w:id="1657488283">
          <w:marLeft w:val="0"/>
          <w:marRight w:val="0"/>
          <w:marTop w:val="0"/>
          <w:marBottom w:val="0"/>
          <w:divBdr>
            <w:top w:val="none" w:sz="0" w:space="0" w:color="auto"/>
            <w:left w:val="none" w:sz="0" w:space="0" w:color="auto"/>
            <w:bottom w:val="none" w:sz="0" w:space="0" w:color="auto"/>
            <w:right w:val="none" w:sz="0" w:space="0" w:color="auto"/>
          </w:divBdr>
        </w:div>
      </w:divsChild>
    </w:div>
    <w:div w:id="1772356760">
      <w:bodyDiv w:val="1"/>
      <w:marLeft w:val="0"/>
      <w:marRight w:val="0"/>
      <w:marTop w:val="0"/>
      <w:marBottom w:val="0"/>
      <w:divBdr>
        <w:top w:val="none" w:sz="0" w:space="0" w:color="auto"/>
        <w:left w:val="none" w:sz="0" w:space="0" w:color="auto"/>
        <w:bottom w:val="none" w:sz="0" w:space="0" w:color="auto"/>
        <w:right w:val="none" w:sz="0" w:space="0" w:color="auto"/>
      </w:divBdr>
    </w:div>
    <w:div w:id="1784419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umgc-cappms.azurewebsites.net/download/48433bae-ed2e-4593-9285-80715ad69039----Team-A-SoftwareRequirementSpecification.docx"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jpg"/><Relationship Id="rId42" Type="http://schemas.openxmlformats.org/officeDocument/2006/relationships/image" Target="media/image29.jpg"/><Relationship Id="rId47" Type="http://schemas.openxmlformats.org/officeDocument/2006/relationships/image" Target="media/image34.jpg"/><Relationship Id="rId50" Type="http://schemas.openxmlformats.org/officeDocument/2006/relationships/image" Target="media/image37.jpg"/><Relationship Id="rId55" Type="http://schemas.openxmlformats.org/officeDocument/2006/relationships/header" Target="header1.xml"/><Relationship Id="rId7" Type="http://schemas.openxmlformats.org/officeDocument/2006/relationships/settings" Target="settings.xml"/><Relationship Id="rId12" Type="http://schemas.openxmlformats.org/officeDocument/2006/relationships/hyperlink" Target="https://umgcdev361.sharepoint.com/:w:/r/sites/SWEN670Fall2022/Shared%20Documents/Team%20B%20Channel/Milestone%201%20(SAT%20SEP%203)/ProjectManager-Project-Plan-Template.docx?d=w671384dfe89d46d7a2583b60416fb909&amp;csf=1&amp;web=1&amp;e=xeRN2o"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g"/><Relationship Id="rId46" Type="http://schemas.openxmlformats.org/officeDocument/2006/relationships/image" Target="media/image33.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oleObject" Target="embeddings/oleObject1.bin"/><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2.png"/><Relationship Id="rId32" Type="http://schemas.openxmlformats.org/officeDocument/2006/relationships/image" Target="media/image20.jpg"/><Relationship Id="rId37" Type="http://schemas.openxmlformats.org/officeDocument/2006/relationships/image" Target="media/image25.jpg"/><Relationship Id="rId40" Type="http://schemas.openxmlformats.org/officeDocument/2006/relationships/image" Target="media/image28.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g"/><Relationship Id="rId49" Type="http://schemas.openxmlformats.org/officeDocument/2006/relationships/image" Target="media/image36.png"/><Relationship Id="rId57"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image" Target="media/image3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0.png"/><Relationship Id="rId48" Type="http://schemas.openxmlformats.org/officeDocument/2006/relationships/image" Target="media/image35.jpg"/><Relationship Id="rId56" Type="http://schemas.openxmlformats.org/officeDocument/2006/relationships/footer" Target="footer1.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s>
</file>

<file path=word/_rels/settings.xml.rels><?xml version="1.0" encoding="UTF-8" standalone="yes"?>
<Relationships xmlns="http://schemas.openxmlformats.org/package/2006/relationships"><Relationship Id="rId1" Type="http://schemas.openxmlformats.org/officeDocument/2006/relationships/attachedTemplate" Target="file:///X:\Mike\school\PhD%20Nova%20Southeastern\CIS870-Soft-Eng\requirementDocument\rup_srsuc.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Category xmlns="2c77b5cf-f0a9-45a4-a2aa-cbe0a812591f" xsi:nil="true"/>
    <TaxCatchAll xmlns="5f51acb5-b0f1-476a-868f-c7bd55d583a1" xsi:nil="true"/>
    <lcf76f155ced4ddcb4097134ff3c332f xmlns="2c77b5cf-f0a9-45a4-a2aa-cbe0a812591f">
      <Terms xmlns="http://schemas.microsoft.com/office/infopath/2007/PartnerControls"/>
    </lcf76f155ced4ddcb4097134ff3c332f>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F7EF32E891C196479BADBE1E0B365F9B" ma:contentTypeVersion="15" ma:contentTypeDescription="Create a new document." ma:contentTypeScope="" ma:versionID="85b383f8cbb5567abaf316f508ea1ce3">
  <xsd:schema xmlns:xsd="http://www.w3.org/2001/XMLSchema" xmlns:xs="http://www.w3.org/2001/XMLSchema" xmlns:p="http://schemas.microsoft.com/office/2006/metadata/properties" xmlns:ns2="2c77b5cf-f0a9-45a4-a2aa-cbe0a812591f" xmlns:ns3="5f51acb5-b0f1-476a-868f-c7bd55d583a1" targetNamespace="http://schemas.microsoft.com/office/2006/metadata/properties" ma:root="true" ma:fieldsID="80b0610c280834b4b2422ab221efcf0b" ns2:_="" ns3:_="">
    <xsd:import namespace="2c77b5cf-f0a9-45a4-a2aa-cbe0a812591f"/>
    <xsd:import namespace="5f51acb5-b0f1-476a-868f-c7bd55d583a1"/>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3:SharedWithUsers" minOccurs="0"/>
                <xsd:element ref="ns3:SharedWithDetails" minOccurs="0"/>
                <xsd:element ref="ns2:Category" minOccurs="0"/>
                <xsd:element ref="ns3:TaxCatchAll" minOccurs="0"/>
                <xsd:element ref="ns2:MediaServiceOCR" minOccurs="0"/>
                <xsd:element ref="ns2:MediaServiceGenerationTime" minOccurs="0"/>
                <xsd:element ref="ns2:MediaServiceEventHashCode" minOccurs="0"/>
                <xsd:element ref="ns2:lcf76f155ced4ddcb4097134ff3c332f"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c77b5cf-f0a9-45a4-a2aa-cbe0a812591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MediaLengthInSeconds" ma:hidden="true" ma:internalName="MediaLengthInSeconds" ma:readOnly="true">
      <xsd:simpleType>
        <xsd:restriction base="dms:Unknown"/>
      </xsd:simpleType>
    </xsd:element>
    <xsd:element name="Category" ma:index="14" nillable="true" ma:displayName="Category" ma:format="Dropdown" ma:internalName="Category">
      <xsd:simpleType>
        <xsd:restriction base="dms:Text">
          <xsd:maxLength value="255"/>
        </xsd:restriction>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lcf76f155ced4ddcb4097134ff3c332f" ma:index="20" nillable="true" ma:taxonomy="true" ma:internalName="lcf76f155ced4ddcb4097134ff3c332f" ma:taxonomyFieldName="MediaServiceImageTags" ma:displayName="Image Tags" ma:readOnly="false" ma:fieldId="{5cf76f15-5ced-4ddc-b409-7134ff3c332f}" ma:taxonomyMulti="true" ma:sspId="f7f89474-2304-4cd3-af91-d3643b93d722" ma:termSetId="09814cd3-568e-fe90-9814-8d621ff8fb84" ma:anchorId="fba54fb3-c3e1-fe81-a776-ca4b69148c4d" ma:open="tru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5f51acb5-b0f1-476a-868f-c7bd55d583a1" elementFormDefault="qualified">
    <xsd:import namespace="http://schemas.microsoft.com/office/2006/documentManagement/types"/>
    <xsd:import namespace="http://schemas.microsoft.com/office/infopath/2007/PartnerControls"/>
    <xsd:element name="SharedWithUsers" ma:index="12"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3"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84f7684e-cd70-4051-b399-e486a2bf0666}" ma:internalName="TaxCatchAll" ma:showField="CatchAllData" ma:web="5f51acb5-b0f1-476a-868f-c7bd55d583a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F5D9B837-2639-4B77-AFF6-7A6C52761483}">
  <ds:schemaRefs>
    <ds:schemaRef ds:uri="http://schemas.microsoft.com/sharepoint/v3/contenttype/forms"/>
  </ds:schemaRefs>
</ds:datastoreItem>
</file>

<file path=customXml/itemProps2.xml><?xml version="1.0" encoding="utf-8"?>
<ds:datastoreItem xmlns:ds="http://schemas.openxmlformats.org/officeDocument/2006/customXml" ds:itemID="{DB91E511-A1BF-44F2-B16B-F58AFBD01442}">
  <ds:schemaRefs>
    <ds:schemaRef ds:uri="http://schemas.microsoft.com/office/2006/metadata/properties"/>
    <ds:schemaRef ds:uri="http://schemas.microsoft.com/office/infopath/2007/PartnerControls"/>
    <ds:schemaRef ds:uri="2c77b5cf-f0a9-45a4-a2aa-cbe0a812591f"/>
    <ds:schemaRef ds:uri="5f51acb5-b0f1-476a-868f-c7bd55d583a1"/>
  </ds:schemaRefs>
</ds:datastoreItem>
</file>

<file path=customXml/itemProps3.xml><?xml version="1.0" encoding="utf-8"?>
<ds:datastoreItem xmlns:ds="http://schemas.openxmlformats.org/officeDocument/2006/customXml" ds:itemID="{034E87BC-EB82-4E8A-86E6-889A823475E3}">
  <ds:schemaRefs>
    <ds:schemaRef ds:uri="http://schemas.openxmlformats.org/officeDocument/2006/bibliography"/>
  </ds:schemaRefs>
</ds:datastoreItem>
</file>

<file path=customXml/itemProps4.xml><?xml version="1.0" encoding="utf-8"?>
<ds:datastoreItem xmlns:ds="http://schemas.openxmlformats.org/officeDocument/2006/customXml" ds:itemID="{BDF89252-E98E-40DC-B234-4354AC60759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c77b5cf-f0a9-45a4-a2aa-cbe0a812591f"/>
    <ds:schemaRef ds:uri="5f51acb5-b0f1-476a-868f-c7bd55d583a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rup_srsuc.dot</Template>
  <TotalTime>255</TotalTime>
  <Pages>53</Pages>
  <Words>6956</Words>
  <Characters>39654</Characters>
  <Application>Microsoft Office Word</Application>
  <DocSecurity>0</DocSecurity>
  <Lines>330</Lines>
  <Paragraphs>93</Paragraphs>
  <ScaleCrop>false</ScaleCrop>
  <Company>Google</Company>
  <LinksUpToDate>false</LinksUpToDate>
  <CharactersWithSpaces>46517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Software Requirements Specification</dc:title>
  <dc:subject>YouTube Music</dc:subject>
  <dc:creator>Michael Brown</dc:creator>
  <cp:keywords/>
  <cp:lastModifiedBy>Michael Conatser</cp:lastModifiedBy>
  <cp:revision>1130</cp:revision>
  <cp:lastPrinted>2022-10-22T02:59:00Z</cp:lastPrinted>
  <dcterms:created xsi:type="dcterms:W3CDTF">2022-08-30T05:44:00Z</dcterms:created>
  <dcterms:modified xsi:type="dcterms:W3CDTF">2022-11-07T14:08:00Z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0x010100F7EF32E891C196479BADBE1E0B365F9B</vt:lpwstr>
  </property>
  <property fmtid="{D5CDD505-2E9C-101B-9397-08002B2CF9AE}" pid="3" name="MediaServiceImageTags">
    <vt:lpwstr/>
  </property>
</Properties>
</file>