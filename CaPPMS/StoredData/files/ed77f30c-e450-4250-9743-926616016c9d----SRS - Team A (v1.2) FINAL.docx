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C7BEF" w14:textId="77777777" w:rsidR="00FB0183" w:rsidRDefault="00FB0183" w:rsidP="00FB0183">
      <w:pPr>
        <w:jc w:val="center"/>
        <w:rPr>
          <w:noProof/>
        </w:rPr>
      </w:pPr>
      <w:r>
        <w:rPr>
          <w:noProof/>
        </w:rPr>
        <w:drawing>
          <wp:inline distT="0" distB="0" distL="0" distR="0" wp14:anchorId="1982948D" wp14:editId="4189A3DD">
            <wp:extent cx="2800350" cy="2496820"/>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350" cy="2496820"/>
                    </a:xfrm>
                    <a:prstGeom prst="rect">
                      <a:avLst/>
                    </a:prstGeom>
                  </pic:spPr>
                </pic:pic>
              </a:graphicData>
            </a:graphic>
          </wp:inline>
        </w:drawing>
      </w:r>
    </w:p>
    <w:p w14:paraId="03AB5579" w14:textId="5328B287" w:rsidR="00FB0183" w:rsidRPr="000E289D" w:rsidRDefault="000E289D" w:rsidP="00D5539D">
      <w:pPr>
        <w:pStyle w:val="Title"/>
      </w:pPr>
      <w:r>
        <w:t>Software Requirement Specification</w:t>
      </w:r>
    </w:p>
    <w:p w14:paraId="5EFAA7AC" w14:textId="77777777" w:rsidR="00FB0183" w:rsidRPr="005D2C3B" w:rsidRDefault="00FB0183" w:rsidP="00FB0183">
      <w:pPr>
        <w:jc w:val="center"/>
        <w:rPr>
          <w:sz w:val="36"/>
          <w:szCs w:val="32"/>
        </w:rPr>
      </w:pPr>
    </w:p>
    <w:p w14:paraId="50FF4B79" w14:textId="77777777" w:rsidR="00FB0183" w:rsidRPr="000E289D" w:rsidRDefault="00FB0183" w:rsidP="000E289D">
      <w:pPr>
        <w:pStyle w:val="Subtitle"/>
      </w:pPr>
      <w:r w:rsidRPr="000E289D">
        <w:t>University of Maryland Global Campus</w:t>
      </w:r>
    </w:p>
    <w:p w14:paraId="6CFF4090" w14:textId="28562001" w:rsidR="00FB0183" w:rsidRPr="000E289D" w:rsidRDefault="00FB0183" w:rsidP="000E289D">
      <w:pPr>
        <w:pStyle w:val="Subtitle"/>
      </w:pPr>
      <w:r w:rsidRPr="000E289D">
        <w:t>SWEN 670</w:t>
      </w:r>
      <w:r w:rsidR="00E12A86" w:rsidRPr="00E12A86">
        <w:t xml:space="preserve"> – Team A</w:t>
      </w:r>
    </w:p>
    <w:p w14:paraId="175CCBD3" w14:textId="77777777" w:rsidR="00FB0183" w:rsidRPr="000E289D" w:rsidRDefault="00FB0183" w:rsidP="000E289D">
      <w:pPr>
        <w:pStyle w:val="Subtitle"/>
      </w:pPr>
      <w:r w:rsidRPr="000E289D">
        <w:t>Fall Semester</w:t>
      </w:r>
    </w:p>
    <w:p w14:paraId="5E042CB3" w14:textId="77777777" w:rsidR="00FB0183" w:rsidRPr="000E289D" w:rsidRDefault="00FB0183" w:rsidP="000E289D">
      <w:pPr>
        <w:pStyle w:val="Subtitle"/>
      </w:pPr>
      <w:r w:rsidRPr="000E289D">
        <w:t>Version 1.2</w:t>
      </w:r>
      <w:r w:rsidRPr="000E289D">
        <w:br/>
      </w:r>
    </w:p>
    <w:p w14:paraId="6133C111" w14:textId="77777777" w:rsidR="00FB0183" w:rsidRPr="000E289D" w:rsidRDefault="00FB0183" w:rsidP="000E289D">
      <w:pPr>
        <w:pStyle w:val="Subtitle"/>
      </w:pPr>
      <w:r w:rsidRPr="000E289D">
        <w:br/>
        <w:t>October 29, 2022</w:t>
      </w:r>
    </w:p>
    <w:p w14:paraId="3369DFE9" w14:textId="77777777" w:rsidR="00F0601F" w:rsidRPr="004D2999" w:rsidRDefault="00F0601F" w:rsidP="004D2999">
      <w:pPr>
        <w:pStyle w:val="BodyText"/>
        <w:sectPr w:rsidR="00F0601F" w:rsidRPr="004D2999">
          <w:headerReference w:type="default" r:id="rId12"/>
          <w:footerReference w:type="even" r:id="rId13"/>
          <w:footerReference w:type="default" r:id="rId14"/>
          <w:pgSz w:w="12240" w:h="15840" w:code="1"/>
          <w:pgMar w:top="1440" w:right="1440" w:bottom="1440" w:left="1440" w:header="720" w:footer="720" w:gutter="0"/>
          <w:cols w:space="720"/>
          <w:vAlign w:val="center"/>
        </w:sectPr>
      </w:pPr>
    </w:p>
    <w:p w14:paraId="7FBFB533" w14:textId="77777777" w:rsidR="00F0601F" w:rsidRDefault="002C44BB" w:rsidP="000E289D">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4230"/>
        <w:gridCol w:w="1818"/>
      </w:tblGrid>
      <w:tr w:rsidR="00F0601F" w14:paraId="7E15F7EC" w14:textId="77777777" w:rsidTr="00D5539D">
        <w:tc>
          <w:tcPr>
            <w:tcW w:w="2304" w:type="dxa"/>
            <w:shd w:val="clear" w:color="auto" w:fill="EAF1DD" w:themeFill="accent3" w:themeFillTint="33"/>
          </w:tcPr>
          <w:p w14:paraId="78975145" w14:textId="77777777" w:rsidR="00F0601F" w:rsidRPr="009008B3" w:rsidRDefault="002C44BB" w:rsidP="0073406F">
            <w:pPr>
              <w:pStyle w:val="GridHeader"/>
            </w:pPr>
            <w:r w:rsidRPr="009008B3">
              <w:t>Date</w:t>
            </w:r>
          </w:p>
        </w:tc>
        <w:tc>
          <w:tcPr>
            <w:tcW w:w="1152" w:type="dxa"/>
            <w:shd w:val="clear" w:color="auto" w:fill="EAF1DD" w:themeFill="accent3" w:themeFillTint="33"/>
          </w:tcPr>
          <w:p w14:paraId="6015CC0F" w14:textId="77777777" w:rsidR="00F0601F" w:rsidRPr="009008B3" w:rsidRDefault="002C44BB" w:rsidP="0073406F">
            <w:pPr>
              <w:pStyle w:val="GridHeader"/>
            </w:pPr>
            <w:r w:rsidRPr="009008B3">
              <w:t>Version</w:t>
            </w:r>
          </w:p>
        </w:tc>
        <w:tc>
          <w:tcPr>
            <w:tcW w:w="4230" w:type="dxa"/>
            <w:shd w:val="clear" w:color="auto" w:fill="EAF1DD" w:themeFill="accent3" w:themeFillTint="33"/>
          </w:tcPr>
          <w:p w14:paraId="3F424F5D" w14:textId="77777777" w:rsidR="00F0601F" w:rsidRPr="009008B3" w:rsidRDefault="002C44BB" w:rsidP="0073406F">
            <w:pPr>
              <w:pStyle w:val="GridHeader"/>
            </w:pPr>
            <w:r w:rsidRPr="009008B3">
              <w:t>Description</w:t>
            </w:r>
          </w:p>
        </w:tc>
        <w:tc>
          <w:tcPr>
            <w:tcW w:w="1818" w:type="dxa"/>
            <w:shd w:val="clear" w:color="auto" w:fill="EAF1DD" w:themeFill="accent3" w:themeFillTint="33"/>
          </w:tcPr>
          <w:p w14:paraId="6DEB7C8C" w14:textId="77777777" w:rsidR="00F0601F" w:rsidRPr="009008B3" w:rsidRDefault="002C44BB" w:rsidP="0073406F">
            <w:pPr>
              <w:pStyle w:val="GridHeader"/>
            </w:pPr>
            <w:r w:rsidRPr="009008B3">
              <w:t>Author</w:t>
            </w:r>
          </w:p>
        </w:tc>
      </w:tr>
      <w:tr w:rsidR="00F0601F" w14:paraId="0B0C9B4B" w14:textId="77777777" w:rsidTr="5E3E26B4">
        <w:tc>
          <w:tcPr>
            <w:tcW w:w="2304" w:type="dxa"/>
            <w:shd w:val="clear" w:color="auto" w:fill="auto"/>
          </w:tcPr>
          <w:p w14:paraId="2BD51CAF" w14:textId="552BFFAB" w:rsidR="00F0601F" w:rsidRPr="00203CAD" w:rsidRDefault="00C539CA">
            <w:pPr>
              <w:pStyle w:val="Tabletext"/>
            </w:pPr>
            <w:r>
              <w:t>9</w:t>
            </w:r>
            <w:r w:rsidR="00203CAD" w:rsidRPr="00203CAD">
              <w:t>/</w:t>
            </w:r>
            <w:r>
              <w:t>0</w:t>
            </w:r>
            <w:r w:rsidR="00F008AD">
              <w:t>3</w:t>
            </w:r>
            <w:r w:rsidR="00203CAD" w:rsidRPr="00203CAD">
              <w:t>/2022</w:t>
            </w:r>
          </w:p>
        </w:tc>
        <w:tc>
          <w:tcPr>
            <w:tcW w:w="1152" w:type="dxa"/>
            <w:shd w:val="clear" w:color="auto" w:fill="auto"/>
          </w:tcPr>
          <w:p w14:paraId="29BA3A78" w14:textId="77777777" w:rsidR="00F0601F" w:rsidRPr="00203CAD" w:rsidRDefault="00811162">
            <w:pPr>
              <w:pStyle w:val="Tabletext"/>
            </w:pPr>
            <w:r w:rsidRPr="00203CAD">
              <w:t>1.0</w:t>
            </w:r>
          </w:p>
        </w:tc>
        <w:tc>
          <w:tcPr>
            <w:tcW w:w="4230" w:type="dxa"/>
            <w:shd w:val="clear" w:color="auto" w:fill="auto"/>
          </w:tcPr>
          <w:p w14:paraId="6861DFB7" w14:textId="4A5472BC" w:rsidR="00F0601F" w:rsidRPr="00203CAD" w:rsidRDefault="00811162">
            <w:pPr>
              <w:pStyle w:val="Tabletext"/>
            </w:pPr>
            <w:r w:rsidRPr="00203CAD">
              <w:t xml:space="preserve">Initial </w:t>
            </w:r>
            <w:r w:rsidR="00F008AD">
              <w:t>PMP Submission</w:t>
            </w:r>
          </w:p>
        </w:tc>
        <w:tc>
          <w:tcPr>
            <w:tcW w:w="1818" w:type="dxa"/>
            <w:shd w:val="clear" w:color="auto" w:fill="auto"/>
          </w:tcPr>
          <w:p w14:paraId="0DD04C52" w14:textId="778F03B7" w:rsidR="00F0601F" w:rsidRPr="00203CAD" w:rsidRDefault="00F008AD">
            <w:pPr>
              <w:pStyle w:val="Tabletext"/>
            </w:pPr>
            <w:r>
              <w:t>Team A</w:t>
            </w:r>
          </w:p>
        </w:tc>
      </w:tr>
      <w:tr w:rsidR="00F0601F" w14:paraId="14BB66F5" w14:textId="77777777" w:rsidTr="5E3E26B4">
        <w:tc>
          <w:tcPr>
            <w:tcW w:w="2304" w:type="dxa"/>
          </w:tcPr>
          <w:p w14:paraId="32BF19BF" w14:textId="51BE48DD" w:rsidR="00F0601F" w:rsidRDefault="7909D9F8">
            <w:pPr>
              <w:pStyle w:val="Tabletext"/>
            </w:pPr>
            <w:r>
              <w:t>9/</w:t>
            </w:r>
            <w:r w:rsidR="09D632BA">
              <w:t>1</w:t>
            </w:r>
            <w:r w:rsidR="006E3976">
              <w:t>7</w:t>
            </w:r>
            <w:r>
              <w:t>/2022</w:t>
            </w:r>
          </w:p>
        </w:tc>
        <w:tc>
          <w:tcPr>
            <w:tcW w:w="1152" w:type="dxa"/>
          </w:tcPr>
          <w:p w14:paraId="684B83F5" w14:textId="7577FBDA" w:rsidR="00F0601F" w:rsidRDefault="7909D9F8">
            <w:pPr>
              <w:pStyle w:val="Tabletext"/>
            </w:pPr>
            <w:r>
              <w:t>1.1</w:t>
            </w:r>
          </w:p>
        </w:tc>
        <w:tc>
          <w:tcPr>
            <w:tcW w:w="4230" w:type="dxa"/>
          </w:tcPr>
          <w:p w14:paraId="34124A76" w14:textId="59A87396" w:rsidR="00F0601F" w:rsidRDefault="7909D9F8">
            <w:pPr>
              <w:pStyle w:val="Tabletext"/>
            </w:pPr>
            <w:r>
              <w:t>Added updates post Milestone 1 submission</w:t>
            </w:r>
            <w:r w:rsidR="006E3976">
              <w:t xml:space="preserve">, including updates to use cases, and revised use cases to better match new UI and removed vocal interface since it is going to Team B </w:t>
            </w:r>
          </w:p>
        </w:tc>
        <w:tc>
          <w:tcPr>
            <w:tcW w:w="1818" w:type="dxa"/>
          </w:tcPr>
          <w:p w14:paraId="3CBF5F64" w14:textId="599553D2" w:rsidR="00F0601F" w:rsidRDefault="7909D9F8">
            <w:pPr>
              <w:pStyle w:val="Tabletext"/>
            </w:pPr>
            <w:r>
              <w:t>Team A</w:t>
            </w:r>
          </w:p>
        </w:tc>
      </w:tr>
      <w:tr w:rsidR="5E3E26B4" w14:paraId="4B9342CD" w14:textId="77777777" w:rsidTr="5E3E26B4">
        <w:tc>
          <w:tcPr>
            <w:tcW w:w="2304" w:type="dxa"/>
          </w:tcPr>
          <w:p w14:paraId="1335BCCC" w14:textId="2674BFD4" w:rsidR="0F0462C5" w:rsidRDefault="0F0462C5" w:rsidP="0073406F">
            <w:pPr>
              <w:pStyle w:val="Tabletext"/>
              <w:rPr>
                <w:szCs w:val="22"/>
              </w:rPr>
            </w:pPr>
            <w:r w:rsidRPr="5E3E26B4">
              <w:rPr>
                <w:szCs w:val="22"/>
              </w:rPr>
              <w:t>10/29/2022</w:t>
            </w:r>
          </w:p>
        </w:tc>
        <w:tc>
          <w:tcPr>
            <w:tcW w:w="1152" w:type="dxa"/>
          </w:tcPr>
          <w:p w14:paraId="032C2862" w14:textId="333F6043" w:rsidR="0F0462C5" w:rsidRDefault="0F0462C5" w:rsidP="0073406F">
            <w:pPr>
              <w:pStyle w:val="Tabletext"/>
              <w:rPr>
                <w:szCs w:val="22"/>
              </w:rPr>
            </w:pPr>
            <w:r w:rsidRPr="5E3E26B4">
              <w:rPr>
                <w:szCs w:val="22"/>
              </w:rPr>
              <w:t>1.2</w:t>
            </w:r>
          </w:p>
        </w:tc>
        <w:tc>
          <w:tcPr>
            <w:tcW w:w="4230" w:type="dxa"/>
          </w:tcPr>
          <w:p w14:paraId="591A3176" w14:textId="3E8A795B" w:rsidR="0F0462C5" w:rsidRDefault="0F0462C5" w:rsidP="0073406F">
            <w:pPr>
              <w:pStyle w:val="Tabletext"/>
              <w:rPr>
                <w:szCs w:val="22"/>
              </w:rPr>
            </w:pPr>
            <w:r w:rsidRPr="5E3E26B4">
              <w:rPr>
                <w:szCs w:val="22"/>
              </w:rPr>
              <w:t>Post-development updates</w:t>
            </w:r>
          </w:p>
        </w:tc>
        <w:tc>
          <w:tcPr>
            <w:tcW w:w="1818" w:type="dxa"/>
          </w:tcPr>
          <w:p w14:paraId="7130D385" w14:textId="379B87FC" w:rsidR="0F0462C5" w:rsidRDefault="0F0462C5" w:rsidP="0073406F">
            <w:pPr>
              <w:pStyle w:val="Tabletext"/>
              <w:rPr>
                <w:szCs w:val="22"/>
              </w:rPr>
            </w:pPr>
            <w:r w:rsidRPr="5E3E26B4">
              <w:rPr>
                <w:szCs w:val="22"/>
              </w:rPr>
              <w:t>Team A</w:t>
            </w:r>
          </w:p>
        </w:tc>
      </w:tr>
    </w:tbl>
    <w:p w14:paraId="7469807E" w14:textId="77777777" w:rsidR="00F0601F" w:rsidRDefault="00F0601F"/>
    <w:p w14:paraId="2CFA78FD" w14:textId="77777777" w:rsidR="00017ECA" w:rsidRDefault="00017ECA" w:rsidP="000E289D">
      <w:pPr>
        <w:pStyle w:val="Title"/>
      </w:pPr>
    </w:p>
    <w:p w14:paraId="43FE5DC6" w14:textId="77777777" w:rsidR="00017ECA" w:rsidRPr="00017ECA" w:rsidRDefault="00017ECA" w:rsidP="00017ECA"/>
    <w:p w14:paraId="5986EF91" w14:textId="77777777" w:rsidR="00017ECA" w:rsidRPr="00017ECA" w:rsidRDefault="00017ECA" w:rsidP="00017ECA"/>
    <w:p w14:paraId="529A09CC" w14:textId="77777777" w:rsidR="00017ECA" w:rsidRPr="00017ECA" w:rsidRDefault="00017ECA" w:rsidP="00017ECA"/>
    <w:p w14:paraId="3812D912" w14:textId="77777777" w:rsidR="00017ECA" w:rsidRPr="00017ECA" w:rsidRDefault="00017ECA" w:rsidP="00017ECA"/>
    <w:p w14:paraId="128B45F4" w14:textId="77777777" w:rsidR="00017ECA" w:rsidRPr="00017ECA" w:rsidRDefault="00017ECA" w:rsidP="00017ECA"/>
    <w:p w14:paraId="29AC6250" w14:textId="77777777" w:rsidR="00017ECA" w:rsidRPr="00017ECA" w:rsidRDefault="00017ECA" w:rsidP="00017ECA"/>
    <w:p w14:paraId="39B84D1D" w14:textId="77777777" w:rsidR="00017ECA" w:rsidRPr="00017ECA" w:rsidRDefault="00017ECA" w:rsidP="00017ECA"/>
    <w:p w14:paraId="522EA0BD" w14:textId="77777777" w:rsidR="00017ECA" w:rsidRPr="00017ECA" w:rsidRDefault="00017ECA" w:rsidP="00017ECA"/>
    <w:p w14:paraId="68081FCA" w14:textId="77777777" w:rsidR="00017ECA" w:rsidRPr="00017ECA" w:rsidRDefault="00017ECA" w:rsidP="00017ECA"/>
    <w:p w14:paraId="3456F46C" w14:textId="77777777" w:rsidR="00017ECA" w:rsidRPr="00017ECA" w:rsidRDefault="00017ECA" w:rsidP="00017ECA"/>
    <w:p w14:paraId="1B867620" w14:textId="77777777" w:rsidR="00017ECA" w:rsidRPr="00017ECA" w:rsidRDefault="00017ECA" w:rsidP="00017ECA"/>
    <w:p w14:paraId="0EF207C5" w14:textId="77777777" w:rsidR="00017ECA" w:rsidRPr="00017ECA" w:rsidRDefault="00017ECA" w:rsidP="00017ECA"/>
    <w:p w14:paraId="60DFD93F" w14:textId="77777777" w:rsidR="00017ECA" w:rsidRPr="00017ECA" w:rsidRDefault="00017ECA" w:rsidP="00017ECA"/>
    <w:p w14:paraId="7CC0A264" w14:textId="77777777" w:rsidR="00017ECA" w:rsidRPr="00017ECA" w:rsidRDefault="00017ECA" w:rsidP="00017ECA"/>
    <w:p w14:paraId="257E664B" w14:textId="77777777" w:rsidR="00017ECA" w:rsidRPr="00017ECA" w:rsidRDefault="00017ECA" w:rsidP="00017ECA"/>
    <w:p w14:paraId="5CDE672E" w14:textId="77777777" w:rsidR="00017ECA" w:rsidRPr="00017ECA" w:rsidRDefault="00017ECA" w:rsidP="00017ECA"/>
    <w:p w14:paraId="54CA1C4A" w14:textId="77777777" w:rsidR="00017ECA" w:rsidRPr="00017ECA" w:rsidRDefault="00017ECA" w:rsidP="00017ECA"/>
    <w:p w14:paraId="31858C76" w14:textId="77777777" w:rsidR="00017ECA" w:rsidRPr="00017ECA" w:rsidRDefault="00017ECA" w:rsidP="00017ECA"/>
    <w:p w14:paraId="6A3C15B8" w14:textId="77777777" w:rsidR="00017ECA" w:rsidRPr="00017ECA" w:rsidRDefault="00017ECA" w:rsidP="00017ECA"/>
    <w:p w14:paraId="6B8E2196" w14:textId="77777777" w:rsidR="00017ECA" w:rsidRPr="00017ECA" w:rsidRDefault="00017ECA" w:rsidP="00017ECA"/>
    <w:p w14:paraId="36812E6F" w14:textId="77777777" w:rsidR="00017ECA" w:rsidRPr="00017ECA" w:rsidRDefault="00017ECA" w:rsidP="00017ECA"/>
    <w:p w14:paraId="52CD98D5" w14:textId="77777777" w:rsidR="00017ECA" w:rsidRPr="00017ECA" w:rsidRDefault="00017ECA" w:rsidP="00017ECA"/>
    <w:p w14:paraId="55D62C85" w14:textId="77777777" w:rsidR="00017ECA" w:rsidRPr="00017ECA" w:rsidRDefault="00017ECA" w:rsidP="00017ECA"/>
    <w:p w14:paraId="2EEABAB1" w14:textId="77777777" w:rsidR="00017ECA" w:rsidRPr="00017ECA" w:rsidRDefault="00017ECA" w:rsidP="00017ECA"/>
    <w:p w14:paraId="3566E178" w14:textId="77777777" w:rsidR="00017ECA" w:rsidRPr="00017ECA" w:rsidRDefault="00017ECA" w:rsidP="00017ECA"/>
    <w:p w14:paraId="4AC9B2E0" w14:textId="77777777" w:rsidR="00017ECA" w:rsidRPr="00017ECA" w:rsidRDefault="00017ECA" w:rsidP="00017ECA"/>
    <w:p w14:paraId="4C2AC135" w14:textId="77777777" w:rsidR="00017ECA" w:rsidRPr="00017ECA" w:rsidRDefault="00017ECA" w:rsidP="00017ECA"/>
    <w:p w14:paraId="634D83B8" w14:textId="77777777" w:rsidR="00017ECA" w:rsidRPr="00017ECA" w:rsidRDefault="00017ECA" w:rsidP="00017ECA"/>
    <w:p w14:paraId="69A488E5" w14:textId="77777777" w:rsidR="00017ECA" w:rsidRPr="00017ECA" w:rsidRDefault="00017ECA" w:rsidP="00017ECA"/>
    <w:p w14:paraId="63876DC2" w14:textId="77777777" w:rsidR="00017ECA" w:rsidRDefault="00017ECA" w:rsidP="000E289D">
      <w:pPr>
        <w:pStyle w:val="Title"/>
      </w:pPr>
    </w:p>
    <w:p w14:paraId="29D81BAE" w14:textId="77777777" w:rsidR="00017ECA" w:rsidRDefault="00017ECA" w:rsidP="00017ECA">
      <w:pPr>
        <w:jc w:val="right"/>
        <w:rPr>
          <w:b/>
          <w:sz w:val="40"/>
        </w:rPr>
      </w:pPr>
    </w:p>
    <w:p w14:paraId="0E736A85" w14:textId="21F657A7" w:rsidR="00F0601F" w:rsidRPr="00D5539D" w:rsidRDefault="002C44BB" w:rsidP="000E289D">
      <w:pPr>
        <w:jc w:val="center"/>
        <w:rPr>
          <w:bCs/>
          <w:sz w:val="32"/>
          <w:szCs w:val="28"/>
        </w:rPr>
      </w:pPr>
      <w:r w:rsidRPr="00D5539D">
        <w:rPr>
          <w:b/>
          <w:bCs/>
          <w:sz w:val="32"/>
          <w:szCs w:val="28"/>
        </w:rPr>
        <w:t>Table of Contents</w:t>
      </w:r>
    </w:p>
    <w:p w14:paraId="46946C0A" w14:textId="772C971C" w:rsidR="002359C8" w:rsidRDefault="00BB236E">
      <w:pPr>
        <w:pStyle w:val="TOC1"/>
        <w:tabs>
          <w:tab w:val="left" w:pos="432"/>
        </w:tabs>
        <w:rPr>
          <w:rFonts w:asciiTheme="minorHAnsi" w:eastAsiaTheme="minorEastAsia" w:hAnsiTheme="minorHAnsi" w:cstheme="minorBidi"/>
          <w:noProof/>
          <w:szCs w:val="22"/>
        </w:rPr>
      </w:pPr>
      <w:r>
        <w:fldChar w:fldCharType="begin"/>
      </w:r>
      <w:r w:rsidR="00523208">
        <w:instrText xml:space="preserve"> TOC \o "1-3" </w:instrText>
      </w:r>
      <w:r>
        <w:fldChar w:fldCharType="separate"/>
      </w:r>
      <w:r w:rsidR="002359C8">
        <w:rPr>
          <w:noProof/>
        </w:rPr>
        <w:t>1.</w:t>
      </w:r>
      <w:r w:rsidR="002359C8">
        <w:rPr>
          <w:rFonts w:asciiTheme="minorHAnsi" w:eastAsiaTheme="minorEastAsia" w:hAnsiTheme="minorHAnsi" w:cstheme="minorBidi"/>
          <w:noProof/>
          <w:szCs w:val="22"/>
        </w:rPr>
        <w:tab/>
      </w:r>
      <w:r w:rsidR="002359C8">
        <w:rPr>
          <w:noProof/>
        </w:rPr>
        <w:t>Introduction</w:t>
      </w:r>
      <w:r w:rsidR="002359C8">
        <w:rPr>
          <w:noProof/>
        </w:rPr>
        <w:tab/>
      </w:r>
      <w:r w:rsidR="002359C8">
        <w:rPr>
          <w:noProof/>
        </w:rPr>
        <w:fldChar w:fldCharType="begin"/>
      </w:r>
      <w:r w:rsidR="002359C8">
        <w:rPr>
          <w:noProof/>
        </w:rPr>
        <w:instrText xml:space="preserve"> PAGEREF _Toc117936115 \h </w:instrText>
      </w:r>
      <w:r w:rsidR="002359C8">
        <w:rPr>
          <w:noProof/>
        </w:rPr>
      </w:r>
      <w:r w:rsidR="002359C8">
        <w:rPr>
          <w:noProof/>
        </w:rPr>
        <w:fldChar w:fldCharType="separate"/>
      </w:r>
      <w:r w:rsidR="002359C8">
        <w:rPr>
          <w:noProof/>
        </w:rPr>
        <w:t>1</w:t>
      </w:r>
      <w:r w:rsidR="002359C8">
        <w:rPr>
          <w:noProof/>
        </w:rPr>
        <w:fldChar w:fldCharType="end"/>
      </w:r>
    </w:p>
    <w:p w14:paraId="470189F8" w14:textId="1FF66074" w:rsidR="002359C8" w:rsidRDefault="002359C8">
      <w:pPr>
        <w:pStyle w:val="TOC2"/>
        <w:tabs>
          <w:tab w:val="left" w:pos="100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_Toc117936116 \h </w:instrText>
      </w:r>
      <w:r>
        <w:rPr>
          <w:noProof/>
        </w:rPr>
      </w:r>
      <w:r>
        <w:rPr>
          <w:noProof/>
        </w:rPr>
        <w:fldChar w:fldCharType="separate"/>
      </w:r>
      <w:r>
        <w:rPr>
          <w:noProof/>
        </w:rPr>
        <w:t>1</w:t>
      </w:r>
      <w:r>
        <w:rPr>
          <w:noProof/>
        </w:rPr>
        <w:fldChar w:fldCharType="end"/>
      </w:r>
    </w:p>
    <w:p w14:paraId="2116D872" w14:textId="5F2BF6E8" w:rsidR="002359C8" w:rsidRDefault="002359C8">
      <w:pPr>
        <w:pStyle w:val="TOC2"/>
        <w:tabs>
          <w:tab w:val="left" w:pos="100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Project Documents</w:t>
      </w:r>
      <w:r>
        <w:rPr>
          <w:noProof/>
        </w:rPr>
        <w:tab/>
      </w:r>
      <w:r>
        <w:rPr>
          <w:noProof/>
        </w:rPr>
        <w:fldChar w:fldCharType="begin"/>
      </w:r>
      <w:r>
        <w:rPr>
          <w:noProof/>
        </w:rPr>
        <w:instrText xml:space="preserve"> PAGEREF _Toc117936117 \h </w:instrText>
      </w:r>
      <w:r>
        <w:rPr>
          <w:noProof/>
        </w:rPr>
      </w:r>
      <w:r>
        <w:rPr>
          <w:noProof/>
        </w:rPr>
        <w:fldChar w:fldCharType="separate"/>
      </w:r>
      <w:r>
        <w:rPr>
          <w:noProof/>
        </w:rPr>
        <w:t>1</w:t>
      </w:r>
      <w:r>
        <w:rPr>
          <w:noProof/>
        </w:rPr>
        <w:fldChar w:fldCharType="end"/>
      </w:r>
    </w:p>
    <w:p w14:paraId="047A4FBB" w14:textId="752C4E05" w:rsidR="002359C8" w:rsidRDefault="002359C8">
      <w:pPr>
        <w:pStyle w:val="TOC2"/>
        <w:tabs>
          <w:tab w:val="left" w:pos="100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Scope</w:t>
      </w:r>
      <w:r>
        <w:rPr>
          <w:noProof/>
        </w:rPr>
        <w:tab/>
      </w:r>
      <w:r>
        <w:rPr>
          <w:noProof/>
        </w:rPr>
        <w:fldChar w:fldCharType="begin"/>
      </w:r>
      <w:r>
        <w:rPr>
          <w:noProof/>
        </w:rPr>
        <w:instrText xml:space="preserve"> PAGEREF _Toc117936118 \h </w:instrText>
      </w:r>
      <w:r>
        <w:rPr>
          <w:noProof/>
        </w:rPr>
      </w:r>
      <w:r>
        <w:rPr>
          <w:noProof/>
        </w:rPr>
        <w:fldChar w:fldCharType="separate"/>
      </w:r>
      <w:r>
        <w:rPr>
          <w:noProof/>
        </w:rPr>
        <w:t>2</w:t>
      </w:r>
      <w:r>
        <w:rPr>
          <w:noProof/>
        </w:rPr>
        <w:fldChar w:fldCharType="end"/>
      </w:r>
    </w:p>
    <w:p w14:paraId="635162E4" w14:textId="4608839B" w:rsidR="002359C8" w:rsidRDefault="002359C8">
      <w:pPr>
        <w:pStyle w:val="TOC2"/>
        <w:tabs>
          <w:tab w:val="left" w:pos="100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Definitions, Acronyms and Abbreviations</w:t>
      </w:r>
      <w:r>
        <w:rPr>
          <w:noProof/>
        </w:rPr>
        <w:tab/>
      </w:r>
      <w:r>
        <w:rPr>
          <w:noProof/>
        </w:rPr>
        <w:fldChar w:fldCharType="begin"/>
      </w:r>
      <w:r>
        <w:rPr>
          <w:noProof/>
        </w:rPr>
        <w:instrText xml:space="preserve"> PAGEREF _Toc117936119 \h </w:instrText>
      </w:r>
      <w:r>
        <w:rPr>
          <w:noProof/>
        </w:rPr>
      </w:r>
      <w:r>
        <w:rPr>
          <w:noProof/>
        </w:rPr>
        <w:fldChar w:fldCharType="separate"/>
      </w:r>
      <w:r>
        <w:rPr>
          <w:noProof/>
        </w:rPr>
        <w:t>3</w:t>
      </w:r>
      <w:r>
        <w:rPr>
          <w:noProof/>
        </w:rPr>
        <w:fldChar w:fldCharType="end"/>
      </w:r>
    </w:p>
    <w:p w14:paraId="444BBA3E" w14:textId="19737260" w:rsidR="002359C8" w:rsidRDefault="002359C8">
      <w:pPr>
        <w:pStyle w:val="TOC2"/>
        <w:tabs>
          <w:tab w:val="left" w:pos="100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_Toc117936120 \h </w:instrText>
      </w:r>
      <w:r>
        <w:rPr>
          <w:noProof/>
        </w:rPr>
      </w:r>
      <w:r>
        <w:rPr>
          <w:noProof/>
        </w:rPr>
        <w:fldChar w:fldCharType="separate"/>
      </w:r>
      <w:r>
        <w:rPr>
          <w:noProof/>
        </w:rPr>
        <w:t>3</w:t>
      </w:r>
      <w:r>
        <w:rPr>
          <w:noProof/>
        </w:rPr>
        <w:fldChar w:fldCharType="end"/>
      </w:r>
    </w:p>
    <w:p w14:paraId="2834A834" w14:textId="256331D9" w:rsidR="002359C8" w:rsidRDefault="002359C8">
      <w:pPr>
        <w:pStyle w:val="TOC2"/>
        <w:tabs>
          <w:tab w:val="left" w:pos="1000"/>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_Toc117936121 \h </w:instrText>
      </w:r>
      <w:r>
        <w:rPr>
          <w:noProof/>
        </w:rPr>
      </w:r>
      <w:r>
        <w:rPr>
          <w:noProof/>
        </w:rPr>
        <w:fldChar w:fldCharType="separate"/>
      </w:r>
      <w:r>
        <w:rPr>
          <w:noProof/>
        </w:rPr>
        <w:t>3</w:t>
      </w:r>
      <w:r>
        <w:rPr>
          <w:noProof/>
        </w:rPr>
        <w:fldChar w:fldCharType="end"/>
      </w:r>
    </w:p>
    <w:p w14:paraId="072597E7" w14:textId="4C734ADC" w:rsidR="002359C8" w:rsidRDefault="002359C8">
      <w:pPr>
        <w:pStyle w:val="TOC1"/>
        <w:tabs>
          <w:tab w:val="left" w:pos="432"/>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Overall Description</w:t>
      </w:r>
      <w:r>
        <w:rPr>
          <w:noProof/>
        </w:rPr>
        <w:tab/>
      </w:r>
      <w:r>
        <w:rPr>
          <w:noProof/>
        </w:rPr>
        <w:fldChar w:fldCharType="begin"/>
      </w:r>
      <w:r>
        <w:rPr>
          <w:noProof/>
        </w:rPr>
        <w:instrText xml:space="preserve"> PAGEREF _Toc117936122 \h </w:instrText>
      </w:r>
      <w:r>
        <w:rPr>
          <w:noProof/>
        </w:rPr>
      </w:r>
      <w:r>
        <w:rPr>
          <w:noProof/>
        </w:rPr>
        <w:fldChar w:fldCharType="separate"/>
      </w:r>
      <w:r>
        <w:rPr>
          <w:noProof/>
        </w:rPr>
        <w:t>3</w:t>
      </w:r>
      <w:r>
        <w:rPr>
          <w:noProof/>
        </w:rPr>
        <w:fldChar w:fldCharType="end"/>
      </w:r>
    </w:p>
    <w:p w14:paraId="4841378F" w14:textId="6DAE02B4" w:rsidR="002359C8" w:rsidRDefault="002359C8">
      <w:pPr>
        <w:pStyle w:val="TOC2"/>
        <w:tabs>
          <w:tab w:val="left" w:pos="100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Use-Case Model Survey</w:t>
      </w:r>
      <w:r>
        <w:rPr>
          <w:noProof/>
        </w:rPr>
        <w:tab/>
      </w:r>
      <w:r>
        <w:rPr>
          <w:noProof/>
        </w:rPr>
        <w:fldChar w:fldCharType="begin"/>
      </w:r>
      <w:r>
        <w:rPr>
          <w:noProof/>
        </w:rPr>
        <w:instrText xml:space="preserve"> PAGEREF _Toc117936123 \h </w:instrText>
      </w:r>
      <w:r>
        <w:rPr>
          <w:noProof/>
        </w:rPr>
      </w:r>
      <w:r>
        <w:rPr>
          <w:noProof/>
        </w:rPr>
        <w:fldChar w:fldCharType="separate"/>
      </w:r>
      <w:r>
        <w:rPr>
          <w:noProof/>
        </w:rPr>
        <w:t>4</w:t>
      </w:r>
      <w:r>
        <w:rPr>
          <w:noProof/>
        </w:rPr>
        <w:fldChar w:fldCharType="end"/>
      </w:r>
    </w:p>
    <w:p w14:paraId="08FD3D19" w14:textId="06E19F7F" w:rsidR="002359C8" w:rsidRDefault="002359C8">
      <w:pPr>
        <w:pStyle w:val="TOC3"/>
        <w:rPr>
          <w:rFonts w:asciiTheme="minorHAnsi" w:eastAsiaTheme="minorEastAsia" w:hAnsiTheme="minorHAnsi" w:cstheme="minorBidi"/>
          <w:noProof/>
          <w:szCs w:val="22"/>
        </w:rPr>
      </w:pPr>
      <w:r>
        <w:rPr>
          <w:noProof/>
        </w:rPr>
        <w:t>2.1.1</w:t>
      </w:r>
      <w:r>
        <w:rPr>
          <w:rFonts w:asciiTheme="minorHAnsi" w:eastAsiaTheme="minorEastAsia" w:hAnsiTheme="minorHAnsi" w:cstheme="minorBidi"/>
          <w:noProof/>
          <w:szCs w:val="22"/>
        </w:rPr>
        <w:tab/>
      </w:r>
      <w:r>
        <w:rPr>
          <w:noProof/>
        </w:rPr>
        <w:t>Use Case Diagrams</w:t>
      </w:r>
      <w:r>
        <w:rPr>
          <w:noProof/>
        </w:rPr>
        <w:tab/>
      </w:r>
      <w:r>
        <w:rPr>
          <w:noProof/>
        </w:rPr>
        <w:fldChar w:fldCharType="begin"/>
      </w:r>
      <w:r>
        <w:rPr>
          <w:noProof/>
        </w:rPr>
        <w:instrText xml:space="preserve"> PAGEREF _Toc117936124 \h </w:instrText>
      </w:r>
      <w:r>
        <w:rPr>
          <w:noProof/>
        </w:rPr>
      </w:r>
      <w:r>
        <w:rPr>
          <w:noProof/>
        </w:rPr>
        <w:fldChar w:fldCharType="separate"/>
      </w:r>
      <w:r>
        <w:rPr>
          <w:noProof/>
        </w:rPr>
        <w:t>5</w:t>
      </w:r>
      <w:r>
        <w:rPr>
          <w:noProof/>
        </w:rPr>
        <w:fldChar w:fldCharType="end"/>
      </w:r>
    </w:p>
    <w:p w14:paraId="761D9AE1" w14:textId="2202B0A4" w:rsidR="002359C8" w:rsidRDefault="002359C8">
      <w:pPr>
        <w:pStyle w:val="TOC2"/>
        <w:tabs>
          <w:tab w:val="left" w:pos="100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_Toc117936125 \h </w:instrText>
      </w:r>
      <w:r>
        <w:rPr>
          <w:noProof/>
        </w:rPr>
      </w:r>
      <w:r>
        <w:rPr>
          <w:noProof/>
        </w:rPr>
        <w:fldChar w:fldCharType="separate"/>
      </w:r>
      <w:r>
        <w:rPr>
          <w:noProof/>
        </w:rPr>
        <w:t>12</w:t>
      </w:r>
      <w:r>
        <w:rPr>
          <w:noProof/>
        </w:rPr>
        <w:fldChar w:fldCharType="end"/>
      </w:r>
    </w:p>
    <w:p w14:paraId="68CBAFC8" w14:textId="0188A753" w:rsidR="002359C8" w:rsidRDefault="002359C8">
      <w:pPr>
        <w:pStyle w:val="TOC3"/>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Assumptions</w:t>
      </w:r>
      <w:r>
        <w:rPr>
          <w:noProof/>
        </w:rPr>
        <w:tab/>
      </w:r>
      <w:r>
        <w:rPr>
          <w:noProof/>
        </w:rPr>
        <w:fldChar w:fldCharType="begin"/>
      </w:r>
      <w:r>
        <w:rPr>
          <w:noProof/>
        </w:rPr>
        <w:instrText xml:space="preserve"> PAGEREF _Toc117936126 \h </w:instrText>
      </w:r>
      <w:r>
        <w:rPr>
          <w:noProof/>
        </w:rPr>
      </w:r>
      <w:r>
        <w:rPr>
          <w:noProof/>
        </w:rPr>
        <w:fldChar w:fldCharType="separate"/>
      </w:r>
      <w:r>
        <w:rPr>
          <w:noProof/>
        </w:rPr>
        <w:t>12</w:t>
      </w:r>
      <w:r>
        <w:rPr>
          <w:noProof/>
        </w:rPr>
        <w:fldChar w:fldCharType="end"/>
      </w:r>
    </w:p>
    <w:p w14:paraId="69238A35" w14:textId="2F1D62C5" w:rsidR="002359C8" w:rsidRDefault="002359C8">
      <w:pPr>
        <w:pStyle w:val="TOC3"/>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Dependencies</w:t>
      </w:r>
      <w:r>
        <w:rPr>
          <w:noProof/>
        </w:rPr>
        <w:tab/>
      </w:r>
      <w:r>
        <w:rPr>
          <w:noProof/>
        </w:rPr>
        <w:fldChar w:fldCharType="begin"/>
      </w:r>
      <w:r>
        <w:rPr>
          <w:noProof/>
        </w:rPr>
        <w:instrText xml:space="preserve"> PAGEREF _Toc117936127 \h </w:instrText>
      </w:r>
      <w:r>
        <w:rPr>
          <w:noProof/>
        </w:rPr>
      </w:r>
      <w:r>
        <w:rPr>
          <w:noProof/>
        </w:rPr>
        <w:fldChar w:fldCharType="separate"/>
      </w:r>
      <w:r>
        <w:rPr>
          <w:noProof/>
        </w:rPr>
        <w:t>12</w:t>
      </w:r>
      <w:r>
        <w:rPr>
          <w:noProof/>
        </w:rPr>
        <w:fldChar w:fldCharType="end"/>
      </w:r>
    </w:p>
    <w:p w14:paraId="137A0B71" w14:textId="79079179" w:rsidR="002359C8" w:rsidRDefault="002359C8">
      <w:pPr>
        <w:pStyle w:val="TOC1"/>
        <w:tabs>
          <w:tab w:val="left" w:pos="432"/>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Specific Requirements</w:t>
      </w:r>
      <w:r>
        <w:rPr>
          <w:noProof/>
        </w:rPr>
        <w:tab/>
      </w:r>
      <w:r>
        <w:rPr>
          <w:noProof/>
        </w:rPr>
        <w:fldChar w:fldCharType="begin"/>
      </w:r>
      <w:r>
        <w:rPr>
          <w:noProof/>
        </w:rPr>
        <w:instrText xml:space="preserve"> PAGEREF _Toc117936128 \h </w:instrText>
      </w:r>
      <w:r>
        <w:rPr>
          <w:noProof/>
        </w:rPr>
      </w:r>
      <w:r>
        <w:rPr>
          <w:noProof/>
        </w:rPr>
        <w:fldChar w:fldCharType="separate"/>
      </w:r>
      <w:r>
        <w:rPr>
          <w:noProof/>
        </w:rPr>
        <w:t>12</w:t>
      </w:r>
      <w:r>
        <w:rPr>
          <w:noProof/>
        </w:rPr>
        <w:fldChar w:fldCharType="end"/>
      </w:r>
    </w:p>
    <w:p w14:paraId="4C15AF03" w14:textId="565CDDA5" w:rsidR="002359C8" w:rsidRDefault="002359C8">
      <w:pPr>
        <w:pStyle w:val="TOC2"/>
        <w:tabs>
          <w:tab w:val="left" w:pos="100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Use-Case Reports</w:t>
      </w:r>
      <w:r>
        <w:rPr>
          <w:noProof/>
        </w:rPr>
        <w:tab/>
      </w:r>
      <w:r>
        <w:rPr>
          <w:noProof/>
        </w:rPr>
        <w:fldChar w:fldCharType="begin"/>
      </w:r>
      <w:r>
        <w:rPr>
          <w:noProof/>
        </w:rPr>
        <w:instrText xml:space="preserve"> PAGEREF _Toc117936129 \h </w:instrText>
      </w:r>
      <w:r>
        <w:rPr>
          <w:noProof/>
        </w:rPr>
      </w:r>
      <w:r>
        <w:rPr>
          <w:noProof/>
        </w:rPr>
        <w:fldChar w:fldCharType="separate"/>
      </w:r>
      <w:r>
        <w:rPr>
          <w:noProof/>
        </w:rPr>
        <w:t>12</w:t>
      </w:r>
      <w:r>
        <w:rPr>
          <w:noProof/>
        </w:rPr>
        <w:fldChar w:fldCharType="end"/>
      </w:r>
    </w:p>
    <w:p w14:paraId="76E7F26F" w14:textId="6009A079" w:rsidR="002359C8" w:rsidRDefault="002359C8">
      <w:pPr>
        <w:pStyle w:val="TOC3"/>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sidRPr="00920F1F">
        <w:rPr>
          <w:rFonts w:eastAsia="Arial" w:cs="Arial"/>
          <w:noProof/>
          <w:color w:val="000000" w:themeColor="text1"/>
        </w:rPr>
        <w:t>Use Case Name: Viewing Sender/Keyword Notifications List Visually</w:t>
      </w:r>
      <w:r>
        <w:rPr>
          <w:noProof/>
        </w:rPr>
        <w:tab/>
      </w:r>
      <w:r>
        <w:rPr>
          <w:noProof/>
        </w:rPr>
        <w:fldChar w:fldCharType="begin"/>
      </w:r>
      <w:r>
        <w:rPr>
          <w:noProof/>
        </w:rPr>
        <w:instrText xml:space="preserve"> PAGEREF _Toc117936130 \h </w:instrText>
      </w:r>
      <w:r>
        <w:rPr>
          <w:noProof/>
        </w:rPr>
      </w:r>
      <w:r>
        <w:rPr>
          <w:noProof/>
        </w:rPr>
        <w:fldChar w:fldCharType="separate"/>
      </w:r>
      <w:r>
        <w:rPr>
          <w:noProof/>
        </w:rPr>
        <w:t>12</w:t>
      </w:r>
      <w:r>
        <w:rPr>
          <w:noProof/>
        </w:rPr>
        <w:fldChar w:fldCharType="end"/>
      </w:r>
    </w:p>
    <w:p w14:paraId="3B4C7F31" w14:textId="738973E5" w:rsidR="002359C8" w:rsidRDefault="002359C8">
      <w:pPr>
        <w:pStyle w:val="TOC3"/>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sidRPr="00920F1F">
        <w:rPr>
          <w:rFonts w:eastAsia="Arial" w:cs="Arial"/>
          <w:noProof/>
          <w:color w:val="000000" w:themeColor="text1"/>
        </w:rPr>
        <w:t>Use Case Name: Adding Sender/Keyword to Notify for Visually</w:t>
      </w:r>
      <w:r>
        <w:rPr>
          <w:noProof/>
        </w:rPr>
        <w:tab/>
      </w:r>
      <w:r>
        <w:rPr>
          <w:noProof/>
        </w:rPr>
        <w:fldChar w:fldCharType="begin"/>
      </w:r>
      <w:r>
        <w:rPr>
          <w:noProof/>
        </w:rPr>
        <w:instrText xml:space="preserve"> PAGEREF _Toc117936131 \h </w:instrText>
      </w:r>
      <w:r>
        <w:rPr>
          <w:noProof/>
        </w:rPr>
      </w:r>
      <w:r>
        <w:rPr>
          <w:noProof/>
        </w:rPr>
        <w:fldChar w:fldCharType="separate"/>
      </w:r>
      <w:r>
        <w:rPr>
          <w:noProof/>
        </w:rPr>
        <w:t>15</w:t>
      </w:r>
      <w:r>
        <w:rPr>
          <w:noProof/>
        </w:rPr>
        <w:fldChar w:fldCharType="end"/>
      </w:r>
    </w:p>
    <w:p w14:paraId="00B83FD0" w14:textId="742AE89E" w:rsidR="002359C8" w:rsidRDefault="002359C8">
      <w:pPr>
        <w:pStyle w:val="TOC3"/>
        <w:rPr>
          <w:rFonts w:asciiTheme="minorHAnsi" w:eastAsiaTheme="minorEastAsia" w:hAnsiTheme="minorHAnsi" w:cstheme="minorBidi"/>
          <w:noProof/>
          <w:szCs w:val="22"/>
        </w:rPr>
      </w:pPr>
      <w:r>
        <w:rPr>
          <w:noProof/>
        </w:rPr>
        <w:t>3.1.3</w:t>
      </w:r>
      <w:r>
        <w:rPr>
          <w:rFonts w:asciiTheme="minorHAnsi" w:eastAsiaTheme="minorEastAsia" w:hAnsiTheme="minorHAnsi" w:cstheme="minorBidi"/>
          <w:noProof/>
          <w:szCs w:val="22"/>
        </w:rPr>
        <w:tab/>
      </w:r>
      <w:r w:rsidRPr="00920F1F">
        <w:rPr>
          <w:rFonts w:eastAsia="Arial" w:cs="Arial"/>
          <w:noProof/>
          <w:color w:val="000000" w:themeColor="text1"/>
        </w:rPr>
        <w:t>Use Case Name: Deleting Sender/Keyword to Notify for Visually</w:t>
      </w:r>
      <w:r>
        <w:rPr>
          <w:noProof/>
        </w:rPr>
        <w:tab/>
      </w:r>
      <w:r>
        <w:rPr>
          <w:noProof/>
        </w:rPr>
        <w:fldChar w:fldCharType="begin"/>
      </w:r>
      <w:r>
        <w:rPr>
          <w:noProof/>
        </w:rPr>
        <w:instrText xml:space="preserve"> PAGEREF _Toc117936132 \h </w:instrText>
      </w:r>
      <w:r>
        <w:rPr>
          <w:noProof/>
        </w:rPr>
      </w:r>
      <w:r>
        <w:rPr>
          <w:noProof/>
        </w:rPr>
        <w:fldChar w:fldCharType="separate"/>
      </w:r>
      <w:r>
        <w:rPr>
          <w:noProof/>
        </w:rPr>
        <w:t>19</w:t>
      </w:r>
      <w:r>
        <w:rPr>
          <w:noProof/>
        </w:rPr>
        <w:fldChar w:fldCharType="end"/>
      </w:r>
    </w:p>
    <w:p w14:paraId="3774CD34" w14:textId="5FE0CAD5" w:rsidR="002359C8" w:rsidRDefault="002359C8">
      <w:pPr>
        <w:pStyle w:val="TOC3"/>
        <w:rPr>
          <w:rFonts w:asciiTheme="minorHAnsi" w:eastAsiaTheme="minorEastAsia" w:hAnsiTheme="minorHAnsi" w:cstheme="minorBidi"/>
          <w:noProof/>
          <w:szCs w:val="22"/>
        </w:rPr>
      </w:pPr>
      <w:r>
        <w:rPr>
          <w:noProof/>
        </w:rPr>
        <w:t>3.1.4</w:t>
      </w:r>
      <w:r>
        <w:rPr>
          <w:rFonts w:asciiTheme="minorHAnsi" w:eastAsiaTheme="minorEastAsia" w:hAnsiTheme="minorHAnsi" w:cstheme="minorBidi"/>
          <w:noProof/>
          <w:szCs w:val="22"/>
        </w:rPr>
        <w:tab/>
      </w:r>
      <w:r w:rsidRPr="00920F1F">
        <w:rPr>
          <w:rFonts w:eastAsia="Arial" w:cs="Arial"/>
          <w:noProof/>
          <w:color w:val="000000" w:themeColor="text1"/>
        </w:rPr>
        <w:t>Use Case Name: Receiving Sender/Keyword Notifications</w:t>
      </w:r>
      <w:r>
        <w:rPr>
          <w:noProof/>
        </w:rPr>
        <w:tab/>
      </w:r>
      <w:r>
        <w:rPr>
          <w:noProof/>
        </w:rPr>
        <w:fldChar w:fldCharType="begin"/>
      </w:r>
      <w:r>
        <w:rPr>
          <w:noProof/>
        </w:rPr>
        <w:instrText xml:space="preserve"> PAGEREF _Toc117936133 \h </w:instrText>
      </w:r>
      <w:r>
        <w:rPr>
          <w:noProof/>
        </w:rPr>
      </w:r>
      <w:r>
        <w:rPr>
          <w:noProof/>
        </w:rPr>
        <w:fldChar w:fldCharType="separate"/>
      </w:r>
      <w:r>
        <w:rPr>
          <w:noProof/>
        </w:rPr>
        <w:t>20</w:t>
      </w:r>
      <w:r>
        <w:rPr>
          <w:noProof/>
        </w:rPr>
        <w:fldChar w:fldCharType="end"/>
      </w:r>
    </w:p>
    <w:p w14:paraId="16F1180A" w14:textId="3B8B21C4" w:rsidR="002359C8" w:rsidRDefault="002359C8">
      <w:pPr>
        <w:pStyle w:val="TOC3"/>
        <w:rPr>
          <w:rFonts w:asciiTheme="minorHAnsi" w:eastAsiaTheme="minorEastAsia" w:hAnsiTheme="minorHAnsi" w:cstheme="minorBidi"/>
          <w:noProof/>
          <w:szCs w:val="22"/>
        </w:rPr>
      </w:pPr>
      <w:r>
        <w:rPr>
          <w:noProof/>
        </w:rPr>
        <w:t>3.1.5</w:t>
      </w:r>
      <w:r>
        <w:rPr>
          <w:rFonts w:asciiTheme="minorHAnsi" w:eastAsiaTheme="minorEastAsia" w:hAnsiTheme="minorHAnsi" w:cstheme="minorBidi"/>
          <w:noProof/>
          <w:szCs w:val="22"/>
        </w:rPr>
        <w:tab/>
      </w:r>
      <w:r w:rsidRPr="00920F1F">
        <w:rPr>
          <w:rFonts w:eastAsia="Arial" w:cs="Arial"/>
          <w:noProof/>
          <w:color w:val="000000" w:themeColor="text1"/>
        </w:rPr>
        <w:t>Use Case Name: Sending Barcode and Link Data to USPS</w:t>
      </w:r>
      <w:r>
        <w:rPr>
          <w:noProof/>
        </w:rPr>
        <w:tab/>
      </w:r>
      <w:r>
        <w:rPr>
          <w:noProof/>
        </w:rPr>
        <w:fldChar w:fldCharType="begin"/>
      </w:r>
      <w:r>
        <w:rPr>
          <w:noProof/>
        </w:rPr>
        <w:instrText xml:space="preserve"> PAGEREF _Toc117936134 \h </w:instrText>
      </w:r>
      <w:r>
        <w:rPr>
          <w:noProof/>
        </w:rPr>
      </w:r>
      <w:r>
        <w:rPr>
          <w:noProof/>
        </w:rPr>
        <w:fldChar w:fldCharType="separate"/>
      </w:r>
      <w:r>
        <w:rPr>
          <w:noProof/>
        </w:rPr>
        <w:t>21</w:t>
      </w:r>
      <w:r>
        <w:rPr>
          <w:noProof/>
        </w:rPr>
        <w:fldChar w:fldCharType="end"/>
      </w:r>
    </w:p>
    <w:p w14:paraId="3A33F5E6" w14:textId="24BB1700" w:rsidR="002359C8" w:rsidRDefault="002359C8">
      <w:pPr>
        <w:pStyle w:val="TOC3"/>
        <w:rPr>
          <w:rFonts w:asciiTheme="minorHAnsi" w:eastAsiaTheme="minorEastAsia" w:hAnsiTheme="minorHAnsi" w:cstheme="minorBidi"/>
          <w:noProof/>
          <w:szCs w:val="22"/>
        </w:rPr>
      </w:pPr>
      <w:r>
        <w:rPr>
          <w:noProof/>
        </w:rPr>
        <w:t>3.1.6</w:t>
      </w:r>
      <w:r>
        <w:rPr>
          <w:rFonts w:asciiTheme="minorHAnsi" w:eastAsiaTheme="minorEastAsia" w:hAnsiTheme="minorHAnsi" w:cstheme="minorBidi"/>
          <w:noProof/>
          <w:szCs w:val="22"/>
        </w:rPr>
        <w:tab/>
      </w:r>
      <w:r>
        <w:rPr>
          <w:noProof/>
        </w:rPr>
        <w:t>Use Case Name: Track and Report Consumer Data</w:t>
      </w:r>
      <w:r>
        <w:rPr>
          <w:noProof/>
        </w:rPr>
        <w:tab/>
      </w:r>
      <w:r>
        <w:rPr>
          <w:noProof/>
        </w:rPr>
        <w:fldChar w:fldCharType="begin"/>
      </w:r>
      <w:r>
        <w:rPr>
          <w:noProof/>
        </w:rPr>
        <w:instrText xml:space="preserve"> PAGEREF _Toc117936135 \h </w:instrText>
      </w:r>
      <w:r>
        <w:rPr>
          <w:noProof/>
        </w:rPr>
      </w:r>
      <w:r>
        <w:rPr>
          <w:noProof/>
        </w:rPr>
        <w:fldChar w:fldCharType="separate"/>
      </w:r>
      <w:r>
        <w:rPr>
          <w:noProof/>
        </w:rPr>
        <w:t>22</w:t>
      </w:r>
      <w:r>
        <w:rPr>
          <w:noProof/>
        </w:rPr>
        <w:fldChar w:fldCharType="end"/>
      </w:r>
    </w:p>
    <w:p w14:paraId="766D5038" w14:textId="30F7CE0D" w:rsidR="002359C8" w:rsidRDefault="002359C8">
      <w:pPr>
        <w:pStyle w:val="TOC3"/>
        <w:rPr>
          <w:rFonts w:asciiTheme="minorHAnsi" w:eastAsiaTheme="minorEastAsia" w:hAnsiTheme="minorHAnsi" w:cstheme="minorBidi"/>
          <w:noProof/>
          <w:szCs w:val="22"/>
        </w:rPr>
      </w:pPr>
      <w:r>
        <w:rPr>
          <w:noProof/>
        </w:rPr>
        <w:t>3.1.7</w:t>
      </w:r>
      <w:r>
        <w:rPr>
          <w:rFonts w:asciiTheme="minorHAnsi" w:eastAsiaTheme="minorEastAsia" w:hAnsiTheme="minorHAnsi" w:cstheme="minorBidi"/>
          <w:noProof/>
          <w:szCs w:val="22"/>
        </w:rPr>
        <w:tab/>
      </w:r>
      <w:r>
        <w:rPr>
          <w:noProof/>
        </w:rPr>
        <w:t>Use Case Name: Open resulting mail piece from search</w:t>
      </w:r>
      <w:r>
        <w:rPr>
          <w:noProof/>
        </w:rPr>
        <w:tab/>
      </w:r>
      <w:r>
        <w:rPr>
          <w:noProof/>
        </w:rPr>
        <w:fldChar w:fldCharType="begin"/>
      </w:r>
      <w:r>
        <w:rPr>
          <w:noProof/>
        </w:rPr>
        <w:instrText xml:space="preserve"> PAGEREF _Toc117936136 \h </w:instrText>
      </w:r>
      <w:r>
        <w:rPr>
          <w:noProof/>
        </w:rPr>
      </w:r>
      <w:r>
        <w:rPr>
          <w:noProof/>
        </w:rPr>
        <w:fldChar w:fldCharType="separate"/>
      </w:r>
      <w:r>
        <w:rPr>
          <w:noProof/>
        </w:rPr>
        <w:t>22</w:t>
      </w:r>
      <w:r>
        <w:rPr>
          <w:noProof/>
        </w:rPr>
        <w:fldChar w:fldCharType="end"/>
      </w:r>
    </w:p>
    <w:p w14:paraId="5AAB621D" w14:textId="5CEC8BA4" w:rsidR="002359C8" w:rsidRDefault="002359C8">
      <w:pPr>
        <w:pStyle w:val="TOC3"/>
        <w:rPr>
          <w:rFonts w:asciiTheme="minorHAnsi" w:eastAsiaTheme="minorEastAsia" w:hAnsiTheme="minorHAnsi" w:cstheme="minorBidi"/>
          <w:noProof/>
          <w:szCs w:val="22"/>
        </w:rPr>
      </w:pPr>
      <w:r>
        <w:rPr>
          <w:noProof/>
        </w:rPr>
        <w:t>3.1.8</w:t>
      </w:r>
      <w:r>
        <w:rPr>
          <w:rFonts w:asciiTheme="minorHAnsi" w:eastAsiaTheme="minorEastAsia" w:hAnsiTheme="minorHAnsi" w:cstheme="minorBidi"/>
          <w:noProof/>
          <w:szCs w:val="22"/>
        </w:rPr>
        <w:tab/>
      </w:r>
      <w:r w:rsidRPr="00920F1F">
        <w:rPr>
          <w:rFonts w:eastAsia="Arial" w:cs="Arial"/>
          <w:noProof/>
          <w:color w:val="000000" w:themeColor="text1"/>
        </w:rPr>
        <w:t>Use Case Name: Adding Senders to the Notification List via Personal Assistant</w:t>
      </w:r>
      <w:r>
        <w:rPr>
          <w:noProof/>
        </w:rPr>
        <w:tab/>
      </w:r>
      <w:r>
        <w:rPr>
          <w:noProof/>
        </w:rPr>
        <w:fldChar w:fldCharType="begin"/>
      </w:r>
      <w:r>
        <w:rPr>
          <w:noProof/>
        </w:rPr>
        <w:instrText xml:space="preserve"> PAGEREF _Toc117936137 \h </w:instrText>
      </w:r>
      <w:r>
        <w:rPr>
          <w:noProof/>
        </w:rPr>
      </w:r>
      <w:r>
        <w:rPr>
          <w:noProof/>
        </w:rPr>
        <w:fldChar w:fldCharType="separate"/>
      </w:r>
      <w:r>
        <w:rPr>
          <w:noProof/>
        </w:rPr>
        <w:t>23</w:t>
      </w:r>
      <w:r>
        <w:rPr>
          <w:noProof/>
        </w:rPr>
        <w:fldChar w:fldCharType="end"/>
      </w:r>
    </w:p>
    <w:p w14:paraId="7BDFD06B" w14:textId="03E46987" w:rsidR="002359C8" w:rsidRDefault="002359C8">
      <w:pPr>
        <w:pStyle w:val="TOC3"/>
        <w:rPr>
          <w:rFonts w:asciiTheme="minorHAnsi" w:eastAsiaTheme="minorEastAsia" w:hAnsiTheme="minorHAnsi" w:cstheme="minorBidi"/>
          <w:noProof/>
          <w:szCs w:val="22"/>
        </w:rPr>
      </w:pPr>
      <w:r>
        <w:rPr>
          <w:noProof/>
        </w:rPr>
        <w:t>3.1.9</w:t>
      </w:r>
      <w:r>
        <w:rPr>
          <w:rFonts w:asciiTheme="minorHAnsi" w:eastAsiaTheme="minorEastAsia" w:hAnsiTheme="minorHAnsi" w:cstheme="minorBidi"/>
          <w:noProof/>
          <w:szCs w:val="22"/>
        </w:rPr>
        <w:tab/>
      </w:r>
      <w:r w:rsidRPr="00920F1F">
        <w:rPr>
          <w:rFonts w:eastAsia="Arial" w:cs="Arial"/>
          <w:noProof/>
          <w:color w:val="000000" w:themeColor="text1"/>
        </w:rPr>
        <w:t>Use Case Name: Searching for Emails Via Personal Assistant</w:t>
      </w:r>
      <w:r>
        <w:rPr>
          <w:noProof/>
        </w:rPr>
        <w:tab/>
      </w:r>
      <w:r>
        <w:rPr>
          <w:noProof/>
        </w:rPr>
        <w:fldChar w:fldCharType="begin"/>
      </w:r>
      <w:r>
        <w:rPr>
          <w:noProof/>
        </w:rPr>
        <w:instrText xml:space="preserve"> PAGEREF _Toc117936138 \h </w:instrText>
      </w:r>
      <w:r>
        <w:rPr>
          <w:noProof/>
        </w:rPr>
      </w:r>
      <w:r>
        <w:rPr>
          <w:noProof/>
        </w:rPr>
        <w:fldChar w:fldCharType="separate"/>
      </w:r>
      <w:r>
        <w:rPr>
          <w:noProof/>
        </w:rPr>
        <w:t>24</w:t>
      </w:r>
      <w:r>
        <w:rPr>
          <w:noProof/>
        </w:rPr>
        <w:fldChar w:fldCharType="end"/>
      </w:r>
    </w:p>
    <w:p w14:paraId="544B8990" w14:textId="4C627FE5" w:rsidR="002359C8" w:rsidRDefault="002359C8">
      <w:pPr>
        <w:pStyle w:val="TOC3"/>
        <w:rPr>
          <w:rFonts w:asciiTheme="minorHAnsi" w:eastAsiaTheme="minorEastAsia" w:hAnsiTheme="minorHAnsi" w:cstheme="minorBidi"/>
          <w:noProof/>
          <w:szCs w:val="22"/>
        </w:rPr>
      </w:pPr>
      <w:r>
        <w:rPr>
          <w:noProof/>
        </w:rPr>
        <w:t>i.</w:t>
      </w:r>
      <w:r>
        <w:rPr>
          <w:rFonts w:asciiTheme="minorHAnsi" w:eastAsiaTheme="minorEastAsia" w:hAnsiTheme="minorHAnsi" w:cstheme="minorBidi"/>
          <w:noProof/>
          <w:szCs w:val="22"/>
        </w:rPr>
        <w:tab/>
      </w:r>
      <w:r w:rsidRPr="00920F1F">
        <w:rPr>
          <w:rFonts w:eastAsia="Arial" w:cs="Arial"/>
          <w:noProof/>
          <w:color w:val="000000" w:themeColor="text1"/>
        </w:rPr>
        <w:t>Use Case Name: Opening Daily Digest Via Personal Assistant</w:t>
      </w:r>
      <w:r>
        <w:rPr>
          <w:noProof/>
        </w:rPr>
        <w:tab/>
      </w:r>
      <w:r>
        <w:rPr>
          <w:noProof/>
        </w:rPr>
        <w:fldChar w:fldCharType="begin"/>
      </w:r>
      <w:r>
        <w:rPr>
          <w:noProof/>
        </w:rPr>
        <w:instrText xml:space="preserve"> PAGEREF _Toc117936139 \h </w:instrText>
      </w:r>
      <w:r>
        <w:rPr>
          <w:noProof/>
        </w:rPr>
      </w:r>
      <w:r>
        <w:rPr>
          <w:noProof/>
        </w:rPr>
        <w:fldChar w:fldCharType="separate"/>
      </w:r>
      <w:r>
        <w:rPr>
          <w:noProof/>
        </w:rPr>
        <w:t>25</w:t>
      </w:r>
      <w:r>
        <w:rPr>
          <w:noProof/>
        </w:rPr>
        <w:fldChar w:fldCharType="end"/>
      </w:r>
    </w:p>
    <w:p w14:paraId="70E93A58" w14:textId="46447496" w:rsidR="002359C8" w:rsidRDefault="002359C8">
      <w:pPr>
        <w:pStyle w:val="TOC3"/>
        <w:rPr>
          <w:rFonts w:asciiTheme="minorHAnsi" w:eastAsiaTheme="minorEastAsia" w:hAnsiTheme="minorHAnsi" w:cstheme="minorBidi"/>
          <w:noProof/>
          <w:szCs w:val="22"/>
        </w:rPr>
      </w:pPr>
      <w:r>
        <w:rPr>
          <w:noProof/>
        </w:rPr>
        <w:t>3.1.10</w:t>
      </w:r>
      <w:r>
        <w:rPr>
          <w:rFonts w:asciiTheme="minorHAnsi" w:eastAsiaTheme="minorEastAsia" w:hAnsiTheme="minorHAnsi" w:cstheme="minorBidi"/>
          <w:noProof/>
          <w:szCs w:val="22"/>
        </w:rPr>
        <w:tab/>
      </w:r>
      <w:r w:rsidRPr="00920F1F">
        <w:rPr>
          <w:rFonts w:eastAsia="Arial" w:cs="Arial"/>
          <w:noProof/>
          <w:color w:val="000000" w:themeColor="text1"/>
        </w:rPr>
        <w:t>Use Case Name: Launching Application via Personal Assistant</w:t>
      </w:r>
      <w:r>
        <w:rPr>
          <w:noProof/>
        </w:rPr>
        <w:tab/>
      </w:r>
      <w:r>
        <w:rPr>
          <w:noProof/>
        </w:rPr>
        <w:fldChar w:fldCharType="begin"/>
      </w:r>
      <w:r>
        <w:rPr>
          <w:noProof/>
        </w:rPr>
        <w:instrText xml:space="preserve"> PAGEREF _Toc117936140 \h </w:instrText>
      </w:r>
      <w:r>
        <w:rPr>
          <w:noProof/>
        </w:rPr>
      </w:r>
      <w:r>
        <w:rPr>
          <w:noProof/>
        </w:rPr>
        <w:fldChar w:fldCharType="separate"/>
      </w:r>
      <w:r>
        <w:rPr>
          <w:noProof/>
        </w:rPr>
        <w:t>25</w:t>
      </w:r>
      <w:r>
        <w:rPr>
          <w:noProof/>
        </w:rPr>
        <w:fldChar w:fldCharType="end"/>
      </w:r>
    </w:p>
    <w:p w14:paraId="3E70246D" w14:textId="00DEFE18" w:rsidR="002359C8" w:rsidRDefault="002359C8">
      <w:pPr>
        <w:pStyle w:val="TOC3"/>
        <w:rPr>
          <w:rFonts w:asciiTheme="minorHAnsi" w:eastAsiaTheme="minorEastAsia" w:hAnsiTheme="minorHAnsi" w:cstheme="minorBidi"/>
          <w:noProof/>
          <w:szCs w:val="22"/>
        </w:rPr>
      </w:pPr>
      <w:r>
        <w:rPr>
          <w:noProof/>
        </w:rPr>
        <w:t>3.1.11</w:t>
      </w:r>
      <w:r>
        <w:rPr>
          <w:rFonts w:asciiTheme="minorHAnsi" w:eastAsiaTheme="minorEastAsia" w:hAnsiTheme="minorHAnsi" w:cstheme="minorBidi"/>
          <w:noProof/>
          <w:szCs w:val="22"/>
        </w:rPr>
        <w:tab/>
      </w:r>
      <w:r w:rsidRPr="00920F1F">
        <w:rPr>
          <w:rFonts w:eastAsia="Arial" w:cs="Arial"/>
          <w:noProof/>
          <w:color w:val="000000" w:themeColor="text1"/>
        </w:rPr>
        <w:t>Use Case Name: Call or text a phone number in an email or digest visually.</w:t>
      </w:r>
      <w:r>
        <w:rPr>
          <w:noProof/>
        </w:rPr>
        <w:tab/>
      </w:r>
      <w:r>
        <w:rPr>
          <w:noProof/>
        </w:rPr>
        <w:fldChar w:fldCharType="begin"/>
      </w:r>
      <w:r>
        <w:rPr>
          <w:noProof/>
        </w:rPr>
        <w:instrText xml:space="preserve"> PAGEREF _Toc117936141 \h </w:instrText>
      </w:r>
      <w:r>
        <w:rPr>
          <w:noProof/>
        </w:rPr>
      </w:r>
      <w:r>
        <w:rPr>
          <w:noProof/>
        </w:rPr>
        <w:fldChar w:fldCharType="separate"/>
      </w:r>
      <w:r>
        <w:rPr>
          <w:noProof/>
        </w:rPr>
        <w:t>26</w:t>
      </w:r>
      <w:r>
        <w:rPr>
          <w:noProof/>
        </w:rPr>
        <w:fldChar w:fldCharType="end"/>
      </w:r>
    </w:p>
    <w:p w14:paraId="6F323725" w14:textId="454513CF" w:rsidR="002359C8" w:rsidRDefault="002359C8">
      <w:pPr>
        <w:pStyle w:val="TOC3"/>
        <w:rPr>
          <w:rFonts w:asciiTheme="minorHAnsi" w:eastAsiaTheme="minorEastAsia" w:hAnsiTheme="minorHAnsi" w:cstheme="minorBidi"/>
          <w:noProof/>
          <w:szCs w:val="22"/>
        </w:rPr>
      </w:pPr>
      <w:r>
        <w:rPr>
          <w:noProof/>
        </w:rPr>
        <w:t>3.1.12</w:t>
      </w:r>
      <w:r>
        <w:rPr>
          <w:rFonts w:asciiTheme="minorHAnsi" w:eastAsiaTheme="minorEastAsia" w:hAnsiTheme="minorHAnsi" w:cstheme="minorBidi"/>
          <w:noProof/>
          <w:szCs w:val="22"/>
        </w:rPr>
        <w:tab/>
      </w:r>
      <w:r w:rsidRPr="00920F1F">
        <w:rPr>
          <w:rFonts w:eastAsia="Arial" w:cs="Arial"/>
          <w:noProof/>
          <w:color w:val="000000" w:themeColor="text1"/>
        </w:rPr>
        <w:t>Use Case Name: Send an email to an email address in an email or digest visually.</w:t>
      </w:r>
      <w:r>
        <w:rPr>
          <w:noProof/>
        </w:rPr>
        <w:tab/>
      </w:r>
      <w:r>
        <w:rPr>
          <w:noProof/>
        </w:rPr>
        <w:fldChar w:fldCharType="begin"/>
      </w:r>
      <w:r>
        <w:rPr>
          <w:noProof/>
        </w:rPr>
        <w:instrText xml:space="preserve"> PAGEREF _Toc117936142 \h </w:instrText>
      </w:r>
      <w:r>
        <w:rPr>
          <w:noProof/>
        </w:rPr>
      </w:r>
      <w:r>
        <w:rPr>
          <w:noProof/>
        </w:rPr>
        <w:fldChar w:fldCharType="separate"/>
      </w:r>
      <w:r>
        <w:rPr>
          <w:noProof/>
        </w:rPr>
        <w:t>29</w:t>
      </w:r>
      <w:r>
        <w:rPr>
          <w:noProof/>
        </w:rPr>
        <w:fldChar w:fldCharType="end"/>
      </w:r>
    </w:p>
    <w:p w14:paraId="747A8691" w14:textId="7BCA0576" w:rsidR="002359C8" w:rsidRDefault="002359C8">
      <w:pPr>
        <w:pStyle w:val="TOC3"/>
        <w:rPr>
          <w:rFonts w:asciiTheme="minorHAnsi" w:eastAsiaTheme="minorEastAsia" w:hAnsiTheme="minorHAnsi" w:cstheme="minorBidi"/>
          <w:noProof/>
          <w:szCs w:val="22"/>
        </w:rPr>
      </w:pPr>
      <w:r>
        <w:rPr>
          <w:noProof/>
        </w:rPr>
        <w:t>3.1.13</w:t>
      </w:r>
      <w:r>
        <w:rPr>
          <w:rFonts w:asciiTheme="minorHAnsi" w:eastAsiaTheme="minorEastAsia" w:hAnsiTheme="minorHAnsi" w:cstheme="minorBidi"/>
          <w:noProof/>
          <w:szCs w:val="22"/>
        </w:rPr>
        <w:tab/>
      </w:r>
      <w:r w:rsidRPr="00920F1F">
        <w:rPr>
          <w:rFonts w:eastAsia="Arial" w:cs="Arial"/>
          <w:noProof/>
          <w:color w:val="000000" w:themeColor="text1"/>
        </w:rPr>
        <w:t>Use Case Name: Display links as clickable hyperlinks in retrieved email/digest</w:t>
      </w:r>
      <w:r>
        <w:rPr>
          <w:noProof/>
        </w:rPr>
        <w:tab/>
      </w:r>
      <w:r>
        <w:rPr>
          <w:noProof/>
        </w:rPr>
        <w:fldChar w:fldCharType="begin"/>
      </w:r>
      <w:r>
        <w:rPr>
          <w:noProof/>
        </w:rPr>
        <w:instrText xml:space="preserve"> PAGEREF _Toc117936143 \h </w:instrText>
      </w:r>
      <w:r>
        <w:rPr>
          <w:noProof/>
        </w:rPr>
      </w:r>
      <w:r>
        <w:rPr>
          <w:noProof/>
        </w:rPr>
        <w:fldChar w:fldCharType="separate"/>
      </w:r>
      <w:r>
        <w:rPr>
          <w:noProof/>
        </w:rPr>
        <w:t>30</w:t>
      </w:r>
      <w:r>
        <w:rPr>
          <w:noProof/>
        </w:rPr>
        <w:fldChar w:fldCharType="end"/>
      </w:r>
    </w:p>
    <w:p w14:paraId="1B8959E5" w14:textId="0B505F44" w:rsidR="002359C8" w:rsidRDefault="002359C8">
      <w:pPr>
        <w:pStyle w:val="TOC3"/>
        <w:rPr>
          <w:rFonts w:asciiTheme="minorHAnsi" w:eastAsiaTheme="minorEastAsia" w:hAnsiTheme="minorHAnsi" w:cstheme="minorBidi"/>
          <w:noProof/>
          <w:szCs w:val="22"/>
        </w:rPr>
      </w:pPr>
      <w:r>
        <w:rPr>
          <w:noProof/>
        </w:rPr>
        <w:t>3.1.14</w:t>
      </w:r>
      <w:r>
        <w:rPr>
          <w:rFonts w:asciiTheme="minorHAnsi" w:eastAsiaTheme="minorEastAsia" w:hAnsiTheme="minorHAnsi" w:cstheme="minorBidi"/>
          <w:noProof/>
          <w:szCs w:val="22"/>
        </w:rPr>
        <w:tab/>
      </w:r>
      <w:r w:rsidRPr="00920F1F">
        <w:rPr>
          <w:rFonts w:eastAsia="Arial" w:cs="Arial"/>
          <w:noProof/>
          <w:color w:val="000000" w:themeColor="text1"/>
        </w:rPr>
        <w:t>Use Case Name: Displaying barcodes or QR codes as clickable hyperlinks in email.</w:t>
      </w:r>
      <w:r>
        <w:rPr>
          <w:noProof/>
        </w:rPr>
        <w:tab/>
      </w:r>
      <w:r>
        <w:rPr>
          <w:noProof/>
        </w:rPr>
        <w:fldChar w:fldCharType="begin"/>
      </w:r>
      <w:r>
        <w:rPr>
          <w:noProof/>
        </w:rPr>
        <w:instrText xml:space="preserve"> PAGEREF _Toc117936144 \h </w:instrText>
      </w:r>
      <w:r>
        <w:rPr>
          <w:noProof/>
        </w:rPr>
      </w:r>
      <w:r>
        <w:rPr>
          <w:noProof/>
        </w:rPr>
        <w:fldChar w:fldCharType="separate"/>
      </w:r>
      <w:r>
        <w:rPr>
          <w:noProof/>
        </w:rPr>
        <w:t>31</w:t>
      </w:r>
      <w:r>
        <w:rPr>
          <w:noProof/>
        </w:rPr>
        <w:fldChar w:fldCharType="end"/>
      </w:r>
    </w:p>
    <w:p w14:paraId="7F4A6B59" w14:textId="7784A444" w:rsidR="002359C8" w:rsidRDefault="002359C8">
      <w:pPr>
        <w:pStyle w:val="TOC2"/>
        <w:tabs>
          <w:tab w:val="left" w:pos="100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Supplementary Requirements</w:t>
      </w:r>
      <w:r>
        <w:rPr>
          <w:noProof/>
        </w:rPr>
        <w:tab/>
      </w:r>
      <w:r>
        <w:rPr>
          <w:noProof/>
        </w:rPr>
        <w:fldChar w:fldCharType="begin"/>
      </w:r>
      <w:r>
        <w:rPr>
          <w:noProof/>
        </w:rPr>
        <w:instrText xml:space="preserve"> PAGEREF _Toc117936145 \h </w:instrText>
      </w:r>
      <w:r>
        <w:rPr>
          <w:noProof/>
        </w:rPr>
      </w:r>
      <w:r>
        <w:rPr>
          <w:noProof/>
        </w:rPr>
        <w:fldChar w:fldCharType="separate"/>
      </w:r>
      <w:r>
        <w:rPr>
          <w:noProof/>
        </w:rPr>
        <w:t>32</w:t>
      </w:r>
      <w:r>
        <w:rPr>
          <w:noProof/>
        </w:rPr>
        <w:fldChar w:fldCharType="end"/>
      </w:r>
    </w:p>
    <w:p w14:paraId="65052845" w14:textId="2228FB26" w:rsidR="002359C8" w:rsidRDefault="002359C8">
      <w:pPr>
        <w:pStyle w:val="TOC2"/>
        <w:tabs>
          <w:tab w:val="left" w:pos="100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Non-functional Requirements</w:t>
      </w:r>
      <w:r>
        <w:rPr>
          <w:noProof/>
        </w:rPr>
        <w:tab/>
      </w:r>
      <w:r>
        <w:rPr>
          <w:noProof/>
        </w:rPr>
        <w:fldChar w:fldCharType="begin"/>
      </w:r>
      <w:r>
        <w:rPr>
          <w:noProof/>
        </w:rPr>
        <w:instrText xml:space="preserve"> PAGEREF _Toc117936146 \h </w:instrText>
      </w:r>
      <w:r>
        <w:rPr>
          <w:noProof/>
        </w:rPr>
      </w:r>
      <w:r>
        <w:rPr>
          <w:noProof/>
        </w:rPr>
        <w:fldChar w:fldCharType="separate"/>
      </w:r>
      <w:r>
        <w:rPr>
          <w:noProof/>
        </w:rPr>
        <w:t>32</w:t>
      </w:r>
      <w:r>
        <w:rPr>
          <w:noProof/>
        </w:rPr>
        <w:fldChar w:fldCharType="end"/>
      </w:r>
    </w:p>
    <w:p w14:paraId="11E6D17C" w14:textId="21F8A9EF" w:rsidR="002359C8" w:rsidRDefault="002359C8">
      <w:pPr>
        <w:pStyle w:val="TOC1"/>
        <w:tabs>
          <w:tab w:val="left" w:pos="432"/>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Supporting Information</w:t>
      </w:r>
      <w:r>
        <w:rPr>
          <w:noProof/>
        </w:rPr>
        <w:tab/>
      </w:r>
      <w:r>
        <w:rPr>
          <w:noProof/>
        </w:rPr>
        <w:fldChar w:fldCharType="begin"/>
      </w:r>
      <w:r>
        <w:rPr>
          <w:noProof/>
        </w:rPr>
        <w:instrText xml:space="preserve"> PAGEREF _Toc117936147 \h </w:instrText>
      </w:r>
      <w:r>
        <w:rPr>
          <w:noProof/>
        </w:rPr>
      </w:r>
      <w:r>
        <w:rPr>
          <w:noProof/>
        </w:rPr>
        <w:fldChar w:fldCharType="separate"/>
      </w:r>
      <w:r>
        <w:rPr>
          <w:noProof/>
        </w:rPr>
        <w:t>32</w:t>
      </w:r>
      <w:r>
        <w:rPr>
          <w:noProof/>
        </w:rPr>
        <w:fldChar w:fldCharType="end"/>
      </w:r>
    </w:p>
    <w:p w14:paraId="3ACC7E8F" w14:textId="028D6F73" w:rsidR="00017ECA" w:rsidRDefault="00BB236E" w:rsidP="000E289D">
      <w:pPr>
        <w:pStyle w:val="Title"/>
        <w:sectPr w:rsidR="00017ECA" w:rsidSect="00017ECA">
          <w:headerReference w:type="default" r:id="rId15"/>
          <w:footerReference w:type="default" r:id="rId16"/>
          <w:headerReference w:type="first" r:id="rId17"/>
          <w:footerReference w:type="first" r:id="rId18"/>
          <w:pgSz w:w="12240" w:h="15840" w:code="1"/>
          <w:pgMar w:top="1440" w:right="1440" w:bottom="1440" w:left="1440" w:header="720" w:footer="720" w:gutter="0"/>
          <w:pgNumType w:fmt="lowerRoman"/>
          <w:cols w:space="720"/>
        </w:sectPr>
      </w:pPr>
      <w:r>
        <w:rPr>
          <w:sz w:val="20"/>
        </w:rPr>
        <w:fldChar w:fldCharType="end"/>
      </w:r>
    </w:p>
    <w:p w14:paraId="3620A05F" w14:textId="635B5869" w:rsidR="00F0601F" w:rsidRDefault="00000000" w:rsidP="000E289D">
      <w:pPr>
        <w:pStyle w:val="Title"/>
      </w:pPr>
      <w:fldSimple w:instr="TITLE  \* MERGEFORMAT">
        <w:r w:rsidR="00227770">
          <w:t>Software Requirements Specification</w:t>
        </w:r>
      </w:fldSimple>
      <w:r w:rsidR="002C44BB">
        <w:t xml:space="preserve"> </w:t>
      </w:r>
    </w:p>
    <w:p w14:paraId="1CB51D8D" w14:textId="77777777" w:rsidR="00F0601F" w:rsidRDefault="002C44BB">
      <w:pPr>
        <w:pStyle w:val="Heading1"/>
      </w:pPr>
      <w:bookmarkStart w:id="0" w:name="_Toc117936115"/>
      <w:r>
        <w:t>Introduction</w:t>
      </w:r>
      <w:bookmarkEnd w:id="0"/>
    </w:p>
    <w:p w14:paraId="46117544" w14:textId="77777777" w:rsidR="004C7ED6" w:rsidRDefault="004C7ED6" w:rsidP="004C7ED6">
      <w:pPr>
        <w:ind w:left="720"/>
      </w:pPr>
      <w:r>
        <w:t xml:space="preserve">The United States Postal Service (USPS) is an agency that transports mail to and from residential customers. To better assist their customers, the USPS offers a free subscription service called Informed Delivery that allows users to receive images of the mail incoming 7 days a week. The service even allows senders of mail items to associate advertisements via their campaign feature, replace black and white images of mail with full color photos, and show packages arriving within the next week as well as outbound. </w:t>
      </w:r>
    </w:p>
    <w:p w14:paraId="26CC974F" w14:textId="77777777" w:rsidR="004C7ED6" w:rsidRDefault="004C7ED6" w:rsidP="004C7ED6">
      <w:pPr>
        <w:ind w:left="720"/>
      </w:pPr>
    </w:p>
    <w:p w14:paraId="1BA78D1B" w14:textId="6C5CE099" w:rsidR="00D63EE5" w:rsidRDefault="00A95062" w:rsidP="004C7ED6">
      <w:pPr>
        <w:ind w:left="720"/>
      </w:pPr>
      <w:r>
        <w:t>A third</w:t>
      </w:r>
      <w:r w:rsidR="000D50C9">
        <w:t>-</w:t>
      </w:r>
      <w:r>
        <w:t xml:space="preserve">party </w:t>
      </w:r>
      <w:r w:rsidR="006D49E9">
        <w:t xml:space="preserve">application called </w:t>
      </w:r>
      <w:r w:rsidR="00DE050F">
        <w:t>“</w:t>
      </w:r>
      <w:proofErr w:type="spellStart"/>
      <w:r w:rsidR="006D49E9">
        <w:t>Mailspeak</w:t>
      </w:r>
      <w:proofErr w:type="spellEnd"/>
      <w:r w:rsidR="00DE050F">
        <w:t>”</w:t>
      </w:r>
      <w:r w:rsidR="006D49E9">
        <w:t xml:space="preserve"> has been d</w:t>
      </w:r>
      <w:r w:rsidR="0027728D">
        <w:t xml:space="preserve">eveloped to assist informed delivery users </w:t>
      </w:r>
      <w:r w:rsidR="001C7D99">
        <w:t xml:space="preserve">to better </w:t>
      </w:r>
      <w:r w:rsidR="0027728D">
        <w:t>access their mail</w:t>
      </w:r>
      <w:r w:rsidR="001C7D99">
        <w:t xml:space="preserve">.  </w:t>
      </w:r>
      <w:r w:rsidR="004C7ED6">
        <w:t xml:space="preserve">To extend the </w:t>
      </w:r>
      <w:r w:rsidR="00DE050F">
        <w:t>applications functionality</w:t>
      </w:r>
      <w:r w:rsidR="004C7ED6">
        <w:t xml:space="preserve">, </w:t>
      </w:r>
      <w:r w:rsidR="00DE050F">
        <w:t>the product owner</w:t>
      </w:r>
      <w:r w:rsidR="004C7ED6">
        <w:t xml:space="preserve"> has requested a set of features that will allow customers to be able to </w:t>
      </w:r>
      <w:r w:rsidR="00471C1E">
        <w:t xml:space="preserve">better </w:t>
      </w:r>
      <w:r w:rsidR="004C7ED6">
        <w:t>consume and interact with th</w:t>
      </w:r>
      <w:r w:rsidR="00471C1E">
        <w:t>e Informed Delivery</w:t>
      </w:r>
      <w:r w:rsidR="004C7ED6">
        <w:t xml:space="preserve"> service.</w:t>
      </w:r>
    </w:p>
    <w:p w14:paraId="2C14C406" w14:textId="77777777" w:rsidR="00D63EE5" w:rsidRDefault="00D63EE5" w:rsidP="004C7ED6">
      <w:pPr>
        <w:ind w:left="720"/>
      </w:pPr>
    </w:p>
    <w:p w14:paraId="71D08759" w14:textId="4B91D829" w:rsidR="004C7ED6" w:rsidRDefault="004C7ED6" w:rsidP="004C7ED6">
      <w:pPr>
        <w:ind w:left="720"/>
      </w:pPr>
      <w:r>
        <w:t xml:space="preserve">The application is </w:t>
      </w:r>
      <w:r w:rsidR="007C3625">
        <w:t xml:space="preserve">intended </w:t>
      </w:r>
      <w:r>
        <w:t xml:space="preserve">to run on mobile devices and will allow voice commands to find mail items as well as </w:t>
      </w:r>
      <w:r w:rsidR="00D63EE5">
        <w:t xml:space="preserve">notifications </w:t>
      </w:r>
      <w:r>
        <w:t>to trigger when items are received.</w:t>
      </w:r>
    </w:p>
    <w:p w14:paraId="0D34A451" w14:textId="77777777" w:rsidR="00F0601F" w:rsidRDefault="20C090CC">
      <w:pPr>
        <w:pStyle w:val="Heading2"/>
      </w:pPr>
      <w:bookmarkStart w:id="1" w:name="_Toc117936116"/>
      <w:r>
        <w:t>Purpose</w:t>
      </w:r>
      <w:bookmarkEnd w:id="1"/>
    </w:p>
    <w:p w14:paraId="653CB32C" w14:textId="351E6D12" w:rsidR="00A669E2" w:rsidRDefault="49E11C27" w:rsidP="52320630">
      <w:pPr>
        <w:ind w:left="720"/>
      </w:pPr>
      <w:r w:rsidRPr="52320630">
        <w:t xml:space="preserve">The purpose of this Software Requirements Specification (SRS) document is to describe the requirements that have been committed for the initial release of the </w:t>
      </w:r>
      <w:proofErr w:type="spellStart"/>
      <w:r w:rsidR="00FA0946">
        <w:t>Mailspeak</w:t>
      </w:r>
      <w:proofErr w:type="spellEnd"/>
      <w:r w:rsidR="00FA0946">
        <w:t xml:space="preserve"> mobile</w:t>
      </w:r>
      <w:r w:rsidRPr="52320630">
        <w:t xml:space="preserve"> application.</w:t>
      </w:r>
    </w:p>
    <w:p w14:paraId="254E47B8" w14:textId="77777777" w:rsidR="00A669E2" w:rsidRDefault="00A669E2" w:rsidP="52320630">
      <w:pPr>
        <w:ind w:left="720"/>
      </w:pPr>
    </w:p>
    <w:p w14:paraId="27361318" w14:textId="5E023A1F" w:rsidR="00A669E2" w:rsidRDefault="49E11C27" w:rsidP="52320630">
      <w:pPr>
        <w:ind w:left="720"/>
        <w:rPr>
          <w:color w:val="000000" w:themeColor="text1"/>
        </w:rPr>
      </w:pPr>
      <w:r w:rsidRPr="52320630">
        <w:t xml:space="preserve">Informed Delivery is a service provided by the United States Postal Service (USPS) that allows users to preview their incoming mails and manage package deliveries digitally. Informed delivery also allows you to perform limited actions like receiving USPS tracking updates for your packages, providing delivery instructions, scheduling re-delivery, and </w:t>
      </w:r>
      <w:r w:rsidR="00AE018D">
        <w:t>setting mail piece reminders</w:t>
      </w:r>
      <w:r w:rsidRPr="52320630">
        <w:t xml:space="preserve">. </w:t>
      </w:r>
      <w:r w:rsidRPr="52320630">
        <w:rPr>
          <w:color w:val="000000" w:themeColor="text1"/>
        </w:rPr>
        <w:t xml:space="preserve">To make Informed Delivery more accessible to people with visual impairments, the </w:t>
      </w:r>
      <w:r w:rsidR="00382979">
        <w:rPr>
          <w:color w:val="000000" w:themeColor="text1"/>
        </w:rPr>
        <w:t>product owner has created</w:t>
      </w:r>
      <w:r w:rsidRPr="52320630">
        <w:rPr>
          <w:color w:val="000000" w:themeColor="text1"/>
        </w:rPr>
        <w:t xml:space="preserve"> a mobile application that can read the user's Informed Delivery Daily Digest email from their inbox or mail piece image from their phone's camera and display relevant information.</w:t>
      </w:r>
    </w:p>
    <w:p w14:paraId="7FFC79B1" w14:textId="77777777" w:rsidR="00A669E2" w:rsidRDefault="00A669E2" w:rsidP="52320630">
      <w:pPr>
        <w:ind w:left="720"/>
        <w:rPr>
          <w:color w:val="000000" w:themeColor="text1"/>
        </w:rPr>
      </w:pPr>
    </w:p>
    <w:p w14:paraId="2257CA60" w14:textId="33969828" w:rsidR="00CF4E05" w:rsidRDefault="00A669E2" w:rsidP="52320630">
      <w:pPr>
        <w:ind w:left="720"/>
        <w:rPr>
          <w:color w:val="000000" w:themeColor="text1"/>
        </w:rPr>
      </w:pPr>
      <w:r>
        <w:rPr>
          <w:color w:val="000000" w:themeColor="text1"/>
        </w:rPr>
        <w:t xml:space="preserve">The product owner has requested additional functionality </w:t>
      </w:r>
      <w:r w:rsidR="00D638F9">
        <w:rPr>
          <w:color w:val="000000" w:themeColor="text1"/>
        </w:rPr>
        <w:t xml:space="preserve">for the </w:t>
      </w:r>
      <w:proofErr w:type="spellStart"/>
      <w:r w:rsidR="00D638F9">
        <w:rPr>
          <w:color w:val="000000" w:themeColor="text1"/>
        </w:rPr>
        <w:t>Mailspeak</w:t>
      </w:r>
      <w:proofErr w:type="spellEnd"/>
      <w:r w:rsidR="00D638F9">
        <w:rPr>
          <w:color w:val="000000" w:themeColor="text1"/>
        </w:rPr>
        <w:t xml:space="preserve"> application.  </w:t>
      </w:r>
      <w:r w:rsidR="49E11C27" w:rsidRPr="52320630">
        <w:rPr>
          <w:color w:val="000000" w:themeColor="text1"/>
        </w:rPr>
        <w:t xml:space="preserve">Two teams are assigned to </w:t>
      </w:r>
      <w:r w:rsidR="00EE3734">
        <w:rPr>
          <w:color w:val="000000" w:themeColor="text1"/>
        </w:rPr>
        <w:t>develop the new features</w:t>
      </w:r>
      <w:r w:rsidR="49E11C27" w:rsidRPr="52320630">
        <w:rPr>
          <w:color w:val="000000" w:themeColor="text1"/>
        </w:rPr>
        <w:t xml:space="preserve">: Team A and Team B. This SRS </w:t>
      </w:r>
      <w:r w:rsidR="007D4EF1">
        <w:rPr>
          <w:color w:val="000000" w:themeColor="text1"/>
        </w:rPr>
        <w:t>describes</w:t>
      </w:r>
      <w:r w:rsidR="007D4EF1" w:rsidRPr="52320630">
        <w:rPr>
          <w:color w:val="000000" w:themeColor="text1"/>
        </w:rPr>
        <w:t xml:space="preserve"> </w:t>
      </w:r>
      <w:r w:rsidR="49E11C27" w:rsidRPr="52320630">
        <w:rPr>
          <w:color w:val="000000" w:themeColor="text1"/>
        </w:rPr>
        <w:t>Team A's implementation requirements.</w:t>
      </w:r>
    </w:p>
    <w:p w14:paraId="2428222B" w14:textId="77777777" w:rsidR="00CF4E05" w:rsidRDefault="00CF4E05" w:rsidP="52320630">
      <w:pPr>
        <w:ind w:left="720"/>
      </w:pPr>
    </w:p>
    <w:p w14:paraId="4151B4E0" w14:textId="77777777" w:rsidR="00CF4E05" w:rsidRDefault="00CF4E05" w:rsidP="00CF4E05">
      <w:pPr>
        <w:pStyle w:val="Heading2"/>
      </w:pPr>
      <w:bookmarkStart w:id="2" w:name="_Toc117936117"/>
      <w:r>
        <w:t>Project Documents</w:t>
      </w:r>
      <w:bookmarkEnd w:id="2"/>
    </w:p>
    <w:p w14:paraId="7694C4CC" w14:textId="7BB7CB9F" w:rsidR="00CF4E05" w:rsidRDefault="00CF4E05" w:rsidP="00880DC5">
      <w:pPr>
        <w:ind w:left="720"/>
      </w:pPr>
      <w:r w:rsidRPr="00FE3886">
        <w:t>This Technical Design Document is part of a set of documents created to aid in developing the USPS Informed Delivery Application and to provide artifacts with vital information for the application’s ongoing support and operation throughout its life cycle. </w:t>
      </w:r>
    </w:p>
    <w:p w14:paraId="550B7B70" w14:textId="77777777" w:rsidR="00880DC5" w:rsidRPr="00FE3886" w:rsidRDefault="00880DC5" w:rsidP="00D5539D">
      <w:pPr>
        <w:ind w:left="720"/>
      </w:pPr>
    </w:p>
    <w:p w14:paraId="444EB4A1" w14:textId="77777777" w:rsidR="00CF4E05" w:rsidRDefault="00CF4E05" w:rsidP="00D5539D">
      <w:pPr>
        <w:spacing w:after="160"/>
        <w:ind w:firstLine="720"/>
        <w:rPr>
          <w:bCs/>
          <w:color w:val="000000" w:themeColor="text1"/>
          <w:szCs w:val="24"/>
        </w:rPr>
      </w:pPr>
      <w:r w:rsidRPr="60139A28">
        <w:rPr>
          <w:b/>
          <w:color w:val="000000" w:themeColor="text1"/>
          <w:szCs w:val="24"/>
        </w:rPr>
        <w:t>The following documents are included in the entire documentation package:</w:t>
      </w:r>
    </w:p>
    <w:tbl>
      <w:tblPr>
        <w:tblStyle w:val="TableGrid"/>
        <w:tblW w:w="0" w:type="auto"/>
        <w:tblLook w:val="04A0" w:firstRow="1" w:lastRow="0" w:firstColumn="1" w:lastColumn="0" w:noHBand="0" w:noVBand="1"/>
      </w:tblPr>
      <w:tblGrid>
        <w:gridCol w:w="326"/>
        <w:gridCol w:w="6455"/>
        <w:gridCol w:w="1197"/>
        <w:gridCol w:w="1372"/>
      </w:tblGrid>
      <w:tr w:rsidR="00E67D79" w14:paraId="3E0D75A1" w14:textId="77777777" w:rsidTr="00C85840">
        <w:tc>
          <w:tcPr>
            <w:tcW w:w="326" w:type="dxa"/>
            <w:shd w:val="clear" w:color="auto" w:fill="EAF1DD" w:themeFill="accent3" w:themeFillTint="33"/>
          </w:tcPr>
          <w:p w14:paraId="63F2F048" w14:textId="77777777" w:rsidR="00E67D79" w:rsidRDefault="00E67D79" w:rsidP="00F34F4E">
            <w:pPr>
              <w:pStyle w:val="GridHeader"/>
            </w:pPr>
          </w:p>
        </w:tc>
        <w:tc>
          <w:tcPr>
            <w:tcW w:w="6455" w:type="dxa"/>
            <w:shd w:val="clear" w:color="auto" w:fill="EAF1DD" w:themeFill="accent3" w:themeFillTint="33"/>
          </w:tcPr>
          <w:p w14:paraId="79F8EAEC" w14:textId="77777777" w:rsidR="00E67D79" w:rsidRDefault="00E67D79" w:rsidP="00F34F4E">
            <w:pPr>
              <w:pStyle w:val="GridHeader"/>
              <w:rPr>
                <w:bCs/>
              </w:rPr>
            </w:pPr>
            <w:r>
              <w:rPr>
                <w:bCs/>
              </w:rPr>
              <w:t>Document</w:t>
            </w:r>
          </w:p>
        </w:tc>
        <w:tc>
          <w:tcPr>
            <w:tcW w:w="1197" w:type="dxa"/>
            <w:shd w:val="clear" w:color="auto" w:fill="EAF1DD" w:themeFill="accent3" w:themeFillTint="33"/>
          </w:tcPr>
          <w:p w14:paraId="5D5947BC" w14:textId="77777777" w:rsidR="00E67D79" w:rsidRDefault="00E67D79" w:rsidP="00F34F4E">
            <w:pPr>
              <w:pStyle w:val="GridHeader"/>
              <w:rPr>
                <w:bCs/>
              </w:rPr>
            </w:pPr>
            <w:r>
              <w:rPr>
                <w:bCs/>
              </w:rPr>
              <w:t>Version</w:t>
            </w:r>
          </w:p>
        </w:tc>
        <w:tc>
          <w:tcPr>
            <w:tcW w:w="1372" w:type="dxa"/>
            <w:shd w:val="clear" w:color="auto" w:fill="EAF1DD" w:themeFill="accent3" w:themeFillTint="33"/>
          </w:tcPr>
          <w:p w14:paraId="4521D5A2" w14:textId="77777777" w:rsidR="00E67D79" w:rsidRDefault="00E67D79" w:rsidP="00F34F4E">
            <w:pPr>
              <w:pStyle w:val="GridHeader"/>
              <w:rPr>
                <w:bCs/>
              </w:rPr>
            </w:pPr>
            <w:r>
              <w:rPr>
                <w:bCs/>
              </w:rPr>
              <w:t>Date</w:t>
            </w:r>
          </w:p>
        </w:tc>
      </w:tr>
      <w:tr w:rsidR="00C85840" w14:paraId="4A18EDEE" w14:textId="77777777" w:rsidTr="00C85840">
        <w:tc>
          <w:tcPr>
            <w:tcW w:w="326" w:type="dxa"/>
          </w:tcPr>
          <w:p w14:paraId="256669CC" w14:textId="77777777" w:rsidR="00C85840" w:rsidRPr="005A42F5" w:rsidRDefault="00C85840" w:rsidP="00C85840">
            <w:pPr>
              <w:pStyle w:val="GridItem"/>
            </w:pPr>
            <w:r w:rsidRPr="005A42F5">
              <w:t>1</w:t>
            </w:r>
          </w:p>
        </w:tc>
        <w:tc>
          <w:tcPr>
            <w:tcW w:w="6455" w:type="dxa"/>
          </w:tcPr>
          <w:p w14:paraId="64F57573" w14:textId="0E329C65" w:rsidR="00C85840" w:rsidRDefault="00C85840" w:rsidP="00C85840">
            <w:pPr>
              <w:pStyle w:val="GridItem"/>
            </w:pPr>
            <w:r w:rsidRPr="00170E49">
              <w:t>Project Management Plan (PMP)</w:t>
            </w:r>
          </w:p>
        </w:tc>
        <w:tc>
          <w:tcPr>
            <w:tcW w:w="1197" w:type="dxa"/>
          </w:tcPr>
          <w:p w14:paraId="37A79B6A" w14:textId="7CD0F785" w:rsidR="00C85840" w:rsidRDefault="00C85840" w:rsidP="00C85840">
            <w:pPr>
              <w:pStyle w:val="GridItem"/>
              <w:jc w:val="center"/>
            </w:pPr>
            <w:r w:rsidRPr="00170E49">
              <w:t>1.</w:t>
            </w:r>
            <w:r>
              <w:t>2</w:t>
            </w:r>
          </w:p>
        </w:tc>
        <w:tc>
          <w:tcPr>
            <w:tcW w:w="1372" w:type="dxa"/>
          </w:tcPr>
          <w:p w14:paraId="3401F4CB" w14:textId="4251BF88" w:rsidR="00C85840" w:rsidRDefault="00C85840" w:rsidP="00C85840">
            <w:pPr>
              <w:pStyle w:val="GridItem"/>
              <w:jc w:val="center"/>
            </w:pPr>
            <w:r w:rsidRPr="00170E49">
              <w:rPr>
                <w:color w:val="000000" w:themeColor="text1"/>
              </w:rPr>
              <w:t>9-17-2022</w:t>
            </w:r>
          </w:p>
        </w:tc>
      </w:tr>
      <w:tr w:rsidR="00C85840" w14:paraId="03158573" w14:textId="77777777" w:rsidTr="00C85840">
        <w:tc>
          <w:tcPr>
            <w:tcW w:w="326" w:type="dxa"/>
          </w:tcPr>
          <w:p w14:paraId="396CA9AA" w14:textId="77777777" w:rsidR="00C85840" w:rsidRPr="005A42F5" w:rsidRDefault="00C85840" w:rsidP="00C85840">
            <w:pPr>
              <w:pStyle w:val="GridItem"/>
              <w:rPr>
                <w:color w:val="000000" w:themeColor="text1"/>
                <w:szCs w:val="24"/>
              </w:rPr>
            </w:pPr>
            <w:r w:rsidRPr="005A42F5">
              <w:rPr>
                <w:color w:val="000000" w:themeColor="text1"/>
                <w:szCs w:val="24"/>
              </w:rPr>
              <w:t>2</w:t>
            </w:r>
          </w:p>
        </w:tc>
        <w:tc>
          <w:tcPr>
            <w:tcW w:w="6455" w:type="dxa"/>
          </w:tcPr>
          <w:p w14:paraId="18B5AF4F" w14:textId="5226B499" w:rsidR="00C85840" w:rsidRDefault="00C85840" w:rsidP="00C85840">
            <w:pPr>
              <w:pStyle w:val="GridItem"/>
            </w:pPr>
            <w:r w:rsidRPr="00170E49">
              <w:rPr>
                <w:color w:val="000000" w:themeColor="text1"/>
              </w:rPr>
              <w:t>Software Requirements Specification (SRS)</w:t>
            </w:r>
          </w:p>
        </w:tc>
        <w:tc>
          <w:tcPr>
            <w:tcW w:w="1197" w:type="dxa"/>
          </w:tcPr>
          <w:p w14:paraId="0D13274B" w14:textId="257ACDF8" w:rsidR="00C85840" w:rsidRDefault="00C85840" w:rsidP="00C85840">
            <w:pPr>
              <w:pStyle w:val="GridItem"/>
              <w:jc w:val="center"/>
            </w:pPr>
            <w:r w:rsidRPr="00170E49">
              <w:t>1.</w:t>
            </w:r>
            <w:r>
              <w:t>2</w:t>
            </w:r>
          </w:p>
        </w:tc>
        <w:tc>
          <w:tcPr>
            <w:tcW w:w="1372" w:type="dxa"/>
          </w:tcPr>
          <w:p w14:paraId="32D72790" w14:textId="409779CE" w:rsidR="00C85840" w:rsidRDefault="00C85840" w:rsidP="00C85840">
            <w:pPr>
              <w:pStyle w:val="GridItem"/>
              <w:jc w:val="center"/>
            </w:pPr>
            <w:r>
              <w:rPr>
                <w:color w:val="000000" w:themeColor="text1"/>
              </w:rPr>
              <w:t>10</w:t>
            </w:r>
            <w:r w:rsidRPr="00170E49">
              <w:rPr>
                <w:color w:val="000000" w:themeColor="text1"/>
              </w:rPr>
              <w:t>-</w:t>
            </w:r>
            <w:r>
              <w:rPr>
                <w:color w:val="000000" w:themeColor="text1"/>
              </w:rPr>
              <w:t>29</w:t>
            </w:r>
            <w:r w:rsidRPr="00170E49">
              <w:rPr>
                <w:color w:val="000000" w:themeColor="text1"/>
              </w:rPr>
              <w:t>-2022</w:t>
            </w:r>
          </w:p>
        </w:tc>
      </w:tr>
      <w:tr w:rsidR="00C85840" w14:paraId="6000EBFC" w14:textId="77777777" w:rsidTr="00C85840">
        <w:tc>
          <w:tcPr>
            <w:tcW w:w="326" w:type="dxa"/>
          </w:tcPr>
          <w:p w14:paraId="6BAD40DA" w14:textId="77777777" w:rsidR="00C85840" w:rsidRPr="005A42F5" w:rsidRDefault="00C85840" w:rsidP="00C85840">
            <w:pPr>
              <w:pStyle w:val="GridItem"/>
              <w:rPr>
                <w:color w:val="000000" w:themeColor="text1"/>
                <w:szCs w:val="24"/>
              </w:rPr>
            </w:pPr>
            <w:r w:rsidRPr="005A42F5">
              <w:rPr>
                <w:color w:val="000000" w:themeColor="text1"/>
                <w:szCs w:val="24"/>
              </w:rPr>
              <w:t>3</w:t>
            </w:r>
          </w:p>
        </w:tc>
        <w:tc>
          <w:tcPr>
            <w:tcW w:w="6455" w:type="dxa"/>
          </w:tcPr>
          <w:p w14:paraId="709DCE40" w14:textId="4A3C9047" w:rsidR="00C85840" w:rsidRDefault="00C85840" w:rsidP="00C85840">
            <w:pPr>
              <w:pStyle w:val="GridItem"/>
            </w:pPr>
            <w:r w:rsidRPr="00170E49">
              <w:rPr>
                <w:color w:val="000000" w:themeColor="text1"/>
              </w:rPr>
              <w:t>Technical Design Document (TDD)</w:t>
            </w:r>
          </w:p>
        </w:tc>
        <w:tc>
          <w:tcPr>
            <w:tcW w:w="1197" w:type="dxa"/>
          </w:tcPr>
          <w:p w14:paraId="70FE631C" w14:textId="44B9D09A" w:rsidR="00C85840" w:rsidRDefault="00C85840" w:rsidP="00C85840">
            <w:pPr>
              <w:pStyle w:val="GridItem"/>
              <w:jc w:val="center"/>
            </w:pPr>
            <w:r w:rsidRPr="00170E49">
              <w:t>1.</w:t>
            </w:r>
            <w:r>
              <w:t>2</w:t>
            </w:r>
          </w:p>
        </w:tc>
        <w:tc>
          <w:tcPr>
            <w:tcW w:w="1372" w:type="dxa"/>
          </w:tcPr>
          <w:p w14:paraId="6A2D1EBB" w14:textId="545D94C5" w:rsidR="00C85840" w:rsidRDefault="00C85840" w:rsidP="00C85840">
            <w:pPr>
              <w:pStyle w:val="GridItem"/>
              <w:jc w:val="center"/>
            </w:pPr>
            <w:r>
              <w:rPr>
                <w:color w:val="000000" w:themeColor="text1"/>
              </w:rPr>
              <w:t>10</w:t>
            </w:r>
            <w:r w:rsidRPr="00170E49">
              <w:rPr>
                <w:color w:val="000000" w:themeColor="text1"/>
              </w:rPr>
              <w:t>-</w:t>
            </w:r>
            <w:r>
              <w:rPr>
                <w:color w:val="000000" w:themeColor="text1"/>
              </w:rPr>
              <w:t>29</w:t>
            </w:r>
            <w:r w:rsidRPr="00170E49">
              <w:rPr>
                <w:color w:val="000000" w:themeColor="text1"/>
              </w:rPr>
              <w:t>-2022</w:t>
            </w:r>
          </w:p>
        </w:tc>
      </w:tr>
      <w:tr w:rsidR="00C85840" w14:paraId="3D9DBF98" w14:textId="77777777" w:rsidTr="00C85840">
        <w:tc>
          <w:tcPr>
            <w:tcW w:w="326" w:type="dxa"/>
          </w:tcPr>
          <w:p w14:paraId="1E6A0CA6" w14:textId="77777777" w:rsidR="00C85840" w:rsidRPr="005A42F5" w:rsidRDefault="00C85840" w:rsidP="00C85840">
            <w:pPr>
              <w:pStyle w:val="GridItem"/>
              <w:rPr>
                <w:color w:val="000000" w:themeColor="text1"/>
                <w:szCs w:val="24"/>
              </w:rPr>
            </w:pPr>
            <w:r w:rsidRPr="005A42F5">
              <w:rPr>
                <w:color w:val="000000" w:themeColor="text1"/>
                <w:szCs w:val="24"/>
              </w:rPr>
              <w:lastRenderedPageBreak/>
              <w:t>4</w:t>
            </w:r>
          </w:p>
        </w:tc>
        <w:tc>
          <w:tcPr>
            <w:tcW w:w="6455" w:type="dxa"/>
          </w:tcPr>
          <w:p w14:paraId="6573F792" w14:textId="0626BE20" w:rsidR="00C85840" w:rsidRDefault="00C85840" w:rsidP="00C85840">
            <w:pPr>
              <w:pStyle w:val="GridItem"/>
            </w:pPr>
            <w:r w:rsidRPr="00170E49">
              <w:rPr>
                <w:color w:val="000000" w:themeColor="text1"/>
              </w:rPr>
              <w:t>Software Test Plan (STP)</w:t>
            </w:r>
          </w:p>
        </w:tc>
        <w:tc>
          <w:tcPr>
            <w:tcW w:w="1197" w:type="dxa"/>
          </w:tcPr>
          <w:p w14:paraId="2CED8FE1" w14:textId="1FB360DB" w:rsidR="00C85840" w:rsidRDefault="00C85840" w:rsidP="00C85840">
            <w:pPr>
              <w:pStyle w:val="GridItem"/>
              <w:jc w:val="center"/>
            </w:pPr>
            <w:r w:rsidRPr="00170E49">
              <w:t>1.</w:t>
            </w:r>
            <w:r>
              <w:t>1</w:t>
            </w:r>
          </w:p>
        </w:tc>
        <w:tc>
          <w:tcPr>
            <w:tcW w:w="1372" w:type="dxa"/>
          </w:tcPr>
          <w:p w14:paraId="30B57D89" w14:textId="3C700D4F" w:rsidR="00C85840" w:rsidRDefault="00C85840" w:rsidP="00C85840">
            <w:pPr>
              <w:pStyle w:val="GridItem"/>
              <w:jc w:val="center"/>
            </w:pPr>
            <w:r>
              <w:rPr>
                <w:color w:val="000000" w:themeColor="text1"/>
              </w:rPr>
              <w:t>10</w:t>
            </w:r>
            <w:r w:rsidRPr="00170E49">
              <w:rPr>
                <w:color w:val="000000" w:themeColor="text1"/>
              </w:rPr>
              <w:t>-</w:t>
            </w:r>
            <w:r>
              <w:rPr>
                <w:color w:val="000000" w:themeColor="text1"/>
              </w:rPr>
              <w:t>29</w:t>
            </w:r>
            <w:r w:rsidRPr="00170E49">
              <w:rPr>
                <w:color w:val="000000" w:themeColor="text1"/>
              </w:rPr>
              <w:t>-2022</w:t>
            </w:r>
          </w:p>
        </w:tc>
      </w:tr>
      <w:tr w:rsidR="00C85840" w14:paraId="088AAC2F" w14:textId="77777777" w:rsidTr="00C85840">
        <w:tc>
          <w:tcPr>
            <w:tcW w:w="326" w:type="dxa"/>
          </w:tcPr>
          <w:p w14:paraId="67CC075A" w14:textId="77777777" w:rsidR="00C85840" w:rsidRPr="005A42F5" w:rsidRDefault="00C85840" w:rsidP="00C85840">
            <w:pPr>
              <w:pStyle w:val="GridItem"/>
              <w:rPr>
                <w:color w:val="000000" w:themeColor="text1"/>
                <w:szCs w:val="24"/>
              </w:rPr>
            </w:pPr>
            <w:r w:rsidRPr="005A42F5">
              <w:rPr>
                <w:color w:val="000000" w:themeColor="text1"/>
                <w:szCs w:val="24"/>
              </w:rPr>
              <w:t>5</w:t>
            </w:r>
          </w:p>
        </w:tc>
        <w:tc>
          <w:tcPr>
            <w:tcW w:w="6455" w:type="dxa"/>
          </w:tcPr>
          <w:p w14:paraId="1942FF6F" w14:textId="7F5F12B2" w:rsidR="00C85840" w:rsidRDefault="00C85840" w:rsidP="00C85840">
            <w:pPr>
              <w:pStyle w:val="GridItem"/>
            </w:pPr>
            <w:r w:rsidRPr="00170E49">
              <w:rPr>
                <w:color w:val="000000" w:themeColor="text1"/>
              </w:rPr>
              <w:t>Programmers Guide (PG)</w:t>
            </w:r>
          </w:p>
        </w:tc>
        <w:tc>
          <w:tcPr>
            <w:tcW w:w="1197" w:type="dxa"/>
          </w:tcPr>
          <w:p w14:paraId="3A4E02D7" w14:textId="7D5D34EA" w:rsidR="00C85840" w:rsidRDefault="00C85840" w:rsidP="00C85840">
            <w:pPr>
              <w:pStyle w:val="GridItem"/>
              <w:jc w:val="center"/>
            </w:pPr>
            <w:r w:rsidRPr="00170E49">
              <w:t>1.</w:t>
            </w:r>
            <w:r>
              <w:t>1</w:t>
            </w:r>
          </w:p>
        </w:tc>
        <w:tc>
          <w:tcPr>
            <w:tcW w:w="1372" w:type="dxa"/>
          </w:tcPr>
          <w:p w14:paraId="5DCFD0D0" w14:textId="2804A5F8" w:rsidR="00C85840" w:rsidRDefault="00C85840" w:rsidP="00C85840">
            <w:pPr>
              <w:pStyle w:val="GridItem"/>
              <w:jc w:val="center"/>
            </w:pPr>
            <w:r>
              <w:rPr>
                <w:color w:val="000000" w:themeColor="text1"/>
              </w:rPr>
              <w:t>11-05</w:t>
            </w:r>
            <w:r w:rsidRPr="00170E49">
              <w:rPr>
                <w:color w:val="000000" w:themeColor="text1"/>
              </w:rPr>
              <w:t>-2022</w:t>
            </w:r>
          </w:p>
        </w:tc>
      </w:tr>
      <w:tr w:rsidR="00C85840" w14:paraId="37D15CEB" w14:textId="77777777" w:rsidTr="00C85840">
        <w:tc>
          <w:tcPr>
            <w:tcW w:w="326" w:type="dxa"/>
          </w:tcPr>
          <w:p w14:paraId="4AFC3AC6" w14:textId="77777777" w:rsidR="00C85840" w:rsidRPr="005A42F5" w:rsidRDefault="00C85840" w:rsidP="00C85840">
            <w:pPr>
              <w:pStyle w:val="GridItem"/>
              <w:rPr>
                <w:color w:val="000000" w:themeColor="text1"/>
                <w:szCs w:val="24"/>
              </w:rPr>
            </w:pPr>
            <w:r w:rsidRPr="005A42F5">
              <w:rPr>
                <w:color w:val="000000" w:themeColor="text1"/>
                <w:szCs w:val="24"/>
              </w:rPr>
              <w:t>6</w:t>
            </w:r>
          </w:p>
        </w:tc>
        <w:tc>
          <w:tcPr>
            <w:tcW w:w="6455" w:type="dxa"/>
          </w:tcPr>
          <w:p w14:paraId="4967A482" w14:textId="5A81264F" w:rsidR="00C85840" w:rsidRDefault="00C85840" w:rsidP="00C85840">
            <w:pPr>
              <w:pStyle w:val="GridItem"/>
            </w:pPr>
            <w:r w:rsidRPr="00170E49">
              <w:rPr>
                <w:color w:val="000000" w:themeColor="text1"/>
              </w:rPr>
              <w:t>Deployment and Operations (DevOps)</w:t>
            </w:r>
          </w:p>
        </w:tc>
        <w:tc>
          <w:tcPr>
            <w:tcW w:w="1197" w:type="dxa"/>
          </w:tcPr>
          <w:p w14:paraId="281EDC41" w14:textId="27A78E6D" w:rsidR="00C85840" w:rsidRDefault="00C85840" w:rsidP="00C85840">
            <w:pPr>
              <w:pStyle w:val="GridItem"/>
              <w:jc w:val="center"/>
            </w:pPr>
            <w:r w:rsidRPr="00170E49">
              <w:t>1.</w:t>
            </w:r>
            <w:r>
              <w:t>1</w:t>
            </w:r>
          </w:p>
        </w:tc>
        <w:tc>
          <w:tcPr>
            <w:tcW w:w="1372" w:type="dxa"/>
          </w:tcPr>
          <w:p w14:paraId="42F478F6" w14:textId="0E087A0D" w:rsidR="00C85840" w:rsidRDefault="00C85840" w:rsidP="00C85840">
            <w:pPr>
              <w:pStyle w:val="GridItem"/>
              <w:jc w:val="center"/>
            </w:pPr>
            <w:r>
              <w:rPr>
                <w:color w:val="000000" w:themeColor="text1"/>
              </w:rPr>
              <w:t>11-05</w:t>
            </w:r>
            <w:r w:rsidRPr="00170E49">
              <w:rPr>
                <w:color w:val="000000" w:themeColor="text1"/>
              </w:rPr>
              <w:t>-2022</w:t>
            </w:r>
          </w:p>
        </w:tc>
      </w:tr>
      <w:tr w:rsidR="00C85840" w14:paraId="4C6D08F3" w14:textId="77777777" w:rsidTr="00C85840">
        <w:tc>
          <w:tcPr>
            <w:tcW w:w="326" w:type="dxa"/>
          </w:tcPr>
          <w:p w14:paraId="75E67E42" w14:textId="77777777" w:rsidR="00C85840" w:rsidRPr="005A42F5" w:rsidRDefault="00C85840" w:rsidP="00C85840">
            <w:pPr>
              <w:pStyle w:val="GridItem"/>
              <w:rPr>
                <w:color w:val="000000" w:themeColor="text1"/>
                <w:szCs w:val="24"/>
              </w:rPr>
            </w:pPr>
            <w:r w:rsidRPr="005A42F5">
              <w:rPr>
                <w:color w:val="000000" w:themeColor="text1"/>
                <w:szCs w:val="24"/>
              </w:rPr>
              <w:t>7</w:t>
            </w:r>
          </w:p>
        </w:tc>
        <w:tc>
          <w:tcPr>
            <w:tcW w:w="6455" w:type="dxa"/>
          </w:tcPr>
          <w:p w14:paraId="2686907B" w14:textId="676E7D96" w:rsidR="00C85840" w:rsidRDefault="00C85840" w:rsidP="00C85840">
            <w:pPr>
              <w:pStyle w:val="GridItem"/>
            </w:pPr>
            <w:r w:rsidRPr="00170E49">
              <w:rPr>
                <w:color w:val="000000" w:themeColor="text1"/>
              </w:rPr>
              <w:t>User Guide (UG)</w:t>
            </w:r>
          </w:p>
        </w:tc>
        <w:tc>
          <w:tcPr>
            <w:tcW w:w="1197" w:type="dxa"/>
          </w:tcPr>
          <w:p w14:paraId="136184BF" w14:textId="14D4DB01" w:rsidR="00C85840" w:rsidRDefault="00C85840" w:rsidP="00C85840">
            <w:pPr>
              <w:pStyle w:val="GridItem"/>
              <w:jc w:val="center"/>
            </w:pPr>
            <w:r w:rsidRPr="00170E49">
              <w:t>1.0</w:t>
            </w:r>
          </w:p>
        </w:tc>
        <w:tc>
          <w:tcPr>
            <w:tcW w:w="1372" w:type="dxa"/>
          </w:tcPr>
          <w:p w14:paraId="1F2E407F" w14:textId="44E28456" w:rsidR="00C85840" w:rsidRDefault="00C85840" w:rsidP="00C85840">
            <w:pPr>
              <w:pStyle w:val="GridItem"/>
              <w:jc w:val="center"/>
            </w:pPr>
            <w:r w:rsidRPr="00170E49">
              <w:rPr>
                <w:color w:val="000000" w:themeColor="text1"/>
              </w:rPr>
              <w:t>11-0</w:t>
            </w:r>
            <w:r>
              <w:rPr>
                <w:color w:val="000000" w:themeColor="text1"/>
              </w:rPr>
              <w:t>5</w:t>
            </w:r>
            <w:r w:rsidRPr="00170E49">
              <w:rPr>
                <w:color w:val="000000" w:themeColor="text1"/>
              </w:rPr>
              <w:t>-2022</w:t>
            </w:r>
          </w:p>
        </w:tc>
      </w:tr>
      <w:tr w:rsidR="00C85840" w14:paraId="5FD8B6B3" w14:textId="77777777" w:rsidTr="00C85840">
        <w:tc>
          <w:tcPr>
            <w:tcW w:w="326" w:type="dxa"/>
          </w:tcPr>
          <w:p w14:paraId="0DFD30B1" w14:textId="77777777" w:rsidR="00C85840" w:rsidRPr="005A42F5" w:rsidRDefault="00C85840" w:rsidP="00C85840">
            <w:pPr>
              <w:pStyle w:val="GridItem"/>
              <w:rPr>
                <w:color w:val="000000" w:themeColor="text1"/>
                <w:szCs w:val="24"/>
              </w:rPr>
            </w:pPr>
            <w:r w:rsidRPr="005A42F5">
              <w:rPr>
                <w:color w:val="000000" w:themeColor="text1"/>
                <w:szCs w:val="24"/>
              </w:rPr>
              <w:t>8</w:t>
            </w:r>
          </w:p>
        </w:tc>
        <w:tc>
          <w:tcPr>
            <w:tcW w:w="6455" w:type="dxa"/>
          </w:tcPr>
          <w:p w14:paraId="4541A4AE" w14:textId="155A668F" w:rsidR="00C85840" w:rsidRDefault="00C85840" w:rsidP="00C85840">
            <w:pPr>
              <w:pStyle w:val="GridItem"/>
            </w:pPr>
            <w:r w:rsidRPr="00170E49">
              <w:rPr>
                <w:color w:val="000000" w:themeColor="text1"/>
              </w:rPr>
              <w:t>Test Report (TR)</w:t>
            </w:r>
          </w:p>
        </w:tc>
        <w:tc>
          <w:tcPr>
            <w:tcW w:w="1197" w:type="dxa"/>
          </w:tcPr>
          <w:p w14:paraId="025791C3" w14:textId="481D3A37" w:rsidR="00C85840" w:rsidRDefault="00C85840" w:rsidP="00C85840">
            <w:pPr>
              <w:pStyle w:val="GridItem"/>
              <w:jc w:val="center"/>
            </w:pPr>
            <w:r w:rsidRPr="00170E49">
              <w:t>1.0</w:t>
            </w:r>
          </w:p>
        </w:tc>
        <w:tc>
          <w:tcPr>
            <w:tcW w:w="1372" w:type="dxa"/>
          </w:tcPr>
          <w:p w14:paraId="747FA48D" w14:textId="244F27A6" w:rsidR="00C85840" w:rsidRDefault="00C85840" w:rsidP="00C85840">
            <w:pPr>
              <w:pStyle w:val="GridItem"/>
              <w:jc w:val="center"/>
            </w:pPr>
            <w:r w:rsidRPr="00170E49">
              <w:rPr>
                <w:color w:val="000000" w:themeColor="text1"/>
              </w:rPr>
              <w:t>11-0</w:t>
            </w:r>
            <w:r>
              <w:rPr>
                <w:color w:val="000000" w:themeColor="text1"/>
              </w:rPr>
              <w:t>5</w:t>
            </w:r>
            <w:r w:rsidRPr="00170E49">
              <w:rPr>
                <w:color w:val="000000" w:themeColor="text1"/>
              </w:rPr>
              <w:t>-2022</w:t>
            </w:r>
          </w:p>
        </w:tc>
      </w:tr>
    </w:tbl>
    <w:p w14:paraId="6B57BF77" w14:textId="05EFCA5B" w:rsidR="52320630" w:rsidRDefault="52320630" w:rsidP="00D5539D">
      <w:pPr>
        <w:ind w:left="720"/>
      </w:pPr>
    </w:p>
    <w:p w14:paraId="1793D395" w14:textId="77777777" w:rsidR="00F0601F" w:rsidRDefault="20C090CC">
      <w:pPr>
        <w:pStyle w:val="Heading2"/>
      </w:pPr>
      <w:bookmarkStart w:id="3" w:name="_Toc117936118"/>
      <w:r>
        <w:t>Scope</w:t>
      </w:r>
      <w:bookmarkEnd w:id="3"/>
    </w:p>
    <w:p w14:paraId="4DFB7472" w14:textId="4144660E" w:rsidR="044065F0" w:rsidRDefault="044065F0" w:rsidP="52320630">
      <w:pPr>
        <w:ind w:left="720"/>
      </w:pPr>
      <w:r>
        <w:t xml:space="preserve">The scope of Team A’s implementation for the USPS Informed Delivery application revolves around </w:t>
      </w:r>
      <w:r w:rsidR="77739A2C">
        <w:t xml:space="preserve">seven </w:t>
      </w:r>
      <w:r w:rsidR="4F877076">
        <w:t xml:space="preserve">initial requirements from the customer </w:t>
      </w:r>
      <w:r w:rsidR="77739A2C">
        <w:t xml:space="preserve">across </w:t>
      </w:r>
      <w:r>
        <w:t xml:space="preserve">four main </w:t>
      </w:r>
      <w:r w:rsidR="385085DC">
        <w:t>features</w:t>
      </w:r>
      <w:r w:rsidR="250D4F28">
        <w:t>. One exception is that the Voice Assistant function will also include Search functionality as developed by Team B.</w:t>
      </w:r>
    </w:p>
    <w:p w14:paraId="56323858" w14:textId="1CECCE6C" w:rsidR="0AD19FC5" w:rsidRDefault="0AD19FC5" w:rsidP="0AD19FC5">
      <w:pPr>
        <w:ind w:left="720"/>
        <w:rPr>
          <w:szCs w:val="22"/>
        </w:rPr>
      </w:pPr>
    </w:p>
    <w:p w14:paraId="3CF56010" w14:textId="3ADBDC2F" w:rsidR="72473EAE" w:rsidRDefault="72473EAE" w:rsidP="0AD19FC5">
      <w:pPr>
        <w:ind w:left="720"/>
        <w:rPr>
          <w:szCs w:val="22"/>
        </w:rPr>
      </w:pPr>
      <w:r w:rsidRPr="0AD19FC5">
        <w:rPr>
          <w:szCs w:val="22"/>
        </w:rPr>
        <w:t xml:space="preserve">All accessibility features, including voice input and screen reading, </w:t>
      </w:r>
      <w:r w:rsidR="1286036C" w:rsidRPr="0AD19FC5">
        <w:rPr>
          <w:szCs w:val="22"/>
        </w:rPr>
        <w:t>are</w:t>
      </w:r>
      <w:r w:rsidRPr="0AD19FC5">
        <w:rPr>
          <w:szCs w:val="22"/>
        </w:rPr>
        <w:t xml:space="preserve"> not within scope of Team A’s requirements. All accessibility features will be covered by Team B’s documentation.</w:t>
      </w:r>
    </w:p>
    <w:p w14:paraId="10AA5583" w14:textId="77777777" w:rsidR="00BD1042" w:rsidRDefault="00BD1042" w:rsidP="52320630">
      <w:pPr>
        <w:ind w:left="720"/>
      </w:pPr>
    </w:p>
    <w:p w14:paraId="3F9F26BE" w14:textId="77777777" w:rsidR="00BD1042" w:rsidRPr="007D3CE6" w:rsidRDefault="00BD1042">
      <w:pPr>
        <w:pStyle w:val="ListParagraph"/>
        <w:widowControl/>
        <w:numPr>
          <w:ilvl w:val="0"/>
          <w:numId w:val="66"/>
        </w:numPr>
        <w:spacing w:after="160" w:line="259" w:lineRule="auto"/>
        <w:rPr>
          <w:rFonts w:eastAsiaTheme="minorEastAsia"/>
          <w:b/>
          <w:color w:val="1F3763"/>
          <w:szCs w:val="24"/>
        </w:rPr>
      </w:pPr>
      <w:r w:rsidRPr="007D3CE6">
        <w:rPr>
          <w:b/>
        </w:rPr>
        <w:t>Mail View</w:t>
      </w:r>
    </w:p>
    <w:p w14:paraId="579E14B9" w14:textId="712C1BE4" w:rsidR="00BD1042" w:rsidRPr="00A25958" w:rsidRDefault="00BD1042">
      <w:pPr>
        <w:pStyle w:val="ListParagraph"/>
        <w:widowControl/>
        <w:numPr>
          <w:ilvl w:val="1"/>
          <w:numId w:val="66"/>
        </w:numPr>
        <w:spacing w:after="160" w:line="259" w:lineRule="auto"/>
        <w:rPr>
          <w:rFonts w:eastAsiaTheme="minorEastAsia"/>
          <w:color w:val="000000" w:themeColor="text1"/>
        </w:rPr>
      </w:pPr>
      <w:r w:rsidRPr="00A25958">
        <w:t xml:space="preserve">Open resulting </w:t>
      </w:r>
      <w:r w:rsidR="00036A01">
        <w:t>Mail Piece</w:t>
      </w:r>
      <w:r w:rsidRPr="00A25958">
        <w:t xml:space="preserve"> [from search]</w:t>
      </w:r>
    </w:p>
    <w:p w14:paraId="668DF05F" w14:textId="77777777" w:rsidR="00BD1042" w:rsidRPr="00672B37" w:rsidRDefault="00BD1042">
      <w:pPr>
        <w:pStyle w:val="ListParagraph"/>
        <w:widowControl/>
        <w:numPr>
          <w:ilvl w:val="1"/>
          <w:numId w:val="66"/>
        </w:numPr>
        <w:spacing w:after="160" w:line="259" w:lineRule="auto"/>
        <w:rPr>
          <w:rFonts w:eastAsiaTheme="minorEastAsia"/>
          <w:color w:val="000000" w:themeColor="text1"/>
        </w:rPr>
      </w:pPr>
      <w:r w:rsidRPr="00A25958">
        <w:t xml:space="preserve">Call, </w:t>
      </w:r>
      <w:r>
        <w:t>E</w:t>
      </w:r>
      <w:r w:rsidRPr="00A25958">
        <w:t xml:space="preserve">mail, or send </w:t>
      </w:r>
      <w:r>
        <w:t xml:space="preserve">a </w:t>
      </w:r>
      <w:r w:rsidRPr="00A25958">
        <w:t xml:space="preserve">text message to </w:t>
      </w:r>
      <w:r>
        <w:t xml:space="preserve">the </w:t>
      </w:r>
      <w:r w:rsidRPr="00A25958">
        <w:t>sender or contact on command</w:t>
      </w:r>
    </w:p>
    <w:p w14:paraId="6E4B4D51" w14:textId="77777777" w:rsidR="00BD1042" w:rsidRPr="00A25958" w:rsidRDefault="00BD1042">
      <w:pPr>
        <w:pStyle w:val="ListParagraph"/>
        <w:widowControl/>
        <w:numPr>
          <w:ilvl w:val="2"/>
          <w:numId w:val="66"/>
        </w:numPr>
        <w:spacing w:after="160" w:line="259" w:lineRule="auto"/>
        <w:rPr>
          <w:rFonts w:eastAsiaTheme="minorEastAsia"/>
          <w:color w:val="000000" w:themeColor="text1"/>
        </w:rPr>
      </w:pPr>
      <w:r>
        <w:t>Ensure features in “Do more with your mail” are supported</w:t>
      </w:r>
    </w:p>
    <w:p w14:paraId="59E21057" w14:textId="77777777" w:rsidR="00BD1042" w:rsidRPr="00FD6621" w:rsidRDefault="00BD1042">
      <w:pPr>
        <w:pStyle w:val="ListParagraph"/>
        <w:widowControl/>
        <w:numPr>
          <w:ilvl w:val="1"/>
          <w:numId w:val="66"/>
        </w:numPr>
        <w:spacing w:after="160" w:line="259" w:lineRule="auto"/>
        <w:rPr>
          <w:rFonts w:eastAsiaTheme="minorEastAsia"/>
          <w:color w:val="000000" w:themeColor="text1"/>
        </w:rPr>
      </w:pPr>
      <w:r w:rsidRPr="00A25958">
        <w:t>Visit links or barcodes</w:t>
      </w:r>
    </w:p>
    <w:p w14:paraId="5099B372" w14:textId="77777777" w:rsidR="00BD1042" w:rsidRPr="00FD6621" w:rsidRDefault="00BD1042">
      <w:pPr>
        <w:pStyle w:val="ListParagraph"/>
        <w:widowControl/>
        <w:numPr>
          <w:ilvl w:val="2"/>
          <w:numId w:val="66"/>
        </w:numPr>
        <w:spacing w:after="160" w:line="259" w:lineRule="auto"/>
        <w:rPr>
          <w:rFonts w:eastAsiaTheme="minorEastAsia"/>
          <w:color w:val="000000" w:themeColor="text1"/>
        </w:rPr>
      </w:pPr>
      <w:r>
        <w:t>Ensure features in “Do more with your mail” are supported</w:t>
      </w:r>
    </w:p>
    <w:p w14:paraId="3385EE16" w14:textId="4436EEDE" w:rsidR="00BD1042" w:rsidRPr="00EC7DE5" w:rsidRDefault="00BD1042">
      <w:pPr>
        <w:pStyle w:val="ListParagraph"/>
        <w:widowControl/>
        <w:numPr>
          <w:ilvl w:val="1"/>
          <w:numId w:val="66"/>
        </w:numPr>
        <w:spacing w:after="160" w:line="259" w:lineRule="auto"/>
        <w:rPr>
          <w:rFonts w:eastAsiaTheme="minorEastAsia"/>
          <w:color w:val="000000" w:themeColor="text1"/>
        </w:rPr>
      </w:pPr>
      <w:r w:rsidRPr="00A25958">
        <w:t xml:space="preserve">Provide feedback </w:t>
      </w:r>
      <w:r w:rsidR="00AF73C1">
        <w:t>to product owner</w:t>
      </w:r>
      <w:r w:rsidRPr="00A25958">
        <w:t xml:space="preserve"> on the links or barcodes visited</w:t>
      </w:r>
    </w:p>
    <w:p w14:paraId="340B9B62" w14:textId="0A76A0EE" w:rsidR="00BD1042" w:rsidRPr="00214487" w:rsidRDefault="00BD1042">
      <w:pPr>
        <w:pStyle w:val="ListParagraph"/>
        <w:widowControl/>
        <w:numPr>
          <w:ilvl w:val="2"/>
          <w:numId w:val="66"/>
        </w:numPr>
        <w:spacing w:after="160" w:line="259" w:lineRule="auto"/>
        <w:rPr>
          <w:rFonts w:eastAsiaTheme="minorEastAsia"/>
          <w:color w:val="000000" w:themeColor="text1"/>
        </w:rPr>
      </w:pPr>
      <w:r>
        <w:t xml:space="preserve">Capture </w:t>
      </w:r>
      <w:r w:rsidRPr="008A68DE">
        <w:t xml:space="preserve">Mailer Identification number </w:t>
      </w:r>
      <w:r>
        <w:t xml:space="preserve">(MID) ID/Serial and Links visited to provide analytics data to </w:t>
      </w:r>
      <w:r w:rsidR="00AF73C1">
        <w:t>the product owner</w:t>
      </w:r>
    </w:p>
    <w:p w14:paraId="3C54CCD4" w14:textId="547B15DE" w:rsidR="00BD1042" w:rsidRPr="00027502" w:rsidRDefault="00BD1042">
      <w:pPr>
        <w:pStyle w:val="ListParagraph"/>
        <w:widowControl/>
        <w:numPr>
          <w:ilvl w:val="0"/>
          <w:numId w:val="66"/>
        </w:numPr>
        <w:spacing w:after="160" w:line="259" w:lineRule="auto"/>
        <w:rPr>
          <w:rFonts w:eastAsiaTheme="minorEastAsia"/>
          <w:b/>
          <w:bCs/>
        </w:rPr>
      </w:pPr>
      <w:r w:rsidRPr="00027502">
        <w:rPr>
          <w:b/>
          <w:bCs/>
        </w:rPr>
        <w:t xml:space="preserve">Notifications </w:t>
      </w:r>
      <w:r w:rsidR="2E2572D2" w:rsidRPr="11D0EBE8">
        <w:rPr>
          <w:b/>
          <w:bCs/>
        </w:rPr>
        <w:t>behavior</w:t>
      </w:r>
    </w:p>
    <w:p w14:paraId="44EACD8B" w14:textId="1E99A17B" w:rsidR="00BD1042" w:rsidRPr="00D159D7" w:rsidRDefault="00BD1042">
      <w:pPr>
        <w:pStyle w:val="ListParagraph"/>
        <w:widowControl/>
        <w:numPr>
          <w:ilvl w:val="1"/>
          <w:numId w:val="66"/>
        </w:numPr>
        <w:spacing w:after="160" w:line="259" w:lineRule="auto"/>
        <w:rPr>
          <w:rFonts w:eastAsiaTheme="minorEastAsia"/>
          <w:color w:val="000000" w:themeColor="text1"/>
        </w:rPr>
      </w:pPr>
      <w:r>
        <w:t xml:space="preserve">Provide the </w:t>
      </w:r>
      <w:r w:rsidR="731B7C60">
        <w:t xml:space="preserve">functionality </w:t>
      </w:r>
      <w:r>
        <w:t xml:space="preserve">to set a </w:t>
      </w:r>
      <w:r w:rsidR="000226FE">
        <w:t>notification</w:t>
      </w:r>
      <w:r>
        <w:t xml:space="preserve"> for a keyword that is evaluated against:</w:t>
      </w:r>
    </w:p>
    <w:p w14:paraId="7EDC2E60" w14:textId="77777777" w:rsidR="00BD1042" w:rsidRPr="00D159D7" w:rsidRDefault="00BD1042">
      <w:pPr>
        <w:pStyle w:val="ListParagraph"/>
        <w:widowControl/>
        <w:numPr>
          <w:ilvl w:val="2"/>
          <w:numId w:val="66"/>
        </w:numPr>
        <w:spacing w:after="160" w:line="259" w:lineRule="auto"/>
        <w:rPr>
          <w:rFonts w:eastAsiaTheme="minorEastAsia"/>
          <w:color w:val="000000" w:themeColor="text1"/>
        </w:rPr>
      </w:pPr>
      <w:r>
        <w:t>Image of a physical envelope (most important)</w:t>
      </w:r>
    </w:p>
    <w:p w14:paraId="5FEC13C1" w14:textId="203A3E35" w:rsidR="00BD1042" w:rsidRPr="00035629" w:rsidRDefault="00AF73C1">
      <w:pPr>
        <w:pStyle w:val="ListParagraph"/>
        <w:widowControl/>
        <w:numPr>
          <w:ilvl w:val="2"/>
          <w:numId w:val="66"/>
        </w:numPr>
        <w:spacing w:after="160" w:line="259" w:lineRule="auto"/>
        <w:rPr>
          <w:rFonts w:eastAsiaTheme="minorEastAsia"/>
          <w:color w:val="000000" w:themeColor="text1"/>
        </w:rPr>
      </w:pPr>
      <w:r>
        <w:t>Mail piece</w:t>
      </w:r>
      <w:r w:rsidR="0AF1CD23">
        <w:t xml:space="preserve"> sender </w:t>
      </w:r>
      <w:r>
        <w:t>information</w:t>
      </w:r>
      <w:r w:rsidR="0AF1CD23">
        <w:t xml:space="preserve"> </w:t>
      </w:r>
      <w:r w:rsidR="00BD1042">
        <w:t xml:space="preserve">(secondary) </w:t>
      </w:r>
    </w:p>
    <w:p w14:paraId="7EBECF1E" w14:textId="77777777" w:rsidR="00BD1042" w:rsidRPr="00AD6E25" w:rsidRDefault="00BD1042">
      <w:pPr>
        <w:pStyle w:val="ListParagraph"/>
        <w:widowControl/>
        <w:numPr>
          <w:ilvl w:val="2"/>
          <w:numId w:val="66"/>
        </w:numPr>
        <w:spacing w:after="160" w:line="259" w:lineRule="auto"/>
        <w:rPr>
          <w:rFonts w:eastAsiaTheme="minorEastAsia"/>
          <w:color w:val="000000" w:themeColor="text1"/>
        </w:rPr>
      </w:pPr>
      <w:r>
        <w:t>Other text fields (least significant)</w:t>
      </w:r>
    </w:p>
    <w:p w14:paraId="791CA356" w14:textId="0D1FAE9A" w:rsidR="00BD1042" w:rsidRPr="00F70AB8" w:rsidRDefault="00B37720">
      <w:pPr>
        <w:pStyle w:val="ListParagraph"/>
        <w:widowControl/>
        <w:numPr>
          <w:ilvl w:val="1"/>
          <w:numId w:val="66"/>
        </w:numPr>
        <w:spacing w:after="160" w:line="259" w:lineRule="auto"/>
        <w:rPr>
          <w:rFonts w:eastAsiaTheme="minorEastAsia"/>
          <w:color w:val="000000" w:themeColor="text1"/>
        </w:rPr>
      </w:pPr>
      <w:r>
        <w:t>Ty</w:t>
      </w:r>
      <w:r w:rsidR="00BD1042">
        <w:t>pe should be system notification</w:t>
      </w:r>
      <w:r w:rsidR="0E0550E0">
        <w:t xml:space="preserve">; </w:t>
      </w:r>
      <w:r w:rsidR="1D608304">
        <w:t xml:space="preserve">in addition, </w:t>
      </w:r>
      <w:r w:rsidR="0E0550E0">
        <w:t xml:space="preserve">there should be an in-app version of the notification that persists in case a person dismisses </w:t>
      </w:r>
      <w:r w:rsidR="4F791696">
        <w:t>the system notification</w:t>
      </w:r>
      <w:r w:rsidR="0E0550E0">
        <w:t>.</w:t>
      </w:r>
    </w:p>
    <w:p w14:paraId="3BAE6586" w14:textId="4D126657" w:rsidR="008021E0" w:rsidRPr="00A25958" w:rsidRDefault="36007F9A" w:rsidP="11D0EBE8">
      <w:pPr>
        <w:pStyle w:val="ListParagraph"/>
        <w:widowControl/>
        <w:numPr>
          <w:ilvl w:val="1"/>
          <w:numId w:val="66"/>
        </w:numPr>
        <w:spacing w:after="160" w:line="259" w:lineRule="auto"/>
        <w:rPr>
          <w:rFonts w:eastAsiaTheme="minorEastAsia"/>
          <w:color w:val="000000" w:themeColor="text1"/>
        </w:rPr>
      </w:pPr>
      <w:r w:rsidRPr="11D0EBE8">
        <w:rPr>
          <w:rFonts w:eastAsiaTheme="minorEastAsia"/>
          <w:color w:val="000000" w:themeColor="text1"/>
        </w:rPr>
        <w:t xml:space="preserve">Tapping on the system notification or in-app </w:t>
      </w:r>
      <w:r w:rsidR="008021E0" w:rsidRPr="11D0EBE8">
        <w:rPr>
          <w:rFonts w:eastAsiaTheme="minorEastAsia"/>
          <w:color w:val="000000" w:themeColor="text1"/>
        </w:rPr>
        <w:t>notification</w:t>
      </w:r>
      <w:r w:rsidRPr="11D0EBE8">
        <w:rPr>
          <w:rFonts w:eastAsiaTheme="minorEastAsia"/>
          <w:color w:val="000000" w:themeColor="text1"/>
        </w:rPr>
        <w:t xml:space="preserve"> should take user to mail message.</w:t>
      </w:r>
    </w:p>
    <w:p w14:paraId="2415D8A5" w14:textId="77777777" w:rsidR="00BD1042" w:rsidRPr="00F0509D" w:rsidRDefault="00BD1042">
      <w:pPr>
        <w:pStyle w:val="ListParagraph"/>
        <w:widowControl/>
        <w:numPr>
          <w:ilvl w:val="0"/>
          <w:numId w:val="66"/>
        </w:numPr>
        <w:spacing w:after="160" w:line="259" w:lineRule="auto"/>
        <w:rPr>
          <w:rFonts w:eastAsiaTheme="minorEastAsia"/>
          <w:b/>
          <w:bCs/>
        </w:rPr>
      </w:pPr>
      <w:r w:rsidRPr="00F0509D">
        <w:rPr>
          <w:b/>
          <w:bCs/>
        </w:rPr>
        <w:t>Internal Feedback</w:t>
      </w:r>
    </w:p>
    <w:p w14:paraId="752501D0" w14:textId="0089B679" w:rsidR="00BD1042" w:rsidRPr="00A2744E" w:rsidRDefault="00BD1042">
      <w:pPr>
        <w:pStyle w:val="ListParagraph"/>
        <w:widowControl/>
        <w:numPr>
          <w:ilvl w:val="1"/>
          <w:numId w:val="66"/>
        </w:numPr>
        <w:spacing w:after="160" w:line="259" w:lineRule="auto"/>
        <w:rPr>
          <w:rFonts w:eastAsiaTheme="minorEastAsia"/>
          <w:color w:val="000000" w:themeColor="text1"/>
        </w:rPr>
      </w:pPr>
      <w:r w:rsidRPr="00A25958">
        <w:t xml:space="preserve">Research cyclic consumer behavior to report to </w:t>
      </w:r>
      <w:r w:rsidR="00C742D4">
        <w:t xml:space="preserve">the product owner </w:t>
      </w:r>
      <w:r w:rsidRPr="00A25958">
        <w:t xml:space="preserve">and </w:t>
      </w:r>
      <w:r w:rsidR="00C742D4">
        <w:t>their</w:t>
      </w:r>
      <w:r w:rsidRPr="00A25958">
        <w:t xml:space="preserve"> customers</w:t>
      </w:r>
    </w:p>
    <w:p w14:paraId="27C37A88" w14:textId="3E2A0258" w:rsidR="00BD1042" w:rsidRPr="00E500C5" w:rsidRDefault="00BD1042">
      <w:pPr>
        <w:pStyle w:val="ListParagraph"/>
        <w:widowControl/>
        <w:numPr>
          <w:ilvl w:val="1"/>
          <w:numId w:val="66"/>
        </w:numPr>
        <w:spacing w:after="160" w:line="259" w:lineRule="auto"/>
        <w:rPr>
          <w:rFonts w:eastAsiaTheme="minorEastAsia"/>
          <w:color w:val="000000" w:themeColor="text1"/>
        </w:rPr>
      </w:pPr>
      <w:r>
        <w:t>Provide a link to terms and conditions and ensure user agreeance</w:t>
      </w:r>
      <w:r w:rsidR="00C742D4">
        <w:t>.</w:t>
      </w:r>
    </w:p>
    <w:p w14:paraId="11407186" w14:textId="1A1DFCBD" w:rsidR="00BD1042" w:rsidRPr="00A25958" w:rsidRDefault="00BD1042">
      <w:pPr>
        <w:pStyle w:val="ListParagraph"/>
        <w:widowControl/>
        <w:numPr>
          <w:ilvl w:val="1"/>
          <w:numId w:val="66"/>
        </w:numPr>
        <w:spacing w:after="160" w:line="259" w:lineRule="auto"/>
        <w:rPr>
          <w:rFonts w:eastAsiaTheme="minorEastAsia"/>
          <w:color w:val="000000" w:themeColor="text1"/>
        </w:rPr>
      </w:pPr>
      <w:r>
        <w:t>Provide anonymous real-time analytics concerning mail piece IDs in Informed Delivery messages</w:t>
      </w:r>
      <w:r w:rsidR="00C742D4">
        <w:t>.</w:t>
      </w:r>
    </w:p>
    <w:p w14:paraId="704FEB68" w14:textId="77777777" w:rsidR="00BD1042" w:rsidRPr="00F0509D" w:rsidRDefault="00BD1042">
      <w:pPr>
        <w:pStyle w:val="ListParagraph"/>
        <w:widowControl/>
        <w:numPr>
          <w:ilvl w:val="0"/>
          <w:numId w:val="66"/>
        </w:numPr>
        <w:spacing w:after="160" w:line="259" w:lineRule="auto"/>
        <w:rPr>
          <w:rFonts w:eastAsiaTheme="minorEastAsia"/>
          <w:b/>
          <w:bCs/>
          <w:color w:val="1F3763"/>
          <w:szCs w:val="24"/>
        </w:rPr>
      </w:pPr>
      <w:r w:rsidRPr="00F0509D">
        <w:rPr>
          <w:b/>
          <w:bCs/>
        </w:rPr>
        <w:t>Voice Assistant</w:t>
      </w:r>
    </w:p>
    <w:p w14:paraId="4506EACB" w14:textId="6CA8C142" w:rsidR="00BD1042" w:rsidRPr="008B24A0" w:rsidRDefault="437EA027" w:rsidP="2D41582E">
      <w:pPr>
        <w:pStyle w:val="ListParagraph"/>
        <w:widowControl/>
        <w:numPr>
          <w:ilvl w:val="1"/>
          <w:numId w:val="66"/>
        </w:numPr>
        <w:spacing w:after="160" w:line="259" w:lineRule="auto"/>
        <w:rPr>
          <w:rFonts w:eastAsiaTheme="minorEastAsia"/>
          <w:color w:val="000000" w:themeColor="text1"/>
        </w:rPr>
      </w:pPr>
      <w:r>
        <w:t xml:space="preserve">VA1: </w:t>
      </w:r>
      <w:r w:rsidR="3EBD917C">
        <w:t>Integrate with Google Assistant on mobile devices</w:t>
      </w:r>
      <w:r w:rsidR="00C742D4">
        <w:t>.  Siri has been removed as a req</w:t>
      </w:r>
      <w:r w:rsidR="002359C8">
        <w:t>uirement.</w:t>
      </w:r>
    </w:p>
    <w:p w14:paraId="7B3B0A53" w14:textId="4E4280AB" w:rsidR="14591D2E" w:rsidRPr="000C7FE9" w:rsidRDefault="00BD1042">
      <w:pPr>
        <w:pStyle w:val="ListParagraph"/>
        <w:widowControl/>
        <w:numPr>
          <w:ilvl w:val="1"/>
          <w:numId w:val="66"/>
        </w:numPr>
        <w:spacing w:after="160" w:line="259" w:lineRule="auto"/>
        <w:rPr>
          <w:rFonts w:eastAsiaTheme="minorEastAsia"/>
          <w:color w:val="000000" w:themeColor="text1"/>
        </w:rPr>
      </w:pPr>
      <w:r>
        <w:t>Ensure that interplay between native voice assistant, in-app voice control, and chatbot is intuitive.</w:t>
      </w:r>
    </w:p>
    <w:p w14:paraId="5251E10B" w14:textId="4ED5FC50" w:rsidR="14591D2E" w:rsidRDefault="14591D2E" w:rsidP="74275688">
      <w:pPr>
        <w:ind w:left="720"/>
      </w:pPr>
      <w:r>
        <w:t xml:space="preserve">The scope of the functions that provide data to USPS will, for the duration of this project, be a </w:t>
      </w:r>
      <w:r>
        <w:lastRenderedPageBreak/>
        <w:t xml:space="preserve">simulated </w:t>
      </w:r>
      <w:r w:rsidR="701B26FB">
        <w:t>A</w:t>
      </w:r>
      <w:r w:rsidR="7A6BC3CC">
        <w:t>pplication Programming Interface (</w:t>
      </w:r>
      <w:r>
        <w:t>API</w:t>
      </w:r>
      <w:r w:rsidR="7A6BC3CC">
        <w:t>)</w:t>
      </w:r>
      <w:r>
        <w:t xml:space="preserve"> de</w:t>
      </w:r>
      <w:r w:rsidR="3E153D7C">
        <w:t xml:space="preserve">veloped by the project team. This simulated API will not actually communicate with any actual USPS </w:t>
      </w:r>
      <w:r w:rsidR="002407AB">
        <w:t>servers but</w:t>
      </w:r>
      <w:r w:rsidR="3E153D7C">
        <w:t xml:space="preserve"> will provide as a point of insertion should this communication need to be fully implemented.</w:t>
      </w:r>
    </w:p>
    <w:p w14:paraId="3F5FD1F2" w14:textId="38845465" w:rsidR="74275688" w:rsidRDefault="74275688" w:rsidP="74275688">
      <w:pPr>
        <w:ind w:left="720"/>
      </w:pPr>
    </w:p>
    <w:p w14:paraId="4045D95F" w14:textId="77777777" w:rsidR="00F0601F" w:rsidRDefault="20C090CC">
      <w:pPr>
        <w:pStyle w:val="Heading2"/>
      </w:pPr>
      <w:bookmarkStart w:id="4" w:name="_Toc117936119"/>
      <w:r>
        <w:t>Definitions, Acronyms and Abbreviations</w:t>
      </w:r>
      <w:bookmarkEnd w:id="4"/>
    </w:p>
    <w:p w14:paraId="7ED532B9" w14:textId="7D5A044D" w:rsidR="4B00E33C" w:rsidRDefault="4B00E33C" w:rsidP="52320630">
      <w:pPr>
        <w:ind w:left="720"/>
      </w:pPr>
      <w:r>
        <w:t xml:space="preserve">This document contains several words that pertain to the application that is being developed. To give more clarity, however, the following terminology relating to the application </w:t>
      </w:r>
      <w:r w:rsidR="06694CC3">
        <w:t>is</w:t>
      </w:r>
      <w:r>
        <w:t xml:space="preserve"> defined:</w:t>
      </w:r>
    </w:p>
    <w:p w14:paraId="24B05F26" w14:textId="7E23B215" w:rsidR="4B00E33C" w:rsidRDefault="4B00E33C">
      <w:pPr>
        <w:pStyle w:val="ListParagraph"/>
        <w:numPr>
          <w:ilvl w:val="0"/>
          <w:numId w:val="36"/>
        </w:numPr>
      </w:pPr>
      <w:r w:rsidRPr="52320630">
        <w:t>SRS – Software Requirement Specification</w:t>
      </w:r>
    </w:p>
    <w:p w14:paraId="2470A413" w14:textId="7DFA78BE" w:rsidR="4B00E33C" w:rsidRDefault="4B00E33C">
      <w:pPr>
        <w:pStyle w:val="ListParagraph"/>
        <w:numPr>
          <w:ilvl w:val="0"/>
          <w:numId w:val="36"/>
        </w:numPr>
      </w:pPr>
      <w:r w:rsidRPr="52320630">
        <w:t>USPS – United States Postal Service</w:t>
      </w:r>
    </w:p>
    <w:p w14:paraId="3F97B8DA" w14:textId="37113764" w:rsidR="4B00E33C" w:rsidRDefault="4B00E33C">
      <w:pPr>
        <w:pStyle w:val="ListParagraph"/>
        <w:numPr>
          <w:ilvl w:val="0"/>
          <w:numId w:val="36"/>
        </w:numPr>
      </w:pPr>
      <w:r w:rsidRPr="52320630">
        <w:t xml:space="preserve">iOS – iPhone Operating System </w:t>
      </w:r>
    </w:p>
    <w:p w14:paraId="2E9FB2EE" w14:textId="78C0CE95" w:rsidR="4B00E33C" w:rsidRDefault="4B00E33C">
      <w:pPr>
        <w:pStyle w:val="ListParagraph"/>
        <w:numPr>
          <w:ilvl w:val="0"/>
          <w:numId w:val="36"/>
        </w:numPr>
      </w:pPr>
      <w:r w:rsidRPr="52320630">
        <w:t>IDE – Integrated Development Environment</w:t>
      </w:r>
    </w:p>
    <w:p w14:paraId="4130B669" w14:textId="1258F21B" w:rsidR="4B00E33C" w:rsidRDefault="4B00E33C">
      <w:pPr>
        <w:pStyle w:val="ListParagraph"/>
        <w:numPr>
          <w:ilvl w:val="0"/>
          <w:numId w:val="36"/>
        </w:numPr>
      </w:pPr>
      <w:r w:rsidRPr="52320630">
        <w:t>UML – Unified Modeling Language</w:t>
      </w:r>
    </w:p>
    <w:p w14:paraId="3A201C42" w14:textId="17654183" w:rsidR="4ACC4723" w:rsidRDefault="4ACC4723">
      <w:pPr>
        <w:pStyle w:val="ListParagraph"/>
        <w:numPr>
          <w:ilvl w:val="0"/>
          <w:numId w:val="36"/>
        </w:numPr>
      </w:pPr>
      <w:r>
        <w:t>API – Application Programming Interface</w:t>
      </w:r>
    </w:p>
    <w:p w14:paraId="1A56C7A8" w14:textId="4DA64D0B" w:rsidR="52320630" w:rsidRDefault="52320630" w:rsidP="52320630"/>
    <w:p w14:paraId="058A8BC3" w14:textId="77777777" w:rsidR="00F0601F" w:rsidRDefault="20C090CC">
      <w:pPr>
        <w:pStyle w:val="Heading2"/>
      </w:pPr>
      <w:bookmarkStart w:id="5" w:name="_Toc117936120"/>
      <w:r>
        <w:t>References</w:t>
      </w:r>
      <w:bookmarkEnd w:id="5"/>
    </w:p>
    <w:p w14:paraId="53DF7E1D" w14:textId="43ED4E60" w:rsidR="7D5BAEBD" w:rsidRDefault="7D5BAEBD" w:rsidP="7D5BAEBD">
      <w:pPr>
        <w:ind w:left="567"/>
        <w:rPr>
          <w:sz w:val="24"/>
          <w:szCs w:val="24"/>
        </w:rPr>
      </w:pPr>
    </w:p>
    <w:p w14:paraId="4AE22C12" w14:textId="023D5C03" w:rsidR="41629B2C" w:rsidRDefault="4C3468E4" w:rsidP="002407AB">
      <w:pPr>
        <w:ind w:left="1287" w:hanging="720"/>
        <w:rPr>
          <w:sz w:val="24"/>
          <w:szCs w:val="24"/>
        </w:rPr>
      </w:pPr>
      <w:proofErr w:type="spellStart"/>
      <w:r w:rsidRPr="41629B2C">
        <w:rPr>
          <w:sz w:val="24"/>
          <w:szCs w:val="24"/>
        </w:rPr>
        <w:t>Assadullah</w:t>
      </w:r>
      <w:proofErr w:type="spellEnd"/>
      <w:r w:rsidRPr="41629B2C">
        <w:rPr>
          <w:sz w:val="24"/>
          <w:szCs w:val="24"/>
        </w:rPr>
        <w:t xml:space="preserve">, M. (2022). Project Scope. Retrieved August 30, </w:t>
      </w:r>
      <w:proofErr w:type="gramStart"/>
      <w:r w:rsidRPr="41629B2C">
        <w:rPr>
          <w:sz w:val="24"/>
          <w:szCs w:val="24"/>
        </w:rPr>
        <w:t>2022</w:t>
      </w:r>
      <w:proofErr w:type="gramEnd"/>
      <w:r w:rsidRPr="41629B2C">
        <w:rPr>
          <w:sz w:val="24"/>
          <w:szCs w:val="24"/>
        </w:rPr>
        <w:t xml:space="preserve"> from</w:t>
      </w:r>
      <w:r w:rsidR="1B2AF026" w:rsidRPr="41629B2C">
        <w:rPr>
          <w:sz w:val="24"/>
          <w:szCs w:val="24"/>
        </w:rPr>
        <w:t xml:space="preserve"> </w:t>
      </w:r>
      <w:hyperlink r:id="rId19">
        <w:r w:rsidR="2A5355D5" w:rsidRPr="52320630">
          <w:rPr>
            <w:rStyle w:val="Hyperlink"/>
            <w:sz w:val="24"/>
            <w:szCs w:val="24"/>
          </w:rPr>
          <w:t>https://learn.umgc.edu/d2l/le/news/718165/2732428/view</w:t>
        </w:r>
      </w:hyperlink>
    </w:p>
    <w:p w14:paraId="36637B0D" w14:textId="1105DCC5" w:rsidR="7D5BAEBD" w:rsidRDefault="4C3468E4" w:rsidP="41629B2C">
      <w:pPr>
        <w:pStyle w:val="NormalWeb"/>
        <w:ind w:left="567"/>
      </w:pPr>
      <w:r w:rsidRPr="41629B2C">
        <w:t>“Close”. (</w:t>
      </w:r>
      <w:proofErr w:type="spellStart"/>
      <w:r w:rsidRPr="41629B2C">
        <w:t>n.d</w:t>
      </w:r>
      <w:proofErr w:type="spellEnd"/>
      <w:r w:rsidRPr="41629B2C">
        <w:t xml:space="preserve">) Google Material Symbols and Icons. Retrieved August 30, </w:t>
      </w:r>
      <w:proofErr w:type="gramStart"/>
      <w:r w:rsidRPr="41629B2C">
        <w:t>2022</w:t>
      </w:r>
      <w:proofErr w:type="gramEnd"/>
      <w:r w:rsidRPr="41629B2C">
        <w:t xml:space="preserve"> from </w:t>
      </w:r>
      <w:r w:rsidR="7D5BAEBD">
        <w:tab/>
      </w:r>
      <w:r w:rsidR="7D5BAEBD">
        <w:tab/>
      </w:r>
      <w:hyperlink r:id="rId20">
        <w:r w:rsidRPr="41629B2C">
          <w:rPr>
            <w:rStyle w:val="Hyperlink"/>
          </w:rPr>
          <w:t>https://fonts.google.com/icons</w:t>
        </w:r>
      </w:hyperlink>
    </w:p>
    <w:p w14:paraId="150801C0" w14:textId="3465430F" w:rsidR="7D5BAEBD" w:rsidRDefault="4C3468E4" w:rsidP="41629B2C">
      <w:pPr>
        <w:ind w:left="567"/>
        <w:rPr>
          <w:vertAlign w:val="superscript"/>
        </w:rPr>
      </w:pPr>
      <w:r w:rsidRPr="41629B2C">
        <w:rPr>
          <w:sz w:val="24"/>
          <w:szCs w:val="24"/>
        </w:rPr>
        <w:t xml:space="preserve">Google. (2020). </w:t>
      </w:r>
      <w:r w:rsidRPr="41629B2C">
        <w:rPr>
          <w:i/>
          <w:iCs/>
          <w:sz w:val="24"/>
          <w:szCs w:val="24"/>
        </w:rPr>
        <w:t>YouTube Music Phase 5 Software Requirements Specification</w:t>
      </w:r>
      <w:r w:rsidRPr="41629B2C">
        <w:rPr>
          <w:sz w:val="24"/>
          <w:szCs w:val="24"/>
        </w:rPr>
        <w:t xml:space="preserve"> [DOCX].</w:t>
      </w:r>
    </w:p>
    <w:p w14:paraId="4EA0D96C" w14:textId="7E953AF4" w:rsidR="7D5BAEBD" w:rsidRDefault="7D5BAEBD" w:rsidP="41629B2C">
      <w:pPr>
        <w:ind w:left="567"/>
      </w:pPr>
    </w:p>
    <w:p w14:paraId="62CACD25" w14:textId="2815FA92" w:rsidR="7D5BAEBD" w:rsidRDefault="4C3468E4" w:rsidP="41629B2C">
      <w:pPr>
        <w:ind w:left="1287" w:hanging="720"/>
        <w:rPr>
          <w:sz w:val="24"/>
          <w:szCs w:val="24"/>
          <w:vertAlign w:val="superscript"/>
        </w:rPr>
      </w:pPr>
      <w:r w:rsidRPr="41629B2C">
        <w:rPr>
          <w:sz w:val="24"/>
          <w:szCs w:val="24"/>
        </w:rPr>
        <w:t>“Mic”. (</w:t>
      </w:r>
      <w:proofErr w:type="spellStart"/>
      <w:r w:rsidRPr="41629B2C">
        <w:rPr>
          <w:sz w:val="24"/>
          <w:szCs w:val="24"/>
        </w:rPr>
        <w:t>n.d</w:t>
      </w:r>
      <w:proofErr w:type="spellEnd"/>
      <w:r w:rsidRPr="41629B2C">
        <w:rPr>
          <w:sz w:val="24"/>
          <w:szCs w:val="24"/>
        </w:rPr>
        <w:t xml:space="preserve">). Google Material Symbols and Icons. Retrieved August 30, 2022, from </w:t>
      </w:r>
      <w:hyperlink r:id="rId21">
        <w:r w:rsidRPr="41629B2C">
          <w:rPr>
            <w:rStyle w:val="Hyperlink"/>
            <w:sz w:val="24"/>
            <w:szCs w:val="24"/>
          </w:rPr>
          <w:t>https://fonts.google.com/icons</w:t>
        </w:r>
      </w:hyperlink>
    </w:p>
    <w:p w14:paraId="7223BD17" w14:textId="77777777" w:rsidR="003054DD" w:rsidRDefault="003054DD">
      <w:pPr>
        <w:pStyle w:val="ListParagraph"/>
      </w:pPr>
    </w:p>
    <w:p w14:paraId="6019FD5C" w14:textId="77777777" w:rsidR="00F0601F" w:rsidRDefault="20C090CC">
      <w:pPr>
        <w:pStyle w:val="Heading2"/>
      </w:pPr>
      <w:bookmarkStart w:id="6" w:name="_Toc117936121"/>
      <w:r>
        <w:t>Overview</w:t>
      </w:r>
      <w:bookmarkEnd w:id="6"/>
    </w:p>
    <w:p w14:paraId="7860218E" w14:textId="1B9255AC" w:rsidR="73545149" w:rsidRDefault="73545149" w:rsidP="52320630">
      <w:pPr>
        <w:ind w:left="720"/>
      </w:pPr>
      <w:r>
        <w:t xml:space="preserve">There are two parts to this </w:t>
      </w:r>
      <w:r w:rsidR="006D668D">
        <w:t>Software</w:t>
      </w:r>
      <w:r>
        <w:t xml:space="preserve"> Requirement Specification (SRS): the Overall Description and the Specific Requirement. The Specific Requirements will go into more detail about the modules that this document will cover, while the Overall Description will give an overview of the requirements.</w:t>
      </w:r>
    </w:p>
    <w:p w14:paraId="52851137" w14:textId="77777777" w:rsidR="00940149" w:rsidRPr="000B5D0B" w:rsidRDefault="00940149" w:rsidP="000B5D0B">
      <w:pPr>
        <w:ind w:left="720"/>
      </w:pPr>
    </w:p>
    <w:p w14:paraId="55F23BAD" w14:textId="77777777" w:rsidR="00F0601F" w:rsidRDefault="002C44BB">
      <w:pPr>
        <w:pStyle w:val="Heading1"/>
      </w:pPr>
      <w:bookmarkStart w:id="7" w:name="_Toc117936122"/>
      <w:r>
        <w:t>Overall Description</w:t>
      </w:r>
      <w:bookmarkEnd w:id="7"/>
    </w:p>
    <w:p w14:paraId="1ED889BC" w14:textId="03FFB333" w:rsidR="005E06A0" w:rsidRDefault="005E06A0" w:rsidP="00C954D6">
      <w:pPr>
        <w:ind w:left="720"/>
      </w:pPr>
      <w:r>
        <w:t>USPS Informed Delivery</w:t>
      </w:r>
      <w:r w:rsidR="00C954D6">
        <w:t xml:space="preserve"> </w:t>
      </w:r>
      <w:r w:rsidR="00A10627">
        <w:t xml:space="preserve">currently has an </w:t>
      </w:r>
      <w:r>
        <w:t>application</w:t>
      </w:r>
      <w:r w:rsidR="00C954D6">
        <w:t xml:space="preserve"> </w:t>
      </w:r>
      <w:r w:rsidR="00A10627">
        <w:t xml:space="preserve">that can perform various functions.  </w:t>
      </w:r>
      <w:r w:rsidR="00966E7E">
        <w:t xml:space="preserve">These include </w:t>
      </w:r>
      <w:r w:rsidR="006A4F05">
        <w:t xml:space="preserve">checking a </w:t>
      </w:r>
      <w:r w:rsidR="573990DC">
        <w:t>customer's</w:t>
      </w:r>
      <w:r w:rsidR="006A4F05">
        <w:t xml:space="preserve"> email</w:t>
      </w:r>
      <w:r w:rsidR="002E14B2">
        <w:t xml:space="preserve"> for USPS informed delivery mail</w:t>
      </w:r>
      <w:r w:rsidR="005360CD">
        <w:t xml:space="preserve"> on a specified date, </w:t>
      </w:r>
      <w:r w:rsidR="00A54C26">
        <w:t xml:space="preserve">and filtering by latest </w:t>
      </w:r>
      <w:r w:rsidR="004B6E4C">
        <w:t xml:space="preserve">or unread email.  The </w:t>
      </w:r>
      <w:r w:rsidR="00EE1821">
        <w:t xml:space="preserve">application can </w:t>
      </w:r>
      <w:r w:rsidR="008B5D38">
        <w:t>dictate</w:t>
      </w:r>
      <w:r w:rsidR="0010763C">
        <w:t xml:space="preserve"> </w:t>
      </w:r>
      <w:r w:rsidR="00D90BA6">
        <w:t>emails</w:t>
      </w:r>
      <w:r w:rsidR="008100F9">
        <w:t xml:space="preserve"> </w:t>
      </w:r>
      <w:proofErr w:type="gramStart"/>
      <w:r w:rsidR="008100F9">
        <w:t>and also</w:t>
      </w:r>
      <w:proofErr w:type="gramEnd"/>
      <w:r w:rsidR="008100F9">
        <w:t xml:space="preserve"> accept voice </w:t>
      </w:r>
      <w:r w:rsidR="008B5D38">
        <w:t>command</w:t>
      </w:r>
      <w:r w:rsidR="00156DEC">
        <w:t xml:space="preserve">s.  </w:t>
      </w:r>
      <w:r w:rsidR="005E7B45">
        <w:t>Additionally,</w:t>
      </w:r>
      <w:r w:rsidR="00AD07AC">
        <w:t xml:space="preserve"> there is a mail scanner which can use the mobile device to take an image.  </w:t>
      </w:r>
      <w:r w:rsidR="00156DEC">
        <w:t xml:space="preserve">The </w:t>
      </w:r>
      <w:r w:rsidR="000B7423">
        <w:t xml:space="preserve">application </w:t>
      </w:r>
      <w:r w:rsidR="00902FF1">
        <w:t>has settings which can be controlled by the user to determine what information will be displayed.</w:t>
      </w:r>
    </w:p>
    <w:p w14:paraId="550C7C2A" w14:textId="77777777" w:rsidR="005E06A0" w:rsidRPr="005E06A0" w:rsidRDefault="005E06A0" w:rsidP="00C954D6">
      <w:pPr>
        <w:ind w:left="720"/>
      </w:pPr>
    </w:p>
    <w:p w14:paraId="71049181" w14:textId="0990F428" w:rsidR="00C26A1A" w:rsidRDefault="005E06A0" w:rsidP="00C954D6">
      <w:pPr>
        <w:ind w:left="720"/>
      </w:pPr>
      <w:r>
        <w:t>USPS</w:t>
      </w:r>
      <w:r w:rsidR="00320112">
        <w:t xml:space="preserve"> would like to add numerous </w:t>
      </w:r>
      <w:r w:rsidR="5045A148">
        <w:t>enhancements</w:t>
      </w:r>
      <w:r w:rsidR="00320112">
        <w:t xml:space="preserve"> to the existing a</w:t>
      </w:r>
      <w:r>
        <w:t>pplication.</w:t>
      </w:r>
      <w:r w:rsidR="00620630">
        <w:t xml:space="preserve">  These include </w:t>
      </w:r>
      <w:r w:rsidR="003E4EF3">
        <w:t>four main categories.</w:t>
      </w:r>
    </w:p>
    <w:p w14:paraId="18E96A70" w14:textId="77777777" w:rsidR="005535D9" w:rsidRDefault="005535D9" w:rsidP="00C954D6">
      <w:pPr>
        <w:ind w:left="720"/>
      </w:pPr>
    </w:p>
    <w:p w14:paraId="53189B95" w14:textId="5FA6B615" w:rsidR="005535D9" w:rsidRDefault="003E4EF3">
      <w:pPr>
        <w:pStyle w:val="ListParagraph"/>
        <w:numPr>
          <w:ilvl w:val="0"/>
          <w:numId w:val="63"/>
        </w:numPr>
      </w:pPr>
      <w:r>
        <w:lastRenderedPageBreak/>
        <w:t xml:space="preserve">The first category includes </w:t>
      </w:r>
      <w:r w:rsidR="008957B5">
        <w:t>items associated with email</w:t>
      </w:r>
      <w:r w:rsidR="00A1712E">
        <w:t xml:space="preserve">.  USPS would like to provide functionality to </w:t>
      </w:r>
      <w:r w:rsidR="007A0D99">
        <w:t>open</w:t>
      </w:r>
      <w:r w:rsidR="00A1712E">
        <w:t xml:space="preserve"> </w:t>
      </w:r>
      <w:r w:rsidR="007A0D99">
        <w:t xml:space="preserve">an email from a search term, </w:t>
      </w:r>
      <w:r w:rsidR="00E748E1">
        <w:t xml:space="preserve">adding the ability to call, email, or send text </w:t>
      </w:r>
      <w:r w:rsidR="00A8229E">
        <w:t xml:space="preserve">message to the email sender, visit links or barcodes </w:t>
      </w:r>
      <w:r w:rsidR="00C26A1A">
        <w:t>associated with each email and mail item, and provide feedback to USPS on the links or barcodes visited.</w:t>
      </w:r>
    </w:p>
    <w:p w14:paraId="3D65335C" w14:textId="77777777" w:rsidR="005535D9" w:rsidRDefault="005535D9" w:rsidP="00C954D6">
      <w:pPr>
        <w:ind w:left="720"/>
      </w:pPr>
    </w:p>
    <w:p w14:paraId="37648554" w14:textId="6CD78502" w:rsidR="005E06A0" w:rsidRDefault="00C26A1A">
      <w:pPr>
        <w:pStyle w:val="ListParagraph"/>
        <w:numPr>
          <w:ilvl w:val="0"/>
          <w:numId w:val="63"/>
        </w:numPr>
      </w:pPr>
      <w:r>
        <w:t xml:space="preserve">The second </w:t>
      </w:r>
      <w:r w:rsidR="005535D9">
        <w:t xml:space="preserve">category includes </w:t>
      </w:r>
      <w:r w:rsidR="00AE3038">
        <w:t xml:space="preserve">giving the user the ability to be </w:t>
      </w:r>
      <w:r w:rsidR="00570244">
        <w:t>notifi</w:t>
      </w:r>
      <w:r w:rsidR="00AE3038">
        <w:t xml:space="preserve">ed </w:t>
      </w:r>
      <w:r w:rsidR="007B0526">
        <w:t>about incoming mail from</w:t>
      </w:r>
      <w:r w:rsidR="00AE3038">
        <w:t xml:space="preserve"> a specified</w:t>
      </w:r>
      <w:r w:rsidR="00C50457">
        <w:t xml:space="preserve"> </w:t>
      </w:r>
      <w:r w:rsidR="004D04FA">
        <w:t>sender</w:t>
      </w:r>
      <w:r w:rsidR="00C50457">
        <w:t>.</w:t>
      </w:r>
    </w:p>
    <w:p w14:paraId="218B93E8" w14:textId="77777777" w:rsidR="00C50457" w:rsidRDefault="00C50457" w:rsidP="00C954D6">
      <w:pPr>
        <w:ind w:left="720"/>
      </w:pPr>
    </w:p>
    <w:p w14:paraId="18D5EBA1" w14:textId="7FF35C55" w:rsidR="00C50457" w:rsidRDefault="00C50457">
      <w:pPr>
        <w:pStyle w:val="ListParagraph"/>
        <w:numPr>
          <w:ilvl w:val="0"/>
          <w:numId w:val="63"/>
        </w:numPr>
      </w:pPr>
      <w:r>
        <w:t xml:space="preserve">The third category </w:t>
      </w:r>
      <w:r w:rsidR="0069251C">
        <w:t xml:space="preserve">includes providing </w:t>
      </w:r>
      <w:r w:rsidR="000F345C">
        <w:t>cyclic consumer behavior within the application to report to USPS and its customers.</w:t>
      </w:r>
    </w:p>
    <w:p w14:paraId="334CC579" w14:textId="77777777" w:rsidR="007B0526" w:rsidRDefault="007B0526" w:rsidP="00C954D6">
      <w:pPr>
        <w:ind w:left="720"/>
      </w:pPr>
    </w:p>
    <w:p w14:paraId="599CCDE9" w14:textId="28DB5467" w:rsidR="004065FE" w:rsidRPr="00C954D6" w:rsidRDefault="00E7413D">
      <w:pPr>
        <w:pStyle w:val="ListParagraph"/>
        <w:numPr>
          <w:ilvl w:val="0"/>
          <w:numId w:val="63"/>
        </w:numPr>
      </w:pPr>
      <w:r>
        <w:t xml:space="preserve">The fourth category includes </w:t>
      </w:r>
      <w:r w:rsidR="00655CD0">
        <w:t>integrating the voice assistant with Google Assistant</w:t>
      </w:r>
      <w:r w:rsidR="0FFE86BD">
        <w:t xml:space="preserve"> and </w:t>
      </w:r>
      <w:r w:rsidR="00E37A04">
        <w:t xml:space="preserve">Apple </w:t>
      </w:r>
      <w:r w:rsidR="00655CD0">
        <w:t>Siri</w:t>
      </w:r>
      <w:r w:rsidR="00E37A04">
        <w:t>.</w:t>
      </w:r>
    </w:p>
    <w:p w14:paraId="6F943816" w14:textId="77777777" w:rsidR="00F0601F" w:rsidRDefault="002C44BB">
      <w:pPr>
        <w:pStyle w:val="Heading2"/>
      </w:pPr>
      <w:bookmarkStart w:id="8" w:name="_Toc117936123"/>
      <w:r>
        <w:t>Use-Case Model Survey</w:t>
      </w:r>
      <w:bookmarkEnd w:id="8"/>
    </w:p>
    <w:p w14:paraId="24389908" w14:textId="7139AEB1" w:rsidR="003054DD" w:rsidRDefault="283F18F9">
      <w:pPr>
        <w:keepNext/>
        <w:ind w:left="720"/>
      </w:pPr>
      <w:r>
        <w:t xml:space="preserve">There are </w:t>
      </w:r>
      <w:r w:rsidR="666D9650">
        <w:t>6</w:t>
      </w:r>
      <w:r>
        <w:t xml:space="preserve"> Use Cases that make up the requirements for th</w:t>
      </w:r>
      <w:r w:rsidR="0ADE9A0C">
        <w:t>e</w:t>
      </w:r>
      <w:r>
        <w:t xml:space="preserve"> specified functionality.  </w:t>
      </w:r>
      <w:r w:rsidR="44A91650">
        <w:t>Detailed</w:t>
      </w:r>
      <w:r>
        <w:t xml:space="preserve"> Use Cases are identified in section 3.</w:t>
      </w:r>
    </w:p>
    <w:tbl>
      <w:tblPr>
        <w:tblStyle w:val="TableGrid"/>
        <w:tblW w:w="0" w:type="auto"/>
        <w:tblInd w:w="720" w:type="dxa"/>
        <w:tblLook w:val="04A0" w:firstRow="1" w:lastRow="0" w:firstColumn="1" w:lastColumn="0" w:noHBand="0" w:noVBand="1"/>
      </w:tblPr>
      <w:tblGrid>
        <w:gridCol w:w="3235"/>
        <w:gridCol w:w="5395"/>
      </w:tblGrid>
      <w:tr w:rsidR="00422961" w:rsidRPr="00AF4E01" w14:paraId="16B80ACE" w14:textId="77777777">
        <w:tc>
          <w:tcPr>
            <w:tcW w:w="3235" w:type="dxa"/>
          </w:tcPr>
          <w:p w14:paraId="1D1F6753" w14:textId="77777777" w:rsidR="00422961" w:rsidRPr="004D77FD" w:rsidRDefault="00422961">
            <w:pPr>
              <w:keepNext/>
              <w:jc w:val="center"/>
              <w:rPr>
                <w:b/>
                <w:szCs w:val="22"/>
              </w:rPr>
            </w:pPr>
            <w:r w:rsidRPr="1CDAAA5B">
              <w:rPr>
                <w:b/>
                <w:szCs w:val="22"/>
              </w:rPr>
              <w:t>Use Case</w:t>
            </w:r>
          </w:p>
        </w:tc>
        <w:tc>
          <w:tcPr>
            <w:tcW w:w="5395" w:type="dxa"/>
          </w:tcPr>
          <w:p w14:paraId="58CB9FA3" w14:textId="77777777" w:rsidR="00422961" w:rsidRPr="004D77FD" w:rsidRDefault="00422961">
            <w:pPr>
              <w:keepNext/>
              <w:jc w:val="center"/>
              <w:rPr>
                <w:b/>
                <w:szCs w:val="22"/>
              </w:rPr>
            </w:pPr>
            <w:r w:rsidRPr="1CDAAA5B">
              <w:rPr>
                <w:b/>
                <w:szCs w:val="22"/>
              </w:rPr>
              <w:t>Description</w:t>
            </w:r>
          </w:p>
        </w:tc>
      </w:tr>
      <w:tr w:rsidR="00422961" w14:paraId="22257FE7" w14:textId="77777777">
        <w:trPr>
          <w:trHeight w:val="300"/>
        </w:trPr>
        <w:tc>
          <w:tcPr>
            <w:tcW w:w="3235" w:type="dxa"/>
          </w:tcPr>
          <w:p w14:paraId="2D834B77" w14:textId="436A9E5F" w:rsidR="00422961" w:rsidRPr="00B531E9" w:rsidRDefault="00422961">
            <w:pPr>
              <w:pStyle w:val="ListParagraph"/>
              <w:keepNext/>
              <w:numPr>
                <w:ilvl w:val="0"/>
                <w:numId w:val="56"/>
              </w:numPr>
              <w:rPr>
                <w:szCs w:val="22"/>
              </w:rPr>
            </w:pPr>
            <w:r w:rsidRPr="00B531E9">
              <w:rPr>
                <w:szCs w:val="22"/>
              </w:rPr>
              <w:t xml:space="preserve">Feedback for USPS on links or barcodes visited </w:t>
            </w:r>
          </w:p>
        </w:tc>
        <w:tc>
          <w:tcPr>
            <w:tcW w:w="5395" w:type="dxa"/>
          </w:tcPr>
          <w:p w14:paraId="20F2EAC6" w14:textId="2EAD1E1E" w:rsidR="00422961" w:rsidRPr="00B531E9" w:rsidRDefault="00422961">
            <w:pPr>
              <w:rPr>
                <w:szCs w:val="22"/>
              </w:rPr>
            </w:pPr>
            <w:r w:rsidRPr="74275688">
              <w:rPr>
                <w:szCs w:val="22"/>
              </w:rPr>
              <w:t>Report light data analytics to USPS.</w:t>
            </w:r>
          </w:p>
        </w:tc>
      </w:tr>
      <w:tr w:rsidR="00422961" w14:paraId="1C0CE529" w14:textId="77777777">
        <w:tc>
          <w:tcPr>
            <w:tcW w:w="3235" w:type="dxa"/>
          </w:tcPr>
          <w:p w14:paraId="13A88FD2" w14:textId="210AFDBC" w:rsidR="00422961" w:rsidRPr="00B531E9" w:rsidRDefault="00422961">
            <w:pPr>
              <w:pStyle w:val="ListParagraph"/>
              <w:keepNext/>
              <w:numPr>
                <w:ilvl w:val="0"/>
                <w:numId w:val="56"/>
              </w:numPr>
              <w:rPr>
                <w:szCs w:val="22"/>
              </w:rPr>
            </w:pPr>
            <w:r w:rsidRPr="00B531E9">
              <w:rPr>
                <w:szCs w:val="22"/>
              </w:rPr>
              <w:t>Lookout for mail from someone</w:t>
            </w:r>
          </w:p>
        </w:tc>
        <w:tc>
          <w:tcPr>
            <w:tcW w:w="5395" w:type="dxa"/>
          </w:tcPr>
          <w:p w14:paraId="44A22908" w14:textId="5E0548E4" w:rsidR="00422961" w:rsidRPr="00B531E9" w:rsidRDefault="00422961">
            <w:pPr>
              <w:rPr>
                <w:szCs w:val="22"/>
              </w:rPr>
            </w:pPr>
            <w:r w:rsidRPr="00B531E9">
              <w:rPr>
                <w:szCs w:val="22"/>
              </w:rPr>
              <w:t xml:space="preserve">Know when mail comes from a specified </w:t>
            </w:r>
            <w:r w:rsidR="002359C8">
              <w:rPr>
                <w:szCs w:val="22"/>
              </w:rPr>
              <w:t>sender or keyword</w:t>
            </w:r>
            <w:r w:rsidRPr="00B531E9">
              <w:rPr>
                <w:szCs w:val="22"/>
              </w:rPr>
              <w:t>.</w:t>
            </w:r>
          </w:p>
        </w:tc>
      </w:tr>
      <w:tr w:rsidR="00422961" w14:paraId="09A38A45" w14:textId="77777777">
        <w:tc>
          <w:tcPr>
            <w:tcW w:w="3235" w:type="dxa"/>
          </w:tcPr>
          <w:p w14:paraId="35C013C9" w14:textId="0BCA3211" w:rsidR="00422961" w:rsidRPr="00422961" w:rsidRDefault="00422961">
            <w:pPr>
              <w:pStyle w:val="ListParagraph"/>
              <w:numPr>
                <w:ilvl w:val="0"/>
                <w:numId w:val="56"/>
              </w:numPr>
            </w:pPr>
            <w:r>
              <w:t>Integrate With Google Assistant</w:t>
            </w:r>
          </w:p>
        </w:tc>
        <w:tc>
          <w:tcPr>
            <w:tcW w:w="5395" w:type="dxa"/>
          </w:tcPr>
          <w:p w14:paraId="24C3E136" w14:textId="45DCE2C7" w:rsidR="00422961" w:rsidRPr="00B531E9" w:rsidRDefault="00422961">
            <w:pPr>
              <w:rPr>
                <w:szCs w:val="22"/>
              </w:rPr>
            </w:pPr>
            <w:r w:rsidRPr="00B531E9">
              <w:rPr>
                <w:szCs w:val="22"/>
              </w:rPr>
              <w:t>Use voice-controlled assistance to help navigate the app.</w:t>
            </w:r>
          </w:p>
        </w:tc>
      </w:tr>
      <w:tr w:rsidR="00422961" w14:paraId="741EB9F2" w14:textId="77777777">
        <w:tc>
          <w:tcPr>
            <w:tcW w:w="3235" w:type="dxa"/>
          </w:tcPr>
          <w:p w14:paraId="61FC2EA3" w14:textId="7A4AA0FF" w:rsidR="00422961" w:rsidRPr="00422961" w:rsidRDefault="00422961">
            <w:pPr>
              <w:pStyle w:val="ListParagraph"/>
              <w:numPr>
                <w:ilvl w:val="0"/>
                <w:numId w:val="56"/>
              </w:numPr>
              <w:rPr>
                <w:szCs w:val="22"/>
              </w:rPr>
            </w:pPr>
            <w:r w:rsidRPr="00422961">
              <w:rPr>
                <w:szCs w:val="22"/>
              </w:rPr>
              <w:t>Visit links or barcodes</w:t>
            </w:r>
          </w:p>
        </w:tc>
        <w:tc>
          <w:tcPr>
            <w:tcW w:w="5395" w:type="dxa"/>
          </w:tcPr>
          <w:p w14:paraId="22961E8D" w14:textId="169CBCEF" w:rsidR="00422961" w:rsidRPr="00B531E9" w:rsidRDefault="00422961">
            <w:pPr>
              <w:rPr>
                <w:szCs w:val="22"/>
              </w:rPr>
            </w:pPr>
            <w:r w:rsidRPr="00B531E9">
              <w:rPr>
                <w:szCs w:val="22"/>
              </w:rPr>
              <w:t>App redirects you to pages to view content behind link or barcode.</w:t>
            </w:r>
          </w:p>
        </w:tc>
      </w:tr>
      <w:tr w:rsidR="00422961" w14:paraId="41309712" w14:textId="77777777">
        <w:tc>
          <w:tcPr>
            <w:tcW w:w="3235" w:type="dxa"/>
          </w:tcPr>
          <w:p w14:paraId="59D077FE" w14:textId="29D40B8E" w:rsidR="00422961" w:rsidRPr="00DF35CB" w:rsidRDefault="00422961">
            <w:pPr>
              <w:pStyle w:val="ListParagraph"/>
              <w:numPr>
                <w:ilvl w:val="0"/>
                <w:numId w:val="56"/>
              </w:numPr>
              <w:rPr>
                <w:szCs w:val="22"/>
              </w:rPr>
            </w:pPr>
            <w:r w:rsidRPr="00422961">
              <w:rPr>
                <w:szCs w:val="22"/>
              </w:rPr>
              <w:t>Call, email, text message to sender or contact on command</w:t>
            </w:r>
          </w:p>
        </w:tc>
        <w:tc>
          <w:tcPr>
            <w:tcW w:w="5395" w:type="dxa"/>
          </w:tcPr>
          <w:p w14:paraId="2D982783" w14:textId="77777777" w:rsidR="00422961" w:rsidRPr="00B531E9" w:rsidRDefault="00422961">
            <w:pPr>
              <w:rPr>
                <w:szCs w:val="22"/>
              </w:rPr>
            </w:pPr>
            <w:r w:rsidRPr="00B531E9">
              <w:rPr>
                <w:szCs w:val="22"/>
              </w:rPr>
              <w:t xml:space="preserve">Clicking on email from search results automatically directs you to the email. </w:t>
            </w:r>
          </w:p>
        </w:tc>
      </w:tr>
      <w:tr w:rsidR="00422961" w14:paraId="4EB4322F" w14:textId="77777777">
        <w:tc>
          <w:tcPr>
            <w:tcW w:w="3235" w:type="dxa"/>
          </w:tcPr>
          <w:p w14:paraId="00205626" w14:textId="1DE533C7" w:rsidR="00422961" w:rsidRPr="00B531E9" w:rsidRDefault="00DF35CB">
            <w:pPr>
              <w:pStyle w:val="ListParagraph"/>
              <w:numPr>
                <w:ilvl w:val="0"/>
                <w:numId w:val="56"/>
              </w:numPr>
              <w:rPr>
                <w:szCs w:val="22"/>
              </w:rPr>
            </w:pPr>
            <w:r w:rsidRPr="00B531E9">
              <w:rPr>
                <w:szCs w:val="22"/>
              </w:rPr>
              <w:t>Open resulting email from search</w:t>
            </w:r>
          </w:p>
        </w:tc>
        <w:tc>
          <w:tcPr>
            <w:tcW w:w="5395" w:type="dxa"/>
          </w:tcPr>
          <w:p w14:paraId="7395A3A7" w14:textId="09A452B7" w:rsidR="00422961" w:rsidRPr="00B531E9" w:rsidRDefault="00DF35CB">
            <w:pPr>
              <w:rPr>
                <w:szCs w:val="22"/>
              </w:rPr>
            </w:pPr>
            <w:r w:rsidRPr="00B531E9">
              <w:rPr>
                <w:szCs w:val="22"/>
              </w:rPr>
              <w:t>Clicking on email from search results automatically directs you to the email.</w:t>
            </w:r>
          </w:p>
        </w:tc>
      </w:tr>
    </w:tbl>
    <w:p w14:paraId="2A539742" w14:textId="77777777" w:rsidR="003054DD" w:rsidRDefault="003054DD">
      <w:pPr>
        <w:keepNext/>
        <w:ind w:left="720"/>
        <w:rPr>
          <w:szCs w:val="22"/>
        </w:rPr>
      </w:pPr>
    </w:p>
    <w:p w14:paraId="41E38ECB" w14:textId="77777777" w:rsidR="00AF4E01" w:rsidRDefault="00AF4E01" w:rsidP="00AF4E01">
      <w:pPr>
        <w:ind w:left="720"/>
      </w:pPr>
    </w:p>
    <w:p w14:paraId="51E9CFD2" w14:textId="77777777" w:rsidR="00280822" w:rsidRDefault="00280822">
      <w:pPr>
        <w:pStyle w:val="Heading3"/>
      </w:pPr>
      <w:bookmarkStart w:id="9" w:name="_Toc117936124"/>
      <w:r>
        <w:lastRenderedPageBreak/>
        <w:t>Use Case Diagrams</w:t>
      </w:r>
      <w:bookmarkEnd w:id="9"/>
    </w:p>
    <w:p w14:paraId="75B66AB2" w14:textId="66EF647B" w:rsidR="002E5ED6" w:rsidRDefault="6116BB70">
      <w:pPr>
        <w:pStyle w:val="Heading4"/>
      </w:pPr>
      <w:r>
        <w:t>Application Feedback Enhancements</w:t>
      </w:r>
    </w:p>
    <w:p w14:paraId="72281936" w14:textId="06FF957E" w:rsidR="00683046" w:rsidRPr="002407AB" w:rsidRDefault="5BAA834E" w:rsidP="002407AB">
      <w:pPr>
        <w:jc w:val="center"/>
        <w:rPr>
          <w:szCs w:val="22"/>
        </w:rPr>
      </w:pPr>
      <w:r>
        <w:rPr>
          <w:noProof/>
        </w:rPr>
        <w:drawing>
          <wp:inline distT="0" distB="0" distL="0" distR="0" wp14:anchorId="3757D5A9" wp14:editId="1DD441D9">
            <wp:extent cx="4297147" cy="4333875"/>
            <wp:effectExtent l="0" t="0" r="8255" b="0"/>
            <wp:docPr id="1897380013" name="Picture 189738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80013" name="Picture 1897380013"/>
                    <pic:cNvPicPr/>
                  </pic:nvPicPr>
                  <pic:blipFill>
                    <a:blip r:embed="rId22">
                      <a:extLst>
                        <a:ext uri="{28A0092B-C50C-407E-A947-70E740481C1C}">
                          <a14:useLocalDpi xmlns:a14="http://schemas.microsoft.com/office/drawing/2010/main" val="0"/>
                        </a:ext>
                      </a:extLst>
                    </a:blip>
                    <a:stretch>
                      <a:fillRect/>
                    </a:stretch>
                  </pic:blipFill>
                  <pic:spPr>
                    <a:xfrm>
                      <a:off x="0" y="0"/>
                      <a:ext cx="4297147" cy="4333875"/>
                    </a:xfrm>
                    <a:prstGeom prst="rect">
                      <a:avLst/>
                    </a:prstGeom>
                  </pic:spPr>
                </pic:pic>
              </a:graphicData>
            </a:graphic>
          </wp:inline>
        </w:drawing>
      </w:r>
    </w:p>
    <w:p w14:paraId="075C11D9" w14:textId="418B74A1" w:rsidR="00683046" w:rsidRDefault="00683046" w:rsidP="00683046">
      <w:pPr>
        <w:pStyle w:val="Caption"/>
        <w:jc w:val="center"/>
        <w:rPr>
          <w:sz w:val="22"/>
        </w:rPr>
      </w:pPr>
      <w:r>
        <w:t xml:space="preserve">Figure </w:t>
      </w:r>
      <w:r w:rsidR="00BB236E">
        <w:fldChar w:fldCharType="begin"/>
      </w:r>
      <w:r>
        <w:instrText xml:space="preserve"> SEQ Figure \* ARABIC </w:instrText>
      </w:r>
      <w:r w:rsidR="00BB236E">
        <w:fldChar w:fldCharType="separate"/>
      </w:r>
      <w:r w:rsidR="0016248B">
        <w:rPr>
          <w:noProof/>
        </w:rPr>
        <w:t>2</w:t>
      </w:r>
      <w:r w:rsidR="00BB236E">
        <w:fldChar w:fldCharType="end"/>
      </w:r>
      <w:r>
        <w:t xml:space="preserve"> </w:t>
      </w:r>
      <w:r w:rsidR="002036FF">
        <w:t>–</w:t>
      </w:r>
      <w:r>
        <w:t xml:space="preserve"> </w:t>
      </w:r>
      <w:r w:rsidR="002036FF">
        <w:t>Application Feedback</w:t>
      </w:r>
      <w:r>
        <w:t xml:space="preserve"> </w:t>
      </w:r>
      <w:r w:rsidR="00CD091A">
        <w:t>Enhancement</w:t>
      </w:r>
    </w:p>
    <w:p w14:paraId="72257497" w14:textId="77777777" w:rsidR="001F5A08" w:rsidRDefault="001F5A08" w:rsidP="001F5A08">
      <w:pPr>
        <w:ind w:left="720"/>
      </w:pPr>
      <w:r>
        <w:t>Description:</w:t>
      </w:r>
    </w:p>
    <w:p w14:paraId="21F6BEFE" w14:textId="6720E5AA" w:rsidR="001F5A08" w:rsidRDefault="001F5A08" w:rsidP="001F5A08">
      <w:pPr>
        <w:ind w:left="720"/>
      </w:pPr>
      <w:r>
        <w:t xml:space="preserve">This Use Case diagram describes the functionality </w:t>
      </w:r>
      <w:r w:rsidR="005E06A0">
        <w:t xml:space="preserve">for providing the USPS with feedback concerning links or barcodes visited </w:t>
      </w:r>
      <w:proofErr w:type="gramStart"/>
      <w:r w:rsidR="005E06A0">
        <w:t>and also</w:t>
      </w:r>
      <w:proofErr w:type="gramEnd"/>
      <w:r w:rsidR="005E06A0">
        <w:t xml:space="preserve"> cyclic consumer behavior</w:t>
      </w:r>
      <w:r>
        <w:t>.</w:t>
      </w:r>
    </w:p>
    <w:p w14:paraId="1209CCC0" w14:textId="77777777" w:rsidR="001F5A08" w:rsidRDefault="001F5A08" w:rsidP="001F5A08">
      <w:pPr>
        <w:ind w:left="720"/>
      </w:pPr>
    </w:p>
    <w:p w14:paraId="1D009740" w14:textId="77777777" w:rsidR="001F5A08" w:rsidRDefault="001F5A08" w:rsidP="001F5A08">
      <w:pPr>
        <w:keepNext/>
        <w:ind w:left="720"/>
      </w:pPr>
      <w:r>
        <w:t>Use Cases:</w:t>
      </w:r>
    </w:p>
    <w:p w14:paraId="3AB74040" w14:textId="58D4090E" w:rsidR="001F5A08" w:rsidRPr="001F5A08" w:rsidRDefault="005E06A0">
      <w:pPr>
        <w:pStyle w:val="ListParagraph"/>
        <w:keepNext/>
        <w:numPr>
          <w:ilvl w:val="0"/>
          <w:numId w:val="57"/>
        </w:numPr>
      </w:pPr>
      <w:r>
        <w:t>Track data on link or barcode visited</w:t>
      </w:r>
    </w:p>
    <w:p w14:paraId="6ADF065A" w14:textId="3B933FA9" w:rsidR="005E06A0" w:rsidRDefault="005E06A0">
      <w:pPr>
        <w:pStyle w:val="ListParagraph"/>
        <w:keepNext/>
        <w:numPr>
          <w:ilvl w:val="0"/>
          <w:numId w:val="57"/>
        </w:numPr>
      </w:pPr>
      <w:r>
        <w:t>Track data on customer application usage for marketing research.</w:t>
      </w:r>
    </w:p>
    <w:p w14:paraId="4E93AB06" w14:textId="08EEA644" w:rsidR="005E06A0" w:rsidRDefault="00B605DC">
      <w:pPr>
        <w:pStyle w:val="ListParagraph"/>
        <w:keepNext/>
        <w:numPr>
          <w:ilvl w:val="0"/>
          <w:numId w:val="57"/>
        </w:numPr>
      </w:pPr>
      <w:r>
        <w:t>Track with Google Analytics</w:t>
      </w:r>
      <w:r w:rsidR="005E06A0">
        <w:t>.</w:t>
      </w:r>
    </w:p>
    <w:p w14:paraId="174041D1" w14:textId="77777777" w:rsidR="001F5A08" w:rsidRPr="001F5A08" w:rsidRDefault="001F5A08" w:rsidP="001F5A08">
      <w:pPr>
        <w:pStyle w:val="ListParagraph"/>
        <w:keepNext/>
        <w:ind w:left="1440"/>
      </w:pPr>
    </w:p>
    <w:p w14:paraId="1729B49D" w14:textId="77777777" w:rsidR="001F5A08" w:rsidRDefault="001F5A08" w:rsidP="001F5A08">
      <w:pPr>
        <w:ind w:left="720"/>
      </w:pPr>
      <w:r>
        <w:t xml:space="preserve">Primary Actor: </w:t>
      </w:r>
    </w:p>
    <w:p w14:paraId="36029BAA" w14:textId="1AFE10FC" w:rsidR="001F5A08" w:rsidRDefault="001F5A08" w:rsidP="001F5A08">
      <w:pPr>
        <w:ind w:left="720" w:firstLine="720"/>
      </w:pPr>
      <w:r>
        <w:t>Customer –</w:t>
      </w:r>
      <w:r w:rsidR="005E06A0">
        <w:t xml:space="preserve"> </w:t>
      </w:r>
      <w:r>
        <w:t>user of the application.</w:t>
      </w:r>
    </w:p>
    <w:p w14:paraId="1D1A9E2E" w14:textId="77777777" w:rsidR="001F5A08" w:rsidRDefault="001F5A08" w:rsidP="001F5A08">
      <w:pPr>
        <w:ind w:left="720" w:firstLine="720"/>
      </w:pPr>
    </w:p>
    <w:p w14:paraId="213300E3" w14:textId="77777777" w:rsidR="001F5A08" w:rsidRDefault="001F5A08" w:rsidP="001F5A08">
      <w:pPr>
        <w:ind w:left="720"/>
      </w:pPr>
      <w:r>
        <w:t xml:space="preserve">Supporting Actors: </w:t>
      </w:r>
    </w:p>
    <w:p w14:paraId="11B7CE13" w14:textId="466D418A" w:rsidR="005E06A0" w:rsidRDefault="00B605DC" w:rsidP="005E06A0">
      <w:pPr>
        <w:ind w:left="1440"/>
      </w:pPr>
      <w:r>
        <w:t>Google Analytics</w:t>
      </w:r>
      <w:r w:rsidR="005E06A0">
        <w:t xml:space="preserve"> online server</w:t>
      </w:r>
      <w:r w:rsidR="001F5A08">
        <w:t xml:space="preserve"> – </w:t>
      </w:r>
      <w:r w:rsidR="005E06A0">
        <w:t>entity to transmit the collected data to</w:t>
      </w:r>
      <w:r w:rsidR="001F5A08">
        <w:t>.</w:t>
      </w:r>
    </w:p>
    <w:p w14:paraId="0B0CF9D7" w14:textId="77777777" w:rsidR="001F5A08" w:rsidRDefault="001F5A08" w:rsidP="001F5A08">
      <w:pPr>
        <w:ind w:left="1440"/>
      </w:pPr>
    </w:p>
    <w:p w14:paraId="0BD96D2C" w14:textId="77777777" w:rsidR="001F5A08" w:rsidRDefault="001F5A08" w:rsidP="001F5A08">
      <w:pPr>
        <w:ind w:left="720"/>
      </w:pPr>
      <w:r>
        <w:t>Stakeholders and Interests:</w:t>
      </w:r>
    </w:p>
    <w:p w14:paraId="476354B0" w14:textId="687825DE" w:rsidR="005E06A0" w:rsidRDefault="00B605DC" w:rsidP="001F5A08">
      <w:pPr>
        <w:ind w:left="1440"/>
      </w:pPr>
      <w:r>
        <w:lastRenderedPageBreak/>
        <w:t>Application</w:t>
      </w:r>
      <w:r w:rsidR="005E06A0">
        <w:t xml:space="preserve"> marketing customers interested in usefulness of targeted advertising.</w:t>
      </w:r>
    </w:p>
    <w:p w14:paraId="762FE07E" w14:textId="77777777" w:rsidR="001F5A08" w:rsidRDefault="001F5A08" w:rsidP="001F5A08">
      <w:pPr>
        <w:ind w:left="1440"/>
      </w:pPr>
    </w:p>
    <w:p w14:paraId="25C42894" w14:textId="77777777" w:rsidR="001F5A08" w:rsidRDefault="001F5A08" w:rsidP="001F5A08">
      <w:pPr>
        <w:ind w:left="720"/>
      </w:pPr>
      <w:r>
        <w:t>Pre-Conditions:</w:t>
      </w:r>
    </w:p>
    <w:p w14:paraId="71557155" w14:textId="2A7BCF18" w:rsidR="001F5A08" w:rsidRDefault="001F5A08" w:rsidP="001F5A08">
      <w:pPr>
        <w:ind w:left="720"/>
      </w:pPr>
      <w:r>
        <w:tab/>
        <w:t>Customer currently has a</w:t>
      </w:r>
      <w:r w:rsidR="005E06A0">
        <w:t xml:space="preserve">n Informed Delivery email </w:t>
      </w:r>
      <w:r>
        <w:t>account.</w:t>
      </w:r>
    </w:p>
    <w:p w14:paraId="75E9B33A" w14:textId="77777777" w:rsidR="001F5A08" w:rsidRDefault="001F5A08" w:rsidP="001F5A08">
      <w:pPr>
        <w:ind w:left="720"/>
      </w:pPr>
    </w:p>
    <w:p w14:paraId="218DA0E6" w14:textId="77777777" w:rsidR="001F5A08" w:rsidRDefault="001F5A08" w:rsidP="001F5A08">
      <w:pPr>
        <w:ind w:left="720"/>
      </w:pPr>
      <w:r>
        <w:t>Post Conditions:</w:t>
      </w:r>
    </w:p>
    <w:p w14:paraId="48FC2BCC" w14:textId="51E05B94" w:rsidR="005E06A0" w:rsidRDefault="001F5A08" w:rsidP="74275688">
      <w:pPr>
        <w:ind w:left="720"/>
      </w:pPr>
      <w:r>
        <w:tab/>
      </w:r>
      <w:r w:rsidRPr="5F7580C0">
        <w:t xml:space="preserve">Customer successfully </w:t>
      </w:r>
      <w:r w:rsidR="005E06A0" w:rsidRPr="5F7580C0">
        <w:t xml:space="preserve">downloaded the application and agreed to </w:t>
      </w:r>
      <w:r w:rsidR="43F79F4F" w:rsidRPr="5F7580C0">
        <w:t>the terms</w:t>
      </w:r>
      <w:r w:rsidR="005E06A0" w:rsidRPr="5F7580C0">
        <w:t xml:space="preserve"> of service.</w:t>
      </w:r>
    </w:p>
    <w:p w14:paraId="4391BBD2" w14:textId="77777777" w:rsidR="001F5A08" w:rsidRDefault="001F5A08" w:rsidP="001F5A08">
      <w:pPr>
        <w:ind w:left="720"/>
      </w:pPr>
    </w:p>
    <w:p w14:paraId="48DF2F98" w14:textId="77777777" w:rsidR="001F5A08" w:rsidRDefault="001F5A08" w:rsidP="001F5A08">
      <w:pPr>
        <w:ind w:left="720"/>
      </w:pPr>
      <w:r>
        <w:t>Minimal Guarantee:</w:t>
      </w:r>
    </w:p>
    <w:p w14:paraId="3531BEEC" w14:textId="2D896011" w:rsidR="001F5A08" w:rsidRDefault="001F5A08" w:rsidP="001F5A08">
      <w:pPr>
        <w:ind w:left="720"/>
      </w:pPr>
      <w:r>
        <w:tab/>
      </w:r>
      <w:r w:rsidR="005E06A0">
        <w:t xml:space="preserve">Tracking data will be </w:t>
      </w:r>
      <w:r w:rsidR="00B605DC">
        <w:t>available to the</w:t>
      </w:r>
      <w:r w:rsidR="005E06A0">
        <w:t xml:space="preserve"> </w:t>
      </w:r>
      <w:r w:rsidR="00B605DC">
        <w:t>product owner</w:t>
      </w:r>
      <w:r w:rsidR="005E06A0">
        <w:t xml:space="preserve"> when the customer agrees to terms of service and uses the application</w:t>
      </w:r>
      <w:r>
        <w:t>.</w:t>
      </w:r>
    </w:p>
    <w:p w14:paraId="5076425E" w14:textId="77777777" w:rsidR="001F5A08" w:rsidRDefault="001F5A08" w:rsidP="001F5A08">
      <w:pPr>
        <w:ind w:left="720"/>
      </w:pPr>
    </w:p>
    <w:p w14:paraId="63DCF9CC" w14:textId="77777777" w:rsidR="001F5A08" w:rsidRDefault="001F5A08" w:rsidP="001F5A08">
      <w:pPr>
        <w:ind w:left="720"/>
      </w:pPr>
      <w:r>
        <w:t>Main Success Scenario</w:t>
      </w:r>
    </w:p>
    <w:p w14:paraId="2F67E54C" w14:textId="1F7BD0BF" w:rsidR="001F5A08" w:rsidRDefault="001F5A08">
      <w:pPr>
        <w:pStyle w:val="ListParagraph"/>
        <w:numPr>
          <w:ilvl w:val="0"/>
          <w:numId w:val="58"/>
        </w:numPr>
      </w:pPr>
      <w:r>
        <w:t xml:space="preserve">Customer </w:t>
      </w:r>
      <w:r w:rsidR="005E06A0">
        <w:t>installs application and accepts terms of service</w:t>
      </w:r>
      <w:r>
        <w:t>.</w:t>
      </w:r>
    </w:p>
    <w:p w14:paraId="3FD45473" w14:textId="5C7CDFC5" w:rsidR="001F5A08" w:rsidRDefault="525797A4">
      <w:pPr>
        <w:pStyle w:val="ListParagraph"/>
        <w:numPr>
          <w:ilvl w:val="0"/>
          <w:numId w:val="58"/>
        </w:numPr>
        <w:rPr>
          <w:szCs w:val="22"/>
        </w:rPr>
      </w:pPr>
      <w:r w:rsidRPr="52320630">
        <w:rPr>
          <w:szCs w:val="22"/>
        </w:rPr>
        <w:t xml:space="preserve">Customer </w:t>
      </w:r>
      <w:r w:rsidR="005E06A0" w:rsidRPr="52320630">
        <w:rPr>
          <w:szCs w:val="22"/>
        </w:rPr>
        <w:t>uses application and interacts with links, barcodes, and other internal features.</w:t>
      </w:r>
    </w:p>
    <w:p w14:paraId="1B28C5C9" w14:textId="0474C56A" w:rsidR="002E5ED6" w:rsidRPr="00280822" w:rsidRDefault="39C126D7">
      <w:pPr>
        <w:pStyle w:val="Heading4"/>
      </w:pPr>
      <w:r>
        <w:t xml:space="preserve">Lookout for </w:t>
      </w:r>
      <w:r w:rsidR="00E56064">
        <w:t xml:space="preserve">USPS </w:t>
      </w:r>
      <w:r w:rsidR="00DD15B7">
        <w:t xml:space="preserve">mail piece </w:t>
      </w:r>
      <w:r>
        <w:t>from someone</w:t>
      </w:r>
    </w:p>
    <w:p w14:paraId="3EE3C5B0" w14:textId="2BA476E9" w:rsidR="058DA15E" w:rsidRDefault="73D6947A" w:rsidP="752B4A85">
      <w:pPr>
        <w:jc w:val="center"/>
        <w:rPr>
          <w:szCs w:val="22"/>
        </w:rPr>
      </w:pPr>
      <w:r>
        <w:rPr>
          <w:noProof/>
        </w:rPr>
        <w:drawing>
          <wp:inline distT="0" distB="0" distL="0" distR="0" wp14:anchorId="106785DA" wp14:editId="3739EF81">
            <wp:extent cx="4572000" cy="3848100"/>
            <wp:effectExtent l="0" t="0" r="0" b="0"/>
            <wp:docPr id="820968892" name="Picture 82096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7A091BEF" w14:textId="5B0427CE" w:rsidR="002E5ED6" w:rsidRPr="00280822" w:rsidRDefault="002E5ED6" w:rsidP="52320630">
      <w:pPr>
        <w:ind w:left="720"/>
        <w:rPr>
          <w:szCs w:val="22"/>
        </w:rPr>
      </w:pPr>
    </w:p>
    <w:p w14:paraId="2B1DE41C" w14:textId="77777777" w:rsidR="002E5ED6" w:rsidRPr="002407AB" w:rsidRDefault="2AC52400" w:rsidP="52320630">
      <w:pPr>
        <w:ind w:left="720"/>
        <w:rPr>
          <w:b/>
          <w:bCs/>
          <w:szCs w:val="22"/>
        </w:rPr>
      </w:pPr>
      <w:r w:rsidRPr="002407AB">
        <w:rPr>
          <w:b/>
          <w:bCs/>
          <w:szCs w:val="22"/>
        </w:rPr>
        <w:t>Description:</w:t>
      </w:r>
    </w:p>
    <w:p w14:paraId="0835F91C" w14:textId="327AEA3F" w:rsidR="002E5ED6" w:rsidRPr="00280822" w:rsidRDefault="50417656" w:rsidP="52320630">
      <w:pPr>
        <w:ind w:left="720"/>
      </w:pPr>
      <w:r>
        <w:t xml:space="preserve">This Use Case diagram describes the functionality for allowing the user to get notifications </w:t>
      </w:r>
      <w:r w:rsidR="1AC3C9F3">
        <w:t>when mail arrives for a specified Sender</w:t>
      </w:r>
      <w:r w:rsidR="70BDF698">
        <w:t xml:space="preserve"> or keyword</w:t>
      </w:r>
      <w:r w:rsidR="3F0A515F">
        <w:t>.</w:t>
      </w:r>
    </w:p>
    <w:p w14:paraId="6E860987" w14:textId="77777777" w:rsidR="002E5ED6" w:rsidRPr="00280822" w:rsidRDefault="002E5ED6" w:rsidP="52320630">
      <w:pPr>
        <w:ind w:left="720"/>
        <w:rPr>
          <w:szCs w:val="22"/>
        </w:rPr>
      </w:pPr>
    </w:p>
    <w:p w14:paraId="41F9B796" w14:textId="77777777" w:rsidR="002E5ED6" w:rsidRPr="002407AB" w:rsidRDefault="2AC52400" w:rsidP="52320630">
      <w:pPr>
        <w:keepNext/>
        <w:ind w:left="720"/>
        <w:rPr>
          <w:b/>
          <w:bCs/>
          <w:szCs w:val="22"/>
        </w:rPr>
      </w:pPr>
      <w:r w:rsidRPr="002407AB">
        <w:rPr>
          <w:b/>
          <w:bCs/>
          <w:szCs w:val="22"/>
        </w:rPr>
        <w:lastRenderedPageBreak/>
        <w:t>Use Cases:</w:t>
      </w:r>
    </w:p>
    <w:p w14:paraId="0482895A" w14:textId="5A9900FC" w:rsidR="002E5ED6" w:rsidRPr="00280822" w:rsidRDefault="5DB8EEE9">
      <w:pPr>
        <w:pStyle w:val="ListParagraph"/>
        <w:keepNext/>
        <w:numPr>
          <w:ilvl w:val="0"/>
          <w:numId w:val="57"/>
        </w:numPr>
        <w:rPr>
          <w:szCs w:val="22"/>
        </w:rPr>
      </w:pPr>
      <w:r>
        <w:t xml:space="preserve">Viewing </w:t>
      </w:r>
      <w:r w:rsidR="1615883C">
        <w:t>Sender/Keyword</w:t>
      </w:r>
      <w:r>
        <w:t xml:space="preserve"> Notifications List Visually</w:t>
      </w:r>
    </w:p>
    <w:p w14:paraId="5C89F8BC" w14:textId="11590067" w:rsidR="002E5ED6" w:rsidRPr="00280822" w:rsidRDefault="5DB8EEE9">
      <w:pPr>
        <w:pStyle w:val="ListParagraph"/>
        <w:keepNext/>
        <w:numPr>
          <w:ilvl w:val="0"/>
          <w:numId w:val="57"/>
        </w:numPr>
        <w:rPr>
          <w:szCs w:val="22"/>
        </w:rPr>
      </w:pPr>
      <w:r>
        <w:t xml:space="preserve">Adding </w:t>
      </w:r>
      <w:r w:rsidR="724FF105">
        <w:t xml:space="preserve">Sender/Keyword </w:t>
      </w:r>
      <w:r>
        <w:t>to Notify for Visually</w:t>
      </w:r>
    </w:p>
    <w:p w14:paraId="3AE77AF1" w14:textId="644EC19D" w:rsidR="002E5ED6" w:rsidRPr="00280822" w:rsidRDefault="5DB8EEE9">
      <w:pPr>
        <w:pStyle w:val="ListParagraph"/>
        <w:keepNext/>
        <w:numPr>
          <w:ilvl w:val="0"/>
          <w:numId w:val="57"/>
        </w:numPr>
        <w:rPr>
          <w:szCs w:val="22"/>
        </w:rPr>
      </w:pPr>
      <w:r>
        <w:t xml:space="preserve">Deleting </w:t>
      </w:r>
      <w:r w:rsidR="303FF35F">
        <w:t xml:space="preserve">Sender/Keyword </w:t>
      </w:r>
      <w:r>
        <w:t>to Notify for Visually</w:t>
      </w:r>
    </w:p>
    <w:p w14:paraId="334D17A1" w14:textId="6BEE1209" w:rsidR="002E5ED6" w:rsidRPr="00280822" w:rsidRDefault="3BA84AF4">
      <w:pPr>
        <w:pStyle w:val="ListParagraph"/>
        <w:keepNext/>
        <w:numPr>
          <w:ilvl w:val="0"/>
          <w:numId w:val="57"/>
        </w:numPr>
        <w:rPr>
          <w:szCs w:val="22"/>
        </w:rPr>
      </w:pPr>
      <w:r>
        <w:t xml:space="preserve">Receiving </w:t>
      </w:r>
      <w:r w:rsidR="3CE8C8E7">
        <w:t>Sender/Keyword</w:t>
      </w:r>
      <w:r>
        <w:t xml:space="preserve"> Notifications</w:t>
      </w:r>
    </w:p>
    <w:p w14:paraId="66AB8FCF" w14:textId="3C0A9180" w:rsidR="07C9C3DC" w:rsidRDefault="07C9C3DC" w:rsidP="07C9C3DC">
      <w:pPr>
        <w:keepNext/>
        <w:ind w:left="720"/>
        <w:rPr>
          <w:szCs w:val="22"/>
        </w:rPr>
      </w:pPr>
    </w:p>
    <w:p w14:paraId="0763829D" w14:textId="77777777" w:rsidR="002E5ED6" w:rsidRPr="002407AB" w:rsidRDefault="2AC52400" w:rsidP="52320630">
      <w:pPr>
        <w:ind w:left="720"/>
        <w:rPr>
          <w:b/>
          <w:bCs/>
          <w:szCs w:val="22"/>
        </w:rPr>
      </w:pPr>
      <w:r w:rsidRPr="002407AB">
        <w:rPr>
          <w:b/>
          <w:bCs/>
          <w:szCs w:val="22"/>
        </w:rPr>
        <w:t xml:space="preserve">Primary Actor: </w:t>
      </w:r>
    </w:p>
    <w:p w14:paraId="7DE7D12A" w14:textId="1AFE10FC" w:rsidR="002E5ED6" w:rsidRPr="00280822" w:rsidRDefault="2AC52400" w:rsidP="52320630">
      <w:pPr>
        <w:ind w:left="720" w:firstLine="720"/>
        <w:rPr>
          <w:szCs w:val="22"/>
        </w:rPr>
      </w:pPr>
      <w:r w:rsidRPr="52320630">
        <w:rPr>
          <w:szCs w:val="22"/>
        </w:rPr>
        <w:t>Customer – user of the application.</w:t>
      </w:r>
    </w:p>
    <w:p w14:paraId="6BD67465" w14:textId="77777777" w:rsidR="002E5ED6" w:rsidRPr="00280822" w:rsidRDefault="002E5ED6" w:rsidP="52320630">
      <w:pPr>
        <w:ind w:left="720" w:firstLine="720"/>
        <w:rPr>
          <w:szCs w:val="22"/>
        </w:rPr>
      </w:pPr>
    </w:p>
    <w:p w14:paraId="4D25854E" w14:textId="77777777" w:rsidR="002E5ED6" w:rsidRPr="002407AB" w:rsidRDefault="2AC52400" w:rsidP="52320630">
      <w:pPr>
        <w:ind w:left="720"/>
        <w:rPr>
          <w:b/>
          <w:bCs/>
          <w:szCs w:val="22"/>
        </w:rPr>
      </w:pPr>
      <w:r w:rsidRPr="002407AB">
        <w:rPr>
          <w:b/>
          <w:bCs/>
          <w:szCs w:val="22"/>
        </w:rPr>
        <w:t xml:space="preserve">Supporting Actors: </w:t>
      </w:r>
    </w:p>
    <w:p w14:paraId="320CCCB6" w14:textId="544BD73B" w:rsidR="002E5ED6" w:rsidRPr="00280822" w:rsidRDefault="3F271245" w:rsidP="52320630">
      <w:pPr>
        <w:ind w:left="1440"/>
        <w:rPr>
          <w:szCs w:val="22"/>
        </w:rPr>
      </w:pPr>
      <w:r w:rsidRPr="74275688">
        <w:rPr>
          <w:szCs w:val="22"/>
        </w:rPr>
        <w:t>Mail Server</w:t>
      </w:r>
      <w:r w:rsidR="33CC2BBE" w:rsidRPr="74275688">
        <w:rPr>
          <w:szCs w:val="22"/>
        </w:rPr>
        <w:t xml:space="preserve"> – </w:t>
      </w:r>
      <w:r w:rsidR="2FADA351" w:rsidRPr="74275688">
        <w:rPr>
          <w:szCs w:val="22"/>
        </w:rPr>
        <w:t xml:space="preserve">The email server that </w:t>
      </w:r>
      <w:r w:rsidR="05B0FB48" w:rsidRPr="74275688">
        <w:rPr>
          <w:szCs w:val="22"/>
        </w:rPr>
        <w:t>sends</w:t>
      </w:r>
      <w:r w:rsidR="2FADA351" w:rsidRPr="74275688">
        <w:rPr>
          <w:szCs w:val="22"/>
        </w:rPr>
        <w:t xml:space="preserve"> </w:t>
      </w:r>
      <w:r w:rsidR="51042503" w:rsidRPr="74275688">
        <w:rPr>
          <w:szCs w:val="22"/>
        </w:rPr>
        <w:t>email</w:t>
      </w:r>
      <w:r w:rsidR="2FADA351" w:rsidRPr="74275688">
        <w:rPr>
          <w:szCs w:val="22"/>
        </w:rPr>
        <w:t xml:space="preserve"> messages.</w:t>
      </w:r>
    </w:p>
    <w:p w14:paraId="06995AE0" w14:textId="77777777" w:rsidR="002E5ED6" w:rsidRPr="00280822" w:rsidRDefault="002E5ED6" w:rsidP="52320630">
      <w:pPr>
        <w:ind w:left="1440"/>
        <w:rPr>
          <w:szCs w:val="22"/>
        </w:rPr>
      </w:pPr>
    </w:p>
    <w:p w14:paraId="31494031" w14:textId="77777777" w:rsidR="002E5ED6" w:rsidRPr="002407AB" w:rsidRDefault="2AC52400" w:rsidP="52320630">
      <w:pPr>
        <w:ind w:left="720"/>
        <w:rPr>
          <w:b/>
          <w:bCs/>
          <w:szCs w:val="22"/>
        </w:rPr>
      </w:pPr>
      <w:r w:rsidRPr="002407AB">
        <w:rPr>
          <w:b/>
          <w:bCs/>
          <w:szCs w:val="22"/>
        </w:rPr>
        <w:t>Stakeholders and Interests:</w:t>
      </w:r>
    </w:p>
    <w:p w14:paraId="28BF201F" w14:textId="09E3FA07" w:rsidR="002E5ED6" w:rsidRPr="00280822" w:rsidRDefault="2226A7D8" w:rsidP="52320630">
      <w:pPr>
        <w:ind w:left="1440"/>
        <w:rPr>
          <w:szCs w:val="22"/>
        </w:rPr>
      </w:pPr>
      <w:r w:rsidRPr="52320630">
        <w:rPr>
          <w:szCs w:val="22"/>
        </w:rPr>
        <w:t>The Customer who wants to get notifications</w:t>
      </w:r>
      <w:r w:rsidR="2AC52400" w:rsidRPr="52320630">
        <w:rPr>
          <w:szCs w:val="22"/>
        </w:rPr>
        <w:t>.</w:t>
      </w:r>
    </w:p>
    <w:p w14:paraId="6537CEFC" w14:textId="77777777" w:rsidR="002E5ED6" w:rsidRPr="00280822" w:rsidRDefault="002E5ED6" w:rsidP="52320630">
      <w:pPr>
        <w:ind w:left="1440"/>
        <w:rPr>
          <w:szCs w:val="22"/>
        </w:rPr>
      </w:pPr>
    </w:p>
    <w:p w14:paraId="063F4304" w14:textId="77777777" w:rsidR="002E5ED6" w:rsidRPr="002407AB" w:rsidRDefault="2AC52400" w:rsidP="52320630">
      <w:pPr>
        <w:ind w:left="720"/>
        <w:rPr>
          <w:b/>
          <w:bCs/>
          <w:szCs w:val="22"/>
        </w:rPr>
      </w:pPr>
      <w:r w:rsidRPr="002407AB">
        <w:rPr>
          <w:b/>
          <w:bCs/>
          <w:szCs w:val="22"/>
        </w:rPr>
        <w:t>Pre-Conditions:</w:t>
      </w:r>
    </w:p>
    <w:p w14:paraId="27BA0022" w14:textId="2A7BCF18" w:rsidR="002E5ED6" w:rsidRPr="00280822" w:rsidRDefault="2AC52400" w:rsidP="52320630">
      <w:pPr>
        <w:ind w:left="720" w:firstLine="720"/>
        <w:rPr>
          <w:szCs w:val="22"/>
        </w:rPr>
      </w:pPr>
      <w:r w:rsidRPr="52320630">
        <w:rPr>
          <w:szCs w:val="22"/>
        </w:rPr>
        <w:t>Customer currently has an Informed Delivery email account.</w:t>
      </w:r>
    </w:p>
    <w:p w14:paraId="596A559F" w14:textId="77777777" w:rsidR="002E5ED6" w:rsidRPr="00280822" w:rsidRDefault="002E5ED6" w:rsidP="52320630">
      <w:pPr>
        <w:ind w:left="720"/>
        <w:rPr>
          <w:szCs w:val="22"/>
        </w:rPr>
      </w:pPr>
    </w:p>
    <w:p w14:paraId="23AD433C" w14:textId="77777777" w:rsidR="002E5ED6" w:rsidRPr="002407AB" w:rsidRDefault="2AC52400" w:rsidP="52320630">
      <w:pPr>
        <w:ind w:left="720"/>
        <w:rPr>
          <w:b/>
          <w:bCs/>
          <w:szCs w:val="22"/>
        </w:rPr>
      </w:pPr>
      <w:r w:rsidRPr="002407AB">
        <w:rPr>
          <w:b/>
          <w:bCs/>
          <w:szCs w:val="22"/>
        </w:rPr>
        <w:t>Post Conditions:</w:t>
      </w:r>
    </w:p>
    <w:p w14:paraId="765FF136" w14:textId="4D104E1E" w:rsidR="002E5ED6" w:rsidRPr="00280822" w:rsidRDefault="051E3031" w:rsidP="52320630">
      <w:pPr>
        <w:ind w:left="720" w:firstLine="720"/>
        <w:rPr>
          <w:szCs w:val="22"/>
        </w:rPr>
      </w:pPr>
      <w:r w:rsidRPr="07C9C3DC">
        <w:rPr>
          <w:szCs w:val="22"/>
        </w:rPr>
        <w:t>The customer will receive notifications for any mail arriving with a sender in the sender notifications list.</w:t>
      </w:r>
    </w:p>
    <w:p w14:paraId="183253AE" w14:textId="0BBFBC3B" w:rsidR="002E5ED6" w:rsidRPr="00280822" w:rsidRDefault="002E5ED6" w:rsidP="52320630">
      <w:pPr>
        <w:ind w:left="720" w:firstLine="720"/>
        <w:rPr>
          <w:szCs w:val="22"/>
        </w:rPr>
      </w:pPr>
    </w:p>
    <w:p w14:paraId="0A9C3062" w14:textId="77777777" w:rsidR="002E5ED6" w:rsidRPr="002407AB" w:rsidRDefault="2AC52400" w:rsidP="52320630">
      <w:pPr>
        <w:ind w:left="720"/>
        <w:rPr>
          <w:b/>
          <w:bCs/>
          <w:szCs w:val="22"/>
        </w:rPr>
      </w:pPr>
      <w:r w:rsidRPr="002407AB">
        <w:rPr>
          <w:b/>
          <w:bCs/>
          <w:szCs w:val="22"/>
        </w:rPr>
        <w:t>Minimal Guarantee:</w:t>
      </w:r>
    </w:p>
    <w:p w14:paraId="371D3663" w14:textId="2536574F" w:rsidR="002E5ED6" w:rsidRPr="00280822" w:rsidRDefault="22DE1B50" w:rsidP="752B4A85">
      <w:pPr>
        <w:ind w:left="720" w:firstLine="720"/>
      </w:pPr>
      <w:r>
        <w:t xml:space="preserve">The user will be able to add notifications for specified </w:t>
      </w:r>
      <w:r w:rsidR="57DFB8C1">
        <w:t>s</w:t>
      </w:r>
      <w:r w:rsidR="7B6B2FFF">
        <w:t>ender</w:t>
      </w:r>
      <w:r w:rsidR="403D6F6E">
        <w:t>s</w:t>
      </w:r>
      <w:r w:rsidR="7B6B2FFF">
        <w:t>/</w:t>
      </w:r>
      <w:r w:rsidR="266AFFDB">
        <w:t>k</w:t>
      </w:r>
      <w:r w:rsidR="7B6B2FFF">
        <w:t>eyword</w:t>
      </w:r>
      <w:r w:rsidR="779281D4">
        <w:t>s</w:t>
      </w:r>
      <w:r>
        <w:t xml:space="preserve">, delete notifications for specified </w:t>
      </w:r>
      <w:r w:rsidR="6E5116EF">
        <w:t>senders/keywords,</w:t>
      </w:r>
      <w:r>
        <w:t xml:space="preserve"> view the list of senders</w:t>
      </w:r>
      <w:r w:rsidR="4C198464">
        <w:t>/keywords</w:t>
      </w:r>
      <w:r>
        <w:t xml:space="preserve"> that they are getting notifications for and receive notifications when mail arrives for a sender</w:t>
      </w:r>
      <w:r w:rsidR="0B3EA6AB">
        <w:t>/keyword</w:t>
      </w:r>
      <w:r>
        <w:t xml:space="preserve"> in the list of senders</w:t>
      </w:r>
      <w:r w:rsidR="41EFCB31">
        <w:t>/keywords</w:t>
      </w:r>
      <w:r>
        <w:t>.</w:t>
      </w:r>
    </w:p>
    <w:p w14:paraId="720152F8" w14:textId="77777777" w:rsidR="002E5ED6" w:rsidRPr="00280822" w:rsidRDefault="002E5ED6" w:rsidP="52320630">
      <w:pPr>
        <w:ind w:left="720"/>
        <w:rPr>
          <w:szCs w:val="22"/>
        </w:rPr>
      </w:pPr>
    </w:p>
    <w:p w14:paraId="3B7E20FE" w14:textId="77777777" w:rsidR="002E5ED6" w:rsidRPr="002407AB" w:rsidRDefault="2AC52400" w:rsidP="52320630">
      <w:pPr>
        <w:ind w:left="720"/>
        <w:rPr>
          <w:b/>
          <w:bCs/>
          <w:szCs w:val="22"/>
        </w:rPr>
      </w:pPr>
      <w:r w:rsidRPr="002407AB">
        <w:rPr>
          <w:b/>
          <w:bCs/>
          <w:szCs w:val="22"/>
        </w:rPr>
        <w:t>Main Success Scenario</w:t>
      </w:r>
    </w:p>
    <w:p w14:paraId="65D97F58" w14:textId="35AB3775" w:rsidR="002E5ED6" w:rsidRPr="00280822" w:rsidRDefault="717A5696">
      <w:pPr>
        <w:pStyle w:val="ListParagraph"/>
        <w:numPr>
          <w:ilvl w:val="0"/>
          <w:numId w:val="35"/>
        </w:numPr>
        <w:rPr>
          <w:szCs w:val="22"/>
        </w:rPr>
      </w:pPr>
      <w:r w:rsidRPr="40B47E8E">
        <w:rPr>
          <w:szCs w:val="22"/>
        </w:rPr>
        <w:t>Customers</w:t>
      </w:r>
      <w:r w:rsidR="1AF7E62A" w:rsidRPr="40B47E8E">
        <w:rPr>
          <w:szCs w:val="22"/>
        </w:rPr>
        <w:t xml:space="preserve"> </w:t>
      </w:r>
      <w:r w:rsidR="4DFF3956" w:rsidRPr="40B47E8E">
        <w:rPr>
          <w:szCs w:val="22"/>
        </w:rPr>
        <w:t>can add a sender</w:t>
      </w:r>
      <w:r w:rsidR="5ED65ECF" w:rsidRPr="40B47E8E">
        <w:rPr>
          <w:szCs w:val="22"/>
        </w:rPr>
        <w:t>/keyword</w:t>
      </w:r>
      <w:r w:rsidR="4DFF3956" w:rsidRPr="40B47E8E">
        <w:rPr>
          <w:szCs w:val="22"/>
        </w:rPr>
        <w:t xml:space="preserve"> they would like to be notified </w:t>
      </w:r>
      <w:r w:rsidR="15C307DF" w:rsidRPr="40B47E8E">
        <w:rPr>
          <w:szCs w:val="22"/>
        </w:rPr>
        <w:t>of</w:t>
      </w:r>
      <w:r w:rsidR="4DFF3956" w:rsidRPr="40B47E8E">
        <w:rPr>
          <w:szCs w:val="22"/>
        </w:rPr>
        <w:t>.</w:t>
      </w:r>
    </w:p>
    <w:p w14:paraId="2A1C02CD" w14:textId="24A0F1B3" w:rsidR="002E5ED6" w:rsidRPr="00280822" w:rsidRDefault="1AF7E62A">
      <w:pPr>
        <w:pStyle w:val="ListParagraph"/>
        <w:numPr>
          <w:ilvl w:val="0"/>
          <w:numId w:val="35"/>
        </w:numPr>
        <w:rPr>
          <w:szCs w:val="22"/>
        </w:rPr>
      </w:pPr>
      <w:r w:rsidRPr="40B47E8E">
        <w:rPr>
          <w:szCs w:val="22"/>
        </w:rPr>
        <w:t>Customer</w:t>
      </w:r>
      <w:r w:rsidR="5024F33A" w:rsidRPr="40B47E8E">
        <w:rPr>
          <w:szCs w:val="22"/>
        </w:rPr>
        <w:t>s</w:t>
      </w:r>
      <w:r w:rsidRPr="40B47E8E">
        <w:rPr>
          <w:szCs w:val="22"/>
        </w:rPr>
        <w:t xml:space="preserve"> </w:t>
      </w:r>
      <w:r w:rsidR="0B6941A2" w:rsidRPr="40B47E8E">
        <w:rPr>
          <w:szCs w:val="22"/>
        </w:rPr>
        <w:t>can delete a sender</w:t>
      </w:r>
      <w:r w:rsidR="38C18191" w:rsidRPr="40B47E8E">
        <w:rPr>
          <w:szCs w:val="22"/>
        </w:rPr>
        <w:t>/keyword</w:t>
      </w:r>
      <w:r w:rsidR="0B6941A2" w:rsidRPr="40B47E8E">
        <w:rPr>
          <w:szCs w:val="22"/>
        </w:rPr>
        <w:t xml:space="preserve"> from the list if they would not like to be notified.</w:t>
      </w:r>
    </w:p>
    <w:p w14:paraId="3858C3BD" w14:textId="46006576" w:rsidR="002E5ED6" w:rsidRPr="00280822" w:rsidRDefault="5024F33A">
      <w:pPr>
        <w:pStyle w:val="ListParagraph"/>
        <w:numPr>
          <w:ilvl w:val="0"/>
          <w:numId w:val="35"/>
        </w:numPr>
        <w:rPr>
          <w:szCs w:val="22"/>
        </w:rPr>
      </w:pPr>
      <w:r w:rsidRPr="40B47E8E">
        <w:rPr>
          <w:szCs w:val="22"/>
        </w:rPr>
        <w:t>Customers can view a list of senders</w:t>
      </w:r>
      <w:r w:rsidR="1AD91FE2" w:rsidRPr="40B47E8E">
        <w:rPr>
          <w:szCs w:val="22"/>
        </w:rPr>
        <w:t>/keywords</w:t>
      </w:r>
      <w:r w:rsidRPr="40B47E8E">
        <w:rPr>
          <w:szCs w:val="22"/>
        </w:rPr>
        <w:t xml:space="preserve"> that will display notifications if a piece of mail arrives for them.</w:t>
      </w:r>
    </w:p>
    <w:p w14:paraId="0D68C5AE" w14:textId="336F4A22" w:rsidR="002E5ED6" w:rsidRPr="00280822" w:rsidRDefault="43E38653">
      <w:pPr>
        <w:pStyle w:val="ListParagraph"/>
        <w:numPr>
          <w:ilvl w:val="0"/>
          <w:numId w:val="35"/>
        </w:numPr>
      </w:pPr>
      <w:r>
        <w:t>Customers will receive a system notification if mail arrives from a sender</w:t>
      </w:r>
      <w:r w:rsidR="67D76861">
        <w:t xml:space="preserve"> or contains a keyword in the notifications list.</w:t>
      </w:r>
    </w:p>
    <w:p w14:paraId="32BD8ABC" w14:textId="732560FD" w:rsidR="002E5ED6" w:rsidRPr="00280822" w:rsidRDefault="07C73C21">
      <w:pPr>
        <w:pStyle w:val="ListParagraph"/>
        <w:numPr>
          <w:ilvl w:val="0"/>
          <w:numId w:val="35"/>
        </w:numPr>
        <w:rPr>
          <w:szCs w:val="22"/>
        </w:rPr>
      </w:pPr>
      <w:r w:rsidRPr="07C9C3DC">
        <w:rPr>
          <w:szCs w:val="22"/>
        </w:rPr>
        <w:t xml:space="preserve">Customers can select notifications which will allow them to view the mail </w:t>
      </w:r>
      <w:r w:rsidR="00755C68">
        <w:rPr>
          <w:szCs w:val="22"/>
        </w:rPr>
        <w:t xml:space="preserve">piece </w:t>
      </w:r>
      <w:r w:rsidRPr="07C9C3DC">
        <w:rPr>
          <w:szCs w:val="22"/>
        </w:rPr>
        <w:t>immediately.</w:t>
      </w:r>
    </w:p>
    <w:p w14:paraId="6BB16513" w14:textId="7345CE4D" w:rsidR="07C9C3DC" w:rsidRDefault="07C9C3DC" w:rsidP="07C9C3DC">
      <w:pPr>
        <w:ind w:left="1080"/>
        <w:rPr>
          <w:szCs w:val="22"/>
        </w:rPr>
      </w:pPr>
    </w:p>
    <w:p w14:paraId="43B4948C" w14:textId="7C06BF2B" w:rsidR="002E5ED6" w:rsidRPr="00280822" w:rsidRDefault="2F0E8824">
      <w:pPr>
        <w:pStyle w:val="Heading4"/>
      </w:pPr>
      <w:r>
        <w:t>Integrate With Google Assistant</w:t>
      </w:r>
    </w:p>
    <w:p w14:paraId="64A76AA5" w14:textId="29E0DF2A" w:rsidR="002E5ED6" w:rsidRPr="00280822" w:rsidRDefault="002E5ED6" w:rsidP="752B4A85">
      <w:pPr>
        <w:ind w:left="720"/>
        <w:jc w:val="center"/>
      </w:pPr>
    </w:p>
    <w:p w14:paraId="72FE5901" w14:textId="7A8789BD" w:rsidR="7D35626E" w:rsidRDefault="055A9FD9" w:rsidP="7D35626E">
      <w:pPr>
        <w:ind w:left="720"/>
        <w:jc w:val="center"/>
      </w:pPr>
      <w:r>
        <w:rPr>
          <w:noProof/>
        </w:rPr>
        <w:lastRenderedPageBreak/>
        <w:drawing>
          <wp:inline distT="0" distB="0" distL="0" distR="0" wp14:anchorId="091E1D75" wp14:editId="099E8CC1">
            <wp:extent cx="4572000" cy="3181350"/>
            <wp:effectExtent l="0" t="0" r="0" b="0"/>
            <wp:docPr id="1286752549" name="Picture 128675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09B7D18A" w14:textId="35D23CFC" w:rsidR="74275688" w:rsidRDefault="74275688" w:rsidP="74275688">
      <w:pPr>
        <w:ind w:left="720"/>
        <w:rPr>
          <w:szCs w:val="22"/>
        </w:rPr>
      </w:pPr>
    </w:p>
    <w:p w14:paraId="656553E3" w14:textId="77777777" w:rsidR="002E5ED6" w:rsidRPr="002407AB" w:rsidRDefault="0C4F4D7F" w:rsidP="52320630">
      <w:pPr>
        <w:ind w:left="720"/>
        <w:rPr>
          <w:b/>
          <w:bCs/>
          <w:szCs w:val="22"/>
        </w:rPr>
      </w:pPr>
      <w:r w:rsidRPr="002407AB">
        <w:rPr>
          <w:b/>
          <w:bCs/>
          <w:szCs w:val="22"/>
        </w:rPr>
        <w:t>Description:</w:t>
      </w:r>
    </w:p>
    <w:p w14:paraId="5CDF4645" w14:textId="2227EE8F" w:rsidR="002E5ED6" w:rsidRPr="00280822" w:rsidRDefault="0C4F4D7F" w:rsidP="52320630">
      <w:pPr>
        <w:ind w:left="720"/>
        <w:rPr>
          <w:szCs w:val="22"/>
        </w:rPr>
      </w:pPr>
      <w:r w:rsidRPr="74275688">
        <w:rPr>
          <w:szCs w:val="22"/>
        </w:rPr>
        <w:t>This Use Case diagram describes the functionality for allowing personal assistants such as Google Assistant</w:t>
      </w:r>
      <w:r w:rsidR="3DFD2147" w:rsidRPr="74275688">
        <w:rPr>
          <w:szCs w:val="22"/>
        </w:rPr>
        <w:t xml:space="preserve"> and </w:t>
      </w:r>
      <w:r w:rsidRPr="74275688">
        <w:rPr>
          <w:szCs w:val="22"/>
        </w:rPr>
        <w:t>Siri to interact with the application and perform</w:t>
      </w:r>
      <w:r w:rsidR="515AC914" w:rsidRPr="74275688">
        <w:rPr>
          <w:szCs w:val="22"/>
        </w:rPr>
        <w:t xml:space="preserve"> basic application</w:t>
      </w:r>
      <w:r w:rsidRPr="74275688">
        <w:rPr>
          <w:szCs w:val="22"/>
        </w:rPr>
        <w:t xml:space="preserve"> functions.</w:t>
      </w:r>
    </w:p>
    <w:p w14:paraId="4A162929" w14:textId="77777777" w:rsidR="002E5ED6" w:rsidRPr="00280822" w:rsidRDefault="002E5ED6" w:rsidP="52320630">
      <w:pPr>
        <w:ind w:left="720"/>
        <w:rPr>
          <w:szCs w:val="22"/>
        </w:rPr>
      </w:pPr>
    </w:p>
    <w:p w14:paraId="247F2718" w14:textId="77777777" w:rsidR="002E5ED6" w:rsidRPr="002407AB" w:rsidRDefault="0C4F4D7F" w:rsidP="52320630">
      <w:pPr>
        <w:keepNext/>
        <w:ind w:left="720"/>
        <w:rPr>
          <w:b/>
          <w:bCs/>
          <w:szCs w:val="22"/>
        </w:rPr>
      </w:pPr>
      <w:r w:rsidRPr="002407AB">
        <w:rPr>
          <w:b/>
          <w:bCs/>
          <w:szCs w:val="22"/>
        </w:rPr>
        <w:t>Use Cases:</w:t>
      </w:r>
    </w:p>
    <w:p w14:paraId="25908F0D" w14:textId="680CB0B7" w:rsidR="256D7187" w:rsidRDefault="256D7187">
      <w:pPr>
        <w:pStyle w:val="ListParagraph"/>
        <w:keepNext/>
        <w:numPr>
          <w:ilvl w:val="0"/>
          <w:numId w:val="57"/>
        </w:numPr>
        <w:rPr>
          <w:szCs w:val="22"/>
        </w:rPr>
      </w:pPr>
      <w:r w:rsidRPr="1851C2F4">
        <w:rPr>
          <w:szCs w:val="22"/>
        </w:rPr>
        <w:t xml:space="preserve">Searching </w:t>
      </w:r>
      <w:r w:rsidR="0E504C84" w:rsidRPr="1851C2F4">
        <w:rPr>
          <w:szCs w:val="22"/>
        </w:rPr>
        <w:t>for Emails Via Personal Assistant</w:t>
      </w:r>
    </w:p>
    <w:p w14:paraId="4A218224" w14:textId="1FBCD06F" w:rsidR="002E5ED6" w:rsidRPr="00280822" w:rsidRDefault="3FDD5338">
      <w:pPr>
        <w:pStyle w:val="ListParagraph"/>
        <w:keepNext/>
        <w:numPr>
          <w:ilvl w:val="0"/>
          <w:numId w:val="57"/>
        </w:numPr>
      </w:pPr>
      <w:r>
        <w:t>Adding Senders</w:t>
      </w:r>
      <w:r w:rsidR="045BEB2B">
        <w:t>/Keywords</w:t>
      </w:r>
      <w:r>
        <w:t xml:space="preserve"> to the Notification List</w:t>
      </w:r>
      <w:r w:rsidR="0FC6180A">
        <w:t xml:space="preserve"> via Personal Assistant</w:t>
      </w:r>
    </w:p>
    <w:p w14:paraId="26165F47" w14:textId="19A898A4" w:rsidR="20825C72" w:rsidRDefault="20825C72">
      <w:pPr>
        <w:pStyle w:val="ListParagraph"/>
        <w:keepNext/>
        <w:numPr>
          <w:ilvl w:val="0"/>
          <w:numId w:val="57"/>
        </w:numPr>
      </w:pPr>
      <w:r>
        <w:t>Launching Application via Personal Assistant</w:t>
      </w:r>
    </w:p>
    <w:p w14:paraId="32CC7030" w14:textId="6131158E" w:rsidR="7BD110EB" w:rsidRDefault="7BD110EB" w:rsidP="0AD19FC5">
      <w:pPr>
        <w:pStyle w:val="ListParagraph"/>
        <w:keepNext/>
        <w:numPr>
          <w:ilvl w:val="0"/>
          <w:numId w:val="57"/>
        </w:numPr>
      </w:pPr>
      <w:r>
        <w:t>Opening the Daily Digest via Personal Assistant.</w:t>
      </w:r>
    </w:p>
    <w:p w14:paraId="7F1FD6DB" w14:textId="065C6DA6" w:rsidR="002E5ED6" w:rsidRPr="00280822" w:rsidRDefault="002E5ED6" w:rsidP="52320630">
      <w:pPr>
        <w:keepNext/>
        <w:ind w:left="720"/>
        <w:rPr>
          <w:szCs w:val="22"/>
        </w:rPr>
      </w:pPr>
    </w:p>
    <w:p w14:paraId="7B9029E1" w14:textId="77777777" w:rsidR="002E5ED6" w:rsidRPr="002407AB" w:rsidRDefault="0C4F4D7F" w:rsidP="52320630">
      <w:pPr>
        <w:ind w:left="720"/>
        <w:rPr>
          <w:b/>
          <w:bCs/>
          <w:szCs w:val="22"/>
        </w:rPr>
      </w:pPr>
      <w:r w:rsidRPr="002407AB">
        <w:rPr>
          <w:b/>
          <w:bCs/>
          <w:szCs w:val="22"/>
        </w:rPr>
        <w:t xml:space="preserve">Primary Actor: </w:t>
      </w:r>
    </w:p>
    <w:p w14:paraId="1F889951" w14:textId="0E3E28F2" w:rsidR="002E5ED6" w:rsidRPr="00280822" w:rsidRDefault="0C4F4D7F" w:rsidP="52320630">
      <w:pPr>
        <w:ind w:left="720" w:firstLine="720"/>
        <w:rPr>
          <w:szCs w:val="22"/>
        </w:rPr>
      </w:pPr>
      <w:r w:rsidRPr="52320630">
        <w:rPr>
          <w:szCs w:val="22"/>
        </w:rPr>
        <w:t>Customer – user of the application.</w:t>
      </w:r>
    </w:p>
    <w:p w14:paraId="12C23376" w14:textId="00F6435B" w:rsidR="002E5ED6" w:rsidRPr="00280822" w:rsidRDefault="002E5ED6" w:rsidP="52320630">
      <w:pPr>
        <w:ind w:left="720" w:firstLine="720"/>
        <w:rPr>
          <w:szCs w:val="22"/>
        </w:rPr>
      </w:pPr>
    </w:p>
    <w:p w14:paraId="40010380" w14:textId="77777777" w:rsidR="002E5ED6" w:rsidRPr="002407AB" w:rsidRDefault="0C4F4D7F" w:rsidP="52320630">
      <w:pPr>
        <w:ind w:left="720"/>
        <w:rPr>
          <w:b/>
          <w:bCs/>
          <w:szCs w:val="22"/>
        </w:rPr>
      </w:pPr>
      <w:r w:rsidRPr="002407AB">
        <w:rPr>
          <w:b/>
          <w:bCs/>
          <w:szCs w:val="22"/>
        </w:rPr>
        <w:t xml:space="preserve">Supporting Actors: </w:t>
      </w:r>
    </w:p>
    <w:p w14:paraId="60609272" w14:textId="71F8B31F" w:rsidR="002E5ED6" w:rsidRPr="00280822" w:rsidRDefault="61E59ACA" w:rsidP="52320630">
      <w:pPr>
        <w:ind w:left="1440"/>
        <w:rPr>
          <w:szCs w:val="22"/>
        </w:rPr>
      </w:pPr>
      <w:r w:rsidRPr="52320630">
        <w:rPr>
          <w:szCs w:val="22"/>
        </w:rPr>
        <w:t>Personal Assistant</w:t>
      </w:r>
      <w:r w:rsidR="0C4F4D7F" w:rsidRPr="52320630">
        <w:rPr>
          <w:szCs w:val="22"/>
        </w:rPr>
        <w:t xml:space="preserve">– The </w:t>
      </w:r>
      <w:r w:rsidR="122AFA37" w:rsidRPr="52320630">
        <w:rPr>
          <w:szCs w:val="22"/>
        </w:rPr>
        <w:t>application that the user will be directing commands through.</w:t>
      </w:r>
    </w:p>
    <w:p w14:paraId="4D2960DE" w14:textId="1EE24917" w:rsidR="002E5ED6" w:rsidRPr="00280822" w:rsidRDefault="002E5ED6" w:rsidP="52320630">
      <w:pPr>
        <w:ind w:left="1440"/>
        <w:rPr>
          <w:szCs w:val="22"/>
        </w:rPr>
      </w:pPr>
    </w:p>
    <w:p w14:paraId="0140DA3E" w14:textId="77777777" w:rsidR="002E5ED6" w:rsidRPr="002407AB" w:rsidRDefault="0C4F4D7F" w:rsidP="52320630">
      <w:pPr>
        <w:ind w:left="720"/>
        <w:rPr>
          <w:b/>
          <w:bCs/>
          <w:szCs w:val="22"/>
        </w:rPr>
      </w:pPr>
      <w:r w:rsidRPr="002407AB">
        <w:rPr>
          <w:b/>
          <w:bCs/>
          <w:szCs w:val="22"/>
        </w:rPr>
        <w:t>Stakeholders and Interests:</w:t>
      </w:r>
    </w:p>
    <w:p w14:paraId="10EBD8D0" w14:textId="08911297" w:rsidR="002E5ED6" w:rsidRPr="00280822" w:rsidRDefault="0C4F4D7F" w:rsidP="52320630">
      <w:pPr>
        <w:ind w:left="1440"/>
        <w:rPr>
          <w:szCs w:val="22"/>
        </w:rPr>
      </w:pPr>
      <w:r w:rsidRPr="52320630">
        <w:rPr>
          <w:szCs w:val="22"/>
        </w:rPr>
        <w:t>The Customer</w:t>
      </w:r>
    </w:p>
    <w:p w14:paraId="495241EB" w14:textId="77777777" w:rsidR="002E5ED6" w:rsidRPr="00280822" w:rsidRDefault="002E5ED6" w:rsidP="52320630">
      <w:pPr>
        <w:ind w:left="1440"/>
        <w:rPr>
          <w:szCs w:val="22"/>
        </w:rPr>
      </w:pPr>
    </w:p>
    <w:p w14:paraId="15F1F098" w14:textId="77777777" w:rsidR="002E5ED6" w:rsidRPr="002407AB" w:rsidRDefault="0C4F4D7F" w:rsidP="52320630">
      <w:pPr>
        <w:ind w:left="720"/>
        <w:rPr>
          <w:b/>
          <w:bCs/>
          <w:szCs w:val="22"/>
        </w:rPr>
      </w:pPr>
      <w:r w:rsidRPr="002407AB">
        <w:rPr>
          <w:b/>
          <w:bCs/>
          <w:szCs w:val="22"/>
        </w:rPr>
        <w:t>Pre-Conditions:</w:t>
      </w:r>
    </w:p>
    <w:p w14:paraId="5975E844" w14:textId="2A7BCF18" w:rsidR="002E5ED6" w:rsidRPr="00280822" w:rsidRDefault="0C4F4D7F" w:rsidP="52320630">
      <w:pPr>
        <w:ind w:left="720" w:firstLine="720"/>
        <w:rPr>
          <w:szCs w:val="22"/>
        </w:rPr>
      </w:pPr>
      <w:r w:rsidRPr="52320630">
        <w:rPr>
          <w:szCs w:val="22"/>
        </w:rPr>
        <w:t>Customer currently has an Informed Delivery email account.</w:t>
      </w:r>
    </w:p>
    <w:p w14:paraId="5B6B6D84" w14:textId="77777777" w:rsidR="002E5ED6" w:rsidRPr="00280822" w:rsidRDefault="002E5ED6" w:rsidP="52320630">
      <w:pPr>
        <w:ind w:left="720"/>
        <w:rPr>
          <w:szCs w:val="22"/>
        </w:rPr>
      </w:pPr>
    </w:p>
    <w:p w14:paraId="42F9C25C" w14:textId="77777777" w:rsidR="002E5ED6" w:rsidRPr="002407AB" w:rsidRDefault="0C4F4D7F" w:rsidP="52320630">
      <w:pPr>
        <w:ind w:left="720"/>
        <w:rPr>
          <w:b/>
          <w:bCs/>
          <w:szCs w:val="22"/>
        </w:rPr>
      </w:pPr>
      <w:r w:rsidRPr="002407AB">
        <w:rPr>
          <w:b/>
          <w:bCs/>
          <w:szCs w:val="22"/>
        </w:rPr>
        <w:t>Post Conditions:</w:t>
      </w:r>
    </w:p>
    <w:p w14:paraId="67E8A323" w14:textId="424ABB7E" w:rsidR="002E5ED6" w:rsidRPr="00280822" w:rsidRDefault="66B15D17" w:rsidP="52320630">
      <w:pPr>
        <w:ind w:left="720" w:firstLine="720"/>
        <w:rPr>
          <w:szCs w:val="22"/>
        </w:rPr>
      </w:pPr>
      <w:r w:rsidRPr="07C9C3DC">
        <w:rPr>
          <w:szCs w:val="22"/>
        </w:rPr>
        <w:t>The user will be able to interact with the application via a personal assistant application.</w:t>
      </w:r>
    </w:p>
    <w:p w14:paraId="03E2CF5D" w14:textId="7CAF995F" w:rsidR="07C9C3DC" w:rsidRDefault="07C9C3DC" w:rsidP="07C9C3DC">
      <w:pPr>
        <w:ind w:left="720" w:firstLine="720"/>
        <w:rPr>
          <w:szCs w:val="22"/>
        </w:rPr>
      </w:pPr>
    </w:p>
    <w:p w14:paraId="10B2E108" w14:textId="77777777" w:rsidR="002E5ED6" w:rsidRPr="002407AB" w:rsidRDefault="0C4F4D7F" w:rsidP="52320630">
      <w:pPr>
        <w:ind w:left="720"/>
        <w:rPr>
          <w:b/>
          <w:bCs/>
          <w:szCs w:val="22"/>
        </w:rPr>
      </w:pPr>
      <w:r w:rsidRPr="002407AB">
        <w:rPr>
          <w:b/>
          <w:bCs/>
          <w:szCs w:val="22"/>
        </w:rPr>
        <w:t>Minimal Guarantee:</w:t>
      </w:r>
    </w:p>
    <w:p w14:paraId="463C369C" w14:textId="70ADA267" w:rsidR="002E5ED6" w:rsidRPr="00280822" w:rsidRDefault="0A9F3F8E" w:rsidP="52320630">
      <w:pPr>
        <w:ind w:left="720" w:firstLine="720"/>
      </w:pPr>
      <w:r>
        <w:t>The user can search for emails via keywords</w:t>
      </w:r>
      <w:r w:rsidR="0D3B8F52">
        <w:t xml:space="preserve"> </w:t>
      </w:r>
      <w:r w:rsidR="6CEE5A2C">
        <w:t>by using the personal assistant</w:t>
      </w:r>
      <w:r w:rsidR="0D3B8F52">
        <w:t xml:space="preserve">. </w:t>
      </w:r>
      <w:r w:rsidR="0D9F003A">
        <w:t xml:space="preserve">The user will </w:t>
      </w:r>
      <w:r w:rsidR="0D9F003A">
        <w:lastRenderedPageBreak/>
        <w:t xml:space="preserve">also be able to add </w:t>
      </w:r>
      <w:r w:rsidR="2305CF5F">
        <w:t xml:space="preserve">keywords </w:t>
      </w:r>
      <w:r w:rsidR="0D9F003A">
        <w:t xml:space="preserve">from the </w:t>
      </w:r>
      <w:r w:rsidR="500AA407">
        <w:t>senders and keywords list</w:t>
      </w:r>
      <w:r w:rsidR="0D9F003A">
        <w:t xml:space="preserve"> that will notify them if </w:t>
      </w:r>
      <w:r w:rsidR="7E563A3D">
        <w:t>mail</w:t>
      </w:r>
      <w:r w:rsidR="0D9F003A">
        <w:t xml:space="preserve"> comes in </w:t>
      </w:r>
      <w:r w:rsidR="6F90E81E">
        <w:t>with those keywords and senders</w:t>
      </w:r>
      <w:r w:rsidR="0D9F003A">
        <w:t>.</w:t>
      </w:r>
      <w:r w:rsidR="4A560030">
        <w:t xml:space="preserve"> The user will be able to launch the application from a personal assistant.</w:t>
      </w:r>
      <w:r w:rsidR="1270F660">
        <w:t xml:space="preserve"> The user will also be able to open the daily digest via personal assistant.</w:t>
      </w:r>
    </w:p>
    <w:p w14:paraId="34782207" w14:textId="77777777" w:rsidR="002E5ED6" w:rsidRPr="00280822" w:rsidRDefault="002E5ED6" w:rsidP="52320630">
      <w:pPr>
        <w:ind w:left="720"/>
        <w:rPr>
          <w:szCs w:val="22"/>
        </w:rPr>
      </w:pPr>
    </w:p>
    <w:p w14:paraId="17321CB1" w14:textId="77777777" w:rsidR="002E5ED6" w:rsidRPr="002407AB" w:rsidRDefault="0C4F4D7F" w:rsidP="52320630">
      <w:pPr>
        <w:ind w:left="720"/>
        <w:rPr>
          <w:b/>
          <w:bCs/>
          <w:szCs w:val="22"/>
        </w:rPr>
      </w:pPr>
      <w:r w:rsidRPr="002407AB">
        <w:rPr>
          <w:b/>
          <w:bCs/>
          <w:szCs w:val="22"/>
        </w:rPr>
        <w:t>Main Success Scenario</w:t>
      </w:r>
    </w:p>
    <w:p w14:paraId="5D0831F4" w14:textId="1039C5C9" w:rsidR="4FF286B0" w:rsidRDefault="4FF286B0">
      <w:pPr>
        <w:pStyle w:val="ListParagraph"/>
        <w:numPr>
          <w:ilvl w:val="0"/>
          <w:numId w:val="34"/>
        </w:numPr>
        <w:rPr>
          <w:szCs w:val="22"/>
        </w:rPr>
      </w:pPr>
      <w:r w:rsidRPr="7D5BAEBD">
        <w:rPr>
          <w:szCs w:val="22"/>
        </w:rPr>
        <w:t>Customers can launch the application via a personal assistant.</w:t>
      </w:r>
    </w:p>
    <w:p w14:paraId="525CD44E" w14:textId="71AE0AE5" w:rsidR="002E5ED6" w:rsidRPr="00280822" w:rsidRDefault="0978C08A">
      <w:pPr>
        <w:pStyle w:val="ListParagraph"/>
        <w:numPr>
          <w:ilvl w:val="0"/>
          <w:numId w:val="34"/>
        </w:numPr>
      </w:pPr>
      <w:r>
        <w:t>Customers ca</w:t>
      </w:r>
      <w:r w:rsidR="7625159D">
        <w:t>n add senders</w:t>
      </w:r>
      <w:r w:rsidR="09F603B2">
        <w:t xml:space="preserve"> </w:t>
      </w:r>
      <w:r w:rsidR="6B565011">
        <w:t>and</w:t>
      </w:r>
      <w:r w:rsidR="09F603B2">
        <w:t xml:space="preserve"> keywords</w:t>
      </w:r>
      <w:r w:rsidR="7625159D">
        <w:t xml:space="preserve"> to the notification list via a personal assistant.</w:t>
      </w:r>
    </w:p>
    <w:p w14:paraId="08449773" w14:textId="09C194C3" w:rsidR="78745CD6" w:rsidRDefault="78745CD6">
      <w:pPr>
        <w:pStyle w:val="ListParagraph"/>
        <w:numPr>
          <w:ilvl w:val="0"/>
          <w:numId w:val="34"/>
        </w:numPr>
      </w:pPr>
      <w:r>
        <w:t>Customers can Search for emails via keyword via a personal assistant.</w:t>
      </w:r>
    </w:p>
    <w:p w14:paraId="0CFB2238" w14:textId="776AF27F" w:rsidR="249C5548" w:rsidRDefault="249C5548" w:rsidP="0AD19FC5">
      <w:pPr>
        <w:pStyle w:val="ListParagraph"/>
        <w:numPr>
          <w:ilvl w:val="0"/>
          <w:numId w:val="34"/>
        </w:numPr>
      </w:pPr>
      <w:r>
        <w:t>Customers can open their daily digest via personal assistant.</w:t>
      </w:r>
    </w:p>
    <w:p w14:paraId="66B694F0" w14:textId="5A5F8612" w:rsidR="56E99CBE" w:rsidRDefault="56E99CBE" w:rsidP="56E99CBE">
      <w:pPr>
        <w:ind w:left="1080"/>
        <w:rPr>
          <w:szCs w:val="22"/>
        </w:rPr>
      </w:pPr>
    </w:p>
    <w:p w14:paraId="7D966A26" w14:textId="7C413DF8" w:rsidR="002F4B52" w:rsidRDefault="002F4B52">
      <w:pPr>
        <w:pStyle w:val="Heading4"/>
      </w:pPr>
      <w:r w:rsidRPr="002F4B52">
        <w:t>Visit links or barcodes</w:t>
      </w:r>
    </w:p>
    <w:p w14:paraId="5AFC512B" w14:textId="77777777" w:rsidR="006E006C" w:rsidRDefault="006E006C" w:rsidP="006E006C"/>
    <w:p w14:paraId="75B55254" w14:textId="6813A588" w:rsidR="006E006C" w:rsidRPr="006E006C" w:rsidRDefault="78F578AE" w:rsidP="752B4A85">
      <w:pPr>
        <w:jc w:val="center"/>
        <w:rPr>
          <w:szCs w:val="22"/>
        </w:rPr>
      </w:pPr>
      <w:r>
        <w:rPr>
          <w:noProof/>
        </w:rPr>
        <w:drawing>
          <wp:inline distT="0" distB="0" distL="0" distR="0" wp14:anchorId="3E92C1CF" wp14:editId="403C466A">
            <wp:extent cx="3810000" cy="3698875"/>
            <wp:effectExtent l="0" t="0" r="0" b="0"/>
            <wp:docPr id="263245531" name="Picture 26324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1573" cy="3700402"/>
                    </a:xfrm>
                    <a:prstGeom prst="rect">
                      <a:avLst/>
                    </a:prstGeom>
                  </pic:spPr>
                </pic:pic>
              </a:graphicData>
            </a:graphic>
          </wp:inline>
        </w:drawing>
      </w:r>
    </w:p>
    <w:p w14:paraId="4B387CF0" w14:textId="77777777" w:rsidR="002F4B52" w:rsidRPr="002F4B52" w:rsidRDefault="002F4B52" w:rsidP="002F4B52"/>
    <w:p w14:paraId="6DD3EB85" w14:textId="77777777" w:rsidR="002F4B52" w:rsidRPr="002407AB" w:rsidRDefault="002F4B52" w:rsidP="002F4B52">
      <w:pPr>
        <w:ind w:left="720"/>
        <w:rPr>
          <w:b/>
          <w:bCs/>
          <w:szCs w:val="22"/>
        </w:rPr>
      </w:pPr>
      <w:r w:rsidRPr="002407AB">
        <w:rPr>
          <w:b/>
          <w:bCs/>
          <w:szCs w:val="22"/>
        </w:rPr>
        <w:t>Description:</w:t>
      </w:r>
    </w:p>
    <w:p w14:paraId="75FF3EAE" w14:textId="25247E59" w:rsidR="002F4B52" w:rsidRPr="00280822" w:rsidRDefault="002F4B52" w:rsidP="002F4B52">
      <w:pPr>
        <w:ind w:left="720"/>
        <w:rPr>
          <w:szCs w:val="22"/>
        </w:rPr>
      </w:pPr>
      <w:r w:rsidRPr="74275688">
        <w:rPr>
          <w:szCs w:val="22"/>
        </w:rPr>
        <w:t xml:space="preserve">This Use Case diagram describes the functionality for allowing </w:t>
      </w:r>
      <w:r>
        <w:rPr>
          <w:szCs w:val="22"/>
        </w:rPr>
        <w:t xml:space="preserve">for the user to interact with </w:t>
      </w:r>
      <w:r w:rsidR="009F583A">
        <w:rPr>
          <w:szCs w:val="22"/>
        </w:rPr>
        <w:t>recognized URL addresses, barcodes, and QR codes in order to follow those through to their destinations.</w:t>
      </w:r>
    </w:p>
    <w:p w14:paraId="5C1492AB" w14:textId="77777777" w:rsidR="002F4B52" w:rsidRPr="00280822" w:rsidRDefault="002F4B52" w:rsidP="002F4B52">
      <w:pPr>
        <w:ind w:left="720"/>
        <w:rPr>
          <w:szCs w:val="22"/>
        </w:rPr>
      </w:pPr>
    </w:p>
    <w:p w14:paraId="1C4B94E5" w14:textId="77777777" w:rsidR="002F4B52" w:rsidRPr="002407AB" w:rsidRDefault="002F4B52" w:rsidP="002F4B52">
      <w:pPr>
        <w:keepNext/>
        <w:ind w:left="720"/>
        <w:rPr>
          <w:b/>
          <w:bCs/>
          <w:szCs w:val="22"/>
        </w:rPr>
      </w:pPr>
      <w:r w:rsidRPr="002407AB">
        <w:rPr>
          <w:b/>
          <w:bCs/>
          <w:szCs w:val="22"/>
        </w:rPr>
        <w:t>Use Cases:</w:t>
      </w:r>
    </w:p>
    <w:p w14:paraId="6E5921B9" w14:textId="69135FD8" w:rsidR="009F583A" w:rsidRDefault="000F106B">
      <w:pPr>
        <w:pStyle w:val="ListParagraph"/>
        <w:keepNext/>
        <w:numPr>
          <w:ilvl w:val="0"/>
          <w:numId w:val="67"/>
        </w:numPr>
        <w:rPr>
          <w:szCs w:val="22"/>
        </w:rPr>
      </w:pPr>
      <w:r>
        <w:rPr>
          <w:szCs w:val="22"/>
        </w:rPr>
        <w:t>Display links as clickable hyperlinks in retrieved email</w:t>
      </w:r>
    </w:p>
    <w:p w14:paraId="6128809C" w14:textId="723E9C24" w:rsidR="000F106B" w:rsidRPr="009921AE" w:rsidRDefault="00DA2110">
      <w:pPr>
        <w:pStyle w:val="ListParagraph"/>
        <w:keepNext/>
        <w:numPr>
          <w:ilvl w:val="0"/>
          <w:numId w:val="67"/>
        </w:numPr>
      </w:pPr>
      <w:r>
        <w:t xml:space="preserve">Displaying barcodes or QR codes as clickable hyperlinks in </w:t>
      </w:r>
      <w:r w:rsidR="00523A11">
        <w:t>retrieved email</w:t>
      </w:r>
    </w:p>
    <w:p w14:paraId="1EB19336" w14:textId="77777777" w:rsidR="002F4B52" w:rsidRPr="00280822" w:rsidRDefault="002F4B52" w:rsidP="002F4B52">
      <w:pPr>
        <w:keepNext/>
        <w:ind w:left="720"/>
        <w:rPr>
          <w:szCs w:val="22"/>
        </w:rPr>
      </w:pPr>
    </w:p>
    <w:p w14:paraId="1D693072" w14:textId="77777777" w:rsidR="002F4B52" w:rsidRPr="002407AB" w:rsidRDefault="002F4B52" w:rsidP="002F4B52">
      <w:pPr>
        <w:ind w:left="720"/>
        <w:rPr>
          <w:b/>
          <w:bCs/>
          <w:szCs w:val="22"/>
        </w:rPr>
      </w:pPr>
      <w:r w:rsidRPr="002407AB">
        <w:rPr>
          <w:b/>
          <w:bCs/>
          <w:szCs w:val="22"/>
        </w:rPr>
        <w:t xml:space="preserve">Primary Actor: </w:t>
      </w:r>
    </w:p>
    <w:p w14:paraId="678628C5" w14:textId="77777777" w:rsidR="00523A11" w:rsidRPr="00280822" w:rsidRDefault="00523A11" w:rsidP="00523A11">
      <w:pPr>
        <w:ind w:left="720" w:firstLine="720"/>
        <w:rPr>
          <w:szCs w:val="22"/>
        </w:rPr>
      </w:pPr>
      <w:r w:rsidRPr="52320630">
        <w:rPr>
          <w:szCs w:val="22"/>
        </w:rPr>
        <w:lastRenderedPageBreak/>
        <w:t>Customer – user of the application.</w:t>
      </w:r>
    </w:p>
    <w:p w14:paraId="7543801F" w14:textId="77777777" w:rsidR="002F4B52" w:rsidRPr="00280822" w:rsidRDefault="002F4B52" w:rsidP="002F4B52">
      <w:pPr>
        <w:ind w:left="720" w:firstLine="720"/>
        <w:rPr>
          <w:szCs w:val="22"/>
        </w:rPr>
      </w:pPr>
    </w:p>
    <w:p w14:paraId="3997119C" w14:textId="77777777" w:rsidR="002F4B52" w:rsidRPr="002407AB" w:rsidRDefault="002F4B52" w:rsidP="002F4B52">
      <w:pPr>
        <w:ind w:left="720"/>
        <w:rPr>
          <w:b/>
          <w:bCs/>
          <w:szCs w:val="22"/>
        </w:rPr>
      </w:pPr>
      <w:r w:rsidRPr="002407AB">
        <w:rPr>
          <w:b/>
          <w:bCs/>
          <w:szCs w:val="22"/>
        </w:rPr>
        <w:t xml:space="preserve">Supporting Actors: </w:t>
      </w:r>
    </w:p>
    <w:p w14:paraId="53584C18" w14:textId="77777777" w:rsidR="009907B9" w:rsidRPr="00280822" w:rsidRDefault="009907B9" w:rsidP="009907B9">
      <w:pPr>
        <w:ind w:left="1440"/>
        <w:rPr>
          <w:szCs w:val="22"/>
        </w:rPr>
      </w:pPr>
      <w:r w:rsidRPr="52320630">
        <w:rPr>
          <w:szCs w:val="22"/>
        </w:rPr>
        <w:t>Personal Assistant– The application that the user will be directing commands through.</w:t>
      </w:r>
    </w:p>
    <w:p w14:paraId="554BADD3" w14:textId="626BF621" w:rsidR="009907B9" w:rsidRPr="00280822" w:rsidRDefault="009907B9" w:rsidP="002F4B52">
      <w:pPr>
        <w:ind w:left="720"/>
        <w:rPr>
          <w:szCs w:val="22"/>
        </w:rPr>
      </w:pPr>
      <w:r>
        <w:rPr>
          <w:szCs w:val="22"/>
        </w:rPr>
        <w:tab/>
      </w:r>
    </w:p>
    <w:p w14:paraId="7308BD1F" w14:textId="77777777" w:rsidR="002F4B52" w:rsidRPr="002407AB" w:rsidRDefault="002F4B52" w:rsidP="002F4B52">
      <w:pPr>
        <w:ind w:left="720"/>
        <w:rPr>
          <w:b/>
          <w:bCs/>
          <w:szCs w:val="22"/>
        </w:rPr>
      </w:pPr>
      <w:r w:rsidRPr="002407AB">
        <w:rPr>
          <w:b/>
          <w:bCs/>
          <w:szCs w:val="22"/>
        </w:rPr>
        <w:t>Stakeholders and Interests:</w:t>
      </w:r>
    </w:p>
    <w:p w14:paraId="51C4B885" w14:textId="77777777" w:rsidR="00D86B9A" w:rsidRPr="00280822" w:rsidRDefault="00D86B9A" w:rsidP="00D86B9A">
      <w:pPr>
        <w:ind w:left="1440"/>
        <w:rPr>
          <w:szCs w:val="22"/>
        </w:rPr>
      </w:pPr>
      <w:r w:rsidRPr="52320630">
        <w:rPr>
          <w:szCs w:val="22"/>
        </w:rPr>
        <w:t>The Customer</w:t>
      </w:r>
    </w:p>
    <w:p w14:paraId="53A248A2" w14:textId="77777777" w:rsidR="002F4B52" w:rsidRPr="00280822" w:rsidRDefault="002F4B52" w:rsidP="00D86B9A">
      <w:pPr>
        <w:rPr>
          <w:szCs w:val="22"/>
        </w:rPr>
      </w:pPr>
    </w:p>
    <w:p w14:paraId="13C95DE6" w14:textId="77777777" w:rsidR="002F4B52" w:rsidRPr="002407AB" w:rsidRDefault="002F4B52" w:rsidP="002F4B52">
      <w:pPr>
        <w:ind w:left="720"/>
        <w:rPr>
          <w:b/>
          <w:bCs/>
          <w:szCs w:val="22"/>
        </w:rPr>
      </w:pPr>
      <w:r w:rsidRPr="002407AB">
        <w:rPr>
          <w:b/>
          <w:bCs/>
          <w:szCs w:val="22"/>
        </w:rPr>
        <w:t>Pre-Conditions:</w:t>
      </w:r>
    </w:p>
    <w:p w14:paraId="4EC5ADD7" w14:textId="2866727B" w:rsidR="00D86B9A" w:rsidRPr="00280822" w:rsidRDefault="00D86B9A" w:rsidP="00D86B9A">
      <w:pPr>
        <w:ind w:left="720" w:firstLine="720"/>
        <w:rPr>
          <w:szCs w:val="22"/>
        </w:rPr>
      </w:pPr>
      <w:r w:rsidRPr="52320630">
        <w:rPr>
          <w:szCs w:val="22"/>
        </w:rPr>
        <w:t xml:space="preserve">Customer </w:t>
      </w:r>
      <w:r>
        <w:rPr>
          <w:szCs w:val="22"/>
        </w:rPr>
        <w:t>is signed up for I</w:t>
      </w:r>
      <w:r w:rsidRPr="52320630">
        <w:rPr>
          <w:szCs w:val="22"/>
        </w:rPr>
        <w:t>nformed Delivery</w:t>
      </w:r>
      <w:r>
        <w:rPr>
          <w:szCs w:val="22"/>
        </w:rPr>
        <w:t>.</w:t>
      </w:r>
    </w:p>
    <w:p w14:paraId="126F5BE8" w14:textId="77777777" w:rsidR="002F4B52" w:rsidRPr="00280822" w:rsidRDefault="002F4B52" w:rsidP="002F4B52">
      <w:pPr>
        <w:ind w:left="720"/>
        <w:rPr>
          <w:szCs w:val="22"/>
        </w:rPr>
      </w:pPr>
    </w:p>
    <w:p w14:paraId="55259870" w14:textId="77777777" w:rsidR="002F4B52" w:rsidRPr="002407AB" w:rsidRDefault="002F4B52" w:rsidP="002F4B52">
      <w:pPr>
        <w:ind w:left="720"/>
        <w:rPr>
          <w:b/>
          <w:bCs/>
          <w:szCs w:val="22"/>
        </w:rPr>
      </w:pPr>
      <w:r w:rsidRPr="002407AB">
        <w:rPr>
          <w:b/>
          <w:bCs/>
          <w:szCs w:val="22"/>
        </w:rPr>
        <w:t>Post Conditions:</w:t>
      </w:r>
    </w:p>
    <w:p w14:paraId="759FA3C0" w14:textId="761F0802" w:rsidR="00A130D2" w:rsidRPr="00280822" w:rsidRDefault="3AABBB95" w:rsidP="752B4A85">
      <w:pPr>
        <w:pStyle w:val="paragraph"/>
        <w:spacing w:before="0" w:beforeAutospacing="0" w:after="0" w:afterAutospacing="0"/>
        <w:ind w:left="720" w:firstLine="720"/>
        <w:rPr>
          <w:sz w:val="22"/>
          <w:szCs w:val="22"/>
        </w:rPr>
      </w:pPr>
      <w:r w:rsidRPr="752B4A85">
        <w:rPr>
          <w:rStyle w:val="normaltextrun"/>
          <w:sz w:val="22"/>
          <w:szCs w:val="22"/>
        </w:rPr>
        <w:t xml:space="preserve">The </w:t>
      </w:r>
      <w:r w:rsidR="64180179" w:rsidRPr="752B4A85">
        <w:rPr>
          <w:rStyle w:val="normaltextrun"/>
          <w:sz w:val="22"/>
          <w:szCs w:val="22"/>
        </w:rPr>
        <w:t xml:space="preserve">URL </w:t>
      </w:r>
      <w:r w:rsidR="4B700FE7" w:rsidRPr="752B4A85">
        <w:rPr>
          <w:rStyle w:val="normaltextrun"/>
          <w:sz w:val="22"/>
          <w:szCs w:val="22"/>
        </w:rPr>
        <w:t xml:space="preserve">destination </w:t>
      </w:r>
      <w:r w:rsidR="64180179" w:rsidRPr="752B4A85">
        <w:rPr>
          <w:rStyle w:val="normaltextrun"/>
          <w:sz w:val="22"/>
          <w:szCs w:val="22"/>
        </w:rPr>
        <w:t>is accessible by the user’s web browser.</w:t>
      </w:r>
    </w:p>
    <w:p w14:paraId="62703364" w14:textId="77777777" w:rsidR="002F4B52" w:rsidRDefault="002F4B52" w:rsidP="002F4B52">
      <w:pPr>
        <w:ind w:left="720" w:firstLine="720"/>
        <w:rPr>
          <w:szCs w:val="22"/>
        </w:rPr>
      </w:pPr>
    </w:p>
    <w:p w14:paraId="05705D3F" w14:textId="77777777" w:rsidR="002F4B52" w:rsidRPr="002407AB" w:rsidRDefault="002F4B52" w:rsidP="002F4B52">
      <w:pPr>
        <w:ind w:left="720"/>
        <w:rPr>
          <w:b/>
          <w:bCs/>
          <w:szCs w:val="22"/>
        </w:rPr>
      </w:pPr>
      <w:r w:rsidRPr="002407AB">
        <w:rPr>
          <w:b/>
          <w:bCs/>
          <w:szCs w:val="22"/>
        </w:rPr>
        <w:t>Minimal Guarantee:</w:t>
      </w:r>
    </w:p>
    <w:p w14:paraId="76AC929D" w14:textId="01E42225" w:rsidR="00C65739" w:rsidRDefault="005C767A" w:rsidP="00014859">
      <w:pPr>
        <w:pStyle w:val="paragraph"/>
        <w:spacing w:before="0" w:beforeAutospacing="0" w:after="0" w:afterAutospacing="0"/>
        <w:ind w:left="720" w:firstLine="720"/>
        <w:textAlignment w:val="baseline"/>
        <w:rPr>
          <w:rStyle w:val="normaltextrun"/>
          <w:sz w:val="22"/>
          <w:szCs w:val="22"/>
        </w:rPr>
      </w:pPr>
      <w:r>
        <w:rPr>
          <w:rStyle w:val="normaltextrun"/>
          <w:sz w:val="22"/>
          <w:szCs w:val="22"/>
        </w:rPr>
        <w:t>T</w:t>
      </w:r>
      <w:r w:rsidR="00C65739">
        <w:rPr>
          <w:rStyle w:val="normaltextrun"/>
          <w:sz w:val="22"/>
          <w:szCs w:val="22"/>
        </w:rPr>
        <w:t>he application will make every attempt to recognize</w:t>
      </w:r>
      <w:r w:rsidR="0068416E">
        <w:rPr>
          <w:rStyle w:val="normaltextrun"/>
          <w:sz w:val="22"/>
          <w:szCs w:val="22"/>
        </w:rPr>
        <w:t xml:space="preserve"> any URL, barcode, or QR code </w:t>
      </w:r>
      <w:r w:rsidR="00FF562D">
        <w:rPr>
          <w:rStyle w:val="normaltextrun"/>
          <w:sz w:val="22"/>
          <w:szCs w:val="22"/>
        </w:rPr>
        <w:t>content</w:t>
      </w:r>
      <w:r w:rsidR="005633A4">
        <w:rPr>
          <w:rStyle w:val="normaltextrun"/>
          <w:sz w:val="22"/>
          <w:szCs w:val="22"/>
        </w:rPr>
        <w:t xml:space="preserve"> </w:t>
      </w:r>
      <w:r w:rsidR="00C67F0D">
        <w:rPr>
          <w:rStyle w:val="normaltextrun"/>
          <w:sz w:val="22"/>
          <w:szCs w:val="22"/>
        </w:rPr>
        <w:t xml:space="preserve">and display those items in </w:t>
      </w:r>
      <w:r w:rsidR="00344C5C">
        <w:rPr>
          <w:rStyle w:val="normaltextrun"/>
          <w:sz w:val="22"/>
          <w:szCs w:val="22"/>
        </w:rPr>
        <w:t>the Informed Delivery digest email messages</w:t>
      </w:r>
      <w:r w:rsidR="003F1156">
        <w:rPr>
          <w:rStyle w:val="normaltextrun"/>
          <w:sz w:val="22"/>
          <w:szCs w:val="22"/>
        </w:rPr>
        <w:t xml:space="preserve"> as clickable links.</w:t>
      </w:r>
    </w:p>
    <w:p w14:paraId="5831DC86" w14:textId="77777777" w:rsidR="002F4B52" w:rsidRPr="00280822" w:rsidRDefault="002F4B52" w:rsidP="002F4B52">
      <w:pPr>
        <w:ind w:left="720"/>
        <w:rPr>
          <w:szCs w:val="22"/>
        </w:rPr>
      </w:pPr>
    </w:p>
    <w:p w14:paraId="0BE5F5A5" w14:textId="383C87AE" w:rsidR="002F4B52" w:rsidRPr="002407AB" w:rsidRDefault="002F4B52" w:rsidP="002F4B52">
      <w:pPr>
        <w:ind w:left="720"/>
        <w:rPr>
          <w:b/>
          <w:bCs/>
          <w:szCs w:val="22"/>
        </w:rPr>
      </w:pPr>
      <w:r w:rsidRPr="002407AB">
        <w:rPr>
          <w:b/>
          <w:bCs/>
          <w:szCs w:val="22"/>
        </w:rPr>
        <w:t>Main Success Scenario</w:t>
      </w:r>
      <w:r w:rsidR="003F1156" w:rsidRPr="002407AB">
        <w:rPr>
          <w:b/>
          <w:bCs/>
          <w:szCs w:val="22"/>
        </w:rPr>
        <w:t>:</w:t>
      </w:r>
    </w:p>
    <w:p w14:paraId="0D8053EC" w14:textId="2F2D212A" w:rsidR="003F1156" w:rsidRDefault="000560E0">
      <w:pPr>
        <w:pStyle w:val="ListParagraph"/>
        <w:numPr>
          <w:ilvl w:val="0"/>
          <w:numId w:val="68"/>
        </w:numPr>
      </w:pPr>
      <w:r>
        <w:t xml:space="preserve">Customer can </w:t>
      </w:r>
      <w:r w:rsidR="00865487">
        <w:t xml:space="preserve">navigate to </w:t>
      </w:r>
      <w:r w:rsidR="00AA351C">
        <w:t>U</w:t>
      </w:r>
      <w:r w:rsidR="009450B4">
        <w:t xml:space="preserve">RL, barcode, or QR code </w:t>
      </w:r>
      <w:r w:rsidR="006825DE">
        <w:t>in email</w:t>
      </w:r>
      <w:r w:rsidR="6766534B">
        <w:t>.</w:t>
      </w:r>
    </w:p>
    <w:p w14:paraId="63A633F0" w14:textId="715E0732" w:rsidR="00D04CEC" w:rsidRDefault="00D04CEC">
      <w:pPr>
        <w:pStyle w:val="ListParagraph"/>
        <w:numPr>
          <w:ilvl w:val="0"/>
          <w:numId w:val="68"/>
        </w:numPr>
      </w:pPr>
      <w:r>
        <w:t xml:space="preserve">Customer can </w:t>
      </w:r>
      <w:r w:rsidR="00493D19">
        <w:t>select</w:t>
      </w:r>
      <w:r w:rsidR="00727116">
        <w:t xml:space="preserve"> a link and </w:t>
      </w:r>
      <w:r w:rsidR="00441194">
        <w:t>click through to the destination</w:t>
      </w:r>
      <w:r w:rsidR="3FB2FB46">
        <w:t>.</w:t>
      </w:r>
    </w:p>
    <w:p w14:paraId="4C5EA140" w14:textId="6FB02575" w:rsidR="003F1156" w:rsidRPr="00280822" w:rsidRDefault="00441194">
      <w:pPr>
        <w:pStyle w:val="ListParagraph"/>
        <w:numPr>
          <w:ilvl w:val="0"/>
          <w:numId w:val="68"/>
        </w:numPr>
      </w:pPr>
      <w:r>
        <w:t>Customers web</w:t>
      </w:r>
      <w:r w:rsidR="00AC52E2">
        <w:t xml:space="preserve"> browser on their mobile device </w:t>
      </w:r>
      <w:r w:rsidR="001023BD">
        <w:t xml:space="preserve">launches </w:t>
      </w:r>
      <w:r w:rsidR="005F1D23">
        <w:t>with the destination</w:t>
      </w:r>
      <w:r w:rsidR="00D2305B">
        <w:t xml:space="preserve"> of the selected link.</w:t>
      </w:r>
    </w:p>
    <w:p w14:paraId="653000AA" w14:textId="77777777" w:rsidR="002F4B52" w:rsidRDefault="002F4B52" w:rsidP="56E99CBE">
      <w:pPr>
        <w:ind w:left="1080"/>
        <w:rPr>
          <w:szCs w:val="22"/>
        </w:rPr>
      </w:pPr>
    </w:p>
    <w:p w14:paraId="13993F05" w14:textId="77777777" w:rsidR="002F4B52" w:rsidRDefault="002F4B52" w:rsidP="56E99CBE">
      <w:pPr>
        <w:ind w:left="1080"/>
        <w:rPr>
          <w:szCs w:val="22"/>
        </w:rPr>
      </w:pPr>
    </w:p>
    <w:p w14:paraId="28F9EAA2" w14:textId="11AA09FE" w:rsidR="7D860997" w:rsidRDefault="27BD1016">
      <w:pPr>
        <w:pStyle w:val="Heading4"/>
      </w:pPr>
      <w:r>
        <w:t>Call, email, text message to sender or contact on command</w:t>
      </w:r>
    </w:p>
    <w:p w14:paraId="37F1479B" w14:textId="20D248D5" w:rsidR="121EAA86" w:rsidRDefault="121EAA86" w:rsidP="752B4A85">
      <w:pPr>
        <w:ind w:left="720"/>
        <w:jc w:val="center"/>
      </w:pPr>
    </w:p>
    <w:p w14:paraId="23D0AD01" w14:textId="49C6770B" w:rsidR="0C026A62" w:rsidRDefault="4CEFC24E" w:rsidP="00D5539D">
      <w:pPr>
        <w:ind w:left="720"/>
        <w:jc w:val="center"/>
      </w:pPr>
      <w:r>
        <w:rPr>
          <w:noProof/>
        </w:rPr>
        <w:lastRenderedPageBreak/>
        <w:drawing>
          <wp:inline distT="0" distB="0" distL="0" distR="0" wp14:anchorId="559EFCCD" wp14:editId="38318956">
            <wp:extent cx="4371975" cy="4572000"/>
            <wp:effectExtent l="0" t="0" r="0" b="0"/>
            <wp:docPr id="1459968638" name="Picture 145996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545EB273" w14:textId="35D23CFC" w:rsidR="56E99CBE" w:rsidRDefault="56E99CBE" w:rsidP="56E99CBE">
      <w:pPr>
        <w:ind w:left="720"/>
        <w:rPr>
          <w:szCs w:val="22"/>
        </w:rPr>
      </w:pPr>
    </w:p>
    <w:p w14:paraId="2EBCE5B1" w14:textId="77777777" w:rsidR="7D860997" w:rsidRPr="002407AB" w:rsidRDefault="7D860997" w:rsidP="56E99CBE">
      <w:pPr>
        <w:ind w:left="720"/>
        <w:rPr>
          <w:b/>
          <w:bCs/>
          <w:szCs w:val="22"/>
        </w:rPr>
      </w:pPr>
      <w:r w:rsidRPr="002407AB">
        <w:rPr>
          <w:b/>
          <w:bCs/>
          <w:szCs w:val="22"/>
        </w:rPr>
        <w:t>Description:</w:t>
      </w:r>
    </w:p>
    <w:p w14:paraId="4E87A247" w14:textId="4A17A46A" w:rsidR="7D860997" w:rsidRDefault="27BD1016" w:rsidP="56E99CBE">
      <w:pPr>
        <w:ind w:left="720"/>
      </w:pPr>
      <w:r>
        <w:t>This Use Case diagram describes the functionality for allowing the application</w:t>
      </w:r>
      <w:r w:rsidR="58D3FEC1">
        <w:t xml:space="preserve"> to call, text or email </w:t>
      </w:r>
      <w:proofErr w:type="spellStart"/>
      <w:r w:rsidR="58D3FEC1">
        <w:t>senders</w:t>
      </w:r>
      <w:r w:rsidR="36426667">
        <w:t>.</w:t>
      </w:r>
      <w:r w:rsidR="58D3FEC1">
        <w:t>s</w:t>
      </w:r>
      <w:proofErr w:type="spellEnd"/>
      <w:r w:rsidR="58D3FEC1">
        <w:t xml:space="preserve">. It also allows users to </w:t>
      </w:r>
      <w:r w:rsidR="5732E8FD">
        <w:t xml:space="preserve">select phone numbers and email addresses throughout emails and digests </w:t>
      </w:r>
      <w:r w:rsidR="2EAA66C5">
        <w:t>so the customer can</w:t>
      </w:r>
      <w:r w:rsidR="5732E8FD">
        <w:t xml:space="preserve"> call, text or email them.</w:t>
      </w:r>
      <w:r w:rsidR="2E580C9E">
        <w:t xml:space="preserve"> This will also leverage native phone functionality to open the email application, text application and dialer.</w:t>
      </w:r>
    </w:p>
    <w:p w14:paraId="44024511" w14:textId="77777777" w:rsidR="56E99CBE" w:rsidRDefault="56E99CBE" w:rsidP="56E99CBE">
      <w:pPr>
        <w:ind w:left="720"/>
        <w:rPr>
          <w:szCs w:val="22"/>
        </w:rPr>
      </w:pPr>
    </w:p>
    <w:p w14:paraId="6E5F9BCC" w14:textId="77777777" w:rsidR="7D860997" w:rsidRPr="002407AB" w:rsidRDefault="7D860997" w:rsidP="56E99CBE">
      <w:pPr>
        <w:keepNext/>
        <w:ind w:left="720"/>
        <w:rPr>
          <w:b/>
          <w:bCs/>
          <w:szCs w:val="22"/>
        </w:rPr>
      </w:pPr>
      <w:r w:rsidRPr="002407AB">
        <w:rPr>
          <w:b/>
          <w:bCs/>
          <w:szCs w:val="22"/>
        </w:rPr>
        <w:t>Use Cases:</w:t>
      </w:r>
    </w:p>
    <w:p w14:paraId="25F14D75" w14:textId="7810058D" w:rsidR="3F9964B5" w:rsidRDefault="3F9964B5">
      <w:pPr>
        <w:pStyle w:val="ListParagraph"/>
        <w:keepNext/>
        <w:numPr>
          <w:ilvl w:val="0"/>
          <w:numId w:val="57"/>
        </w:numPr>
        <w:rPr>
          <w:szCs w:val="22"/>
        </w:rPr>
      </w:pPr>
      <w:r>
        <w:t>Call or text a phone number in an email or digest</w:t>
      </w:r>
      <w:r w:rsidR="0F6FB051">
        <w:t xml:space="preserve"> visually</w:t>
      </w:r>
      <w:r>
        <w:t>.</w:t>
      </w:r>
    </w:p>
    <w:p w14:paraId="62B80BE0" w14:textId="4B508947" w:rsidR="3F9964B5" w:rsidRDefault="3F9964B5">
      <w:pPr>
        <w:pStyle w:val="ListParagraph"/>
        <w:keepNext/>
        <w:numPr>
          <w:ilvl w:val="0"/>
          <w:numId w:val="57"/>
        </w:numPr>
        <w:rPr>
          <w:szCs w:val="22"/>
        </w:rPr>
      </w:pPr>
      <w:r>
        <w:t>Reply to an email address in an email or digest</w:t>
      </w:r>
      <w:r w:rsidR="3A084CF9">
        <w:t xml:space="preserve"> visually</w:t>
      </w:r>
      <w:r>
        <w:t>.</w:t>
      </w:r>
    </w:p>
    <w:p w14:paraId="4AFC3EE2" w14:textId="07D0A073" w:rsidR="56E99CBE" w:rsidRDefault="56E99CBE" w:rsidP="56E99CBE">
      <w:pPr>
        <w:keepNext/>
        <w:ind w:left="720"/>
        <w:rPr>
          <w:szCs w:val="22"/>
        </w:rPr>
      </w:pPr>
    </w:p>
    <w:p w14:paraId="27D043A0" w14:textId="77777777" w:rsidR="7D860997" w:rsidRPr="002407AB" w:rsidRDefault="7D860997" w:rsidP="56E99CBE">
      <w:pPr>
        <w:ind w:left="720"/>
        <w:rPr>
          <w:b/>
          <w:bCs/>
          <w:szCs w:val="22"/>
        </w:rPr>
      </w:pPr>
      <w:r w:rsidRPr="002407AB">
        <w:rPr>
          <w:b/>
          <w:bCs/>
          <w:szCs w:val="22"/>
        </w:rPr>
        <w:t xml:space="preserve">Primary Actor: </w:t>
      </w:r>
    </w:p>
    <w:p w14:paraId="02D75F4E" w14:textId="0E3E28F2" w:rsidR="7D860997" w:rsidRDefault="7D860997" w:rsidP="56E99CBE">
      <w:pPr>
        <w:ind w:left="720" w:firstLine="720"/>
        <w:rPr>
          <w:szCs w:val="22"/>
        </w:rPr>
      </w:pPr>
      <w:r w:rsidRPr="56E99CBE">
        <w:rPr>
          <w:szCs w:val="22"/>
        </w:rPr>
        <w:t>Customer – user of the application.</w:t>
      </w:r>
    </w:p>
    <w:p w14:paraId="0BBC032D" w14:textId="00F6435B" w:rsidR="56E99CBE" w:rsidRDefault="56E99CBE" w:rsidP="56E99CBE">
      <w:pPr>
        <w:ind w:left="720" w:firstLine="720"/>
        <w:rPr>
          <w:szCs w:val="22"/>
        </w:rPr>
      </w:pPr>
    </w:p>
    <w:p w14:paraId="3604B1B2" w14:textId="77777777" w:rsidR="7D860997" w:rsidRPr="002407AB" w:rsidRDefault="7D860997" w:rsidP="56E99CBE">
      <w:pPr>
        <w:ind w:left="720"/>
        <w:rPr>
          <w:b/>
          <w:bCs/>
          <w:szCs w:val="22"/>
        </w:rPr>
      </w:pPr>
      <w:r w:rsidRPr="002407AB">
        <w:rPr>
          <w:b/>
          <w:bCs/>
          <w:szCs w:val="22"/>
        </w:rPr>
        <w:t xml:space="preserve">Supporting Actors: </w:t>
      </w:r>
    </w:p>
    <w:p w14:paraId="43C91D6A" w14:textId="0BF78313" w:rsidR="75217DE5" w:rsidRDefault="75217DE5" w:rsidP="56E99CBE">
      <w:pPr>
        <w:ind w:left="1440"/>
        <w:rPr>
          <w:szCs w:val="22"/>
        </w:rPr>
      </w:pPr>
      <w:r w:rsidRPr="56E99CBE">
        <w:rPr>
          <w:szCs w:val="22"/>
        </w:rPr>
        <w:t>None</w:t>
      </w:r>
    </w:p>
    <w:p w14:paraId="25035CC4" w14:textId="1EE24917" w:rsidR="56E99CBE" w:rsidRDefault="56E99CBE" w:rsidP="56E99CBE">
      <w:pPr>
        <w:ind w:left="1440"/>
        <w:rPr>
          <w:szCs w:val="22"/>
        </w:rPr>
      </w:pPr>
    </w:p>
    <w:p w14:paraId="7CCE87CF" w14:textId="77777777" w:rsidR="7D860997" w:rsidRPr="002407AB" w:rsidRDefault="7D860997" w:rsidP="56E99CBE">
      <w:pPr>
        <w:ind w:left="720"/>
        <w:rPr>
          <w:b/>
          <w:bCs/>
          <w:szCs w:val="22"/>
        </w:rPr>
      </w:pPr>
      <w:r w:rsidRPr="002407AB">
        <w:rPr>
          <w:b/>
          <w:bCs/>
          <w:szCs w:val="22"/>
        </w:rPr>
        <w:t>Stakeholders and Interests:</w:t>
      </w:r>
    </w:p>
    <w:p w14:paraId="5C979AF2" w14:textId="08911297" w:rsidR="7D860997" w:rsidRDefault="7D860997" w:rsidP="56E99CBE">
      <w:pPr>
        <w:ind w:left="1440"/>
        <w:rPr>
          <w:szCs w:val="22"/>
        </w:rPr>
      </w:pPr>
      <w:r w:rsidRPr="56E99CBE">
        <w:rPr>
          <w:szCs w:val="22"/>
        </w:rPr>
        <w:t>The Customer</w:t>
      </w:r>
    </w:p>
    <w:p w14:paraId="402C487C" w14:textId="77777777" w:rsidR="56E99CBE" w:rsidRDefault="56E99CBE" w:rsidP="56E99CBE">
      <w:pPr>
        <w:ind w:left="1440"/>
        <w:rPr>
          <w:szCs w:val="22"/>
        </w:rPr>
      </w:pPr>
    </w:p>
    <w:p w14:paraId="096142F5" w14:textId="77777777" w:rsidR="7D860997" w:rsidRPr="002407AB" w:rsidRDefault="7D860997" w:rsidP="56E99CBE">
      <w:pPr>
        <w:ind w:left="720"/>
        <w:rPr>
          <w:b/>
          <w:bCs/>
          <w:szCs w:val="22"/>
        </w:rPr>
      </w:pPr>
      <w:r w:rsidRPr="002407AB">
        <w:rPr>
          <w:b/>
          <w:bCs/>
          <w:szCs w:val="22"/>
        </w:rPr>
        <w:t>Pre-Conditions:</w:t>
      </w:r>
    </w:p>
    <w:p w14:paraId="615E0145" w14:textId="381C3D20" w:rsidR="7D860997" w:rsidRDefault="27BD1016" w:rsidP="56E99CBE">
      <w:pPr>
        <w:ind w:left="720" w:firstLine="720"/>
      </w:pPr>
      <w:r>
        <w:t xml:space="preserve">Customer </w:t>
      </w:r>
      <w:r w:rsidR="56383503">
        <w:t>has email loaded into the application.</w:t>
      </w:r>
    </w:p>
    <w:p w14:paraId="71AD766D" w14:textId="77777777" w:rsidR="56E99CBE" w:rsidRDefault="56E99CBE" w:rsidP="56E99CBE">
      <w:pPr>
        <w:ind w:left="720"/>
        <w:rPr>
          <w:szCs w:val="22"/>
        </w:rPr>
      </w:pPr>
    </w:p>
    <w:p w14:paraId="7817E9A7" w14:textId="32B5C91A" w:rsidR="25443498" w:rsidRDefault="7D860997">
      <w:pPr>
        <w:pStyle w:val="ListParagraph"/>
        <w:numPr>
          <w:ilvl w:val="1"/>
          <w:numId w:val="24"/>
        </w:numPr>
        <w:rPr>
          <w:szCs w:val="22"/>
        </w:rPr>
      </w:pPr>
      <w:r w:rsidRPr="37E6D7ED">
        <w:rPr>
          <w:b/>
          <w:bCs/>
        </w:rPr>
        <w:t xml:space="preserve">Post </w:t>
      </w:r>
      <w:proofErr w:type="spellStart"/>
      <w:r w:rsidRPr="37E6D7ED">
        <w:rPr>
          <w:b/>
          <w:bCs/>
        </w:rPr>
        <w:t>Conditions</w:t>
      </w:r>
      <w:r w:rsidR="25443498" w:rsidRPr="56E99CBE">
        <w:rPr>
          <w:szCs w:val="22"/>
        </w:rPr>
        <w:t>The</w:t>
      </w:r>
      <w:proofErr w:type="spellEnd"/>
      <w:r w:rsidR="25443498" w:rsidRPr="56E99CBE">
        <w:rPr>
          <w:szCs w:val="22"/>
        </w:rPr>
        <w:t xml:space="preserve"> user will be able to call/text any phone numbers in an email or digest.</w:t>
      </w:r>
    </w:p>
    <w:p w14:paraId="46D5D692" w14:textId="400D6D96" w:rsidR="25443498" w:rsidRDefault="25443498">
      <w:pPr>
        <w:pStyle w:val="ListParagraph"/>
        <w:numPr>
          <w:ilvl w:val="1"/>
          <w:numId w:val="24"/>
        </w:numPr>
        <w:rPr>
          <w:szCs w:val="22"/>
        </w:rPr>
      </w:pPr>
      <w:r w:rsidRPr="56E99CBE">
        <w:rPr>
          <w:szCs w:val="22"/>
        </w:rPr>
        <w:t>The user will be able to</w:t>
      </w:r>
      <w:r w:rsidR="31102D7A" w:rsidRPr="56E99CBE">
        <w:rPr>
          <w:szCs w:val="22"/>
        </w:rPr>
        <w:t xml:space="preserve"> reply to any email addresses in an email or digest.</w:t>
      </w:r>
    </w:p>
    <w:p w14:paraId="47C3F5D5" w14:textId="7CAF995F" w:rsidR="56E99CBE" w:rsidRDefault="56E99CBE" w:rsidP="56E99CBE">
      <w:pPr>
        <w:ind w:left="720" w:firstLine="720"/>
        <w:rPr>
          <w:szCs w:val="22"/>
        </w:rPr>
      </w:pPr>
    </w:p>
    <w:p w14:paraId="7CEE354C" w14:textId="77777777" w:rsidR="7D860997" w:rsidRPr="002407AB" w:rsidRDefault="7D860997" w:rsidP="56E99CBE">
      <w:pPr>
        <w:ind w:left="720"/>
        <w:rPr>
          <w:b/>
          <w:bCs/>
          <w:szCs w:val="22"/>
        </w:rPr>
      </w:pPr>
      <w:r w:rsidRPr="002407AB">
        <w:rPr>
          <w:b/>
          <w:bCs/>
          <w:szCs w:val="22"/>
        </w:rPr>
        <w:t>Minimal Guarantee:</w:t>
      </w:r>
    </w:p>
    <w:p w14:paraId="562485B9" w14:textId="20D267DD" w:rsidR="400124A3" w:rsidRDefault="400124A3" w:rsidP="56E99CBE">
      <w:pPr>
        <w:ind w:left="720" w:firstLine="720"/>
      </w:pPr>
      <w:r>
        <w:t xml:space="preserve">The </w:t>
      </w:r>
      <w:proofErr w:type="gramStart"/>
      <w:r>
        <w:t>user  will</w:t>
      </w:r>
      <w:proofErr w:type="gramEnd"/>
      <w:r>
        <w:t xml:space="preserve">  be able to call or text any phone numbers that happen to appear in an email or digest. They will also be able to reply to any email addresses in an email or digest. </w:t>
      </w:r>
    </w:p>
    <w:p w14:paraId="39AE0BF1" w14:textId="77777777" w:rsidR="56E99CBE" w:rsidRDefault="56E99CBE" w:rsidP="56E99CBE">
      <w:pPr>
        <w:ind w:left="720"/>
        <w:rPr>
          <w:szCs w:val="22"/>
        </w:rPr>
      </w:pPr>
    </w:p>
    <w:p w14:paraId="4B6FB440" w14:textId="77777777" w:rsidR="7D860997" w:rsidRPr="002407AB" w:rsidRDefault="7D860997" w:rsidP="56E99CBE">
      <w:pPr>
        <w:ind w:left="720"/>
        <w:rPr>
          <w:b/>
          <w:bCs/>
          <w:szCs w:val="22"/>
        </w:rPr>
      </w:pPr>
      <w:r w:rsidRPr="002407AB">
        <w:rPr>
          <w:b/>
          <w:bCs/>
          <w:szCs w:val="22"/>
        </w:rPr>
        <w:t>Main Success Scenario</w:t>
      </w:r>
    </w:p>
    <w:p w14:paraId="4017F197" w14:textId="5E95B5B6" w:rsidR="7D860997" w:rsidRDefault="7D860997">
      <w:pPr>
        <w:pStyle w:val="ListParagraph"/>
        <w:numPr>
          <w:ilvl w:val="0"/>
          <w:numId w:val="23"/>
        </w:numPr>
        <w:rPr>
          <w:szCs w:val="22"/>
        </w:rPr>
      </w:pPr>
      <w:r>
        <w:t xml:space="preserve">Customers can </w:t>
      </w:r>
      <w:r w:rsidR="6AC5A935">
        <w:t>call any phone numbers that appear in the text of an email or digest.</w:t>
      </w:r>
    </w:p>
    <w:p w14:paraId="141119B7" w14:textId="58D5D357" w:rsidR="6AC5A935" w:rsidRDefault="6AC5A935">
      <w:pPr>
        <w:pStyle w:val="ListParagraph"/>
        <w:numPr>
          <w:ilvl w:val="0"/>
          <w:numId w:val="23"/>
        </w:numPr>
        <w:rPr>
          <w:szCs w:val="22"/>
        </w:rPr>
      </w:pPr>
      <w:r>
        <w:t>Customers can text any phone numbers that appear in the text of an email or digest.</w:t>
      </w:r>
    </w:p>
    <w:p w14:paraId="6CA3601B" w14:textId="741ED065" w:rsidR="6AC5A935" w:rsidRDefault="6AC5A935">
      <w:pPr>
        <w:pStyle w:val="ListParagraph"/>
        <w:numPr>
          <w:ilvl w:val="0"/>
          <w:numId w:val="23"/>
        </w:numPr>
        <w:rPr>
          <w:szCs w:val="22"/>
        </w:rPr>
      </w:pPr>
      <w:r>
        <w:t>Customers can email any emails addresses that appear in the text of an email or digest.</w:t>
      </w:r>
    </w:p>
    <w:p w14:paraId="18B2D8E2" w14:textId="663B9285" w:rsidR="002E5ED6" w:rsidRPr="00280822" w:rsidRDefault="002E5ED6" w:rsidP="52320630">
      <w:pPr>
        <w:ind w:left="720"/>
        <w:rPr>
          <w:szCs w:val="22"/>
        </w:rPr>
      </w:pPr>
    </w:p>
    <w:p w14:paraId="203715A5" w14:textId="77777777" w:rsidR="00F0601F" w:rsidRDefault="002C44BB">
      <w:pPr>
        <w:pStyle w:val="Heading2"/>
      </w:pPr>
      <w:bookmarkStart w:id="10" w:name="_Toc117936125"/>
      <w:r>
        <w:t>Assumptions and Dependencies</w:t>
      </w:r>
      <w:bookmarkEnd w:id="10"/>
    </w:p>
    <w:p w14:paraId="7C460F9D" w14:textId="77777777" w:rsidR="00525E80" w:rsidRPr="00523208" w:rsidRDefault="00523208">
      <w:pPr>
        <w:pStyle w:val="Heading3"/>
      </w:pPr>
      <w:bookmarkStart w:id="11" w:name="_Toc117936126"/>
      <w:r w:rsidRPr="00523208">
        <w:t>Assumption</w:t>
      </w:r>
      <w:r>
        <w:t>s</w:t>
      </w:r>
      <w:bookmarkEnd w:id="11"/>
    </w:p>
    <w:p w14:paraId="407CF624" w14:textId="4A4AB630" w:rsidR="005E06A0" w:rsidRDefault="00792174">
      <w:pPr>
        <w:pStyle w:val="ListParagraph"/>
        <w:numPr>
          <w:ilvl w:val="0"/>
          <w:numId w:val="59"/>
        </w:numPr>
      </w:pPr>
      <w:r>
        <w:t xml:space="preserve">USPS </w:t>
      </w:r>
      <w:r w:rsidR="00C24DC0">
        <w:t>will have a</w:t>
      </w:r>
      <w:r w:rsidR="008B69D9">
        <w:t xml:space="preserve"> persistently available</w:t>
      </w:r>
      <w:r w:rsidR="00C24DC0">
        <w:t xml:space="preserve"> server capable of receiving collected application data.</w:t>
      </w:r>
    </w:p>
    <w:p w14:paraId="3E5F36A7" w14:textId="3B6B1941" w:rsidR="00A7697C" w:rsidRDefault="00A7697C">
      <w:pPr>
        <w:pStyle w:val="ListParagraph"/>
        <w:numPr>
          <w:ilvl w:val="0"/>
          <w:numId w:val="59"/>
        </w:numPr>
      </w:pPr>
      <w:r>
        <w:t xml:space="preserve">Users have access to an iOS or Android device capable of </w:t>
      </w:r>
      <w:r w:rsidR="00662048">
        <w:t>running the application.</w:t>
      </w:r>
    </w:p>
    <w:p w14:paraId="29858FA1" w14:textId="75756676" w:rsidR="00662048" w:rsidRDefault="00662048">
      <w:pPr>
        <w:pStyle w:val="ListParagraph"/>
        <w:numPr>
          <w:ilvl w:val="0"/>
          <w:numId w:val="59"/>
        </w:numPr>
      </w:pPr>
      <w:r>
        <w:t>Users</w:t>
      </w:r>
      <w:r w:rsidR="00406DE9">
        <w:t xml:space="preserve"> will provide their </w:t>
      </w:r>
      <w:r w:rsidR="00F50C50">
        <w:t xml:space="preserve">email </w:t>
      </w:r>
      <w:r w:rsidR="00BC25BA">
        <w:t>username and password in order to access their account.</w:t>
      </w:r>
    </w:p>
    <w:p w14:paraId="598E1DA3" w14:textId="59558A02" w:rsidR="00E04B58" w:rsidRDefault="00E04B58">
      <w:pPr>
        <w:pStyle w:val="ListParagraph"/>
        <w:numPr>
          <w:ilvl w:val="0"/>
          <w:numId w:val="59"/>
        </w:numPr>
      </w:pPr>
      <w:r>
        <w:t>Users</w:t>
      </w:r>
      <w:r w:rsidR="00D807D1">
        <w:t xml:space="preserve"> will provide an account with the appropriate mail protocol enabled.</w:t>
      </w:r>
    </w:p>
    <w:p w14:paraId="5EB67C49" w14:textId="16FC73F3" w:rsidR="00523208" w:rsidRPr="005E06A0" w:rsidRDefault="00523208">
      <w:pPr>
        <w:pStyle w:val="ListParagraph"/>
        <w:numPr>
          <w:ilvl w:val="0"/>
          <w:numId w:val="59"/>
        </w:numPr>
        <w:rPr>
          <w:szCs w:val="22"/>
        </w:rPr>
      </w:pPr>
      <w:r w:rsidRPr="2D0471FA">
        <w:rPr>
          <w:szCs w:val="22"/>
        </w:rPr>
        <w:t xml:space="preserve">Testing will be completed on </w:t>
      </w:r>
      <w:r w:rsidR="71ABD3A5" w:rsidRPr="2D0471FA">
        <w:rPr>
          <w:szCs w:val="22"/>
        </w:rPr>
        <w:t>both Android and iOS</w:t>
      </w:r>
      <w:r w:rsidRPr="2D0471FA">
        <w:rPr>
          <w:szCs w:val="22"/>
        </w:rPr>
        <w:t xml:space="preserve"> platforms to </w:t>
      </w:r>
      <w:r w:rsidR="258D3A6E" w:rsidRPr="2D0471FA">
        <w:rPr>
          <w:szCs w:val="22"/>
        </w:rPr>
        <w:t>ensure</w:t>
      </w:r>
      <w:r w:rsidRPr="2D0471FA">
        <w:rPr>
          <w:szCs w:val="22"/>
        </w:rPr>
        <w:t xml:space="preserve"> cross platform functionality.</w:t>
      </w:r>
    </w:p>
    <w:p w14:paraId="19CADEAE" w14:textId="77777777" w:rsidR="00523208" w:rsidRPr="00523208" w:rsidRDefault="00523208">
      <w:pPr>
        <w:pStyle w:val="Heading3"/>
      </w:pPr>
      <w:bookmarkStart w:id="12" w:name="_Toc117936127"/>
      <w:r w:rsidRPr="00523208">
        <w:t>Dependencies</w:t>
      </w:r>
      <w:bookmarkEnd w:id="12"/>
    </w:p>
    <w:p w14:paraId="6184B0F8" w14:textId="7F093734" w:rsidR="003054DD" w:rsidRPr="00A347E2" w:rsidRDefault="00523208">
      <w:pPr>
        <w:pStyle w:val="ListParagraph"/>
        <w:keepNext/>
        <w:numPr>
          <w:ilvl w:val="0"/>
          <w:numId w:val="60"/>
        </w:numPr>
        <w:rPr>
          <w:szCs w:val="22"/>
        </w:rPr>
      </w:pPr>
      <w:r w:rsidRPr="2D0471FA">
        <w:rPr>
          <w:szCs w:val="22"/>
        </w:rPr>
        <w:t xml:space="preserve">Project team available for start of this requirement implementation. </w:t>
      </w:r>
    </w:p>
    <w:p w14:paraId="3A8611E8" w14:textId="77777777" w:rsidR="00F0601F" w:rsidRDefault="002C44BB">
      <w:pPr>
        <w:pStyle w:val="Heading1"/>
      </w:pPr>
      <w:bookmarkStart w:id="13" w:name="_Toc117936128"/>
      <w:r>
        <w:t>Specific Requirements</w:t>
      </w:r>
      <w:bookmarkEnd w:id="13"/>
      <w:r>
        <w:t xml:space="preserve"> </w:t>
      </w:r>
    </w:p>
    <w:p w14:paraId="4469B5C4" w14:textId="77777777" w:rsidR="004A684F" w:rsidRPr="004A684F" w:rsidRDefault="004A684F" w:rsidP="004A684F">
      <w:pPr>
        <w:ind w:left="720"/>
      </w:pPr>
      <w:r>
        <w:t>The Use Case Reports below will provide the details of the 9 Use Cases being implemented with this application.  The following Use Cases will contain both internal and external pre and post conditions.</w:t>
      </w:r>
    </w:p>
    <w:p w14:paraId="7BC57AD6" w14:textId="584BFFEE" w:rsidR="00F0601F" w:rsidRDefault="002C44BB">
      <w:pPr>
        <w:pStyle w:val="Heading2"/>
      </w:pPr>
      <w:bookmarkStart w:id="14" w:name="_Toc117936129"/>
      <w:r>
        <w:t>Use-Case Reports</w:t>
      </w:r>
      <w:bookmarkEnd w:id="14"/>
    </w:p>
    <w:p w14:paraId="6D77D81C" w14:textId="3ACF676A" w:rsidR="1CDAAA5B" w:rsidRDefault="1CDAAA5B" w:rsidP="1CDAAA5B"/>
    <w:p w14:paraId="573639D6" w14:textId="1CF08643" w:rsidR="004A684F" w:rsidRDefault="0C4C84CD" w:rsidP="2FA7E88E">
      <w:r w:rsidRPr="2FA7E88E">
        <w:t xml:space="preserve"> </w:t>
      </w:r>
    </w:p>
    <w:p w14:paraId="2CF27FA1" w14:textId="11C1E877" w:rsidR="004A684F" w:rsidRDefault="618B0443">
      <w:pPr>
        <w:pStyle w:val="Heading3"/>
      </w:pPr>
      <w:bookmarkStart w:id="15" w:name="_Toc117936130"/>
      <w:bookmarkStart w:id="16" w:name="_Hlk113802377"/>
      <w:r w:rsidRPr="752B4A85">
        <w:rPr>
          <w:rFonts w:eastAsia="Arial" w:cs="Arial"/>
          <w:color w:val="000000" w:themeColor="text1"/>
        </w:rPr>
        <w:t>Use Case Name: Viewing Sender</w:t>
      </w:r>
      <w:r w:rsidR="3B1E04DA" w:rsidRPr="752B4A85">
        <w:rPr>
          <w:rFonts w:eastAsia="Arial" w:cs="Arial"/>
          <w:color w:val="000000" w:themeColor="text1"/>
        </w:rPr>
        <w:t>/Keyword</w:t>
      </w:r>
      <w:r w:rsidRPr="752B4A85">
        <w:rPr>
          <w:rFonts w:eastAsia="Arial" w:cs="Arial"/>
          <w:color w:val="000000" w:themeColor="text1"/>
        </w:rPr>
        <w:t xml:space="preserve"> Notifications </w:t>
      </w:r>
      <w:r w:rsidR="16D09F5B" w:rsidRPr="752B4A85">
        <w:rPr>
          <w:rFonts w:eastAsia="Arial" w:cs="Arial"/>
          <w:color w:val="000000" w:themeColor="text1"/>
        </w:rPr>
        <w:t xml:space="preserve">List </w:t>
      </w:r>
      <w:r w:rsidRPr="752B4A85">
        <w:rPr>
          <w:rFonts w:eastAsia="Arial" w:cs="Arial"/>
          <w:color w:val="000000" w:themeColor="text1"/>
        </w:rPr>
        <w:t>Visually</w:t>
      </w:r>
      <w:bookmarkEnd w:id="15"/>
    </w:p>
    <w:bookmarkEnd w:id="16"/>
    <w:p w14:paraId="38BFF56F" w14:textId="355FD2DE" w:rsidR="07C9C3DC" w:rsidRDefault="07C9C3DC" w:rsidP="07C9C3DC"/>
    <w:p w14:paraId="1AA04B00" w14:textId="57BEBAFA" w:rsidR="004A684F" w:rsidRDefault="3056495E" w:rsidP="40B47E8E">
      <w:pPr>
        <w:rPr>
          <w:color w:val="000000" w:themeColor="text1"/>
        </w:rPr>
      </w:pPr>
      <w:r w:rsidRPr="752B4A85">
        <w:rPr>
          <w:b/>
          <w:bCs/>
          <w:color w:val="000000" w:themeColor="text1"/>
        </w:rPr>
        <w:t>Summary</w:t>
      </w:r>
      <w:r w:rsidRPr="752B4A85">
        <w:rPr>
          <w:color w:val="000000" w:themeColor="text1"/>
        </w:rPr>
        <w:t>: The Sender</w:t>
      </w:r>
      <w:r w:rsidR="69611F29" w:rsidRPr="752B4A85">
        <w:rPr>
          <w:color w:val="000000" w:themeColor="text1"/>
        </w:rPr>
        <w:t>/Keyword</w:t>
      </w:r>
      <w:r w:rsidRPr="752B4A85">
        <w:rPr>
          <w:color w:val="000000" w:themeColor="text1"/>
        </w:rPr>
        <w:t xml:space="preserve"> Notification Feature allows the user to set up notifications when a specified sender</w:t>
      </w:r>
      <w:r w:rsidR="65C3523A" w:rsidRPr="752B4A85">
        <w:rPr>
          <w:color w:val="000000" w:themeColor="text1"/>
        </w:rPr>
        <w:t xml:space="preserve"> </w:t>
      </w:r>
      <w:r w:rsidRPr="752B4A85">
        <w:rPr>
          <w:color w:val="000000" w:themeColor="text1"/>
        </w:rPr>
        <w:t xml:space="preserve">sends mail to the </w:t>
      </w:r>
      <w:proofErr w:type="gramStart"/>
      <w:r w:rsidRPr="752B4A85">
        <w:rPr>
          <w:color w:val="000000" w:themeColor="text1"/>
        </w:rPr>
        <w:t>user</w:t>
      </w:r>
      <w:proofErr w:type="gramEnd"/>
      <w:r w:rsidR="65E1F023" w:rsidRPr="752B4A85">
        <w:rPr>
          <w:color w:val="000000" w:themeColor="text1"/>
        </w:rPr>
        <w:t xml:space="preserve"> or the mail contains the specified keyword</w:t>
      </w:r>
      <w:r w:rsidRPr="752B4A85">
        <w:rPr>
          <w:color w:val="000000" w:themeColor="text1"/>
        </w:rPr>
        <w:t>. Users must be able to see the list of senders</w:t>
      </w:r>
      <w:r w:rsidR="459C6FE2" w:rsidRPr="752B4A85">
        <w:rPr>
          <w:color w:val="000000" w:themeColor="text1"/>
        </w:rPr>
        <w:t>/keywords</w:t>
      </w:r>
      <w:r w:rsidRPr="752B4A85">
        <w:rPr>
          <w:color w:val="000000" w:themeColor="text1"/>
        </w:rPr>
        <w:t xml:space="preserve"> that they are receiving notifications for v</w:t>
      </w:r>
      <w:r w:rsidR="34679090" w:rsidRPr="752B4A85">
        <w:rPr>
          <w:color w:val="000000" w:themeColor="text1"/>
        </w:rPr>
        <w:t>ia the graphical user interface</w:t>
      </w:r>
      <w:r w:rsidRPr="752B4A85">
        <w:rPr>
          <w:color w:val="000000" w:themeColor="text1"/>
        </w:rPr>
        <w:t>.</w:t>
      </w:r>
    </w:p>
    <w:p w14:paraId="611DDA26" w14:textId="697350FB" w:rsidR="004A684F" w:rsidRDefault="0C4C84CD" w:rsidP="2FA7E88E">
      <w:r w:rsidRPr="2FA7E88E">
        <w:rPr>
          <w:color w:val="000000" w:themeColor="text1"/>
        </w:rPr>
        <w:t xml:space="preserve"> </w:t>
      </w:r>
    </w:p>
    <w:p w14:paraId="7C195590" w14:textId="03ADEB94" w:rsidR="004A684F" w:rsidRDefault="62C6D2BB" w:rsidP="2FA7E88E">
      <w:r w:rsidRPr="752B4A85">
        <w:rPr>
          <w:b/>
          <w:bCs/>
          <w:color w:val="000000" w:themeColor="text1"/>
        </w:rPr>
        <w:t>Preconditions</w:t>
      </w:r>
      <w:r w:rsidRPr="752B4A85">
        <w:rPr>
          <w:color w:val="000000" w:themeColor="text1"/>
        </w:rPr>
        <w:t>: The user must be logged into the application</w:t>
      </w:r>
      <w:r w:rsidR="4013E9E7" w:rsidRPr="752B4A85">
        <w:rPr>
          <w:color w:val="000000" w:themeColor="text1"/>
        </w:rPr>
        <w:t>.</w:t>
      </w:r>
    </w:p>
    <w:p w14:paraId="61E5F9A2" w14:textId="311AC9FE" w:rsidR="004A684F" w:rsidRDefault="0C4C84CD" w:rsidP="2FA7E88E">
      <w:r w:rsidRPr="2FA7E88E">
        <w:rPr>
          <w:color w:val="000000" w:themeColor="text1"/>
        </w:rPr>
        <w:lastRenderedPageBreak/>
        <w:t xml:space="preserve"> </w:t>
      </w:r>
    </w:p>
    <w:p w14:paraId="4478A917" w14:textId="7E3099A9" w:rsidR="004A684F" w:rsidRDefault="62C6D2BB" w:rsidP="2FA7E88E">
      <w:r w:rsidRPr="752B4A85">
        <w:rPr>
          <w:b/>
          <w:bCs/>
          <w:color w:val="000000" w:themeColor="text1"/>
        </w:rPr>
        <w:t>Triggers</w:t>
      </w:r>
      <w:r w:rsidRPr="752B4A85">
        <w:rPr>
          <w:color w:val="000000" w:themeColor="text1"/>
        </w:rPr>
        <w:t>: The customer selects the “</w:t>
      </w:r>
      <w:r w:rsidR="5EFA668D" w:rsidRPr="752B4A85">
        <w:rPr>
          <w:color w:val="000000" w:themeColor="text1"/>
        </w:rPr>
        <w:t>Notification Options</w:t>
      </w:r>
      <w:r w:rsidRPr="752B4A85">
        <w:rPr>
          <w:color w:val="000000" w:themeColor="text1"/>
        </w:rPr>
        <w:t>” button</w:t>
      </w:r>
    </w:p>
    <w:p w14:paraId="5D395F5A" w14:textId="65256516" w:rsidR="004A684F" w:rsidRDefault="0C4C84CD" w:rsidP="2FA7E88E">
      <w:r w:rsidRPr="2FA7E88E">
        <w:rPr>
          <w:color w:val="000000" w:themeColor="text1"/>
        </w:rPr>
        <w:t xml:space="preserve"> </w:t>
      </w:r>
    </w:p>
    <w:p w14:paraId="771F7648" w14:textId="71E8FF0F" w:rsidR="004A684F" w:rsidRDefault="0C4C84CD" w:rsidP="2FA7E88E">
      <w:r w:rsidRPr="74275688">
        <w:rPr>
          <w:b/>
          <w:bCs/>
          <w:color w:val="000000" w:themeColor="text1"/>
        </w:rPr>
        <w:t>Basic course of events (Scenario):</w:t>
      </w:r>
    </w:p>
    <w:p w14:paraId="4A14953B" w14:textId="12407E48" w:rsidR="74275688" w:rsidRDefault="74275688" w:rsidP="74275688">
      <w:pPr>
        <w:rPr>
          <w:b/>
          <w:bCs/>
          <w:color w:val="000000" w:themeColor="text1"/>
        </w:rPr>
      </w:pPr>
    </w:p>
    <w:p w14:paraId="0C8F36B0" w14:textId="6F2729F3" w:rsidR="004A684F" w:rsidRDefault="0C4C84CD" w:rsidP="2FA7E88E">
      <w:pPr>
        <w:rPr>
          <w:color w:val="000000" w:themeColor="text1"/>
        </w:rPr>
      </w:pPr>
      <w:r w:rsidRPr="74275688">
        <w:rPr>
          <w:color w:val="000000" w:themeColor="text1"/>
        </w:rPr>
        <w:t>Internal Precondition: The customer is logged into the application</w:t>
      </w:r>
    </w:p>
    <w:p w14:paraId="4C813721" w14:textId="142CBD8A" w:rsidR="002407AB" w:rsidRDefault="002407AB" w:rsidP="2FA7E88E">
      <w:pPr>
        <w:rPr>
          <w:color w:val="000000" w:themeColor="text1"/>
        </w:rPr>
      </w:pPr>
    </w:p>
    <w:tbl>
      <w:tblPr>
        <w:tblStyle w:val="TableGrid"/>
        <w:tblW w:w="8910" w:type="dxa"/>
        <w:tblInd w:w="630" w:type="dxa"/>
        <w:tblLayout w:type="fixed"/>
        <w:tblLook w:val="04A0" w:firstRow="1" w:lastRow="0" w:firstColumn="1" w:lastColumn="0" w:noHBand="0" w:noVBand="1"/>
      </w:tblPr>
      <w:tblGrid>
        <w:gridCol w:w="2325"/>
        <w:gridCol w:w="2160"/>
        <w:gridCol w:w="4425"/>
      </w:tblGrid>
      <w:tr w:rsidR="002407AB" w14:paraId="53634EF2" w14:textId="77777777">
        <w:trPr>
          <w:tblHeader/>
        </w:trPr>
        <w:tc>
          <w:tcPr>
            <w:tcW w:w="2325" w:type="dxa"/>
            <w:tcBorders>
              <w:top w:val="single" w:sz="8" w:space="0" w:color="auto"/>
              <w:left w:val="single" w:sz="8" w:space="0" w:color="auto"/>
              <w:bottom w:val="single" w:sz="8" w:space="0" w:color="auto"/>
              <w:right w:val="single" w:sz="8" w:space="0" w:color="auto"/>
            </w:tcBorders>
          </w:tcPr>
          <w:p w14:paraId="4DD7E2E2" w14:textId="77777777" w:rsidR="002407AB" w:rsidRDefault="002407AB">
            <w:r w:rsidRPr="2FA7E88E">
              <w:rPr>
                <w:b/>
                <w:bCs/>
                <w:color w:val="000000" w:themeColor="text1"/>
              </w:rPr>
              <w:t>Actor</w:t>
            </w:r>
          </w:p>
        </w:tc>
        <w:tc>
          <w:tcPr>
            <w:tcW w:w="2160" w:type="dxa"/>
            <w:tcBorders>
              <w:top w:val="single" w:sz="8" w:space="0" w:color="auto"/>
              <w:left w:val="single" w:sz="8" w:space="0" w:color="auto"/>
              <w:bottom w:val="single" w:sz="8" w:space="0" w:color="auto"/>
              <w:right w:val="single" w:sz="8" w:space="0" w:color="auto"/>
            </w:tcBorders>
          </w:tcPr>
          <w:p w14:paraId="6E27E498" w14:textId="77777777" w:rsidR="002407AB" w:rsidRDefault="002407AB">
            <w:r w:rsidRPr="2FA7E88E">
              <w:rPr>
                <w:b/>
                <w:bCs/>
                <w:color w:val="000000" w:themeColor="text1"/>
              </w:rPr>
              <w:t>System</w:t>
            </w:r>
          </w:p>
        </w:tc>
        <w:tc>
          <w:tcPr>
            <w:tcW w:w="4425" w:type="dxa"/>
            <w:tcBorders>
              <w:top w:val="single" w:sz="8" w:space="0" w:color="auto"/>
              <w:left w:val="single" w:sz="8" w:space="0" w:color="auto"/>
              <w:bottom w:val="single" w:sz="8" w:space="0" w:color="auto"/>
              <w:right w:val="single" w:sz="8" w:space="0" w:color="auto"/>
            </w:tcBorders>
          </w:tcPr>
          <w:p w14:paraId="0B799C06" w14:textId="77777777" w:rsidR="002407AB" w:rsidRDefault="002407AB">
            <w:r w:rsidRPr="2FA7E88E">
              <w:rPr>
                <w:b/>
                <w:bCs/>
                <w:color w:val="000000" w:themeColor="text1"/>
              </w:rPr>
              <w:t>Screen</w:t>
            </w:r>
          </w:p>
        </w:tc>
      </w:tr>
      <w:tr w:rsidR="002407AB" w14:paraId="244F169D" w14:textId="77777777">
        <w:trPr>
          <w:tblHeader/>
        </w:trPr>
        <w:tc>
          <w:tcPr>
            <w:tcW w:w="2325" w:type="dxa"/>
            <w:tcBorders>
              <w:top w:val="single" w:sz="8" w:space="0" w:color="auto"/>
              <w:left w:val="single" w:sz="8" w:space="0" w:color="auto"/>
              <w:bottom w:val="single" w:sz="8" w:space="0" w:color="auto"/>
              <w:right w:val="single" w:sz="8" w:space="0" w:color="auto"/>
            </w:tcBorders>
          </w:tcPr>
          <w:p w14:paraId="23D87FAB" w14:textId="223295CF" w:rsidR="002407AB" w:rsidRDefault="002407AB">
            <w:pPr>
              <w:pStyle w:val="ListParagraph"/>
              <w:numPr>
                <w:ilvl w:val="0"/>
                <w:numId w:val="51"/>
              </w:numPr>
              <w:rPr>
                <w:color w:val="000000" w:themeColor="text1"/>
              </w:rPr>
            </w:pPr>
            <w:r w:rsidRPr="2FA7E88E">
              <w:rPr>
                <w:color w:val="000000" w:themeColor="text1"/>
              </w:rPr>
              <w:t xml:space="preserve"> The user selects the </w:t>
            </w:r>
            <w:r w:rsidR="00105522">
              <w:rPr>
                <w:rFonts w:ascii="Segoe UI" w:hAnsi="Segoe UI" w:cs="Segoe UI"/>
                <w:color w:val="242424"/>
                <w:sz w:val="21"/>
                <w:szCs w:val="21"/>
                <w:shd w:val="clear" w:color="auto" w:fill="FFFFFF"/>
              </w:rPr>
              <w:t>Notification</w:t>
            </w:r>
            <w:r w:rsidR="0E1FF798">
              <w:rPr>
                <w:rFonts w:ascii="Segoe UI" w:hAnsi="Segoe UI" w:cs="Segoe UI"/>
                <w:color w:val="242424"/>
                <w:sz w:val="21"/>
                <w:szCs w:val="21"/>
                <w:shd w:val="clear" w:color="auto" w:fill="FFFFFF"/>
              </w:rPr>
              <w:t>s</w:t>
            </w:r>
            <w:r w:rsidRPr="2FA7E88E">
              <w:rPr>
                <w:color w:val="000000" w:themeColor="text1"/>
              </w:rPr>
              <w:t xml:space="preserve"> button on the home page.</w:t>
            </w:r>
          </w:p>
        </w:tc>
        <w:tc>
          <w:tcPr>
            <w:tcW w:w="2160" w:type="dxa"/>
            <w:tcBorders>
              <w:top w:val="single" w:sz="8" w:space="0" w:color="auto"/>
              <w:left w:val="single" w:sz="8" w:space="0" w:color="auto"/>
              <w:bottom w:val="single" w:sz="8" w:space="0" w:color="auto"/>
              <w:right w:val="single" w:sz="8" w:space="0" w:color="auto"/>
            </w:tcBorders>
          </w:tcPr>
          <w:p w14:paraId="43A69039" w14:textId="77777777" w:rsidR="002407AB" w:rsidRDefault="002407AB">
            <w:r w:rsidRPr="2FA7E88E">
              <w:rPr>
                <w:color w:val="000000" w:themeColor="text1"/>
              </w:rPr>
              <w:t xml:space="preserve"> </w:t>
            </w:r>
          </w:p>
        </w:tc>
        <w:tc>
          <w:tcPr>
            <w:tcW w:w="4425" w:type="dxa"/>
            <w:tcBorders>
              <w:top w:val="single" w:sz="8" w:space="0" w:color="auto"/>
              <w:left w:val="single" w:sz="8" w:space="0" w:color="auto"/>
              <w:bottom w:val="single" w:sz="8" w:space="0" w:color="auto"/>
              <w:right w:val="single" w:sz="8" w:space="0" w:color="auto"/>
            </w:tcBorders>
          </w:tcPr>
          <w:p w14:paraId="3ED35196" w14:textId="77777777" w:rsidR="002407AB" w:rsidRDefault="002407AB">
            <w:pPr>
              <w:jc w:val="center"/>
            </w:pPr>
            <w:r>
              <w:rPr>
                <w:noProof/>
              </w:rPr>
              <mc:AlternateContent>
                <mc:Choice Requires="wpg">
                  <w:drawing>
                    <wp:inline distT="0" distB="0" distL="0" distR="0" wp14:anchorId="092339F0" wp14:editId="277268CE">
                      <wp:extent cx="1857375" cy="2619375"/>
                      <wp:effectExtent l="0" t="0" r="9525" b="9525"/>
                      <wp:docPr id="23" name="Group 4"/>
                      <wp:cNvGraphicFramePr/>
                      <a:graphic xmlns:a="http://schemas.openxmlformats.org/drawingml/2006/main">
                        <a:graphicData uri="http://schemas.microsoft.com/office/word/2010/wordprocessingGroup">
                          <wpg:wgp>
                            <wpg:cNvGrpSpPr/>
                            <wpg:grpSpPr>
                              <a:xfrm>
                                <a:off x="0" y="0"/>
                                <a:ext cx="1857375" cy="2619375"/>
                                <a:chOff x="0" y="0"/>
                                <a:chExt cx="2085975" cy="2933700"/>
                              </a:xfrm>
                            </wpg:grpSpPr>
                            <pic:pic xmlns:pic="http://schemas.openxmlformats.org/drawingml/2006/picture">
                              <pic:nvPicPr>
                                <pic:cNvPr id="24" name="Picture 24"/>
                                <pic:cNvPicPr>
                                  <a:picLocks noChangeAspect="1"/>
                                </pic:cNvPicPr>
                              </pic:nvPicPr>
                              <pic:blipFill>
                                <a:blip r:embed="rId27"/>
                                <a:stretch>
                                  <a:fillRect/>
                                </a:stretch>
                              </pic:blipFill>
                              <pic:spPr>
                                <a:xfrm>
                                  <a:off x="0" y="0"/>
                                  <a:ext cx="2085975" cy="2933700"/>
                                </a:xfrm>
                                <a:prstGeom prst="rect">
                                  <a:avLst/>
                                </a:prstGeom>
                              </pic:spPr>
                            </pic:pic>
                            <wps:wsp>
                              <wps:cNvPr id="25" name="Oval 25"/>
                              <wps:cNvSpPr/>
                              <wps:spPr>
                                <a:xfrm>
                                  <a:off x="347662" y="1981200"/>
                                  <a:ext cx="1400175" cy="52387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B3B55DE">
                    <v:group id="Group 4" style="width:146.25pt;height:206.25pt;mso-position-horizontal-relative:char;mso-position-vertical-relative:line" coordsize="20859,29337" o:spid="_x0000_s1026" w14:anchorId="68D734B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4" style="position:absolute;width:20859;height:2933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">
                        <v:imagedata o:title="" r:id="rId31"/>
                      </v:shape>
                      <v:oval id="Oval 25" style="position:absolute;left:3476;top:19812;width:14002;height:5238;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"/>
                      <w10:anchorlock/>
                    </v:group>
                  </w:pict>
                </mc:Fallback>
              </mc:AlternateContent>
            </w:r>
          </w:p>
          <w:p w14:paraId="67F7B106" w14:textId="7693C18A" w:rsidR="002407AB" w:rsidRDefault="002407AB" w:rsidP="00C61EFF">
            <w:pPr>
              <w:jc w:val="center"/>
            </w:pPr>
            <w:r>
              <w:rPr>
                <w:noProof/>
              </w:rPr>
              <mc:AlternateContent>
                <mc:Choice Requires="wpg">
                  <w:drawing>
                    <wp:inline distT="0" distB="0" distL="0" distR="0" wp14:anchorId="488253D1" wp14:editId="47A449A0">
                      <wp:extent cx="1409700" cy="2657475"/>
                      <wp:effectExtent l="0" t="0" r="19050" b="9525"/>
                      <wp:docPr id="499709757" name="Group 4"/>
                      <wp:cNvGraphicFramePr/>
                      <a:graphic xmlns:a="http://schemas.openxmlformats.org/drawingml/2006/main">
                        <a:graphicData uri="http://schemas.microsoft.com/office/word/2010/wordprocessingGroup">
                          <wpg:wgp>
                            <wpg:cNvGrpSpPr/>
                            <wpg:grpSpPr>
                              <a:xfrm>
                                <a:off x="0" y="0"/>
                                <a:ext cx="1409700" cy="2657475"/>
                                <a:chOff x="0" y="0"/>
                                <a:chExt cx="1409700" cy="2657475"/>
                              </a:xfrm>
                            </wpg:grpSpPr>
                            <pic:pic xmlns:pic="http://schemas.openxmlformats.org/drawingml/2006/picture">
                              <pic:nvPicPr>
                                <pic:cNvPr id="1" name="Picture 1"/>
                                <pic:cNvPicPr>
                                  <a:picLocks noChangeAspect="1"/>
                                </pic:cNvPicPr>
                              </pic:nvPicPr>
                              <pic:blipFill>
                                <a:blip r:embed="rId32"/>
                                <a:stretch>
                                  <a:fillRect/>
                                </a:stretch>
                              </pic:blipFill>
                              <pic:spPr>
                                <a:xfrm>
                                  <a:off x="0" y="0"/>
                                  <a:ext cx="1409700" cy="2657475"/>
                                </a:xfrm>
                                <a:prstGeom prst="rect">
                                  <a:avLst/>
                                </a:prstGeom>
                              </pic:spPr>
                            </pic:pic>
                            <wps:wsp>
                              <wps:cNvPr id="2" name="Oval 2"/>
                              <wps:cNvSpPr/>
                              <wps:spPr>
                                <a:xfrm>
                                  <a:off x="47625" y="1709737"/>
                                  <a:ext cx="1352550" cy="40957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bl>
    <w:p w14:paraId="137014BA" w14:textId="77777777" w:rsidR="002407AB" w:rsidRDefault="002407AB" w:rsidP="2FA7E88E"/>
    <w:p w14:paraId="581CC700" w14:textId="5C157AAA" w:rsidR="74275688" w:rsidRDefault="74275688" w:rsidP="74275688">
      <w:pPr>
        <w:rPr>
          <w:color w:val="000000" w:themeColor="text1"/>
        </w:rPr>
      </w:pPr>
    </w:p>
    <w:tbl>
      <w:tblPr>
        <w:tblStyle w:val="TableGrid"/>
        <w:tblW w:w="8910" w:type="dxa"/>
        <w:tblInd w:w="630" w:type="dxa"/>
        <w:tblLayout w:type="fixed"/>
        <w:tblLook w:val="04A0" w:firstRow="1" w:lastRow="0" w:firstColumn="1" w:lastColumn="0" w:noHBand="0" w:noVBand="1"/>
      </w:tblPr>
      <w:tblGrid>
        <w:gridCol w:w="2325"/>
        <w:gridCol w:w="2160"/>
        <w:gridCol w:w="4425"/>
      </w:tblGrid>
      <w:tr w:rsidR="2FA7E88E" w14:paraId="37C435D3" w14:textId="77777777" w:rsidTr="752B4A85">
        <w:trPr>
          <w:tblHeader/>
        </w:trPr>
        <w:tc>
          <w:tcPr>
            <w:tcW w:w="2325" w:type="dxa"/>
            <w:tcBorders>
              <w:top w:val="single" w:sz="8" w:space="0" w:color="auto"/>
              <w:left w:val="single" w:sz="8" w:space="0" w:color="auto"/>
              <w:bottom w:val="single" w:sz="8" w:space="0" w:color="auto"/>
              <w:right w:val="single" w:sz="8" w:space="0" w:color="auto"/>
            </w:tcBorders>
          </w:tcPr>
          <w:p w14:paraId="708D03B4" w14:textId="6D2DAADD" w:rsidR="2FA7E88E" w:rsidRDefault="2FA7E88E">
            <w:r w:rsidRPr="2FA7E88E">
              <w:rPr>
                <w:b/>
                <w:bCs/>
                <w:color w:val="000000" w:themeColor="text1"/>
              </w:rPr>
              <w:lastRenderedPageBreak/>
              <w:t>Actor</w:t>
            </w:r>
          </w:p>
        </w:tc>
        <w:tc>
          <w:tcPr>
            <w:tcW w:w="2160" w:type="dxa"/>
            <w:tcBorders>
              <w:top w:val="single" w:sz="8" w:space="0" w:color="auto"/>
              <w:left w:val="single" w:sz="8" w:space="0" w:color="auto"/>
              <w:bottom w:val="single" w:sz="8" w:space="0" w:color="auto"/>
              <w:right w:val="single" w:sz="8" w:space="0" w:color="auto"/>
            </w:tcBorders>
          </w:tcPr>
          <w:p w14:paraId="7C41E078" w14:textId="6B03C1A9" w:rsidR="2FA7E88E" w:rsidRDefault="2FA7E88E">
            <w:r w:rsidRPr="2FA7E88E">
              <w:rPr>
                <w:b/>
                <w:bCs/>
                <w:color w:val="000000" w:themeColor="text1"/>
              </w:rPr>
              <w:t>System</w:t>
            </w:r>
          </w:p>
        </w:tc>
        <w:tc>
          <w:tcPr>
            <w:tcW w:w="4425" w:type="dxa"/>
            <w:tcBorders>
              <w:top w:val="single" w:sz="8" w:space="0" w:color="auto"/>
              <w:left w:val="single" w:sz="8" w:space="0" w:color="auto"/>
              <w:bottom w:val="single" w:sz="8" w:space="0" w:color="auto"/>
              <w:right w:val="single" w:sz="8" w:space="0" w:color="auto"/>
            </w:tcBorders>
          </w:tcPr>
          <w:p w14:paraId="0DA01861" w14:textId="41EEF802" w:rsidR="2FA7E88E" w:rsidRDefault="2FA7E88E">
            <w:r w:rsidRPr="2FA7E88E">
              <w:rPr>
                <w:b/>
                <w:bCs/>
                <w:color w:val="000000" w:themeColor="text1"/>
              </w:rPr>
              <w:t>Screen</w:t>
            </w:r>
          </w:p>
        </w:tc>
      </w:tr>
      <w:tr w:rsidR="2FA7E88E" w14:paraId="30EA5BD5" w14:textId="77777777" w:rsidTr="752B4A85">
        <w:trPr>
          <w:tblHeader/>
        </w:trPr>
        <w:tc>
          <w:tcPr>
            <w:tcW w:w="2325" w:type="dxa"/>
            <w:tcBorders>
              <w:top w:val="single" w:sz="8" w:space="0" w:color="auto"/>
              <w:left w:val="single" w:sz="8" w:space="0" w:color="auto"/>
              <w:bottom w:val="single" w:sz="8" w:space="0" w:color="auto"/>
              <w:right w:val="single" w:sz="8" w:space="0" w:color="auto"/>
            </w:tcBorders>
          </w:tcPr>
          <w:p w14:paraId="6D0E8068" w14:textId="44F1C365" w:rsidR="2FA7E88E" w:rsidRDefault="2FA7E88E">
            <w:r w:rsidRPr="2FA7E88E">
              <w:rPr>
                <w:color w:val="000000" w:themeColor="text1"/>
              </w:rPr>
              <w:t xml:space="preserve"> </w:t>
            </w:r>
          </w:p>
        </w:tc>
        <w:tc>
          <w:tcPr>
            <w:tcW w:w="2160" w:type="dxa"/>
            <w:tcBorders>
              <w:top w:val="single" w:sz="8" w:space="0" w:color="auto"/>
              <w:left w:val="single" w:sz="8" w:space="0" w:color="auto"/>
              <w:bottom w:val="single" w:sz="8" w:space="0" w:color="auto"/>
              <w:right w:val="single" w:sz="8" w:space="0" w:color="auto"/>
            </w:tcBorders>
          </w:tcPr>
          <w:p w14:paraId="473070A1" w14:textId="09A9EBA9" w:rsidR="2FA7E88E" w:rsidRDefault="2FA7E88E">
            <w:pPr>
              <w:pStyle w:val="ListParagraph"/>
              <w:numPr>
                <w:ilvl w:val="0"/>
                <w:numId w:val="51"/>
              </w:numPr>
              <w:rPr>
                <w:color w:val="000000" w:themeColor="text1"/>
              </w:rPr>
            </w:pPr>
            <w:r w:rsidRPr="2FA7E88E">
              <w:rPr>
                <w:color w:val="000000" w:themeColor="text1"/>
              </w:rPr>
              <w:t xml:space="preserve">The System navigates the user to the </w:t>
            </w:r>
            <w:r w:rsidR="2ECD84FF" w:rsidRPr="0AD19FC5">
              <w:rPr>
                <w:color w:val="000000" w:themeColor="text1"/>
              </w:rPr>
              <w:t>Notifications Page.</w:t>
            </w:r>
          </w:p>
        </w:tc>
        <w:tc>
          <w:tcPr>
            <w:tcW w:w="4425" w:type="dxa"/>
            <w:tcBorders>
              <w:top w:val="single" w:sz="8" w:space="0" w:color="auto"/>
              <w:left w:val="single" w:sz="8" w:space="0" w:color="auto"/>
              <w:bottom w:val="single" w:sz="8" w:space="0" w:color="auto"/>
              <w:right w:val="single" w:sz="8" w:space="0" w:color="auto"/>
            </w:tcBorders>
          </w:tcPr>
          <w:p w14:paraId="3D3DCB26" w14:textId="56C2747B" w:rsidR="2FA7E88E" w:rsidRDefault="5C889C45" w:rsidP="0AD19FC5">
            <w:pPr>
              <w:jc w:val="center"/>
              <w:rPr>
                <w:color w:val="000000" w:themeColor="text1"/>
              </w:rPr>
            </w:pPr>
            <w:r w:rsidRPr="752B4A85">
              <w:rPr>
                <w:color w:val="000000" w:themeColor="text1"/>
              </w:rPr>
              <w:t xml:space="preserve"> </w:t>
            </w:r>
          </w:p>
          <w:p w14:paraId="46B7EFFC" w14:textId="5AE87DFD" w:rsidR="2FA7E88E" w:rsidRDefault="1ACB22EF" w:rsidP="00C61EFF">
            <w:pPr>
              <w:jc w:val="center"/>
              <w:rPr>
                <w:szCs w:val="22"/>
              </w:rPr>
            </w:pPr>
            <w:r>
              <w:rPr>
                <w:noProof/>
              </w:rPr>
              <w:drawing>
                <wp:inline distT="0" distB="0" distL="0" distR="0" wp14:anchorId="2D62E8BF" wp14:editId="3E0D8014">
                  <wp:extent cx="1409700" cy="2657475"/>
                  <wp:effectExtent l="0" t="0" r="0" b="0"/>
                  <wp:docPr id="942006895" name="Picture 94200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9700" cy="2657475"/>
                          </a:xfrm>
                          <a:prstGeom prst="rect">
                            <a:avLst/>
                          </a:prstGeom>
                        </pic:spPr>
                      </pic:pic>
                    </a:graphicData>
                  </a:graphic>
                </wp:inline>
              </w:drawing>
            </w:r>
          </w:p>
        </w:tc>
      </w:tr>
      <w:tr w:rsidR="0AD19FC5" w14:paraId="52245151" w14:textId="77777777" w:rsidTr="0AD19FC5">
        <w:trPr>
          <w:tblHeader/>
        </w:trPr>
        <w:tc>
          <w:tcPr>
            <w:tcW w:w="2325" w:type="dxa"/>
            <w:tcBorders>
              <w:top w:val="single" w:sz="8" w:space="0" w:color="auto"/>
              <w:left w:val="single" w:sz="8" w:space="0" w:color="auto"/>
              <w:bottom w:val="single" w:sz="8" w:space="0" w:color="auto"/>
              <w:right w:val="single" w:sz="8" w:space="0" w:color="auto"/>
            </w:tcBorders>
          </w:tcPr>
          <w:p w14:paraId="3E07BA27" w14:textId="0387E3FA" w:rsidR="1ACB22EF" w:rsidRDefault="1ACB22EF" w:rsidP="0AD19FC5">
            <w:pPr>
              <w:pStyle w:val="ListParagraph"/>
              <w:numPr>
                <w:ilvl w:val="0"/>
                <w:numId w:val="51"/>
              </w:numPr>
              <w:rPr>
                <w:color w:val="000000" w:themeColor="text1"/>
                <w:szCs w:val="22"/>
              </w:rPr>
            </w:pPr>
            <w:r w:rsidRPr="0AD19FC5">
              <w:rPr>
                <w:color w:val="000000" w:themeColor="text1"/>
                <w:szCs w:val="22"/>
              </w:rPr>
              <w:t>The user selects "Manage"</w:t>
            </w:r>
          </w:p>
        </w:tc>
        <w:tc>
          <w:tcPr>
            <w:tcW w:w="2160" w:type="dxa"/>
            <w:tcBorders>
              <w:top w:val="single" w:sz="8" w:space="0" w:color="auto"/>
              <w:left w:val="single" w:sz="8" w:space="0" w:color="auto"/>
              <w:bottom w:val="single" w:sz="8" w:space="0" w:color="auto"/>
              <w:right w:val="single" w:sz="8" w:space="0" w:color="auto"/>
            </w:tcBorders>
          </w:tcPr>
          <w:p w14:paraId="10B6E4EE" w14:textId="0A7322B0" w:rsidR="0AD19FC5" w:rsidRDefault="0AD19FC5" w:rsidP="00D5539D">
            <w:pPr>
              <w:ind w:left="720"/>
              <w:rPr>
                <w:color w:val="000000" w:themeColor="text1"/>
                <w:szCs w:val="22"/>
              </w:rPr>
            </w:pPr>
          </w:p>
        </w:tc>
        <w:tc>
          <w:tcPr>
            <w:tcW w:w="4425" w:type="dxa"/>
            <w:tcBorders>
              <w:top w:val="single" w:sz="8" w:space="0" w:color="auto"/>
              <w:left w:val="single" w:sz="8" w:space="0" w:color="auto"/>
              <w:bottom w:val="single" w:sz="8" w:space="0" w:color="auto"/>
              <w:right w:val="single" w:sz="8" w:space="0" w:color="auto"/>
            </w:tcBorders>
          </w:tcPr>
          <w:p w14:paraId="00CAA19E" w14:textId="47D9000C" w:rsidR="0AD19FC5" w:rsidRDefault="0AD19FC5" w:rsidP="00D5539D">
            <w:pPr>
              <w:jc w:val="center"/>
            </w:pPr>
            <w:r>
              <w:rPr>
                <w:noProof/>
              </w:rPr>
              <mc:AlternateContent>
                <mc:Choice Requires="wpg">
                  <w:drawing>
                    <wp:inline distT="0" distB="0" distL="0" distR="0" wp14:anchorId="1EAE976D" wp14:editId="51BD1E1F">
                      <wp:extent cx="1466850" cy="2657475"/>
                      <wp:effectExtent l="0" t="0" r="19050" b="9525"/>
                      <wp:docPr id="1820225931" name="Group 4"/>
                      <wp:cNvGraphicFramePr/>
                      <a:graphic xmlns:a="http://schemas.openxmlformats.org/drawingml/2006/main">
                        <a:graphicData uri="http://schemas.microsoft.com/office/word/2010/wordprocessingGroup">
                          <wpg:wgp>
                            <wpg:cNvGrpSpPr/>
                            <wpg:grpSpPr>
                              <a:xfrm>
                                <a:off x="0" y="0"/>
                                <a:ext cx="1466850" cy="2657475"/>
                                <a:chOff x="0" y="0"/>
                                <a:chExt cx="1466850" cy="2657475"/>
                              </a:xfrm>
                            </wpg:grpSpPr>
                            <pic:pic xmlns:pic="http://schemas.openxmlformats.org/drawingml/2006/picture">
                              <pic:nvPicPr>
                                <pic:cNvPr id="3" name="Picture 1"/>
                                <pic:cNvPicPr>
                                  <a:picLocks noChangeAspect="1"/>
                                </pic:cNvPicPr>
                              </pic:nvPicPr>
                              <pic:blipFill>
                                <a:blip r:embed="rId34"/>
                                <a:stretch>
                                  <a:fillRect/>
                                </a:stretch>
                              </pic:blipFill>
                              <pic:spPr>
                                <a:xfrm>
                                  <a:off x="0" y="0"/>
                                  <a:ext cx="1409700" cy="2657475"/>
                                </a:xfrm>
                                <a:prstGeom prst="rect">
                                  <a:avLst/>
                                </a:prstGeom>
                              </pic:spPr>
                            </pic:pic>
                            <wps:wsp>
                              <wps:cNvPr id="4" name="Oval 2"/>
                              <wps:cNvSpPr/>
                              <wps:spPr>
                                <a:xfrm>
                                  <a:off x="676275" y="80962"/>
                                  <a:ext cx="790575" cy="2667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0AD19FC5" w14:paraId="605E1BBF" w14:textId="77777777" w:rsidTr="0AD19FC5">
        <w:trPr>
          <w:tblHeader/>
        </w:trPr>
        <w:tc>
          <w:tcPr>
            <w:tcW w:w="2325" w:type="dxa"/>
            <w:tcBorders>
              <w:top w:val="single" w:sz="8" w:space="0" w:color="auto"/>
              <w:left w:val="single" w:sz="8" w:space="0" w:color="auto"/>
              <w:bottom w:val="single" w:sz="8" w:space="0" w:color="auto"/>
              <w:right w:val="single" w:sz="8" w:space="0" w:color="auto"/>
            </w:tcBorders>
          </w:tcPr>
          <w:p w14:paraId="0CEB1117" w14:textId="0B81DB5F" w:rsidR="0AD19FC5" w:rsidRDefault="0AD19FC5" w:rsidP="00D5539D">
            <w:pPr>
              <w:ind w:left="720"/>
              <w:rPr>
                <w:color w:val="000000" w:themeColor="text1"/>
                <w:szCs w:val="22"/>
              </w:rPr>
            </w:pPr>
          </w:p>
        </w:tc>
        <w:tc>
          <w:tcPr>
            <w:tcW w:w="2160" w:type="dxa"/>
            <w:tcBorders>
              <w:top w:val="single" w:sz="8" w:space="0" w:color="auto"/>
              <w:left w:val="single" w:sz="8" w:space="0" w:color="auto"/>
              <w:bottom w:val="single" w:sz="8" w:space="0" w:color="auto"/>
              <w:right w:val="single" w:sz="8" w:space="0" w:color="auto"/>
            </w:tcBorders>
          </w:tcPr>
          <w:p w14:paraId="303C52A9" w14:textId="201096FF" w:rsidR="21F3C03E" w:rsidRDefault="21F3C03E" w:rsidP="00D5539D">
            <w:pPr>
              <w:pStyle w:val="ListParagraph"/>
              <w:numPr>
                <w:ilvl w:val="0"/>
                <w:numId w:val="51"/>
              </w:numPr>
              <w:rPr>
                <w:color w:val="000000" w:themeColor="text1"/>
                <w:szCs w:val="22"/>
              </w:rPr>
            </w:pPr>
            <w:r w:rsidRPr="0AD19FC5">
              <w:rPr>
                <w:color w:val="000000" w:themeColor="text1"/>
                <w:szCs w:val="22"/>
              </w:rPr>
              <w:t>The system navigates the user to the Manage Section of the Notifications Page</w:t>
            </w:r>
          </w:p>
        </w:tc>
        <w:tc>
          <w:tcPr>
            <w:tcW w:w="4425" w:type="dxa"/>
            <w:tcBorders>
              <w:top w:val="single" w:sz="8" w:space="0" w:color="auto"/>
              <w:left w:val="single" w:sz="8" w:space="0" w:color="auto"/>
              <w:bottom w:val="single" w:sz="8" w:space="0" w:color="auto"/>
              <w:right w:val="single" w:sz="8" w:space="0" w:color="auto"/>
            </w:tcBorders>
          </w:tcPr>
          <w:p w14:paraId="4E13754E" w14:textId="2C7F99DE" w:rsidR="21F3C03E" w:rsidRDefault="21F3C03E" w:rsidP="00D5539D">
            <w:pPr>
              <w:jc w:val="center"/>
              <w:rPr>
                <w:szCs w:val="22"/>
              </w:rPr>
            </w:pPr>
            <w:r>
              <w:rPr>
                <w:noProof/>
              </w:rPr>
              <w:drawing>
                <wp:inline distT="0" distB="0" distL="0" distR="0" wp14:anchorId="05449A5A" wp14:editId="1DE4DDDB">
                  <wp:extent cx="1409700" cy="2657475"/>
                  <wp:effectExtent l="0" t="0" r="0" b="0"/>
                  <wp:docPr id="1499969964" name="Picture 149996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09700" cy="2657475"/>
                          </a:xfrm>
                          <a:prstGeom prst="rect">
                            <a:avLst/>
                          </a:prstGeom>
                        </pic:spPr>
                      </pic:pic>
                    </a:graphicData>
                  </a:graphic>
                </wp:inline>
              </w:drawing>
            </w:r>
          </w:p>
        </w:tc>
      </w:tr>
    </w:tbl>
    <w:p w14:paraId="5F847902" w14:textId="2213F8D1" w:rsidR="07C9C3DC" w:rsidRDefault="07C9C3DC" w:rsidP="07C9C3DC">
      <w:pPr>
        <w:rPr>
          <w:b/>
          <w:bCs/>
          <w:color w:val="000000" w:themeColor="text1"/>
        </w:rPr>
      </w:pPr>
    </w:p>
    <w:p w14:paraId="463E3071" w14:textId="4087C73C" w:rsidR="004A684F" w:rsidRDefault="2C04E479" w:rsidP="07C9C3DC">
      <w:pPr>
        <w:rPr>
          <w:b/>
          <w:bCs/>
          <w:color w:val="000000" w:themeColor="text1"/>
        </w:rPr>
      </w:pPr>
      <w:r w:rsidRPr="07C9C3DC">
        <w:rPr>
          <w:b/>
          <w:bCs/>
          <w:color w:val="000000" w:themeColor="text1"/>
        </w:rPr>
        <w:t>Post Condition:</w:t>
      </w:r>
    </w:p>
    <w:p w14:paraId="73A4F5D0" w14:textId="3F4C9C2A" w:rsidR="004A684F" w:rsidRDefault="62C6D2BB">
      <w:pPr>
        <w:pStyle w:val="ListParagraph"/>
        <w:numPr>
          <w:ilvl w:val="0"/>
          <w:numId w:val="50"/>
        </w:numPr>
        <w:rPr>
          <w:color w:val="000000" w:themeColor="text1"/>
        </w:rPr>
      </w:pPr>
      <w:r w:rsidRPr="752B4A85">
        <w:rPr>
          <w:color w:val="000000" w:themeColor="text1"/>
        </w:rPr>
        <w:t xml:space="preserve">The user is on </w:t>
      </w:r>
      <w:r w:rsidR="677C3D97" w:rsidRPr="0AD19FC5">
        <w:rPr>
          <w:color w:val="000000" w:themeColor="text1"/>
        </w:rPr>
        <w:t>the Manage Section of the Notifications Page.</w:t>
      </w:r>
    </w:p>
    <w:p w14:paraId="18C00A98" w14:textId="2A73537E" w:rsidR="004A684F" w:rsidRDefault="0C4C84CD" w:rsidP="2FA7E88E">
      <w:r w:rsidRPr="2FA7E88E">
        <w:t xml:space="preserve"> </w:t>
      </w:r>
    </w:p>
    <w:p w14:paraId="1A491BD0" w14:textId="128E8181" w:rsidR="004A684F" w:rsidRDefault="0C4C84CD" w:rsidP="2FA7E88E">
      <w:r w:rsidRPr="2FA7E88E">
        <w:rPr>
          <w:color w:val="000000" w:themeColor="text1"/>
        </w:rPr>
        <w:t xml:space="preserve"> </w:t>
      </w:r>
    </w:p>
    <w:p w14:paraId="54495751" w14:textId="35179F87" w:rsidR="004A684F" w:rsidRDefault="618B0443">
      <w:pPr>
        <w:pStyle w:val="Heading3"/>
      </w:pPr>
      <w:bookmarkStart w:id="17" w:name="_Toc117936131"/>
      <w:bookmarkStart w:id="18" w:name="_Hlk113802414"/>
      <w:r w:rsidRPr="752B4A85">
        <w:rPr>
          <w:rFonts w:eastAsia="Arial" w:cs="Arial"/>
          <w:color w:val="000000" w:themeColor="text1"/>
        </w:rPr>
        <w:t>Use Case Name: Adding Sender</w:t>
      </w:r>
      <w:r w:rsidR="2B509F3E" w:rsidRPr="752B4A85">
        <w:rPr>
          <w:rFonts w:eastAsia="Arial" w:cs="Arial"/>
          <w:color w:val="000000" w:themeColor="text1"/>
        </w:rPr>
        <w:t>/Keyword</w:t>
      </w:r>
      <w:r w:rsidR="685AB7DA" w:rsidRPr="752B4A85">
        <w:rPr>
          <w:rFonts w:eastAsia="Arial" w:cs="Arial"/>
          <w:color w:val="000000" w:themeColor="text1"/>
        </w:rPr>
        <w:t xml:space="preserve"> to Notify for</w:t>
      </w:r>
      <w:r w:rsidRPr="752B4A85">
        <w:rPr>
          <w:rFonts w:eastAsia="Arial" w:cs="Arial"/>
          <w:color w:val="000000" w:themeColor="text1"/>
        </w:rPr>
        <w:t xml:space="preserve"> Visually</w:t>
      </w:r>
      <w:bookmarkEnd w:id="17"/>
    </w:p>
    <w:bookmarkEnd w:id="18"/>
    <w:p w14:paraId="24FDA773" w14:textId="2E56A928" w:rsidR="07C9C3DC" w:rsidRDefault="07C9C3DC" w:rsidP="07C9C3DC"/>
    <w:p w14:paraId="507398D9" w14:textId="363EF787" w:rsidR="004A684F" w:rsidRDefault="62C6D2BB" w:rsidP="752B4A85">
      <w:pPr>
        <w:rPr>
          <w:color w:val="000000" w:themeColor="text1"/>
          <w:szCs w:val="22"/>
        </w:rPr>
      </w:pPr>
      <w:r w:rsidRPr="752B4A85">
        <w:rPr>
          <w:b/>
          <w:bCs/>
          <w:color w:val="000000" w:themeColor="text1"/>
        </w:rPr>
        <w:t>Summary</w:t>
      </w:r>
      <w:r w:rsidRPr="752B4A85">
        <w:rPr>
          <w:color w:val="000000" w:themeColor="text1"/>
        </w:rPr>
        <w:t>: The Sender</w:t>
      </w:r>
      <w:r w:rsidR="3AC1107D" w:rsidRPr="752B4A85">
        <w:rPr>
          <w:color w:val="000000" w:themeColor="text1"/>
        </w:rPr>
        <w:t>/Keyword</w:t>
      </w:r>
      <w:r w:rsidRPr="752B4A85">
        <w:rPr>
          <w:color w:val="000000" w:themeColor="text1"/>
        </w:rPr>
        <w:t xml:space="preserve"> Notification Feature allows the user to set up notifications when a specified sender sends mail to the </w:t>
      </w:r>
      <w:proofErr w:type="gramStart"/>
      <w:r w:rsidRPr="752B4A85">
        <w:rPr>
          <w:color w:val="000000" w:themeColor="text1"/>
        </w:rPr>
        <w:t>user</w:t>
      </w:r>
      <w:proofErr w:type="gramEnd"/>
      <w:r w:rsidR="6EE558CB" w:rsidRPr="752B4A85">
        <w:rPr>
          <w:color w:val="000000" w:themeColor="text1"/>
        </w:rPr>
        <w:t xml:space="preserve"> or an email arrives that contains a specified keyword. This allows the user to add a sender/keyword to </w:t>
      </w:r>
      <w:r w:rsidR="27F2A752" w:rsidRPr="752B4A85">
        <w:rPr>
          <w:color w:val="000000" w:themeColor="text1"/>
        </w:rPr>
        <w:t>notify</w:t>
      </w:r>
      <w:r w:rsidR="6EE558CB" w:rsidRPr="752B4A85">
        <w:rPr>
          <w:color w:val="000000" w:themeColor="text1"/>
        </w:rPr>
        <w:t xml:space="preserve"> visually.</w:t>
      </w:r>
    </w:p>
    <w:p w14:paraId="7FF9F339" w14:textId="1B891DD8" w:rsidR="004A684F" w:rsidRDefault="0C4C84CD" w:rsidP="2FA7E88E">
      <w:r w:rsidRPr="2FA7E88E">
        <w:rPr>
          <w:color w:val="000000" w:themeColor="text1"/>
        </w:rPr>
        <w:t xml:space="preserve"> </w:t>
      </w:r>
    </w:p>
    <w:p w14:paraId="6CEE800C" w14:textId="72487EAB" w:rsidR="004A684F" w:rsidRDefault="62C6D2BB" w:rsidP="752B4A85">
      <w:pPr>
        <w:rPr>
          <w:color w:val="000000" w:themeColor="text1"/>
          <w:szCs w:val="22"/>
        </w:rPr>
      </w:pPr>
      <w:r w:rsidRPr="752B4A85">
        <w:rPr>
          <w:b/>
          <w:bCs/>
          <w:color w:val="000000" w:themeColor="text1"/>
        </w:rPr>
        <w:t>Preconditions</w:t>
      </w:r>
      <w:r w:rsidRPr="752B4A85">
        <w:rPr>
          <w:color w:val="000000" w:themeColor="text1"/>
        </w:rPr>
        <w:t xml:space="preserve">: </w:t>
      </w:r>
      <w:r w:rsidR="3C9023AC" w:rsidRPr="752B4A85">
        <w:rPr>
          <w:color w:val="000000" w:themeColor="text1"/>
        </w:rPr>
        <w:t>The customer is on the sender notification screen.</w:t>
      </w:r>
    </w:p>
    <w:p w14:paraId="4B205A50" w14:textId="517C8A43" w:rsidR="004A684F" w:rsidRDefault="0C4C84CD" w:rsidP="2FA7E88E">
      <w:r w:rsidRPr="2FA7E88E">
        <w:rPr>
          <w:color w:val="000000" w:themeColor="text1"/>
        </w:rPr>
        <w:t xml:space="preserve"> </w:t>
      </w:r>
    </w:p>
    <w:p w14:paraId="7991FF7D" w14:textId="6A6A828A" w:rsidR="004A684F" w:rsidRDefault="62C6D2BB" w:rsidP="752B4A85">
      <w:pPr>
        <w:rPr>
          <w:color w:val="000000" w:themeColor="text1"/>
        </w:rPr>
      </w:pPr>
      <w:r w:rsidRPr="752B4A85">
        <w:rPr>
          <w:b/>
          <w:bCs/>
          <w:color w:val="000000" w:themeColor="text1"/>
        </w:rPr>
        <w:t>Triggers</w:t>
      </w:r>
      <w:r w:rsidRPr="752B4A85">
        <w:rPr>
          <w:color w:val="000000" w:themeColor="text1"/>
        </w:rPr>
        <w:t>: The customer selects the Add Sender</w:t>
      </w:r>
      <w:r w:rsidR="5B753335" w:rsidRPr="752B4A85">
        <w:rPr>
          <w:color w:val="000000" w:themeColor="text1"/>
        </w:rPr>
        <w:t xml:space="preserve"> or Keyword</w:t>
      </w:r>
      <w:r w:rsidRPr="752B4A85">
        <w:rPr>
          <w:color w:val="000000" w:themeColor="text1"/>
        </w:rPr>
        <w:t xml:space="preserve"> button on the </w:t>
      </w:r>
      <w:r w:rsidR="4B3473D0" w:rsidRPr="752B4A85">
        <w:rPr>
          <w:color w:val="000000" w:themeColor="text1"/>
        </w:rPr>
        <w:t>Notification Options</w:t>
      </w:r>
      <w:r w:rsidRPr="752B4A85">
        <w:rPr>
          <w:color w:val="000000" w:themeColor="text1"/>
        </w:rPr>
        <w:t xml:space="preserve"> screen. </w:t>
      </w:r>
    </w:p>
    <w:p w14:paraId="47772ACE" w14:textId="4C76A9CD" w:rsidR="004A684F" w:rsidRDefault="0C4C84CD" w:rsidP="2FA7E88E">
      <w:r w:rsidRPr="2FA7E88E">
        <w:rPr>
          <w:color w:val="000000" w:themeColor="text1"/>
        </w:rPr>
        <w:t xml:space="preserve"> </w:t>
      </w:r>
    </w:p>
    <w:p w14:paraId="7AC2D5E0" w14:textId="55A37C9F" w:rsidR="004A684F" w:rsidRDefault="2C04E479" w:rsidP="2FA7E88E">
      <w:r w:rsidRPr="07C9C3DC">
        <w:rPr>
          <w:b/>
          <w:bCs/>
          <w:color w:val="000000" w:themeColor="text1"/>
        </w:rPr>
        <w:t>Basic course of events (Scenario):</w:t>
      </w:r>
    </w:p>
    <w:p w14:paraId="38C63564" w14:textId="1BFB84DF" w:rsidR="07C9C3DC" w:rsidRDefault="07C9C3DC" w:rsidP="07C9C3DC">
      <w:pPr>
        <w:rPr>
          <w:b/>
          <w:bCs/>
          <w:color w:val="000000" w:themeColor="text1"/>
        </w:rPr>
      </w:pPr>
    </w:p>
    <w:p w14:paraId="67647109" w14:textId="15151D66" w:rsidR="004A684F" w:rsidRPr="002407AB" w:rsidRDefault="618B0443" w:rsidP="2FA7E88E">
      <w:pPr>
        <w:rPr>
          <w:b/>
          <w:bCs/>
          <w:color w:val="000000" w:themeColor="text1"/>
        </w:rPr>
      </w:pPr>
      <w:r w:rsidRPr="002407AB">
        <w:rPr>
          <w:b/>
          <w:bCs/>
          <w:color w:val="000000" w:themeColor="text1"/>
        </w:rPr>
        <w:t xml:space="preserve">Internal Precondition: </w:t>
      </w:r>
      <w:r w:rsidR="041A2931" w:rsidRPr="002407AB">
        <w:rPr>
          <w:color w:val="000000" w:themeColor="text1"/>
        </w:rPr>
        <w:t>None</w:t>
      </w:r>
    </w:p>
    <w:p w14:paraId="66159663" w14:textId="653746FA" w:rsidR="002407AB" w:rsidRDefault="002407AB" w:rsidP="2FA7E88E">
      <w:pPr>
        <w:rPr>
          <w:color w:val="000000" w:themeColor="text1"/>
        </w:rPr>
      </w:pPr>
    </w:p>
    <w:tbl>
      <w:tblPr>
        <w:tblStyle w:val="TableGrid"/>
        <w:tblW w:w="0" w:type="auto"/>
        <w:tblInd w:w="135" w:type="dxa"/>
        <w:tblLayout w:type="fixed"/>
        <w:tblLook w:val="04A0" w:firstRow="1" w:lastRow="0" w:firstColumn="1" w:lastColumn="0" w:noHBand="0" w:noVBand="1"/>
      </w:tblPr>
      <w:tblGrid>
        <w:gridCol w:w="2040"/>
        <w:gridCol w:w="2895"/>
        <w:gridCol w:w="3975"/>
      </w:tblGrid>
      <w:tr w:rsidR="002407AB" w14:paraId="0D507548" w14:textId="77777777">
        <w:trPr>
          <w:tblHeader/>
        </w:trPr>
        <w:tc>
          <w:tcPr>
            <w:tcW w:w="2040" w:type="dxa"/>
            <w:tcBorders>
              <w:top w:val="single" w:sz="8" w:space="0" w:color="auto"/>
              <w:left w:val="single" w:sz="8" w:space="0" w:color="auto"/>
              <w:bottom w:val="single" w:sz="8" w:space="0" w:color="auto"/>
              <w:right w:val="single" w:sz="8" w:space="0" w:color="auto"/>
            </w:tcBorders>
          </w:tcPr>
          <w:p w14:paraId="7A1594E0" w14:textId="77777777" w:rsidR="002407AB" w:rsidRDefault="002407AB">
            <w:r w:rsidRPr="2FA7E88E">
              <w:rPr>
                <w:b/>
                <w:bCs/>
                <w:color w:val="000000" w:themeColor="text1"/>
              </w:rPr>
              <w:lastRenderedPageBreak/>
              <w:t>Actor</w:t>
            </w:r>
          </w:p>
        </w:tc>
        <w:tc>
          <w:tcPr>
            <w:tcW w:w="2895" w:type="dxa"/>
            <w:tcBorders>
              <w:top w:val="single" w:sz="8" w:space="0" w:color="auto"/>
              <w:left w:val="single" w:sz="8" w:space="0" w:color="auto"/>
              <w:bottom w:val="single" w:sz="8" w:space="0" w:color="auto"/>
              <w:right w:val="single" w:sz="8" w:space="0" w:color="auto"/>
            </w:tcBorders>
          </w:tcPr>
          <w:p w14:paraId="28FD54C1" w14:textId="77777777" w:rsidR="002407AB" w:rsidRDefault="002407AB">
            <w:r w:rsidRPr="2FA7E88E">
              <w:rPr>
                <w:b/>
                <w:bCs/>
                <w:color w:val="000000" w:themeColor="text1"/>
              </w:rPr>
              <w:t>System</w:t>
            </w:r>
          </w:p>
        </w:tc>
        <w:tc>
          <w:tcPr>
            <w:tcW w:w="3975" w:type="dxa"/>
            <w:tcBorders>
              <w:top w:val="single" w:sz="8" w:space="0" w:color="auto"/>
              <w:left w:val="single" w:sz="8" w:space="0" w:color="auto"/>
              <w:bottom w:val="single" w:sz="8" w:space="0" w:color="auto"/>
              <w:right w:val="single" w:sz="8" w:space="0" w:color="auto"/>
            </w:tcBorders>
          </w:tcPr>
          <w:p w14:paraId="19A941DD" w14:textId="77777777" w:rsidR="002407AB" w:rsidRDefault="002407AB">
            <w:r w:rsidRPr="2FA7E88E">
              <w:rPr>
                <w:b/>
                <w:bCs/>
                <w:color w:val="000000" w:themeColor="text1"/>
              </w:rPr>
              <w:t>Screen</w:t>
            </w:r>
          </w:p>
        </w:tc>
      </w:tr>
      <w:tr w:rsidR="002407AB" w14:paraId="1E186201" w14:textId="77777777">
        <w:trPr>
          <w:tblHeader/>
        </w:trPr>
        <w:tc>
          <w:tcPr>
            <w:tcW w:w="2040" w:type="dxa"/>
            <w:tcBorders>
              <w:top w:val="single" w:sz="8" w:space="0" w:color="auto"/>
              <w:left w:val="single" w:sz="8" w:space="0" w:color="auto"/>
              <w:bottom w:val="single" w:sz="8" w:space="0" w:color="auto"/>
              <w:right w:val="single" w:sz="8" w:space="0" w:color="auto"/>
            </w:tcBorders>
          </w:tcPr>
          <w:p w14:paraId="62B01542" w14:textId="46826ECF" w:rsidR="002407AB" w:rsidRDefault="002407AB">
            <w:pPr>
              <w:pStyle w:val="ListParagraph"/>
              <w:numPr>
                <w:ilvl w:val="0"/>
                <w:numId w:val="48"/>
              </w:numPr>
              <w:rPr>
                <w:color w:val="000000" w:themeColor="text1"/>
              </w:rPr>
            </w:pPr>
            <w:r w:rsidRPr="752B4A85">
              <w:rPr>
                <w:color w:val="000000" w:themeColor="text1"/>
              </w:rPr>
              <w:t xml:space="preserve"> The customer selects the “Add</w:t>
            </w:r>
            <w:r w:rsidR="3BCBEE97" w:rsidRPr="0AD19FC5">
              <w:rPr>
                <w:color w:val="000000" w:themeColor="text1"/>
              </w:rPr>
              <w:t>”</w:t>
            </w:r>
            <w:r w:rsidRPr="752B4A85">
              <w:rPr>
                <w:color w:val="000000" w:themeColor="text1"/>
              </w:rPr>
              <w:t>” button.</w:t>
            </w:r>
          </w:p>
        </w:tc>
        <w:tc>
          <w:tcPr>
            <w:tcW w:w="2895" w:type="dxa"/>
            <w:tcBorders>
              <w:top w:val="single" w:sz="8" w:space="0" w:color="auto"/>
              <w:left w:val="single" w:sz="8" w:space="0" w:color="auto"/>
              <w:bottom w:val="single" w:sz="8" w:space="0" w:color="auto"/>
              <w:right w:val="single" w:sz="8" w:space="0" w:color="auto"/>
            </w:tcBorders>
          </w:tcPr>
          <w:p w14:paraId="182C7778" w14:textId="77777777" w:rsidR="002407AB" w:rsidRDefault="002407AB">
            <w:r w:rsidRPr="2FA7E88E">
              <w:rPr>
                <w:color w:val="000000" w:themeColor="text1"/>
              </w:rPr>
              <w:t xml:space="preserve"> </w:t>
            </w:r>
          </w:p>
        </w:tc>
        <w:tc>
          <w:tcPr>
            <w:tcW w:w="3975" w:type="dxa"/>
            <w:tcBorders>
              <w:top w:val="single" w:sz="8" w:space="0" w:color="auto"/>
              <w:left w:val="single" w:sz="8" w:space="0" w:color="auto"/>
              <w:bottom w:val="single" w:sz="8" w:space="0" w:color="auto"/>
              <w:right w:val="single" w:sz="8" w:space="0" w:color="auto"/>
            </w:tcBorders>
          </w:tcPr>
          <w:p w14:paraId="702DD1EC" w14:textId="77777777" w:rsidR="002407AB" w:rsidRDefault="002407AB">
            <w:pPr>
              <w:jc w:val="center"/>
            </w:pPr>
            <w:r>
              <w:rPr>
                <w:noProof/>
              </w:rPr>
              <mc:AlternateContent>
                <mc:Choice Requires="wpg">
                  <w:drawing>
                    <wp:inline distT="0" distB="0" distL="0" distR="0" wp14:anchorId="6CBD5DFD" wp14:editId="37CB972A">
                      <wp:extent cx="1752600" cy="2371725"/>
                      <wp:effectExtent l="0" t="0" r="19050" b="9525"/>
                      <wp:docPr id="26" name="Group 4"/>
                      <wp:cNvGraphicFramePr/>
                      <a:graphic xmlns:a="http://schemas.openxmlformats.org/drawingml/2006/main">
                        <a:graphicData uri="http://schemas.microsoft.com/office/word/2010/wordprocessingGroup">
                          <wpg:wgp>
                            <wpg:cNvGrpSpPr/>
                            <wpg:grpSpPr>
                              <a:xfrm>
                                <a:off x="0" y="0"/>
                                <a:ext cx="1752600" cy="2371725"/>
                                <a:chOff x="0" y="0"/>
                                <a:chExt cx="1752600" cy="2371725"/>
                              </a:xfrm>
                            </wpg:grpSpPr>
                            <pic:pic xmlns:pic="http://schemas.openxmlformats.org/drawingml/2006/picture">
                              <pic:nvPicPr>
                                <pic:cNvPr id="27" name="Picture 1"/>
                                <pic:cNvPicPr>
                                  <a:picLocks noChangeAspect="1"/>
                                </pic:cNvPicPr>
                              </pic:nvPicPr>
                              <pic:blipFill>
                                <a:blip r:embed="rId36"/>
                                <a:stretch>
                                  <a:fillRect/>
                                </a:stretch>
                              </pic:blipFill>
                              <pic:spPr>
                                <a:xfrm>
                                  <a:off x="0" y="0"/>
                                  <a:ext cx="1752600" cy="2371725"/>
                                </a:xfrm>
                                <a:prstGeom prst="rect">
                                  <a:avLst/>
                                </a:prstGeom>
                              </pic:spPr>
                            </pic:pic>
                            <wps:wsp>
                              <wps:cNvPr id="28" name="Oval 2"/>
                              <wps:cNvSpPr/>
                              <wps:spPr>
                                <a:xfrm>
                                  <a:off x="809625" y="242887"/>
                                  <a:ext cx="933450" cy="46672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C708276">
                    <v:group id="Group 4" style="width:138pt;height:186.75pt;mso-position-horizontal-relative:char;mso-position-vertical-relative:line" coordsize="17526,23717" o:spid="_x0000_s1026" w14:anchorId="41F63E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">
                      <v:shape id="Picture 1" style="position:absolute;width:17526;height:2371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">
                        <v:imagedata o:title="" r:id="rId37"/>
                      </v:shape>
                      <v:oval id="Oval 2" style="position:absolute;left:8096;top:2428;width:9334;height:4668;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"/>
                      <w10:anchorlock/>
                    </v:group>
                  </w:pict>
                </mc:Fallback>
              </mc:AlternateContent>
            </w:r>
          </w:p>
          <w:p w14:paraId="7CEFFF0C" w14:textId="6EB3E90D" w:rsidR="002407AB" w:rsidRDefault="002407AB" w:rsidP="00C61EFF">
            <w:pPr>
              <w:jc w:val="center"/>
            </w:pPr>
            <w:r>
              <w:rPr>
                <w:noProof/>
              </w:rPr>
              <mc:AlternateContent>
                <mc:Choice Requires="wpg">
                  <w:drawing>
                    <wp:inline distT="0" distB="0" distL="0" distR="0" wp14:anchorId="7801C15F" wp14:editId="72013AAE">
                      <wp:extent cx="1565910" cy="2371725"/>
                      <wp:effectExtent l="0" t="0" r="15240" b="9525"/>
                      <wp:docPr id="807354656" name="Group 4"/>
                      <wp:cNvGraphicFramePr/>
                      <a:graphic xmlns:a="http://schemas.openxmlformats.org/drawingml/2006/main">
                        <a:graphicData uri="http://schemas.microsoft.com/office/word/2010/wordprocessingGroup">
                          <wpg:wgp>
                            <wpg:cNvGrpSpPr/>
                            <wpg:grpSpPr>
                              <a:xfrm>
                                <a:off x="0" y="0"/>
                                <a:ext cx="1565910" cy="2371725"/>
                                <a:chOff x="0" y="0"/>
                                <a:chExt cx="1304925" cy="2371725"/>
                              </a:xfrm>
                            </wpg:grpSpPr>
                            <pic:pic xmlns:pic="http://schemas.openxmlformats.org/drawingml/2006/picture">
                              <pic:nvPicPr>
                                <pic:cNvPr id="5" name="Picture 1"/>
                                <pic:cNvPicPr>
                                  <a:picLocks noChangeAspect="1"/>
                                </pic:cNvPicPr>
                              </pic:nvPicPr>
                              <pic:blipFill>
                                <a:blip r:embed="rId38"/>
                                <a:stretch>
                                  <a:fillRect/>
                                </a:stretch>
                              </pic:blipFill>
                              <pic:spPr>
                                <a:xfrm>
                                  <a:off x="0" y="0"/>
                                  <a:ext cx="1257300" cy="2371725"/>
                                </a:xfrm>
                                <a:prstGeom prst="rect">
                                  <a:avLst/>
                                </a:prstGeom>
                              </pic:spPr>
                            </pic:pic>
                            <wps:wsp>
                              <wps:cNvPr id="6" name="Oval 2"/>
                              <wps:cNvSpPr/>
                              <wps:spPr>
                                <a:xfrm>
                                  <a:off x="885825" y="204787"/>
                                  <a:ext cx="419100" cy="16192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mc:AlternateContent>
            </w:r>
          </w:p>
        </w:tc>
      </w:tr>
      <w:tr w:rsidR="002407AB" w14:paraId="180AADE1" w14:textId="77777777">
        <w:trPr>
          <w:tblHeader/>
        </w:trPr>
        <w:tc>
          <w:tcPr>
            <w:tcW w:w="2040" w:type="dxa"/>
            <w:tcBorders>
              <w:top w:val="single" w:sz="8" w:space="0" w:color="auto"/>
              <w:left w:val="single" w:sz="8" w:space="0" w:color="auto"/>
              <w:bottom w:val="single" w:sz="8" w:space="0" w:color="auto"/>
              <w:right w:val="single" w:sz="8" w:space="0" w:color="auto"/>
            </w:tcBorders>
          </w:tcPr>
          <w:p w14:paraId="2874708B" w14:textId="77777777" w:rsidR="002407AB" w:rsidRDefault="002407AB">
            <w:r w:rsidRPr="2FA7E88E">
              <w:rPr>
                <w:color w:val="000000" w:themeColor="text1"/>
              </w:rPr>
              <w:t xml:space="preserve"> </w:t>
            </w:r>
          </w:p>
        </w:tc>
        <w:tc>
          <w:tcPr>
            <w:tcW w:w="2895" w:type="dxa"/>
            <w:tcBorders>
              <w:top w:val="single" w:sz="8" w:space="0" w:color="auto"/>
              <w:left w:val="single" w:sz="8" w:space="0" w:color="auto"/>
              <w:bottom w:val="single" w:sz="8" w:space="0" w:color="auto"/>
              <w:right w:val="single" w:sz="8" w:space="0" w:color="auto"/>
            </w:tcBorders>
          </w:tcPr>
          <w:p w14:paraId="160E5678" w14:textId="14E1C947" w:rsidR="002407AB" w:rsidRDefault="002407AB">
            <w:pPr>
              <w:pStyle w:val="ListParagraph"/>
              <w:numPr>
                <w:ilvl w:val="0"/>
                <w:numId w:val="48"/>
              </w:numPr>
              <w:rPr>
                <w:color w:val="000000" w:themeColor="text1"/>
              </w:rPr>
            </w:pPr>
            <w:r w:rsidRPr="40B47E8E">
              <w:rPr>
                <w:color w:val="000000" w:themeColor="text1"/>
              </w:rPr>
              <w:t xml:space="preserve">The system pops up a </w:t>
            </w:r>
            <w:proofErr w:type="spellStart"/>
            <w:r w:rsidR="1D9D15F7" w:rsidRPr="0AD19FC5">
              <w:rPr>
                <w:color w:val="000000" w:themeColor="text1"/>
              </w:rPr>
              <w:t>a</w:t>
            </w:r>
            <w:proofErr w:type="spellEnd"/>
            <w:r w:rsidR="1D9D15F7" w:rsidRPr="0AD19FC5">
              <w:rPr>
                <w:color w:val="000000" w:themeColor="text1"/>
              </w:rPr>
              <w:t xml:space="preserve"> new entry.</w:t>
            </w:r>
          </w:p>
        </w:tc>
        <w:tc>
          <w:tcPr>
            <w:tcW w:w="3975" w:type="dxa"/>
            <w:tcBorders>
              <w:top w:val="single" w:sz="8" w:space="0" w:color="auto"/>
              <w:left w:val="single" w:sz="8" w:space="0" w:color="auto"/>
              <w:bottom w:val="single" w:sz="8" w:space="0" w:color="auto"/>
              <w:right w:val="single" w:sz="8" w:space="0" w:color="auto"/>
            </w:tcBorders>
          </w:tcPr>
          <w:p w14:paraId="0675DA1E" w14:textId="34F3669C" w:rsidR="002407AB" w:rsidRDefault="002407AB">
            <w:pPr>
              <w:jc w:val="center"/>
            </w:pPr>
          </w:p>
          <w:p w14:paraId="3F18087E" w14:textId="618F73D1" w:rsidR="002407AB" w:rsidRDefault="6022AC67" w:rsidP="00C61EFF">
            <w:pPr>
              <w:jc w:val="center"/>
              <w:rPr>
                <w:szCs w:val="22"/>
              </w:rPr>
            </w:pPr>
            <w:r>
              <w:rPr>
                <w:noProof/>
              </w:rPr>
              <w:drawing>
                <wp:inline distT="0" distB="0" distL="0" distR="0" wp14:anchorId="33B9C4A6" wp14:editId="5CDE92E9">
                  <wp:extent cx="1257300" cy="2371725"/>
                  <wp:effectExtent l="0" t="0" r="0" b="0"/>
                  <wp:docPr id="992975545" name="Picture 99297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57300" cy="2371725"/>
                          </a:xfrm>
                          <a:prstGeom prst="rect">
                            <a:avLst/>
                          </a:prstGeom>
                        </pic:spPr>
                      </pic:pic>
                    </a:graphicData>
                  </a:graphic>
                </wp:inline>
              </w:drawing>
            </w:r>
          </w:p>
        </w:tc>
      </w:tr>
    </w:tbl>
    <w:p w14:paraId="14AADE0F" w14:textId="77777777" w:rsidR="002407AB" w:rsidRDefault="002407AB" w:rsidP="2FA7E88E"/>
    <w:p w14:paraId="27695FD4" w14:textId="222D94AA" w:rsidR="07C9C3DC" w:rsidRDefault="07C9C3DC" w:rsidP="07C9C3DC">
      <w:pPr>
        <w:rPr>
          <w:color w:val="000000" w:themeColor="text1"/>
        </w:rPr>
      </w:pPr>
    </w:p>
    <w:tbl>
      <w:tblPr>
        <w:tblStyle w:val="TableGrid"/>
        <w:tblW w:w="0" w:type="auto"/>
        <w:tblInd w:w="135" w:type="dxa"/>
        <w:tblLayout w:type="fixed"/>
        <w:tblLook w:val="04A0" w:firstRow="1" w:lastRow="0" w:firstColumn="1" w:lastColumn="0" w:noHBand="0" w:noVBand="1"/>
      </w:tblPr>
      <w:tblGrid>
        <w:gridCol w:w="2040"/>
        <w:gridCol w:w="2895"/>
        <w:gridCol w:w="3975"/>
      </w:tblGrid>
      <w:tr w:rsidR="2FA7E88E" w14:paraId="0F039059" w14:textId="77777777" w:rsidTr="752B4A85">
        <w:trPr>
          <w:tblHeader/>
        </w:trPr>
        <w:tc>
          <w:tcPr>
            <w:tcW w:w="2040" w:type="dxa"/>
            <w:tcBorders>
              <w:top w:val="single" w:sz="8" w:space="0" w:color="auto"/>
              <w:left w:val="single" w:sz="8" w:space="0" w:color="auto"/>
              <w:bottom w:val="single" w:sz="8" w:space="0" w:color="auto"/>
              <w:right w:val="single" w:sz="8" w:space="0" w:color="auto"/>
            </w:tcBorders>
          </w:tcPr>
          <w:p w14:paraId="180EA905" w14:textId="5BAABF34" w:rsidR="2FA7E88E" w:rsidRDefault="2FA7E88E">
            <w:r w:rsidRPr="2FA7E88E">
              <w:rPr>
                <w:b/>
                <w:bCs/>
                <w:color w:val="000000" w:themeColor="text1"/>
              </w:rPr>
              <w:t>Actor</w:t>
            </w:r>
          </w:p>
        </w:tc>
        <w:tc>
          <w:tcPr>
            <w:tcW w:w="2895" w:type="dxa"/>
            <w:tcBorders>
              <w:top w:val="single" w:sz="8" w:space="0" w:color="auto"/>
              <w:left w:val="single" w:sz="8" w:space="0" w:color="auto"/>
              <w:bottom w:val="single" w:sz="8" w:space="0" w:color="auto"/>
              <w:right w:val="single" w:sz="8" w:space="0" w:color="auto"/>
            </w:tcBorders>
          </w:tcPr>
          <w:p w14:paraId="706ABE83" w14:textId="48C8B57A" w:rsidR="2FA7E88E" w:rsidRDefault="2FA7E88E">
            <w:r w:rsidRPr="2FA7E88E">
              <w:rPr>
                <w:b/>
                <w:bCs/>
                <w:color w:val="000000" w:themeColor="text1"/>
              </w:rPr>
              <w:t>System</w:t>
            </w:r>
          </w:p>
        </w:tc>
        <w:tc>
          <w:tcPr>
            <w:tcW w:w="3975" w:type="dxa"/>
            <w:tcBorders>
              <w:top w:val="single" w:sz="8" w:space="0" w:color="auto"/>
              <w:left w:val="single" w:sz="8" w:space="0" w:color="auto"/>
              <w:bottom w:val="single" w:sz="8" w:space="0" w:color="auto"/>
              <w:right w:val="single" w:sz="8" w:space="0" w:color="auto"/>
            </w:tcBorders>
          </w:tcPr>
          <w:p w14:paraId="3DCE2BA5" w14:textId="1A4CE5EC" w:rsidR="2FA7E88E" w:rsidRDefault="2FA7E88E">
            <w:r w:rsidRPr="2FA7E88E">
              <w:rPr>
                <w:b/>
                <w:bCs/>
                <w:color w:val="000000" w:themeColor="text1"/>
              </w:rPr>
              <w:t>Screen</w:t>
            </w:r>
          </w:p>
        </w:tc>
      </w:tr>
      <w:tr w:rsidR="2FA7E88E" w14:paraId="3A87584C" w14:textId="77777777" w:rsidTr="752B4A85">
        <w:trPr>
          <w:tblHeader/>
        </w:trPr>
        <w:tc>
          <w:tcPr>
            <w:tcW w:w="2040" w:type="dxa"/>
            <w:tcBorders>
              <w:top w:val="single" w:sz="8" w:space="0" w:color="auto"/>
              <w:left w:val="single" w:sz="8" w:space="0" w:color="auto"/>
              <w:bottom w:val="single" w:sz="8" w:space="0" w:color="auto"/>
              <w:right w:val="single" w:sz="8" w:space="0" w:color="auto"/>
            </w:tcBorders>
          </w:tcPr>
          <w:p w14:paraId="07E40A84" w14:textId="24630126" w:rsidR="2FA7E88E" w:rsidRDefault="05BF8133">
            <w:pPr>
              <w:pStyle w:val="ListParagraph"/>
              <w:numPr>
                <w:ilvl w:val="0"/>
                <w:numId w:val="48"/>
              </w:numPr>
              <w:rPr>
                <w:color w:val="000000" w:themeColor="text1"/>
              </w:rPr>
            </w:pPr>
            <w:r w:rsidRPr="752B4A85">
              <w:rPr>
                <w:color w:val="000000" w:themeColor="text1"/>
              </w:rPr>
              <w:t>The user enters a name</w:t>
            </w:r>
            <w:r w:rsidR="79B95318" w:rsidRPr="752B4A85">
              <w:rPr>
                <w:color w:val="000000" w:themeColor="text1"/>
              </w:rPr>
              <w:t xml:space="preserve"> or keyword</w:t>
            </w:r>
            <w:r w:rsidRPr="752B4A85">
              <w:rPr>
                <w:color w:val="000000" w:themeColor="text1"/>
              </w:rPr>
              <w:t xml:space="preserve"> and selects </w:t>
            </w:r>
            <w:proofErr w:type="gramStart"/>
            <w:r w:rsidR="2DF1C653" w:rsidRPr="0AD19FC5">
              <w:rPr>
                <w:color w:val="000000" w:themeColor="text1"/>
              </w:rPr>
              <w:t>Save.</w:t>
            </w:r>
            <w:r w:rsidRPr="752B4A85">
              <w:rPr>
                <w:color w:val="000000" w:themeColor="text1"/>
              </w:rPr>
              <w:t>.</w:t>
            </w:r>
            <w:proofErr w:type="gramEnd"/>
          </w:p>
        </w:tc>
        <w:tc>
          <w:tcPr>
            <w:tcW w:w="2895" w:type="dxa"/>
            <w:tcBorders>
              <w:top w:val="single" w:sz="8" w:space="0" w:color="auto"/>
              <w:left w:val="single" w:sz="8" w:space="0" w:color="auto"/>
              <w:bottom w:val="single" w:sz="8" w:space="0" w:color="auto"/>
              <w:right w:val="single" w:sz="8" w:space="0" w:color="auto"/>
            </w:tcBorders>
          </w:tcPr>
          <w:p w14:paraId="62970163" w14:textId="272B0F90" w:rsidR="2FA7E88E" w:rsidRDefault="2FA7E88E">
            <w:r w:rsidRPr="2FA7E88E">
              <w:rPr>
                <w:color w:val="000000" w:themeColor="text1"/>
              </w:rPr>
              <w:t xml:space="preserve"> </w:t>
            </w:r>
          </w:p>
        </w:tc>
        <w:tc>
          <w:tcPr>
            <w:tcW w:w="3975" w:type="dxa"/>
            <w:tcBorders>
              <w:top w:val="single" w:sz="8" w:space="0" w:color="auto"/>
              <w:left w:val="single" w:sz="8" w:space="0" w:color="auto"/>
              <w:bottom w:val="single" w:sz="8" w:space="0" w:color="auto"/>
              <w:right w:val="single" w:sz="8" w:space="0" w:color="auto"/>
            </w:tcBorders>
          </w:tcPr>
          <w:p w14:paraId="736BACF3" w14:textId="652F6827" w:rsidR="2FA7E88E" w:rsidRDefault="2FA7E88E" w:rsidP="752B4A85">
            <w:pPr>
              <w:jc w:val="center"/>
            </w:pPr>
            <w:r>
              <w:rPr>
                <w:noProof/>
              </w:rPr>
              <mc:AlternateContent>
                <mc:Choice Requires="wpg">
                  <w:drawing>
                    <wp:inline distT="0" distB="0" distL="0" distR="0" wp14:anchorId="031A4039" wp14:editId="5FB096A6">
                      <wp:extent cx="1743075" cy="2371725"/>
                      <wp:effectExtent l="0" t="0" r="9525" b="9525"/>
                      <wp:docPr id="1680364662" name="Group 4"/>
                      <wp:cNvGraphicFramePr/>
                      <a:graphic xmlns:a="http://schemas.openxmlformats.org/drawingml/2006/main">
                        <a:graphicData uri="http://schemas.microsoft.com/office/word/2010/wordprocessingGroup">
                          <wpg:wgp>
                            <wpg:cNvGrpSpPr/>
                            <wpg:grpSpPr>
                              <a:xfrm>
                                <a:off x="0" y="0"/>
                                <a:ext cx="1743075" cy="2371725"/>
                                <a:chOff x="0" y="0"/>
                                <a:chExt cx="1743075" cy="2371725"/>
                              </a:xfrm>
                            </wpg:grpSpPr>
                            <pic:pic xmlns:pic="http://schemas.openxmlformats.org/drawingml/2006/picture">
                              <pic:nvPicPr>
                                <pic:cNvPr id="1680364663" name="Picture 1"/>
                                <pic:cNvPicPr>
                                  <a:picLocks noChangeAspect="1"/>
                                </pic:cNvPicPr>
                              </pic:nvPicPr>
                              <pic:blipFill>
                                <a:blip r:embed="rId40"/>
                                <a:stretch>
                                  <a:fillRect/>
                                </a:stretch>
                              </pic:blipFill>
                              <pic:spPr>
                                <a:xfrm>
                                  <a:off x="0" y="0"/>
                                  <a:ext cx="1743075" cy="2371725"/>
                                </a:xfrm>
                                <a:prstGeom prst="rect">
                                  <a:avLst/>
                                </a:prstGeom>
                              </pic:spPr>
                            </pic:pic>
                            <wps:wsp>
                              <wps:cNvPr id="1680364664" name="Oval 2"/>
                              <wps:cNvSpPr/>
                              <wps:spPr>
                                <a:xfrm>
                                  <a:off x="842962" y="1271587"/>
                                  <a:ext cx="666750" cy="39052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ABD7686">
                    <v:group id="Group 4" style="width:137.25pt;height:186.75pt;mso-position-horizontal-relative:char;mso-position-vertical-relative:line" coordsize="17430,23717" o:spid="_x0000_s1026" w14:anchorId="7DACC43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17430;height:2371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">
                        <v:imagedata o:title="" r:id="rId41"/>
                      </v:shape>
                      <v:oval id="Oval 2" style="position:absolute;left:8429;top:12715;width:6668;height:3906;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"/>
                      <w10:anchorlock/>
                    </v:group>
                  </w:pict>
                </mc:Fallback>
              </mc:AlternateContent>
            </w:r>
          </w:p>
          <w:p w14:paraId="4060FBCA" w14:textId="0F6E9B46" w:rsidR="2FA7E88E" w:rsidRDefault="2FA7E88E" w:rsidP="00C61EFF">
            <w:pPr>
              <w:jc w:val="center"/>
            </w:pPr>
            <w:r>
              <w:rPr>
                <w:noProof/>
              </w:rPr>
              <mc:AlternateContent>
                <mc:Choice Requires="wpg">
                  <w:drawing>
                    <wp:inline distT="0" distB="0" distL="0" distR="0" wp14:anchorId="4A253384" wp14:editId="6A902748">
                      <wp:extent cx="1257300" cy="2371725"/>
                      <wp:effectExtent l="0" t="0" r="0" b="9525"/>
                      <wp:docPr id="212549728" name="Group 4"/>
                      <wp:cNvGraphicFramePr/>
                      <a:graphic xmlns:a="http://schemas.openxmlformats.org/drawingml/2006/main">
                        <a:graphicData uri="http://schemas.microsoft.com/office/word/2010/wordprocessingGroup">
                          <wpg:wgp>
                            <wpg:cNvGrpSpPr/>
                            <wpg:grpSpPr>
                              <a:xfrm>
                                <a:off x="0" y="0"/>
                                <a:ext cx="1257300" cy="2371725"/>
                                <a:chOff x="0" y="0"/>
                                <a:chExt cx="1257300" cy="2371725"/>
                              </a:xfrm>
                            </wpg:grpSpPr>
                            <pic:pic xmlns:pic="http://schemas.openxmlformats.org/drawingml/2006/picture">
                              <pic:nvPicPr>
                                <pic:cNvPr id="9" name="Picture 1"/>
                                <pic:cNvPicPr>
                                  <a:picLocks noChangeAspect="1"/>
                                </pic:cNvPicPr>
                              </pic:nvPicPr>
                              <pic:blipFill>
                                <a:blip r:embed="rId42"/>
                                <a:stretch>
                                  <a:fillRect/>
                                </a:stretch>
                              </pic:blipFill>
                              <pic:spPr>
                                <a:xfrm>
                                  <a:off x="0" y="0"/>
                                  <a:ext cx="1257300" cy="2371725"/>
                                </a:xfrm>
                                <a:prstGeom prst="rect">
                                  <a:avLst/>
                                </a:prstGeom>
                              </pic:spPr>
                            </pic:pic>
                            <wps:wsp>
                              <wps:cNvPr id="10" name="Oval 2"/>
                              <wps:cNvSpPr/>
                              <wps:spPr>
                                <a:xfrm>
                                  <a:off x="781050" y="890587"/>
                                  <a:ext cx="333375" cy="23812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2FA7E88E" w14:paraId="182699BE" w14:textId="77777777" w:rsidTr="752B4A85">
        <w:trPr>
          <w:tblHeader/>
        </w:trPr>
        <w:tc>
          <w:tcPr>
            <w:tcW w:w="2040" w:type="dxa"/>
            <w:tcBorders>
              <w:top w:val="single" w:sz="8" w:space="0" w:color="auto"/>
              <w:left w:val="single" w:sz="8" w:space="0" w:color="auto"/>
              <w:bottom w:val="single" w:sz="8" w:space="0" w:color="auto"/>
              <w:right w:val="single" w:sz="8" w:space="0" w:color="auto"/>
            </w:tcBorders>
          </w:tcPr>
          <w:p w14:paraId="669FC032" w14:textId="1E09B1AE" w:rsidR="2FA7E88E" w:rsidRDefault="2FA7E88E">
            <w:r w:rsidRPr="2FA7E88E">
              <w:rPr>
                <w:color w:val="000000" w:themeColor="text1"/>
              </w:rPr>
              <w:t xml:space="preserve"> </w:t>
            </w:r>
          </w:p>
        </w:tc>
        <w:tc>
          <w:tcPr>
            <w:tcW w:w="2895" w:type="dxa"/>
            <w:tcBorders>
              <w:top w:val="single" w:sz="8" w:space="0" w:color="auto"/>
              <w:left w:val="single" w:sz="8" w:space="0" w:color="auto"/>
              <w:bottom w:val="single" w:sz="8" w:space="0" w:color="auto"/>
              <w:right w:val="single" w:sz="8" w:space="0" w:color="auto"/>
            </w:tcBorders>
          </w:tcPr>
          <w:p w14:paraId="6BA4266A" w14:textId="679D8AC6" w:rsidR="2FA7E88E" w:rsidRDefault="16170ED4">
            <w:pPr>
              <w:pStyle w:val="ListParagraph"/>
              <w:numPr>
                <w:ilvl w:val="0"/>
                <w:numId w:val="48"/>
              </w:numPr>
              <w:rPr>
                <w:color w:val="000000" w:themeColor="text1"/>
              </w:rPr>
            </w:pPr>
            <w:r w:rsidRPr="40B47E8E">
              <w:rPr>
                <w:color w:val="000000" w:themeColor="text1"/>
              </w:rPr>
              <w:t>The name</w:t>
            </w:r>
            <w:r w:rsidR="75D5C221" w:rsidRPr="40B47E8E">
              <w:rPr>
                <w:color w:val="000000" w:themeColor="text1"/>
              </w:rPr>
              <w:t xml:space="preserve"> or keyword</w:t>
            </w:r>
            <w:r w:rsidRPr="40B47E8E">
              <w:rPr>
                <w:color w:val="000000" w:themeColor="text1"/>
              </w:rPr>
              <w:t xml:space="preserve"> is added to the list.</w:t>
            </w:r>
          </w:p>
        </w:tc>
        <w:tc>
          <w:tcPr>
            <w:tcW w:w="3975" w:type="dxa"/>
            <w:tcBorders>
              <w:top w:val="single" w:sz="8" w:space="0" w:color="auto"/>
              <w:left w:val="single" w:sz="8" w:space="0" w:color="auto"/>
              <w:bottom w:val="single" w:sz="8" w:space="0" w:color="auto"/>
              <w:right w:val="single" w:sz="8" w:space="0" w:color="auto"/>
            </w:tcBorders>
          </w:tcPr>
          <w:p w14:paraId="5068CAB9" w14:textId="052FE0B5" w:rsidR="2FA7E88E" w:rsidRDefault="2FA7E88E" w:rsidP="752B4A85">
            <w:pPr>
              <w:jc w:val="center"/>
            </w:pPr>
          </w:p>
        </w:tc>
      </w:tr>
    </w:tbl>
    <w:p w14:paraId="0B43D32F" w14:textId="37491B2C" w:rsidR="004A684F" w:rsidRDefault="004A684F" w:rsidP="2FA7E88E">
      <w:r>
        <w:br/>
      </w:r>
      <w:r w:rsidR="0C4C84CD" w:rsidRPr="2FA7E88E">
        <w:rPr>
          <w:color w:val="000000" w:themeColor="text1"/>
        </w:rPr>
        <w:t>Inter Post Condition:</w:t>
      </w:r>
    </w:p>
    <w:p w14:paraId="372CD6F8" w14:textId="28F1FDFC" w:rsidR="004A684F" w:rsidRDefault="3056495E" w:rsidP="00D5539D">
      <w:pPr>
        <w:pStyle w:val="ListParagraph"/>
        <w:numPr>
          <w:ilvl w:val="0"/>
          <w:numId w:val="47"/>
        </w:numPr>
      </w:pPr>
      <w:r w:rsidRPr="752B4A85">
        <w:rPr>
          <w:color w:val="000000" w:themeColor="text1"/>
        </w:rPr>
        <w:t xml:space="preserve">The name </w:t>
      </w:r>
      <w:r w:rsidR="6168C362" w:rsidRPr="752B4A85">
        <w:rPr>
          <w:color w:val="000000" w:themeColor="text1"/>
        </w:rPr>
        <w:t xml:space="preserve">or keyword </w:t>
      </w:r>
      <w:r w:rsidRPr="752B4A85">
        <w:rPr>
          <w:color w:val="000000" w:themeColor="text1"/>
        </w:rPr>
        <w:t xml:space="preserve">is added to the notifications list and the system will alert the user if a </w:t>
      </w:r>
      <w:r w:rsidR="0EE37D92" w:rsidRPr="752B4A85">
        <w:rPr>
          <w:color w:val="000000" w:themeColor="text1"/>
        </w:rPr>
        <w:t>mail arrives with the specified sender/keyword.</w:t>
      </w:r>
    </w:p>
    <w:p w14:paraId="4B92A19D" w14:textId="66A975E6" w:rsidR="004A684F" w:rsidRDefault="004A684F" w:rsidP="2FA7E88E"/>
    <w:p w14:paraId="126A11C9" w14:textId="2804E4AC" w:rsidR="004A684F" w:rsidRDefault="0C4C84CD" w:rsidP="2FA7E88E">
      <w:r w:rsidRPr="2FA7E88E">
        <w:rPr>
          <w:b/>
          <w:bCs/>
          <w:color w:val="000000" w:themeColor="text1"/>
        </w:rPr>
        <w:t>Alternate path:</w:t>
      </w:r>
    </w:p>
    <w:p w14:paraId="3D7CA1A7" w14:textId="0E1CF217" w:rsidR="004A684F" w:rsidRDefault="2C04E479">
      <w:pPr>
        <w:pStyle w:val="ListParagraph"/>
        <w:numPr>
          <w:ilvl w:val="0"/>
          <w:numId w:val="46"/>
        </w:numPr>
        <w:rPr>
          <w:color w:val="000000" w:themeColor="text1"/>
        </w:rPr>
      </w:pPr>
      <w:r w:rsidRPr="07C9C3DC">
        <w:rPr>
          <w:color w:val="000000" w:themeColor="text1"/>
        </w:rPr>
        <w:t xml:space="preserve">The user </w:t>
      </w:r>
      <w:r w:rsidR="4060E96E" w:rsidRPr="0AD19FC5">
        <w:rPr>
          <w:color w:val="000000" w:themeColor="text1"/>
        </w:rPr>
        <w:t>selects cancel.</w:t>
      </w:r>
    </w:p>
    <w:p w14:paraId="1AB99E5E" w14:textId="08953607" w:rsidR="07C9C3DC" w:rsidRDefault="07C9C3DC" w:rsidP="07C9C3DC">
      <w:pPr>
        <w:rPr>
          <w:color w:val="000000" w:themeColor="text1"/>
        </w:rPr>
      </w:pPr>
    </w:p>
    <w:p w14:paraId="3255F524" w14:textId="49D4F589" w:rsidR="004A684F" w:rsidRDefault="23B53101" w:rsidP="07C9C3DC">
      <w:r w:rsidRPr="74275688">
        <w:rPr>
          <w:color w:val="000000" w:themeColor="text1"/>
        </w:rPr>
        <w:t xml:space="preserve">Internal Precondition: Customer is logged into </w:t>
      </w:r>
      <w:r w:rsidR="64203106" w:rsidRPr="74275688">
        <w:rPr>
          <w:color w:val="000000" w:themeColor="text1"/>
        </w:rPr>
        <w:t xml:space="preserve">the </w:t>
      </w:r>
      <w:r w:rsidRPr="74275688">
        <w:rPr>
          <w:color w:val="000000" w:themeColor="text1"/>
        </w:rPr>
        <w:t>application.</w:t>
      </w:r>
    </w:p>
    <w:p w14:paraId="2B81E385" w14:textId="5F1796F8" w:rsidR="07C9C3DC" w:rsidRDefault="07C9C3DC" w:rsidP="07C9C3DC">
      <w:pPr>
        <w:rPr>
          <w:color w:val="000000" w:themeColor="text1"/>
        </w:rPr>
      </w:pPr>
    </w:p>
    <w:tbl>
      <w:tblPr>
        <w:tblStyle w:val="TableGrid"/>
        <w:tblW w:w="0" w:type="auto"/>
        <w:tblInd w:w="630" w:type="dxa"/>
        <w:tblLayout w:type="fixed"/>
        <w:tblLook w:val="04A0" w:firstRow="1" w:lastRow="0" w:firstColumn="1" w:lastColumn="0" w:noHBand="0" w:noVBand="1"/>
      </w:tblPr>
      <w:tblGrid>
        <w:gridCol w:w="1695"/>
        <w:gridCol w:w="1695"/>
        <w:gridCol w:w="5520"/>
      </w:tblGrid>
      <w:tr w:rsidR="2FA7E88E" w14:paraId="081C6DC0" w14:textId="77777777" w:rsidTr="752B4A85">
        <w:trPr>
          <w:tblHeader/>
        </w:trPr>
        <w:tc>
          <w:tcPr>
            <w:tcW w:w="1695" w:type="dxa"/>
            <w:tcBorders>
              <w:top w:val="single" w:sz="8" w:space="0" w:color="auto"/>
              <w:left w:val="single" w:sz="8" w:space="0" w:color="auto"/>
              <w:bottom w:val="single" w:sz="8" w:space="0" w:color="auto"/>
              <w:right w:val="single" w:sz="8" w:space="0" w:color="auto"/>
            </w:tcBorders>
          </w:tcPr>
          <w:p w14:paraId="559AFE6B" w14:textId="2E850EED" w:rsidR="2FA7E88E" w:rsidRDefault="2FA7E88E">
            <w:r w:rsidRPr="2FA7E88E">
              <w:rPr>
                <w:b/>
                <w:bCs/>
                <w:color w:val="000000" w:themeColor="text1"/>
              </w:rPr>
              <w:lastRenderedPageBreak/>
              <w:t>Actor</w:t>
            </w:r>
          </w:p>
        </w:tc>
        <w:tc>
          <w:tcPr>
            <w:tcW w:w="1695" w:type="dxa"/>
            <w:tcBorders>
              <w:top w:val="single" w:sz="8" w:space="0" w:color="auto"/>
              <w:left w:val="single" w:sz="8" w:space="0" w:color="auto"/>
              <w:bottom w:val="single" w:sz="8" w:space="0" w:color="auto"/>
              <w:right w:val="single" w:sz="8" w:space="0" w:color="auto"/>
            </w:tcBorders>
          </w:tcPr>
          <w:p w14:paraId="720CEB62" w14:textId="7CC352D3" w:rsidR="2FA7E88E" w:rsidRDefault="2FA7E88E">
            <w:r w:rsidRPr="2FA7E88E">
              <w:rPr>
                <w:b/>
                <w:bCs/>
                <w:color w:val="000000" w:themeColor="text1"/>
              </w:rPr>
              <w:t>System</w:t>
            </w:r>
          </w:p>
        </w:tc>
        <w:tc>
          <w:tcPr>
            <w:tcW w:w="5520" w:type="dxa"/>
            <w:tcBorders>
              <w:top w:val="single" w:sz="8" w:space="0" w:color="auto"/>
              <w:left w:val="single" w:sz="8" w:space="0" w:color="auto"/>
              <w:bottom w:val="single" w:sz="8" w:space="0" w:color="auto"/>
              <w:right w:val="single" w:sz="8" w:space="0" w:color="auto"/>
            </w:tcBorders>
          </w:tcPr>
          <w:p w14:paraId="181480E7" w14:textId="60F7A5DF" w:rsidR="2FA7E88E" w:rsidRDefault="2FA7E88E">
            <w:r w:rsidRPr="2FA7E88E">
              <w:rPr>
                <w:b/>
                <w:bCs/>
                <w:color w:val="000000" w:themeColor="text1"/>
              </w:rPr>
              <w:t>Screen</w:t>
            </w:r>
          </w:p>
        </w:tc>
      </w:tr>
      <w:tr w:rsidR="2FA7E88E" w14:paraId="7C2F5E35" w14:textId="77777777" w:rsidTr="752B4A85">
        <w:trPr>
          <w:tblHeader/>
        </w:trPr>
        <w:tc>
          <w:tcPr>
            <w:tcW w:w="1695" w:type="dxa"/>
            <w:tcBorders>
              <w:top w:val="single" w:sz="8" w:space="0" w:color="auto"/>
              <w:left w:val="single" w:sz="8" w:space="0" w:color="auto"/>
              <w:bottom w:val="single" w:sz="8" w:space="0" w:color="auto"/>
              <w:right w:val="single" w:sz="8" w:space="0" w:color="auto"/>
            </w:tcBorders>
          </w:tcPr>
          <w:p w14:paraId="14C59537" w14:textId="177A373A" w:rsidR="2FA7E88E" w:rsidRDefault="2FA7E88E">
            <w:r w:rsidRPr="2FA7E88E">
              <w:rPr>
                <w:color w:val="000000" w:themeColor="text1"/>
              </w:rPr>
              <w:t>3</w:t>
            </w:r>
            <w:r w:rsidR="12B31B31" w:rsidRPr="2FA7E88E">
              <w:rPr>
                <w:color w:val="000000" w:themeColor="text1"/>
              </w:rPr>
              <w:t>. The</w:t>
            </w:r>
            <w:r w:rsidRPr="2FA7E88E">
              <w:rPr>
                <w:color w:val="000000" w:themeColor="text1"/>
              </w:rPr>
              <w:t xml:space="preserve"> user selects cancel.</w:t>
            </w:r>
          </w:p>
        </w:tc>
        <w:tc>
          <w:tcPr>
            <w:tcW w:w="1695" w:type="dxa"/>
            <w:tcBorders>
              <w:top w:val="single" w:sz="8" w:space="0" w:color="auto"/>
              <w:left w:val="single" w:sz="8" w:space="0" w:color="auto"/>
              <w:bottom w:val="single" w:sz="8" w:space="0" w:color="auto"/>
              <w:right w:val="single" w:sz="8" w:space="0" w:color="auto"/>
            </w:tcBorders>
          </w:tcPr>
          <w:p w14:paraId="2C74B05F" w14:textId="0B59F610" w:rsidR="2FA7E88E" w:rsidRDefault="2FA7E88E">
            <w:r w:rsidRPr="2FA7E88E">
              <w:rPr>
                <w:color w:val="000000" w:themeColor="text1"/>
              </w:rPr>
              <w:t xml:space="preserve"> </w:t>
            </w:r>
          </w:p>
        </w:tc>
        <w:tc>
          <w:tcPr>
            <w:tcW w:w="5520" w:type="dxa"/>
            <w:tcBorders>
              <w:top w:val="single" w:sz="8" w:space="0" w:color="auto"/>
              <w:left w:val="single" w:sz="8" w:space="0" w:color="auto"/>
              <w:bottom w:val="single" w:sz="8" w:space="0" w:color="auto"/>
              <w:right w:val="single" w:sz="8" w:space="0" w:color="auto"/>
            </w:tcBorders>
          </w:tcPr>
          <w:p w14:paraId="05AF66B4" w14:textId="36406253" w:rsidR="2FA7E88E" w:rsidRDefault="2FA7E88E" w:rsidP="752B4A85">
            <w:pPr>
              <w:jc w:val="center"/>
            </w:pPr>
            <w:r>
              <w:rPr>
                <w:noProof/>
              </w:rPr>
              <mc:AlternateContent>
                <mc:Choice Requires="wpg">
                  <w:drawing>
                    <wp:inline distT="0" distB="0" distL="0" distR="0" wp14:anchorId="24BC03BE" wp14:editId="4EF3A578">
                      <wp:extent cx="1743075" cy="2371725"/>
                      <wp:effectExtent l="0" t="0" r="9525" b="9525"/>
                      <wp:docPr id="1680364665" name="Group 1680364665"/>
                      <wp:cNvGraphicFramePr/>
                      <a:graphic xmlns:a="http://schemas.openxmlformats.org/drawingml/2006/main">
                        <a:graphicData uri="http://schemas.microsoft.com/office/word/2010/wordprocessingGroup">
                          <wpg:wgp>
                            <wpg:cNvGrpSpPr/>
                            <wpg:grpSpPr>
                              <a:xfrm>
                                <a:off x="0" y="0"/>
                                <a:ext cx="1743075" cy="2371725"/>
                                <a:chOff x="0" y="0"/>
                                <a:chExt cx="1743075" cy="2371725"/>
                              </a:xfrm>
                            </wpg:grpSpPr>
                            <pic:pic xmlns:pic="http://schemas.openxmlformats.org/drawingml/2006/picture">
                              <pic:nvPicPr>
                                <pic:cNvPr id="1680364666" name="Picture 1"/>
                                <pic:cNvPicPr>
                                  <a:picLocks noChangeAspect="1"/>
                                </pic:cNvPicPr>
                              </pic:nvPicPr>
                              <pic:blipFill>
                                <a:blip r:embed="rId40"/>
                                <a:stretch>
                                  <a:fillRect/>
                                </a:stretch>
                              </pic:blipFill>
                              <pic:spPr>
                                <a:xfrm>
                                  <a:off x="0" y="0"/>
                                  <a:ext cx="1743075" cy="2371725"/>
                                </a:xfrm>
                                <a:prstGeom prst="rect">
                                  <a:avLst/>
                                </a:prstGeom>
                              </pic:spPr>
                            </pic:pic>
                            <wps:wsp>
                              <wps:cNvPr id="1680364667" name="Oval 2"/>
                              <wps:cNvSpPr/>
                              <wps:spPr>
                                <a:xfrm>
                                  <a:off x="233362" y="1233487"/>
                                  <a:ext cx="695325" cy="43815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7BAC389">
                    <v:group id="Group 1680364665" style="width:137.25pt;height:186.75pt;mso-position-horizontal-relative:char;mso-position-vertical-relative:line" coordsize="17430,23717" o:spid="_x0000_s1026" w14:anchorId="2D546CA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">
                      <v:shape id="Picture 1" style="position:absolute;width:17430;height:2371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">
                        <v:imagedata o:title="" r:id="rId41"/>
                      </v:shape>
                      <v:oval id="Oval 2" style="position:absolute;left:2333;top:12334;width:6953;height:4382;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"/>
                      <w10:anchorlock/>
                    </v:group>
                  </w:pict>
                </mc:Fallback>
              </mc:AlternateContent>
            </w:r>
          </w:p>
          <w:p w14:paraId="0F900E8C" w14:textId="0AE7FA3E" w:rsidR="2FA7E88E" w:rsidRDefault="2FA7E88E" w:rsidP="00C61EFF">
            <w:pPr>
              <w:jc w:val="center"/>
            </w:pPr>
            <w:r>
              <w:rPr>
                <w:noProof/>
              </w:rPr>
              <mc:AlternateContent>
                <mc:Choice Requires="wpg">
                  <w:drawing>
                    <wp:inline distT="0" distB="0" distL="0" distR="0" wp14:anchorId="20D1C678" wp14:editId="0237F5AD">
                      <wp:extent cx="1781175" cy="3362325"/>
                      <wp:effectExtent l="0" t="0" r="9525" b="9525"/>
                      <wp:docPr id="915844632" name="Group 3"/>
                      <wp:cNvGraphicFramePr/>
                      <a:graphic xmlns:a="http://schemas.openxmlformats.org/drawingml/2006/main">
                        <a:graphicData uri="http://schemas.microsoft.com/office/word/2010/wordprocessingGroup">
                          <wpg:wgp>
                            <wpg:cNvGrpSpPr/>
                            <wpg:grpSpPr>
                              <a:xfrm>
                                <a:off x="0" y="0"/>
                                <a:ext cx="1781175" cy="3362325"/>
                                <a:chOff x="0" y="0"/>
                                <a:chExt cx="1781175" cy="3362325"/>
                              </a:xfrm>
                            </wpg:grpSpPr>
                            <pic:pic xmlns:pic="http://schemas.openxmlformats.org/drawingml/2006/picture">
                              <pic:nvPicPr>
                                <pic:cNvPr id="13" name="Picture 1"/>
                                <pic:cNvPicPr>
                                  <a:picLocks noChangeAspect="1"/>
                                </pic:cNvPicPr>
                              </pic:nvPicPr>
                              <pic:blipFill>
                                <a:blip r:embed="rId42"/>
                                <a:stretch>
                                  <a:fillRect/>
                                </a:stretch>
                              </pic:blipFill>
                              <pic:spPr>
                                <a:xfrm>
                                  <a:off x="0" y="0"/>
                                  <a:ext cx="1781175" cy="3362325"/>
                                </a:xfrm>
                                <a:prstGeom prst="rect">
                                  <a:avLst/>
                                </a:prstGeom>
                              </pic:spPr>
                            </pic:pic>
                            <wps:wsp>
                              <wps:cNvPr id="14" name="Oval 2"/>
                              <wps:cNvSpPr/>
                              <wps:spPr>
                                <a:xfrm>
                                  <a:off x="1423987" y="1290637"/>
                                  <a:ext cx="333375" cy="3429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2FA7E88E" w14:paraId="164EA509" w14:textId="77777777" w:rsidTr="752B4A85">
        <w:trPr>
          <w:tblHeader/>
        </w:trPr>
        <w:tc>
          <w:tcPr>
            <w:tcW w:w="1695" w:type="dxa"/>
            <w:tcBorders>
              <w:top w:val="single" w:sz="8" w:space="0" w:color="auto"/>
              <w:left w:val="single" w:sz="8" w:space="0" w:color="auto"/>
              <w:bottom w:val="single" w:sz="8" w:space="0" w:color="auto"/>
              <w:right w:val="single" w:sz="8" w:space="0" w:color="auto"/>
            </w:tcBorders>
          </w:tcPr>
          <w:p w14:paraId="2359901B" w14:textId="376E13D9" w:rsidR="2FA7E88E" w:rsidRDefault="2FA7E88E">
            <w:r w:rsidRPr="2FA7E88E">
              <w:rPr>
                <w:color w:val="000000" w:themeColor="text1"/>
              </w:rPr>
              <w:t xml:space="preserve"> </w:t>
            </w:r>
          </w:p>
        </w:tc>
        <w:tc>
          <w:tcPr>
            <w:tcW w:w="1695" w:type="dxa"/>
            <w:tcBorders>
              <w:top w:val="single" w:sz="8" w:space="0" w:color="auto"/>
              <w:left w:val="single" w:sz="8" w:space="0" w:color="auto"/>
              <w:bottom w:val="single" w:sz="8" w:space="0" w:color="auto"/>
              <w:right w:val="single" w:sz="8" w:space="0" w:color="auto"/>
            </w:tcBorders>
          </w:tcPr>
          <w:p w14:paraId="4E8A0410" w14:textId="5A7E46ED" w:rsidR="2FA7E88E" w:rsidRDefault="2FA7E88E">
            <w:r w:rsidRPr="2FA7E88E">
              <w:rPr>
                <w:color w:val="000000" w:themeColor="text1"/>
              </w:rPr>
              <w:t>4</w:t>
            </w:r>
            <w:r w:rsidR="3099F8DF" w:rsidRPr="2FA7E88E">
              <w:rPr>
                <w:color w:val="000000" w:themeColor="text1"/>
              </w:rPr>
              <w:t>. The</w:t>
            </w:r>
            <w:r w:rsidRPr="2FA7E88E">
              <w:rPr>
                <w:color w:val="000000" w:themeColor="text1"/>
              </w:rPr>
              <w:t xml:space="preserve"> System closes the </w:t>
            </w:r>
            <w:r w:rsidR="4B258328" w:rsidRPr="0AD19FC5">
              <w:rPr>
                <w:color w:val="000000" w:themeColor="text1"/>
              </w:rPr>
              <w:t>entry.</w:t>
            </w:r>
          </w:p>
        </w:tc>
        <w:tc>
          <w:tcPr>
            <w:tcW w:w="5520" w:type="dxa"/>
            <w:tcBorders>
              <w:top w:val="single" w:sz="8" w:space="0" w:color="auto"/>
              <w:left w:val="single" w:sz="8" w:space="0" w:color="auto"/>
              <w:bottom w:val="single" w:sz="8" w:space="0" w:color="auto"/>
              <w:right w:val="single" w:sz="8" w:space="0" w:color="auto"/>
            </w:tcBorders>
          </w:tcPr>
          <w:p w14:paraId="7B622D80" w14:textId="3277C17E" w:rsidR="2FA7E88E" w:rsidRDefault="2FA7E88E">
            <w:r w:rsidRPr="2FA7E88E">
              <w:rPr>
                <w:color w:val="000000" w:themeColor="text1"/>
              </w:rPr>
              <w:t xml:space="preserve"> </w:t>
            </w:r>
          </w:p>
        </w:tc>
      </w:tr>
    </w:tbl>
    <w:p w14:paraId="18D19137" w14:textId="12AEF268" w:rsidR="752B4A85" w:rsidRDefault="752B4A85" w:rsidP="752B4A85">
      <w:pPr>
        <w:rPr>
          <w:color w:val="000000" w:themeColor="text1"/>
        </w:rPr>
      </w:pPr>
    </w:p>
    <w:p w14:paraId="7A024C92" w14:textId="74243E93" w:rsidR="004A684F" w:rsidRPr="002407AB" w:rsidRDefault="0C4C84CD" w:rsidP="2FA7E88E">
      <w:pPr>
        <w:rPr>
          <w:b/>
          <w:bCs/>
        </w:rPr>
      </w:pPr>
      <w:r w:rsidRPr="002407AB">
        <w:rPr>
          <w:b/>
          <w:bCs/>
          <w:color w:val="000000" w:themeColor="text1"/>
        </w:rPr>
        <w:t>Inter Post Condition:</w:t>
      </w:r>
    </w:p>
    <w:p w14:paraId="6CDAB914" w14:textId="27ED1CCD" w:rsidR="004A684F" w:rsidRDefault="0C4C84CD">
      <w:pPr>
        <w:pStyle w:val="ListParagraph"/>
        <w:numPr>
          <w:ilvl w:val="0"/>
          <w:numId w:val="38"/>
        </w:numPr>
        <w:rPr>
          <w:color w:val="000000" w:themeColor="text1"/>
        </w:rPr>
      </w:pPr>
      <w:r w:rsidRPr="2FA7E88E">
        <w:rPr>
          <w:color w:val="000000" w:themeColor="text1"/>
        </w:rPr>
        <w:t>Nothing is added to the notification list.</w:t>
      </w:r>
    </w:p>
    <w:p w14:paraId="53714E37" w14:textId="1C5234D8" w:rsidR="004A684F" w:rsidRDefault="0C4C84CD" w:rsidP="2FA7E88E">
      <w:r w:rsidRPr="2FA7E88E">
        <w:rPr>
          <w:color w:val="000000" w:themeColor="text1"/>
        </w:rPr>
        <w:t xml:space="preserve"> </w:t>
      </w:r>
    </w:p>
    <w:p w14:paraId="4D3A0D6C" w14:textId="0532E32F" w:rsidR="004A684F" w:rsidRDefault="0C4C84CD" w:rsidP="2FA7E88E">
      <w:r w:rsidRPr="2FA7E88E">
        <w:rPr>
          <w:b/>
          <w:bCs/>
          <w:color w:val="000000" w:themeColor="text1"/>
        </w:rPr>
        <w:t>Post Conditions:</w:t>
      </w:r>
    </w:p>
    <w:p w14:paraId="530F8206" w14:textId="07903237" w:rsidR="004A684F" w:rsidRDefault="2C04E479" w:rsidP="2FA7E88E">
      <w:r w:rsidRPr="07C9C3DC">
        <w:rPr>
          <w:color w:val="000000" w:themeColor="text1"/>
        </w:rPr>
        <w:t>None</w:t>
      </w:r>
      <w:r w:rsidR="004A684F">
        <w:br/>
      </w:r>
    </w:p>
    <w:p w14:paraId="2BF88E50" w14:textId="1EC3A055" w:rsidR="004A684F" w:rsidRDefault="0C4C84CD" w:rsidP="2FA7E88E">
      <w:r w:rsidRPr="2FA7E88E">
        <w:rPr>
          <w:color w:val="000000" w:themeColor="text1"/>
        </w:rPr>
        <w:t xml:space="preserve"> </w:t>
      </w:r>
    </w:p>
    <w:p w14:paraId="0286AA71" w14:textId="42B6A217" w:rsidR="004A684F" w:rsidRDefault="618B0443">
      <w:pPr>
        <w:pStyle w:val="Heading3"/>
      </w:pPr>
      <w:bookmarkStart w:id="19" w:name="_Toc117936132"/>
      <w:bookmarkStart w:id="20" w:name="_Hlk113802447"/>
      <w:r w:rsidRPr="752B4A85">
        <w:rPr>
          <w:rFonts w:eastAsia="Arial" w:cs="Arial"/>
          <w:color w:val="000000" w:themeColor="text1"/>
        </w:rPr>
        <w:lastRenderedPageBreak/>
        <w:t>Use Case Name: Deleting Sender</w:t>
      </w:r>
      <w:r w:rsidR="4BB939A0" w:rsidRPr="752B4A85">
        <w:rPr>
          <w:rFonts w:eastAsia="Arial" w:cs="Arial"/>
          <w:color w:val="000000" w:themeColor="text1"/>
        </w:rPr>
        <w:t>/Keyword</w:t>
      </w:r>
      <w:r w:rsidRPr="752B4A85">
        <w:rPr>
          <w:rFonts w:eastAsia="Arial" w:cs="Arial"/>
          <w:color w:val="000000" w:themeColor="text1"/>
        </w:rPr>
        <w:t xml:space="preserve"> </w:t>
      </w:r>
      <w:r w:rsidR="5D1A4FA1" w:rsidRPr="752B4A85">
        <w:rPr>
          <w:rFonts w:eastAsia="Arial" w:cs="Arial"/>
          <w:color w:val="000000" w:themeColor="text1"/>
        </w:rPr>
        <w:t xml:space="preserve">to Notify for </w:t>
      </w:r>
      <w:r w:rsidRPr="752B4A85">
        <w:rPr>
          <w:rFonts w:eastAsia="Arial" w:cs="Arial"/>
          <w:color w:val="000000" w:themeColor="text1"/>
        </w:rPr>
        <w:t>Visually</w:t>
      </w:r>
      <w:bookmarkEnd w:id="19"/>
    </w:p>
    <w:bookmarkEnd w:id="20"/>
    <w:p w14:paraId="1A136C3F" w14:textId="581D5708" w:rsidR="07C9C3DC" w:rsidRDefault="07C9C3DC" w:rsidP="07C9C3DC"/>
    <w:p w14:paraId="7979EFB1" w14:textId="0EA2A860" w:rsidR="004A684F" w:rsidRDefault="0B165C5A" w:rsidP="40B47E8E">
      <w:pPr>
        <w:rPr>
          <w:color w:val="000000" w:themeColor="text1"/>
        </w:rPr>
      </w:pPr>
      <w:r w:rsidRPr="40B47E8E">
        <w:rPr>
          <w:b/>
          <w:bCs/>
          <w:color w:val="000000" w:themeColor="text1"/>
        </w:rPr>
        <w:t>Summary</w:t>
      </w:r>
      <w:r w:rsidR="6C51B3EB" w:rsidRPr="40B47E8E">
        <w:rPr>
          <w:color w:val="000000" w:themeColor="text1"/>
        </w:rPr>
        <w:t>: The</w:t>
      </w:r>
      <w:r w:rsidRPr="40B47E8E">
        <w:rPr>
          <w:color w:val="000000" w:themeColor="text1"/>
        </w:rPr>
        <w:t xml:space="preserve"> Sender Notification Feature allows the user to set up notifications when a specified sender sends mail to the </w:t>
      </w:r>
      <w:proofErr w:type="gramStart"/>
      <w:r w:rsidRPr="40B47E8E">
        <w:rPr>
          <w:color w:val="000000" w:themeColor="text1"/>
        </w:rPr>
        <w:t>user</w:t>
      </w:r>
      <w:proofErr w:type="gramEnd"/>
      <w:r w:rsidR="5C52FE17" w:rsidRPr="40B47E8E">
        <w:rPr>
          <w:color w:val="000000" w:themeColor="text1"/>
        </w:rPr>
        <w:t xml:space="preserve"> or an email arrives that contains a specified keyword.</w:t>
      </w:r>
      <w:r w:rsidRPr="40B47E8E">
        <w:rPr>
          <w:color w:val="000000" w:themeColor="text1"/>
        </w:rPr>
        <w:t xml:space="preserve"> The user must be allowed to delete the senders</w:t>
      </w:r>
      <w:r w:rsidR="5666913B" w:rsidRPr="40B47E8E">
        <w:rPr>
          <w:color w:val="000000" w:themeColor="text1"/>
        </w:rPr>
        <w:t>\keywords</w:t>
      </w:r>
      <w:r w:rsidRPr="40B47E8E">
        <w:rPr>
          <w:color w:val="000000" w:themeColor="text1"/>
        </w:rPr>
        <w:t xml:space="preserve"> that are being notified for visually.</w:t>
      </w:r>
    </w:p>
    <w:p w14:paraId="2DE5E898" w14:textId="14DC70CF" w:rsidR="004A684F" w:rsidRDefault="0C4C84CD" w:rsidP="2FA7E88E">
      <w:r w:rsidRPr="2FA7E88E">
        <w:rPr>
          <w:color w:val="000000" w:themeColor="text1"/>
        </w:rPr>
        <w:t xml:space="preserve"> </w:t>
      </w:r>
    </w:p>
    <w:p w14:paraId="546C748F" w14:textId="3739574D" w:rsidR="004A684F" w:rsidRDefault="0C4C84CD" w:rsidP="2FA7E88E">
      <w:r w:rsidRPr="2FA7E88E">
        <w:rPr>
          <w:b/>
          <w:bCs/>
          <w:color w:val="000000" w:themeColor="text1"/>
        </w:rPr>
        <w:t>Preconditions</w:t>
      </w:r>
      <w:r w:rsidR="0B12E7BA" w:rsidRPr="2FA7E88E">
        <w:rPr>
          <w:color w:val="000000" w:themeColor="text1"/>
        </w:rPr>
        <w:t>: The</w:t>
      </w:r>
      <w:r w:rsidRPr="2FA7E88E">
        <w:rPr>
          <w:color w:val="000000" w:themeColor="text1"/>
        </w:rPr>
        <w:t xml:space="preserve"> user must be logged into the application</w:t>
      </w:r>
    </w:p>
    <w:p w14:paraId="5308012C" w14:textId="03417D11" w:rsidR="004A684F" w:rsidRDefault="0C4C84CD" w:rsidP="2FA7E88E">
      <w:r w:rsidRPr="2FA7E88E">
        <w:rPr>
          <w:color w:val="000000" w:themeColor="text1"/>
        </w:rPr>
        <w:t xml:space="preserve"> </w:t>
      </w:r>
    </w:p>
    <w:p w14:paraId="619F5FF8" w14:textId="0131A432" w:rsidR="004A684F" w:rsidRDefault="0B165C5A" w:rsidP="2FA7E88E">
      <w:r w:rsidRPr="40B47E8E">
        <w:rPr>
          <w:b/>
          <w:bCs/>
          <w:color w:val="000000" w:themeColor="text1"/>
        </w:rPr>
        <w:t>Triggers</w:t>
      </w:r>
      <w:r w:rsidR="5BFC845B" w:rsidRPr="40B47E8E">
        <w:rPr>
          <w:color w:val="000000" w:themeColor="text1"/>
        </w:rPr>
        <w:t>: The</w:t>
      </w:r>
      <w:r w:rsidRPr="40B47E8E">
        <w:rPr>
          <w:color w:val="000000" w:themeColor="text1"/>
        </w:rPr>
        <w:t xml:space="preserve"> customer selects the </w:t>
      </w:r>
      <w:r w:rsidR="61F2B7B3" w:rsidRPr="0AD19FC5">
        <w:rPr>
          <w:color w:val="000000" w:themeColor="text1"/>
        </w:rPr>
        <w:t>clear</w:t>
      </w:r>
      <w:r w:rsidRPr="40B47E8E">
        <w:rPr>
          <w:color w:val="000000" w:themeColor="text1"/>
        </w:rPr>
        <w:t xml:space="preserve"> button on a sender</w:t>
      </w:r>
      <w:r w:rsidR="388CE647" w:rsidRPr="40B47E8E">
        <w:rPr>
          <w:color w:val="000000" w:themeColor="text1"/>
        </w:rPr>
        <w:t>\keyword</w:t>
      </w:r>
      <w:r w:rsidRPr="40B47E8E">
        <w:rPr>
          <w:color w:val="000000" w:themeColor="text1"/>
        </w:rPr>
        <w:t xml:space="preserve"> in the list.</w:t>
      </w:r>
    </w:p>
    <w:p w14:paraId="6226CFFC" w14:textId="61A804DE" w:rsidR="004A684F" w:rsidRDefault="0C4C84CD" w:rsidP="2FA7E88E">
      <w:r w:rsidRPr="2FA7E88E">
        <w:rPr>
          <w:color w:val="000000" w:themeColor="text1"/>
        </w:rPr>
        <w:t xml:space="preserve"> </w:t>
      </w:r>
    </w:p>
    <w:p w14:paraId="26D995E0" w14:textId="5A8C4DE6" w:rsidR="004A684F" w:rsidRDefault="0C4C84CD" w:rsidP="2FA7E88E">
      <w:r w:rsidRPr="74275688">
        <w:rPr>
          <w:b/>
          <w:bCs/>
          <w:color w:val="000000" w:themeColor="text1"/>
        </w:rPr>
        <w:t>Basic course of events (Scenario):</w:t>
      </w:r>
    </w:p>
    <w:p w14:paraId="3750DC75" w14:textId="0070A5B4" w:rsidR="74275688" w:rsidRDefault="74275688" w:rsidP="74275688">
      <w:pPr>
        <w:rPr>
          <w:b/>
          <w:bCs/>
          <w:color w:val="000000" w:themeColor="text1"/>
        </w:rPr>
      </w:pPr>
    </w:p>
    <w:p w14:paraId="6191464D" w14:textId="333C19F6" w:rsidR="004A684F" w:rsidRDefault="18148C7F" w:rsidP="2FA7E88E">
      <w:r w:rsidRPr="0B9A7237">
        <w:rPr>
          <w:color w:val="000000" w:themeColor="text1"/>
        </w:rPr>
        <w:t xml:space="preserve">Internal Precondition: The customer is on the </w:t>
      </w:r>
      <w:r w:rsidR="0349879E" w:rsidRPr="0B9A7237">
        <w:rPr>
          <w:color w:val="000000" w:themeColor="text1"/>
        </w:rPr>
        <w:t xml:space="preserve">notification options </w:t>
      </w:r>
      <w:r w:rsidRPr="0B9A7237">
        <w:rPr>
          <w:color w:val="000000" w:themeColor="text1"/>
        </w:rPr>
        <w:t>screen.</w:t>
      </w:r>
    </w:p>
    <w:p w14:paraId="56FEB6F7" w14:textId="3B63211D" w:rsidR="74275688" w:rsidRDefault="74275688" w:rsidP="74275688">
      <w:pPr>
        <w:rPr>
          <w:color w:val="000000" w:themeColor="text1"/>
        </w:rPr>
      </w:pPr>
    </w:p>
    <w:tbl>
      <w:tblPr>
        <w:tblStyle w:val="TableGrid"/>
        <w:tblW w:w="0" w:type="auto"/>
        <w:tblInd w:w="135" w:type="dxa"/>
        <w:tblLayout w:type="fixed"/>
        <w:tblLook w:val="04A0" w:firstRow="1" w:lastRow="0" w:firstColumn="1" w:lastColumn="0" w:noHBand="0" w:noVBand="1"/>
      </w:tblPr>
      <w:tblGrid>
        <w:gridCol w:w="2205"/>
        <w:gridCol w:w="2550"/>
        <w:gridCol w:w="4155"/>
      </w:tblGrid>
      <w:tr w:rsidR="2FA7E88E" w14:paraId="1877BE03" w14:textId="77777777" w:rsidTr="0B9A7237">
        <w:trPr>
          <w:tblHeader/>
        </w:trPr>
        <w:tc>
          <w:tcPr>
            <w:tcW w:w="2205" w:type="dxa"/>
            <w:tcBorders>
              <w:top w:val="single" w:sz="8" w:space="0" w:color="auto"/>
              <w:left w:val="single" w:sz="8" w:space="0" w:color="auto"/>
              <w:bottom w:val="single" w:sz="8" w:space="0" w:color="auto"/>
              <w:right w:val="single" w:sz="8" w:space="0" w:color="auto"/>
            </w:tcBorders>
          </w:tcPr>
          <w:p w14:paraId="49C5BDBD" w14:textId="584A8204" w:rsidR="2FA7E88E" w:rsidRDefault="2FA7E88E">
            <w:r w:rsidRPr="2FA7E88E">
              <w:rPr>
                <w:b/>
                <w:bCs/>
                <w:color w:val="000000" w:themeColor="text1"/>
              </w:rPr>
              <w:t>Actor</w:t>
            </w:r>
          </w:p>
        </w:tc>
        <w:tc>
          <w:tcPr>
            <w:tcW w:w="2550" w:type="dxa"/>
            <w:tcBorders>
              <w:top w:val="single" w:sz="8" w:space="0" w:color="auto"/>
              <w:left w:val="single" w:sz="8" w:space="0" w:color="auto"/>
              <w:bottom w:val="single" w:sz="8" w:space="0" w:color="auto"/>
              <w:right w:val="single" w:sz="8" w:space="0" w:color="auto"/>
            </w:tcBorders>
          </w:tcPr>
          <w:p w14:paraId="4469C17B" w14:textId="4BD02A77" w:rsidR="2FA7E88E" w:rsidRDefault="2FA7E88E">
            <w:r w:rsidRPr="2FA7E88E">
              <w:rPr>
                <w:b/>
                <w:bCs/>
                <w:color w:val="000000" w:themeColor="text1"/>
              </w:rPr>
              <w:t>System</w:t>
            </w:r>
          </w:p>
        </w:tc>
        <w:tc>
          <w:tcPr>
            <w:tcW w:w="4155" w:type="dxa"/>
            <w:tcBorders>
              <w:top w:val="single" w:sz="8" w:space="0" w:color="auto"/>
              <w:left w:val="single" w:sz="8" w:space="0" w:color="auto"/>
              <w:bottom w:val="single" w:sz="8" w:space="0" w:color="auto"/>
              <w:right w:val="single" w:sz="8" w:space="0" w:color="auto"/>
            </w:tcBorders>
          </w:tcPr>
          <w:p w14:paraId="1409789F" w14:textId="5130234E" w:rsidR="2FA7E88E" w:rsidRDefault="2FA7E88E">
            <w:r w:rsidRPr="2FA7E88E">
              <w:rPr>
                <w:b/>
                <w:bCs/>
                <w:color w:val="000000" w:themeColor="text1"/>
              </w:rPr>
              <w:t>Screen</w:t>
            </w:r>
          </w:p>
        </w:tc>
      </w:tr>
      <w:tr w:rsidR="2FA7E88E" w14:paraId="27BD1693" w14:textId="77777777" w:rsidTr="0B9A7237">
        <w:tc>
          <w:tcPr>
            <w:tcW w:w="2205" w:type="dxa"/>
            <w:tcBorders>
              <w:top w:val="single" w:sz="8" w:space="0" w:color="auto"/>
              <w:left w:val="single" w:sz="8" w:space="0" w:color="auto"/>
              <w:bottom w:val="single" w:sz="8" w:space="0" w:color="auto"/>
              <w:right w:val="single" w:sz="8" w:space="0" w:color="auto"/>
            </w:tcBorders>
          </w:tcPr>
          <w:p w14:paraId="26322A7C" w14:textId="6874B993" w:rsidR="2FA7E88E" w:rsidRDefault="16170ED4">
            <w:pPr>
              <w:pStyle w:val="ListParagraph"/>
              <w:numPr>
                <w:ilvl w:val="0"/>
                <w:numId w:val="42"/>
              </w:numPr>
              <w:rPr>
                <w:color w:val="000000" w:themeColor="text1"/>
              </w:rPr>
            </w:pPr>
            <w:r w:rsidRPr="40B47E8E">
              <w:rPr>
                <w:color w:val="000000" w:themeColor="text1"/>
              </w:rPr>
              <w:t xml:space="preserve"> The customer selects the </w:t>
            </w:r>
            <w:r w:rsidR="61A42801" w:rsidRPr="0AD19FC5">
              <w:rPr>
                <w:color w:val="000000" w:themeColor="text1"/>
              </w:rPr>
              <w:t>clear</w:t>
            </w:r>
            <w:r w:rsidRPr="40B47E8E">
              <w:rPr>
                <w:color w:val="000000" w:themeColor="text1"/>
              </w:rPr>
              <w:t xml:space="preserve"> button on a sender name</w:t>
            </w:r>
            <w:r w:rsidR="6E4C59A5" w:rsidRPr="40B47E8E">
              <w:rPr>
                <w:color w:val="000000" w:themeColor="text1"/>
              </w:rPr>
              <w:t xml:space="preserve"> or keyword</w:t>
            </w:r>
            <w:r w:rsidRPr="40B47E8E">
              <w:rPr>
                <w:color w:val="000000" w:themeColor="text1"/>
              </w:rPr>
              <w:t xml:space="preserve"> in the list.</w:t>
            </w:r>
          </w:p>
        </w:tc>
        <w:tc>
          <w:tcPr>
            <w:tcW w:w="2550" w:type="dxa"/>
            <w:tcBorders>
              <w:top w:val="single" w:sz="8" w:space="0" w:color="auto"/>
              <w:left w:val="single" w:sz="8" w:space="0" w:color="auto"/>
              <w:bottom w:val="single" w:sz="8" w:space="0" w:color="auto"/>
              <w:right w:val="single" w:sz="8" w:space="0" w:color="auto"/>
            </w:tcBorders>
          </w:tcPr>
          <w:p w14:paraId="52870C09" w14:textId="1FF531BA" w:rsidR="2FA7E88E" w:rsidRDefault="2FA7E88E">
            <w:r w:rsidRPr="2FA7E88E">
              <w:rPr>
                <w:color w:val="000000" w:themeColor="text1"/>
              </w:rPr>
              <w:t xml:space="preserve"> </w:t>
            </w:r>
          </w:p>
        </w:tc>
        <w:tc>
          <w:tcPr>
            <w:tcW w:w="4155" w:type="dxa"/>
            <w:tcBorders>
              <w:top w:val="single" w:sz="8" w:space="0" w:color="auto"/>
              <w:left w:val="single" w:sz="8" w:space="0" w:color="auto"/>
              <w:bottom w:val="single" w:sz="8" w:space="0" w:color="auto"/>
              <w:right w:val="single" w:sz="8" w:space="0" w:color="auto"/>
            </w:tcBorders>
          </w:tcPr>
          <w:p w14:paraId="5D0BA1B6" w14:textId="5C6FCA1A" w:rsidR="2FA7E88E" w:rsidRDefault="2FA7E88E" w:rsidP="0B9A7237">
            <w:pPr>
              <w:jc w:val="center"/>
            </w:pPr>
            <w:r>
              <w:rPr>
                <w:noProof/>
              </w:rPr>
              <mc:AlternateContent>
                <mc:Choice Requires="wpg">
                  <w:drawing>
                    <wp:inline distT="0" distB="0" distL="0" distR="0" wp14:anchorId="09526D2F" wp14:editId="5164D3BC">
                      <wp:extent cx="1590675" cy="1866900"/>
                      <wp:effectExtent l="0" t="0" r="9525" b="0"/>
                      <wp:docPr id="1680364640" name="Group 4"/>
                      <wp:cNvGraphicFramePr/>
                      <a:graphic xmlns:a="http://schemas.openxmlformats.org/drawingml/2006/main">
                        <a:graphicData uri="http://schemas.microsoft.com/office/word/2010/wordprocessingGroup">
                          <wpg:wgp>
                            <wpg:cNvGrpSpPr/>
                            <wpg:grpSpPr>
                              <a:xfrm>
                                <a:off x="0" y="0"/>
                                <a:ext cx="1590675" cy="1866900"/>
                                <a:chOff x="0" y="0"/>
                                <a:chExt cx="1838325" cy="2486025"/>
                              </a:xfrm>
                            </wpg:grpSpPr>
                            <pic:pic xmlns:pic="http://schemas.openxmlformats.org/drawingml/2006/picture">
                              <pic:nvPicPr>
                                <pic:cNvPr id="1680364641" name="Picture 1"/>
                                <pic:cNvPicPr>
                                  <a:picLocks noChangeAspect="1"/>
                                </pic:cNvPicPr>
                              </pic:nvPicPr>
                              <pic:blipFill>
                                <a:blip r:embed="rId43"/>
                                <a:stretch>
                                  <a:fillRect/>
                                </a:stretch>
                              </pic:blipFill>
                              <pic:spPr>
                                <a:xfrm>
                                  <a:off x="0" y="0"/>
                                  <a:ext cx="1838325" cy="2486025"/>
                                </a:xfrm>
                                <a:prstGeom prst="rect">
                                  <a:avLst/>
                                </a:prstGeom>
                              </pic:spPr>
                            </pic:pic>
                            <wps:wsp>
                              <wps:cNvPr id="1680364642" name="Oval 2"/>
                              <wps:cNvSpPr/>
                              <wps:spPr>
                                <a:xfrm>
                                  <a:off x="1433512" y="928687"/>
                                  <a:ext cx="371475" cy="29527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4A050F8">
                    <v:group id="Group 4" style="width:125.25pt;height:147pt;mso-position-horizontal-relative:char;mso-position-vertical-relative:line" coordsize="18383,24860" o:spid="_x0000_s1026" w14:anchorId="5CF7A5F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">
                      <v:shape id="Picture 1" style="position:absolute;width:18383;height:2486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">
                        <v:imagedata o:title="" r:id="rId44"/>
                      </v:shape>
                      <v:oval id="Oval 2" style="position:absolute;left:14335;top:9286;width:3714;height:2953;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"/>
                      <w10:anchorlock/>
                    </v:group>
                  </w:pict>
                </mc:Fallback>
              </mc:AlternateContent>
            </w:r>
          </w:p>
          <w:p w14:paraId="34C4EDB0" w14:textId="1D81661A" w:rsidR="2FA7E88E" w:rsidRDefault="2FA7E88E" w:rsidP="00C61EFF">
            <w:pPr>
              <w:jc w:val="center"/>
            </w:pPr>
            <w:r>
              <w:rPr>
                <w:noProof/>
              </w:rPr>
              <mc:AlternateContent>
                <mc:Choice Requires="wpg">
                  <w:drawing>
                    <wp:inline distT="0" distB="0" distL="0" distR="0" wp14:anchorId="06BE36E0" wp14:editId="48ABE426">
                      <wp:extent cx="1314450" cy="2486025"/>
                      <wp:effectExtent l="0" t="0" r="0" b="9525"/>
                      <wp:docPr id="1375096876" name="Group 4"/>
                      <wp:cNvGraphicFramePr/>
                      <a:graphic xmlns:a="http://schemas.openxmlformats.org/drawingml/2006/main">
                        <a:graphicData uri="http://schemas.microsoft.com/office/word/2010/wordprocessingGroup">
                          <wpg:wgp>
                            <wpg:cNvGrpSpPr/>
                            <wpg:grpSpPr>
                              <a:xfrm>
                                <a:off x="0" y="0"/>
                                <a:ext cx="1314450" cy="2486025"/>
                                <a:chOff x="0" y="0"/>
                                <a:chExt cx="1314450" cy="2486025"/>
                              </a:xfrm>
                            </wpg:grpSpPr>
                            <pic:pic xmlns:pic="http://schemas.openxmlformats.org/drawingml/2006/picture">
                              <pic:nvPicPr>
                                <pic:cNvPr id="17" name="Picture 1"/>
                                <pic:cNvPicPr>
                                  <a:picLocks noChangeAspect="1"/>
                                </pic:cNvPicPr>
                              </pic:nvPicPr>
                              <pic:blipFill>
                                <a:blip r:embed="rId38"/>
                                <a:stretch>
                                  <a:fillRect/>
                                </a:stretch>
                              </pic:blipFill>
                              <pic:spPr>
                                <a:xfrm>
                                  <a:off x="0" y="0"/>
                                  <a:ext cx="1314450" cy="2486025"/>
                                </a:xfrm>
                                <a:prstGeom prst="rect">
                                  <a:avLst/>
                                </a:prstGeom>
                              </pic:spPr>
                            </pic:pic>
                            <wps:wsp>
                              <wps:cNvPr id="18" name="Oval 2"/>
                              <wps:cNvSpPr/>
                              <wps:spPr>
                                <a:xfrm>
                                  <a:off x="1038225" y="366712"/>
                                  <a:ext cx="238125" cy="180975"/>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2FA7E88E" w14:paraId="0F81E4DE" w14:textId="77777777" w:rsidTr="0B9A7237">
        <w:tc>
          <w:tcPr>
            <w:tcW w:w="2205" w:type="dxa"/>
            <w:tcBorders>
              <w:top w:val="single" w:sz="8" w:space="0" w:color="auto"/>
              <w:left w:val="single" w:sz="8" w:space="0" w:color="auto"/>
              <w:bottom w:val="single" w:sz="8" w:space="0" w:color="auto"/>
              <w:right w:val="single" w:sz="8" w:space="0" w:color="auto"/>
            </w:tcBorders>
          </w:tcPr>
          <w:p w14:paraId="250CF725" w14:textId="1F4DC242" w:rsidR="2FA7E88E" w:rsidRDefault="2FA7E88E">
            <w:r w:rsidRPr="2FA7E88E">
              <w:rPr>
                <w:color w:val="000000" w:themeColor="text1"/>
              </w:rPr>
              <w:t xml:space="preserve"> </w:t>
            </w:r>
          </w:p>
        </w:tc>
        <w:tc>
          <w:tcPr>
            <w:tcW w:w="2550" w:type="dxa"/>
            <w:tcBorders>
              <w:top w:val="single" w:sz="8" w:space="0" w:color="auto"/>
              <w:left w:val="single" w:sz="8" w:space="0" w:color="auto"/>
              <w:bottom w:val="single" w:sz="8" w:space="0" w:color="auto"/>
              <w:right w:val="single" w:sz="8" w:space="0" w:color="auto"/>
            </w:tcBorders>
          </w:tcPr>
          <w:p w14:paraId="44F7FA09" w14:textId="5E8141B5" w:rsidR="2FA7E88E" w:rsidRDefault="2FA7E88E">
            <w:pPr>
              <w:pStyle w:val="ListParagraph"/>
              <w:numPr>
                <w:ilvl w:val="0"/>
                <w:numId w:val="42"/>
              </w:numPr>
              <w:rPr>
                <w:color w:val="000000" w:themeColor="text1"/>
              </w:rPr>
            </w:pPr>
            <w:r w:rsidRPr="2FA7E88E">
              <w:rPr>
                <w:color w:val="000000" w:themeColor="text1"/>
              </w:rPr>
              <w:t xml:space="preserve">The system </w:t>
            </w:r>
            <w:r w:rsidR="0E04FEE3" w:rsidRPr="0AD19FC5">
              <w:rPr>
                <w:color w:val="000000" w:themeColor="text1"/>
              </w:rPr>
              <w:t>deletes the entry.</w:t>
            </w:r>
          </w:p>
        </w:tc>
        <w:tc>
          <w:tcPr>
            <w:tcW w:w="4155" w:type="dxa"/>
            <w:tcBorders>
              <w:top w:val="single" w:sz="8" w:space="0" w:color="auto"/>
              <w:left w:val="single" w:sz="8" w:space="0" w:color="auto"/>
              <w:bottom w:val="single" w:sz="8" w:space="0" w:color="auto"/>
              <w:right w:val="single" w:sz="8" w:space="0" w:color="auto"/>
            </w:tcBorders>
          </w:tcPr>
          <w:p w14:paraId="05ADC59C" w14:textId="1FC29360" w:rsidR="6FCC8192" w:rsidRDefault="6FCC8192" w:rsidP="0B9A7237">
            <w:pPr>
              <w:jc w:val="center"/>
            </w:pPr>
          </w:p>
        </w:tc>
      </w:tr>
    </w:tbl>
    <w:p w14:paraId="60E88E95" w14:textId="13587582" w:rsidR="004A684F" w:rsidRDefault="0C4C84CD" w:rsidP="2FA7E88E">
      <w:r w:rsidRPr="2FA7E88E">
        <w:rPr>
          <w:color w:val="000000" w:themeColor="text1"/>
        </w:rPr>
        <w:t xml:space="preserve"> </w:t>
      </w:r>
    </w:p>
    <w:p w14:paraId="5EE2D10C" w14:textId="4AB78867" w:rsidR="004A684F" w:rsidRDefault="0C4C84CD" w:rsidP="2FA7E88E">
      <w:r w:rsidRPr="2FA7E88E">
        <w:rPr>
          <w:b/>
          <w:bCs/>
          <w:color w:val="000000" w:themeColor="text1"/>
        </w:rPr>
        <w:t>Post Conditions:</w:t>
      </w:r>
    </w:p>
    <w:p w14:paraId="49F2CC67" w14:textId="67CDEDD6" w:rsidR="0C4C84CD" w:rsidRDefault="25A3F963" w:rsidP="00D5539D">
      <w:pPr>
        <w:pStyle w:val="ListParagraph"/>
        <w:numPr>
          <w:ilvl w:val="0"/>
          <w:numId w:val="39"/>
        </w:numPr>
        <w:rPr>
          <w:color w:val="000000" w:themeColor="text1"/>
          <w:szCs w:val="22"/>
        </w:rPr>
      </w:pPr>
      <w:r w:rsidRPr="0AD19FC5">
        <w:rPr>
          <w:color w:val="000000" w:themeColor="text1"/>
        </w:rPr>
        <w:t xml:space="preserve"> The name/keyword is deleted from the list and the system will not alert the user if mail comes in </w:t>
      </w:r>
      <w:r w:rsidRPr="0AD19FC5">
        <w:rPr>
          <w:color w:val="000000" w:themeColor="text1"/>
        </w:rPr>
        <w:lastRenderedPageBreak/>
        <w:t>with the deleted sender or keyword.</w:t>
      </w:r>
    </w:p>
    <w:p w14:paraId="667E12F6" w14:textId="1D50BAE1" w:rsidR="0AD19FC5" w:rsidRDefault="0AD19FC5" w:rsidP="0AD19FC5">
      <w:pPr>
        <w:rPr>
          <w:color w:val="000000" w:themeColor="text1"/>
          <w:szCs w:val="22"/>
        </w:rPr>
      </w:pPr>
    </w:p>
    <w:p w14:paraId="27C22B9E" w14:textId="19B291CC" w:rsidR="004A684F" w:rsidRDefault="004A684F" w:rsidP="2FA7E88E">
      <w:pPr>
        <w:rPr>
          <w:color w:val="000000" w:themeColor="text1"/>
        </w:rPr>
      </w:pPr>
    </w:p>
    <w:p w14:paraId="511ADBCE" w14:textId="6CBB68F2" w:rsidR="004A684F" w:rsidRDefault="618B0443">
      <w:pPr>
        <w:pStyle w:val="Heading3"/>
      </w:pPr>
      <w:bookmarkStart w:id="21" w:name="_Toc117936133"/>
      <w:bookmarkStart w:id="22" w:name="_Hlk113802464"/>
      <w:r w:rsidRPr="752B4A85">
        <w:rPr>
          <w:rFonts w:eastAsia="Arial" w:cs="Arial"/>
          <w:color w:val="000000" w:themeColor="text1"/>
        </w:rPr>
        <w:t>Use Case Name: Receiving Sender</w:t>
      </w:r>
      <w:r w:rsidR="7965B391" w:rsidRPr="752B4A85">
        <w:rPr>
          <w:rFonts w:eastAsia="Arial" w:cs="Arial"/>
          <w:color w:val="000000" w:themeColor="text1"/>
        </w:rPr>
        <w:t>/Keyword</w:t>
      </w:r>
      <w:r w:rsidRPr="752B4A85">
        <w:rPr>
          <w:rFonts w:eastAsia="Arial" w:cs="Arial"/>
          <w:color w:val="000000" w:themeColor="text1"/>
        </w:rPr>
        <w:t xml:space="preserve"> Notification</w:t>
      </w:r>
      <w:r w:rsidR="24B19697" w:rsidRPr="752B4A85">
        <w:rPr>
          <w:rFonts w:eastAsia="Arial" w:cs="Arial"/>
          <w:color w:val="000000" w:themeColor="text1"/>
        </w:rPr>
        <w:t>s</w:t>
      </w:r>
      <w:bookmarkEnd w:id="21"/>
    </w:p>
    <w:bookmarkEnd w:id="22"/>
    <w:p w14:paraId="12CACB37" w14:textId="265DDF25" w:rsidR="07C9C3DC" w:rsidRDefault="07C9C3DC" w:rsidP="07C9C3DC"/>
    <w:p w14:paraId="161892B4" w14:textId="57EA1D38" w:rsidR="004A684F" w:rsidRDefault="426AF503" w:rsidP="40B47E8E">
      <w:pPr>
        <w:rPr>
          <w:color w:val="000000" w:themeColor="text1"/>
        </w:rPr>
      </w:pPr>
      <w:r w:rsidRPr="0B9A7237">
        <w:rPr>
          <w:b/>
          <w:bCs/>
          <w:color w:val="000000" w:themeColor="text1"/>
        </w:rPr>
        <w:t>Summary</w:t>
      </w:r>
      <w:r w:rsidR="5A8FF149" w:rsidRPr="0B9A7237">
        <w:rPr>
          <w:color w:val="000000" w:themeColor="text1"/>
        </w:rPr>
        <w:t>: The</w:t>
      </w:r>
      <w:r w:rsidRPr="0B9A7237">
        <w:rPr>
          <w:color w:val="000000" w:themeColor="text1"/>
        </w:rPr>
        <w:t xml:space="preserve"> Sender Notification Feature allows the user to set up notifications </w:t>
      </w:r>
      <w:r w:rsidR="00302CA8">
        <w:rPr>
          <w:color w:val="000000" w:themeColor="text1"/>
        </w:rPr>
        <w:t xml:space="preserve">that </w:t>
      </w:r>
      <w:r w:rsidR="00CE306E">
        <w:rPr>
          <w:color w:val="000000" w:themeColor="text1"/>
        </w:rPr>
        <w:t xml:space="preserve">use a text string </w:t>
      </w:r>
      <w:proofErr w:type="gramStart"/>
      <w:r w:rsidR="00CE306E">
        <w:rPr>
          <w:color w:val="000000" w:themeColor="text1"/>
        </w:rPr>
        <w:t>as  notification</w:t>
      </w:r>
      <w:proofErr w:type="gramEnd"/>
      <w:r w:rsidR="00CE306E">
        <w:rPr>
          <w:color w:val="000000" w:themeColor="text1"/>
        </w:rPr>
        <w:t xml:space="preserve"> triggers on information contained on the physical mail piece image (primary objective), or email sender address (secondary objective), or email body (tertiary objective)</w:t>
      </w:r>
      <w:r w:rsidRPr="0B9A7237">
        <w:rPr>
          <w:color w:val="000000" w:themeColor="text1"/>
        </w:rPr>
        <w:t xml:space="preserve">. The application </w:t>
      </w:r>
      <w:r w:rsidR="7F48660C" w:rsidRPr="0B9A7237">
        <w:rPr>
          <w:color w:val="000000" w:themeColor="text1"/>
        </w:rPr>
        <w:t xml:space="preserve">shall create a </w:t>
      </w:r>
      <w:r w:rsidR="00CE306E">
        <w:rPr>
          <w:color w:val="000000" w:themeColor="text1"/>
        </w:rPr>
        <w:t xml:space="preserve">push notification </w:t>
      </w:r>
      <w:r w:rsidR="7F48660C" w:rsidRPr="0B9A7237">
        <w:rPr>
          <w:color w:val="000000" w:themeColor="text1"/>
        </w:rPr>
        <w:t xml:space="preserve">when </w:t>
      </w:r>
      <w:r w:rsidR="00747638">
        <w:rPr>
          <w:color w:val="000000" w:themeColor="text1"/>
        </w:rPr>
        <w:t>e</w:t>
      </w:r>
      <w:r w:rsidR="7F48660C" w:rsidRPr="0B9A7237">
        <w:rPr>
          <w:color w:val="000000" w:themeColor="text1"/>
        </w:rPr>
        <w:t xml:space="preserve">mail </w:t>
      </w:r>
      <w:r w:rsidR="00747638">
        <w:rPr>
          <w:color w:val="000000" w:themeColor="text1"/>
        </w:rPr>
        <w:t xml:space="preserve">is retrieved, images are processed with Google Vision API, and </w:t>
      </w:r>
      <w:r w:rsidR="002A1EAF">
        <w:rPr>
          <w:color w:val="000000" w:themeColor="text1"/>
        </w:rPr>
        <w:t xml:space="preserve">an </w:t>
      </w:r>
      <w:r w:rsidR="0077379A">
        <w:rPr>
          <w:color w:val="000000" w:themeColor="text1"/>
        </w:rPr>
        <w:t>alert able</w:t>
      </w:r>
      <w:r w:rsidR="002A1EAF">
        <w:rPr>
          <w:color w:val="000000" w:themeColor="text1"/>
        </w:rPr>
        <w:t xml:space="preserve"> text string is detected in </w:t>
      </w:r>
      <w:r w:rsidR="00747638">
        <w:rPr>
          <w:color w:val="000000" w:themeColor="text1"/>
        </w:rPr>
        <w:t>one of the scanned fields</w:t>
      </w:r>
      <w:r w:rsidR="0077379A">
        <w:rPr>
          <w:color w:val="000000" w:themeColor="text1"/>
        </w:rPr>
        <w:t>.  Additionally, an in-app alert will also be created and will be available for the user the next time the app is opened.</w:t>
      </w:r>
    </w:p>
    <w:p w14:paraId="6AF9B682" w14:textId="06CD799B" w:rsidR="004A684F" w:rsidRDefault="0C4C84CD" w:rsidP="2FA7E88E">
      <w:r w:rsidRPr="2FA7E88E">
        <w:rPr>
          <w:color w:val="000000" w:themeColor="text1"/>
        </w:rPr>
        <w:t xml:space="preserve"> </w:t>
      </w:r>
    </w:p>
    <w:p w14:paraId="57CDC102" w14:textId="636AE5B0" w:rsidR="004A684F" w:rsidRDefault="0C4C84CD" w:rsidP="74275688">
      <w:pPr>
        <w:rPr>
          <w:color w:val="000000" w:themeColor="text1"/>
        </w:rPr>
      </w:pPr>
      <w:r w:rsidRPr="74275688">
        <w:rPr>
          <w:b/>
          <w:bCs/>
          <w:color w:val="000000" w:themeColor="text1"/>
        </w:rPr>
        <w:t>Preconditions</w:t>
      </w:r>
      <w:r w:rsidR="44628C81" w:rsidRPr="74275688">
        <w:rPr>
          <w:color w:val="000000" w:themeColor="text1"/>
        </w:rPr>
        <w:t xml:space="preserve">: </w:t>
      </w:r>
      <w:r w:rsidR="67DBBD13" w:rsidRPr="74275688">
        <w:rPr>
          <w:color w:val="000000" w:themeColor="text1"/>
        </w:rPr>
        <w:t>None</w:t>
      </w:r>
    </w:p>
    <w:p w14:paraId="5AE5B386" w14:textId="68F5FB61" w:rsidR="004A684F" w:rsidRDefault="0C4C84CD" w:rsidP="74275688">
      <w:pPr>
        <w:rPr>
          <w:color w:val="000000" w:themeColor="text1"/>
        </w:rPr>
      </w:pPr>
      <w:r w:rsidRPr="74275688">
        <w:rPr>
          <w:color w:val="000000" w:themeColor="text1"/>
        </w:rPr>
        <w:t xml:space="preserve"> </w:t>
      </w:r>
    </w:p>
    <w:p w14:paraId="3DD0B60F" w14:textId="76614FF1" w:rsidR="004A684F" w:rsidRDefault="0B165C5A" w:rsidP="2FA7E88E">
      <w:r w:rsidRPr="40B47E8E">
        <w:rPr>
          <w:b/>
          <w:bCs/>
          <w:color w:val="000000" w:themeColor="text1"/>
        </w:rPr>
        <w:t>Triggers</w:t>
      </w:r>
      <w:r w:rsidR="20A734C4" w:rsidRPr="40B47E8E">
        <w:rPr>
          <w:color w:val="000000" w:themeColor="text1"/>
        </w:rPr>
        <w:t>: An</w:t>
      </w:r>
      <w:r w:rsidRPr="40B47E8E">
        <w:rPr>
          <w:color w:val="000000" w:themeColor="text1"/>
        </w:rPr>
        <w:t xml:space="preserve"> email is received which has </w:t>
      </w:r>
      <w:r w:rsidR="007D426D">
        <w:rPr>
          <w:color w:val="000000" w:themeColor="text1"/>
        </w:rPr>
        <w:t xml:space="preserve">initiated a trigger </w:t>
      </w:r>
      <w:r w:rsidRPr="40B47E8E">
        <w:rPr>
          <w:color w:val="000000" w:themeColor="text1"/>
        </w:rPr>
        <w:t>has a listed sender name</w:t>
      </w:r>
      <w:r w:rsidR="3CA8AA08" w:rsidRPr="40B47E8E">
        <w:rPr>
          <w:color w:val="000000" w:themeColor="text1"/>
        </w:rPr>
        <w:t>/keyword</w:t>
      </w:r>
      <w:r w:rsidRPr="40B47E8E">
        <w:rPr>
          <w:color w:val="000000" w:themeColor="text1"/>
        </w:rPr>
        <w:t xml:space="preserve"> in the sender/subject/body of the mail message.</w:t>
      </w:r>
    </w:p>
    <w:p w14:paraId="5E871A22" w14:textId="491CC351" w:rsidR="004A684F" w:rsidRDefault="0C4C84CD" w:rsidP="2FA7E88E">
      <w:r w:rsidRPr="2FA7E88E">
        <w:rPr>
          <w:color w:val="000000" w:themeColor="text1"/>
        </w:rPr>
        <w:t xml:space="preserve"> </w:t>
      </w:r>
    </w:p>
    <w:p w14:paraId="0B6B54DE" w14:textId="55972555" w:rsidR="004A684F" w:rsidRDefault="2C04E479" w:rsidP="2FA7E88E">
      <w:r w:rsidRPr="07C9C3DC">
        <w:rPr>
          <w:b/>
          <w:bCs/>
          <w:color w:val="000000" w:themeColor="text1"/>
        </w:rPr>
        <w:t>Basic course of events (Scenario):</w:t>
      </w:r>
    </w:p>
    <w:p w14:paraId="51558B74" w14:textId="462FDF88" w:rsidR="07C9C3DC" w:rsidRDefault="07C9C3DC" w:rsidP="07C9C3DC">
      <w:pPr>
        <w:rPr>
          <w:b/>
          <w:bCs/>
          <w:color w:val="000000" w:themeColor="text1"/>
        </w:rPr>
      </w:pPr>
    </w:p>
    <w:p w14:paraId="782362C8" w14:textId="36BBE241" w:rsidR="004A684F" w:rsidRDefault="2C04E479" w:rsidP="2FA7E88E">
      <w:r w:rsidRPr="07C9C3DC">
        <w:rPr>
          <w:color w:val="000000" w:themeColor="text1"/>
        </w:rPr>
        <w:t>Internal Precondition: None</w:t>
      </w:r>
    </w:p>
    <w:p w14:paraId="5EAF4233" w14:textId="00136C6A" w:rsidR="07C9C3DC" w:rsidRDefault="07C9C3DC" w:rsidP="07C9C3DC">
      <w:pPr>
        <w:rPr>
          <w:color w:val="000000" w:themeColor="text1"/>
        </w:rPr>
      </w:pPr>
    </w:p>
    <w:tbl>
      <w:tblPr>
        <w:tblStyle w:val="TableGrid"/>
        <w:tblW w:w="8910" w:type="dxa"/>
        <w:tblInd w:w="630" w:type="dxa"/>
        <w:tblLayout w:type="fixed"/>
        <w:tblLook w:val="04A0" w:firstRow="1" w:lastRow="0" w:firstColumn="1" w:lastColumn="0" w:noHBand="0" w:noVBand="1"/>
      </w:tblPr>
      <w:tblGrid>
        <w:gridCol w:w="2970"/>
        <w:gridCol w:w="2971"/>
        <w:gridCol w:w="2969"/>
      </w:tblGrid>
      <w:tr w:rsidR="2FA7E88E" w14:paraId="605C3421" w14:textId="77777777" w:rsidTr="00D5539D">
        <w:trPr>
          <w:cantSplit/>
          <w:trHeight w:val="300"/>
        </w:trPr>
        <w:tc>
          <w:tcPr>
            <w:tcW w:w="1667" w:type="pct"/>
            <w:tcBorders>
              <w:top w:val="single" w:sz="8" w:space="0" w:color="auto"/>
              <w:left w:val="single" w:sz="8" w:space="0" w:color="auto"/>
              <w:bottom w:val="single" w:sz="8" w:space="0" w:color="auto"/>
              <w:right w:val="single" w:sz="8" w:space="0" w:color="auto"/>
            </w:tcBorders>
          </w:tcPr>
          <w:p w14:paraId="28BB4341" w14:textId="02BAF965" w:rsidR="2FA7E88E" w:rsidRDefault="2FA7E88E">
            <w:r w:rsidRPr="2FA7E88E">
              <w:rPr>
                <w:b/>
                <w:bCs/>
                <w:color w:val="000000" w:themeColor="text1"/>
              </w:rPr>
              <w:t>Actor</w:t>
            </w:r>
          </w:p>
        </w:tc>
        <w:tc>
          <w:tcPr>
            <w:tcW w:w="1667" w:type="pct"/>
            <w:tcBorders>
              <w:top w:val="single" w:sz="8" w:space="0" w:color="auto"/>
              <w:left w:val="single" w:sz="8" w:space="0" w:color="auto"/>
              <w:bottom w:val="single" w:sz="8" w:space="0" w:color="auto"/>
              <w:right w:val="single" w:sz="8" w:space="0" w:color="auto"/>
            </w:tcBorders>
          </w:tcPr>
          <w:p w14:paraId="4DBA80EE" w14:textId="560FEA9B" w:rsidR="2FA7E88E" w:rsidRDefault="2FA7E88E">
            <w:r w:rsidRPr="2FA7E88E">
              <w:rPr>
                <w:b/>
                <w:bCs/>
                <w:color w:val="000000" w:themeColor="text1"/>
              </w:rPr>
              <w:t>System</w:t>
            </w:r>
          </w:p>
        </w:tc>
        <w:tc>
          <w:tcPr>
            <w:tcW w:w="1667" w:type="pct"/>
            <w:tcBorders>
              <w:top w:val="single" w:sz="8" w:space="0" w:color="auto"/>
              <w:left w:val="single" w:sz="8" w:space="0" w:color="auto"/>
              <w:bottom w:val="single" w:sz="8" w:space="0" w:color="auto"/>
              <w:right w:val="single" w:sz="8" w:space="0" w:color="auto"/>
            </w:tcBorders>
          </w:tcPr>
          <w:p w14:paraId="60D93AEB" w14:textId="653E9E14" w:rsidR="2FA7E88E" w:rsidRDefault="2FA7E88E">
            <w:r w:rsidRPr="2FA7E88E">
              <w:rPr>
                <w:b/>
                <w:bCs/>
                <w:color w:val="000000" w:themeColor="text1"/>
              </w:rPr>
              <w:t>Screen</w:t>
            </w:r>
          </w:p>
        </w:tc>
      </w:tr>
      <w:tr w:rsidR="2FA7E88E" w14:paraId="49AF1B4B" w14:textId="77777777" w:rsidTr="00D5539D">
        <w:trPr>
          <w:cantSplit/>
        </w:trPr>
        <w:tc>
          <w:tcPr>
            <w:tcW w:w="1667" w:type="pct"/>
            <w:tcBorders>
              <w:top w:val="single" w:sz="8" w:space="0" w:color="auto"/>
              <w:left w:val="single" w:sz="8" w:space="0" w:color="auto"/>
              <w:bottom w:val="single" w:sz="8" w:space="0" w:color="auto"/>
              <w:right w:val="single" w:sz="8" w:space="0" w:color="auto"/>
            </w:tcBorders>
          </w:tcPr>
          <w:p w14:paraId="64822A25" w14:textId="1A27E886" w:rsidR="2FA7E88E" w:rsidRDefault="2FA7E88E">
            <w:pPr>
              <w:pStyle w:val="ListParagraph"/>
              <w:numPr>
                <w:ilvl w:val="0"/>
                <w:numId w:val="40"/>
              </w:numPr>
              <w:rPr>
                <w:color w:val="000000" w:themeColor="text1"/>
              </w:rPr>
            </w:pPr>
            <w:r w:rsidRPr="2FA7E88E">
              <w:rPr>
                <w:color w:val="000000" w:themeColor="text1"/>
              </w:rPr>
              <w:t xml:space="preserve">An email is </w:t>
            </w:r>
            <w:r w:rsidR="006833F5">
              <w:rPr>
                <w:color w:val="000000" w:themeColor="text1"/>
              </w:rPr>
              <w:t xml:space="preserve">received </w:t>
            </w:r>
            <w:r w:rsidRPr="2FA7E88E">
              <w:rPr>
                <w:color w:val="000000" w:themeColor="text1"/>
              </w:rPr>
              <w:t xml:space="preserve">that contains a </w:t>
            </w:r>
            <w:r w:rsidR="006833F5">
              <w:rPr>
                <w:color w:val="000000" w:themeColor="text1"/>
              </w:rPr>
              <w:t xml:space="preserve">flagged keyword in either a scanned physical mail image, sender’s address, or the messages body. </w:t>
            </w:r>
          </w:p>
        </w:tc>
        <w:tc>
          <w:tcPr>
            <w:tcW w:w="1667" w:type="pct"/>
            <w:tcBorders>
              <w:top w:val="single" w:sz="8" w:space="0" w:color="auto"/>
              <w:left w:val="single" w:sz="8" w:space="0" w:color="auto"/>
              <w:bottom w:val="single" w:sz="8" w:space="0" w:color="auto"/>
              <w:right w:val="single" w:sz="8" w:space="0" w:color="auto"/>
            </w:tcBorders>
          </w:tcPr>
          <w:p w14:paraId="510574D2" w14:textId="71B3A023" w:rsidR="2FA7E88E" w:rsidRDefault="2FA7E88E">
            <w:r w:rsidRPr="2FA7E88E">
              <w:rPr>
                <w:color w:val="000000" w:themeColor="text1"/>
              </w:rPr>
              <w:t xml:space="preserve"> </w:t>
            </w:r>
          </w:p>
        </w:tc>
        <w:tc>
          <w:tcPr>
            <w:tcW w:w="1667" w:type="pct"/>
            <w:tcBorders>
              <w:top w:val="single" w:sz="8" w:space="0" w:color="auto"/>
              <w:left w:val="single" w:sz="8" w:space="0" w:color="auto"/>
              <w:bottom w:val="single" w:sz="8" w:space="0" w:color="auto"/>
              <w:right w:val="single" w:sz="8" w:space="0" w:color="auto"/>
            </w:tcBorders>
          </w:tcPr>
          <w:p w14:paraId="05D313A0" w14:textId="7CD15948" w:rsidR="2FA7E88E" w:rsidRDefault="2FA7E88E" w:rsidP="2FA7E88E">
            <w:r w:rsidRPr="2FA7E88E">
              <w:rPr>
                <w:color w:val="000000" w:themeColor="text1"/>
              </w:rPr>
              <w:t xml:space="preserve"> </w:t>
            </w:r>
          </w:p>
        </w:tc>
      </w:tr>
      <w:tr w:rsidR="2FA7E88E" w14:paraId="594AE37A" w14:textId="77777777" w:rsidTr="00D5539D">
        <w:trPr>
          <w:cantSplit/>
        </w:trPr>
        <w:tc>
          <w:tcPr>
            <w:tcW w:w="1667" w:type="pct"/>
            <w:tcBorders>
              <w:top w:val="single" w:sz="8" w:space="0" w:color="auto"/>
              <w:left w:val="single" w:sz="8" w:space="0" w:color="auto"/>
              <w:bottom w:val="single" w:sz="8" w:space="0" w:color="auto"/>
              <w:right w:val="single" w:sz="8" w:space="0" w:color="auto"/>
            </w:tcBorders>
          </w:tcPr>
          <w:p w14:paraId="65D553A9" w14:textId="027A6FC3" w:rsidR="2FA7E88E" w:rsidRDefault="2FA7E88E">
            <w:r w:rsidRPr="2FA7E88E">
              <w:rPr>
                <w:color w:val="000000" w:themeColor="text1"/>
              </w:rPr>
              <w:t xml:space="preserve"> </w:t>
            </w:r>
          </w:p>
        </w:tc>
        <w:tc>
          <w:tcPr>
            <w:tcW w:w="1667" w:type="pct"/>
            <w:tcBorders>
              <w:top w:val="single" w:sz="8" w:space="0" w:color="auto"/>
              <w:left w:val="single" w:sz="8" w:space="0" w:color="auto"/>
              <w:bottom w:val="single" w:sz="8" w:space="0" w:color="auto"/>
              <w:right w:val="single" w:sz="8" w:space="0" w:color="auto"/>
            </w:tcBorders>
          </w:tcPr>
          <w:p w14:paraId="63BE4D34" w14:textId="08102870" w:rsidR="2FA7E88E" w:rsidRDefault="2FA7E88E">
            <w:pPr>
              <w:pStyle w:val="ListParagraph"/>
              <w:numPr>
                <w:ilvl w:val="0"/>
                <w:numId w:val="40"/>
              </w:numPr>
              <w:rPr>
                <w:color w:val="000000" w:themeColor="text1"/>
              </w:rPr>
            </w:pPr>
            <w:r w:rsidRPr="2FA7E88E">
              <w:rPr>
                <w:color w:val="000000" w:themeColor="text1"/>
              </w:rPr>
              <w:t>The system generates a push notification for that message.</w:t>
            </w:r>
          </w:p>
        </w:tc>
        <w:tc>
          <w:tcPr>
            <w:tcW w:w="1667" w:type="pct"/>
            <w:tcBorders>
              <w:top w:val="single" w:sz="8" w:space="0" w:color="auto"/>
              <w:left w:val="single" w:sz="8" w:space="0" w:color="auto"/>
              <w:bottom w:val="single" w:sz="8" w:space="0" w:color="auto"/>
              <w:right w:val="single" w:sz="8" w:space="0" w:color="auto"/>
            </w:tcBorders>
          </w:tcPr>
          <w:p w14:paraId="27B0A339" w14:textId="6EEBF64D" w:rsidR="3A6CE0DB" w:rsidRDefault="4339481E" w:rsidP="0AD19FC5">
            <w:pPr>
              <w:jc w:val="center"/>
              <w:rPr>
                <w:szCs w:val="22"/>
              </w:rPr>
            </w:pPr>
            <w:r>
              <w:rPr>
                <w:noProof/>
              </w:rPr>
              <w:drawing>
                <wp:inline distT="0" distB="0" distL="0" distR="0" wp14:anchorId="00F23E48" wp14:editId="5E74FDC7">
                  <wp:extent cx="1129498" cy="2076450"/>
                  <wp:effectExtent l="0" t="0" r="0" b="0"/>
                  <wp:docPr id="110454621" name="Picture 11045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29498" cy="2076450"/>
                          </a:xfrm>
                          <a:prstGeom prst="rect">
                            <a:avLst/>
                          </a:prstGeom>
                        </pic:spPr>
                      </pic:pic>
                    </a:graphicData>
                  </a:graphic>
                </wp:inline>
              </w:drawing>
            </w:r>
          </w:p>
          <w:p w14:paraId="1DF957B3" w14:textId="77777777" w:rsidR="00335962" w:rsidRDefault="00335962" w:rsidP="0B9A7237">
            <w:pPr>
              <w:jc w:val="center"/>
              <w:rPr>
                <w:szCs w:val="22"/>
              </w:rPr>
            </w:pPr>
          </w:p>
          <w:p w14:paraId="2B59F724" w14:textId="6CA8E3CC" w:rsidR="3A6CE0DB" w:rsidRDefault="3A6CE0DB" w:rsidP="0B9A7237">
            <w:pPr>
              <w:jc w:val="center"/>
              <w:rPr>
                <w:szCs w:val="22"/>
              </w:rPr>
            </w:pPr>
          </w:p>
        </w:tc>
      </w:tr>
      <w:tr w:rsidR="00335962" w14:paraId="4DB4BF65" w14:textId="77777777" w:rsidTr="00D5539D">
        <w:trPr>
          <w:cantSplit/>
        </w:trPr>
        <w:tc>
          <w:tcPr>
            <w:tcW w:w="1667" w:type="pct"/>
            <w:tcBorders>
              <w:top w:val="single" w:sz="8" w:space="0" w:color="auto"/>
              <w:left w:val="single" w:sz="8" w:space="0" w:color="auto"/>
              <w:bottom w:val="single" w:sz="8" w:space="0" w:color="auto"/>
              <w:right w:val="single" w:sz="8" w:space="0" w:color="auto"/>
            </w:tcBorders>
          </w:tcPr>
          <w:p w14:paraId="073C8A23" w14:textId="77777777" w:rsidR="00335962" w:rsidRPr="00D5539D" w:rsidRDefault="00335962" w:rsidP="00D5539D">
            <w:pPr>
              <w:rPr>
                <w:color w:val="000000" w:themeColor="text1"/>
              </w:rPr>
            </w:pPr>
          </w:p>
        </w:tc>
        <w:tc>
          <w:tcPr>
            <w:tcW w:w="1667" w:type="pct"/>
            <w:tcBorders>
              <w:top w:val="single" w:sz="8" w:space="0" w:color="auto"/>
              <w:left w:val="single" w:sz="8" w:space="0" w:color="auto"/>
              <w:bottom w:val="single" w:sz="8" w:space="0" w:color="auto"/>
              <w:right w:val="single" w:sz="8" w:space="0" w:color="auto"/>
            </w:tcBorders>
          </w:tcPr>
          <w:p w14:paraId="388C1637" w14:textId="00BD0894" w:rsidR="00335962" w:rsidRPr="00D5539D" w:rsidRDefault="00335962" w:rsidP="00D5539D">
            <w:pPr>
              <w:pStyle w:val="ListParagraph"/>
              <w:numPr>
                <w:ilvl w:val="0"/>
                <w:numId w:val="40"/>
              </w:numPr>
              <w:rPr>
                <w:color w:val="000000" w:themeColor="text1"/>
              </w:rPr>
            </w:pPr>
            <w:r>
              <w:rPr>
                <w:color w:val="000000" w:themeColor="text1"/>
              </w:rPr>
              <w:t>An in-app notification is generated and saved to the notification center which mirrors the push notification.</w:t>
            </w:r>
          </w:p>
        </w:tc>
        <w:tc>
          <w:tcPr>
            <w:tcW w:w="1667" w:type="pct"/>
            <w:tcBorders>
              <w:top w:val="single" w:sz="8" w:space="0" w:color="auto"/>
              <w:left w:val="single" w:sz="8" w:space="0" w:color="auto"/>
              <w:bottom w:val="single" w:sz="8" w:space="0" w:color="auto"/>
              <w:right w:val="single" w:sz="8" w:space="0" w:color="auto"/>
            </w:tcBorders>
          </w:tcPr>
          <w:p w14:paraId="713D09FA" w14:textId="30E94B3F" w:rsidR="00335962" w:rsidRPr="2FA7E88E" w:rsidRDefault="00335962" w:rsidP="00D5539D">
            <w:pPr>
              <w:jc w:val="center"/>
              <w:rPr>
                <w:color w:val="000000" w:themeColor="text1"/>
              </w:rPr>
            </w:pPr>
            <w:r w:rsidRPr="00335962">
              <w:rPr>
                <w:noProof/>
                <w:szCs w:val="22"/>
              </w:rPr>
              <w:drawing>
                <wp:inline distT="0" distB="0" distL="0" distR="0" wp14:anchorId="00F86EC1" wp14:editId="55BDA4CC">
                  <wp:extent cx="1557494" cy="976686"/>
                  <wp:effectExtent l="0" t="0" r="5080" b="0"/>
                  <wp:docPr id="53103168" name="Picture 5310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5241" cy="981544"/>
                          </a:xfrm>
                          <a:prstGeom prst="rect">
                            <a:avLst/>
                          </a:prstGeom>
                        </pic:spPr>
                      </pic:pic>
                    </a:graphicData>
                  </a:graphic>
                </wp:inline>
              </w:drawing>
            </w:r>
          </w:p>
        </w:tc>
      </w:tr>
      <w:tr w:rsidR="2FA7E88E" w14:paraId="6A3CC56C" w14:textId="77777777" w:rsidTr="00D5539D">
        <w:trPr>
          <w:cantSplit/>
        </w:trPr>
        <w:tc>
          <w:tcPr>
            <w:tcW w:w="1667" w:type="pct"/>
            <w:tcBorders>
              <w:top w:val="single" w:sz="8" w:space="0" w:color="auto"/>
              <w:left w:val="single" w:sz="8" w:space="0" w:color="auto"/>
              <w:bottom w:val="single" w:sz="8" w:space="0" w:color="auto"/>
              <w:right w:val="single" w:sz="8" w:space="0" w:color="auto"/>
            </w:tcBorders>
          </w:tcPr>
          <w:p w14:paraId="3DC66EA6" w14:textId="4FC5526A" w:rsidR="2FA7E88E" w:rsidRDefault="2FA7E88E">
            <w:pPr>
              <w:pStyle w:val="ListParagraph"/>
              <w:numPr>
                <w:ilvl w:val="0"/>
                <w:numId w:val="40"/>
              </w:numPr>
              <w:rPr>
                <w:color w:val="000000" w:themeColor="text1"/>
              </w:rPr>
            </w:pPr>
            <w:r w:rsidRPr="37E6D7ED">
              <w:rPr>
                <w:color w:val="000000" w:themeColor="text1"/>
              </w:rPr>
              <w:t xml:space="preserve">The user selects the </w:t>
            </w:r>
            <w:r w:rsidR="00335962" w:rsidRPr="37E6D7ED">
              <w:rPr>
                <w:color w:val="000000" w:themeColor="text1"/>
              </w:rPr>
              <w:t xml:space="preserve">push </w:t>
            </w:r>
            <w:r w:rsidRPr="37E6D7ED">
              <w:rPr>
                <w:color w:val="000000" w:themeColor="text1"/>
              </w:rPr>
              <w:t>notification</w:t>
            </w:r>
            <w:r w:rsidR="00335962" w:rsidRPr="37E6D7ED">
              <w:rPr>
                <w:color w:val="000000" w:themeColor="text1"/>
              </w:rPr>
              <w:t>.</w:t>
            </w:r>
          </w:p>
        </w:tc>
        <w:tc>
          <w:tcPr>
            <w:tcW w:w="1667" w:type="pct"/>
            <w:tcBorders>
              <w:top w:val="single" w:sz="8" w:space="0" w:color="auto"/>
              <w:left w:val="single" w:sz="8" w:space="0" w:color="auto"/>
              <w:bottom w:val="single" w:sz="8" w:space="0" w:color="auto"/>
              <w:right w:val="single" w:sz="8" w:space="0" w:color="auto"/>
            </w:tcBorders>
          </w:tcPr>
          <w:p w14:paraId="344BA052" w14:textId="0C159C16" w:rsidR="2FA7E88E" w:rsidRDefault="2FA7E88E">
            <w:r w:rsidRPr="2FA7E88E">
              <w:rPr>
                <w:color w:val="000000" w:themeColor="text1"/>
              </w:rPr>
              <w:t xml:space="preserve"> </w:t>
            </w:r>
          </w:p>
        </w:tc>
        <w:tc>
          <w:tcPr>
            <w:tcW w:w="1667" w:type="pct"/>
            <w:tcBorders>
              <w:top w:val="single" w:sz="8" w:space="0" w:color="auto"/>
              <w:left w:val="single" w:sz="8" w:space="0" w:color="auto"/>
              <w:bottom w:val="single" w:sz="8" w:space="0" w:color="auto"/>
              <w:right w:val="single" w:sz="8" w:space="0" w:color="auto"/>
            </w:tcBorders>
          </w:tcPr>
          <w:p w14:paraId="5941234D" w14:textId="4322748A" w:rsidR="2FA7E88E" w:rsidRDefault="2FA7E88E">
            <w:r w:rsidRPr="2FA7E88E">
              <w:rPr>
                <w:color w:val="000000" w:themeColor="text1"/>
              </w:rPr>
              <w:t xml:space="preserve"> </w:t>
            </w:r>
          </w:p>
        </w:tc>
      </w:tr>
      <w:tr w:rsidR="2FA7E88E" w14:paraId="5E55D01D" w14:textId="77777777" w:rsidTr="00D5539D">
        <w:trPr>
          <w:cantSplit/>
        </w:trPr>
        <w:tc>
          <w:tcPr>
            <w:tcW w:w="1667" w:type="pct"/>
            <w:tcBorders>
              <w:top w:val="single" w:sz="8" w:space="0" w:color="auto"/>
              <w:left w:val="single" w:sz="8" w:space="0" w:color="auto"/>
              <w:bottom w:val="single" w:sz="8" w:space="0" w:color="auto"/>
              <w:right w:val="single" w:sz="8" w:space="0" w:color="auto"/>
            </w:tcBorders>
          </w:tcPr>
          <w:p w14:paraId="2DE908C1" w14:textId="1D83E9C3" w:rsidR="2FA7E88E" w:rsidRDefault="2FA7E88E">
            <w:r w:rsidRPr="2FA7E88E">
              <w:rPr>
                <w:color w:val="000000" w:themeColor="text1"/>
              </w:rPr>
              <w:t xml:space="preserve"> </w:t>
            </w:r>
          </w:p>
        </w:tc>
        <w:tc>
          <w:tcPr>
            <w:tcW w:w="1667" w:type="pct"/>
            <w:tcBorders>
              <w:top w:val="single" w:sz="8" w:space="0" w:color="auto"/>
              <w:left w:val="single" w:sz="8" w:space="0" w:color="auto"/>
              <w:bottom w:val="single" w:sz="8" w:space="0" w:color="auto"/>
              <w:right w:val="single" w:sz="8" w:space="0" w:color="auto"/>
            </w:tcBorders>
          </w:tcPr>
          <w:p w14:paraId="7D92948D" w14:textId="7E01DB57" w:rsidR="2FA7E88E" w:rsidRDefault="2FA7E88E">
            <w:pPr>
              <w:pStyle w:val="ListParagraph"/>
              <w:numPr>
                <w:ilvl w:val="0"/>
                <w:numId w:val="40"/>
              </w:numPr>
              <w:rPr>
                <w:color w:val="000000" w:themeColor="text1"/>
              </w:rPr>
            </w:pPr>
            <w:r w:rsidRPr="37E6D7ED">
              <w:rPr>
                <w:color w:val="000000" w:themeColor="text1"/>
              </w:rPr>
              <w:t xml:space="preserve">The system opens the application and the </w:t>
            </w:r>
            <w:r w:rsidR="00AA694D" w:rsidRPr="37E6D7ED">
              <w:rPr>
                <w:color w:val="000000" w:themeColor="text1"/>
              </w:rPr>
              <w:t>referenced email message.</w:t>
            </w:r>
          </w:p>
        </w:tc>
        <w:tc>
          <w:tcPr>
            <w:tcW w:w="1667" w:type="pct"/>
            <w:tcBorders>
              <w:top w:val="single" w:sz="8" w:space="0" w:color="auto"/>
              <w:left w:val="single" w:sz="8" w:space="0" w:color="auto"/>
              <w:bottom w:val="single" w:sz="8" w:space="0" w:color="auto"/>
              <w:right w:val="single" w:sz="8" w:space="0" w:color="auto"/>
            </w:tcBorders>
          </w:tcPr>
          <w:p w14:paraId="7E0897DD" w14:textId="28489E81" w:rsidR="26084E1A" w:rsidRDefault="73D90094" w:rsidP="4DA2C38B">
            <w:pPr>
              <w:jc w:val="center"/>
              <w:rPr>
                <w:szCs w:val="22"/>
              </w:rPr>
            </w:pPr>
            <w:r>
              <w:rPr>
                <w:noProof/>
              </w:rPr>
              <w:drawing>
                <wp:inline distT="0" distB="0" distL="0" distR="0" wp14:anchorId="78592EEE" wp14:editId="1C50FE35">
                  <wp:extent cx="923925" cy="1733550"/>
                  <wp:effectExtent l="0" t="0" r="0" b="0"/>
                  <wp:docPr id="1725334883" name="Picture 172533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23925" cy="1733550"/>
                          </a:xfrm>
                          <a:prstGeom prst="rect">
                            <a:avLst/>
                          </a:prstGeom>
                        </pic:spPr>
                      </pic:pic>
                    </a:graphicData>
                  </a:graphic>
                </wp:inline>
              </w:drawing>
            </w:r>
          </w:p>
        </w:tc>
      </w:tr>
    </w:tbl>
    <w:p w14:paraId="4FEBC01B" w14:textId="2FCAD620" w:rsidR="07C9C3DC" w:rsidRDefault="07C9C3DC" w:rsidP="07C9C3DC">
      <w:pPr>
        <w:rPr>
          <w:color w:val="000000" w:themeColor="text1"/>
        </w:rPr>
      </w:pPr>
    </w:p>
    <w:p w14:paraId="0705CECF" w14:textId="77777777" w:rsidR="00AA694D" w:rsidRDefault="00AA694D" w:rsidP="00AA694D">
      <w:r w:rsidRPr="07C9C3DC">
        <w:rPr>
          <w:b/>
          <w:bCs/>
          <w:color w:val="000000" w:themeColor="text1"/>
        </w:rPr>
        <w:t>Alternate path:</w:t>
      </w:r>
    </w:p>
    <w:p w14:paraId="04DB8AC8" w14:textId="4A95E0EF" w:rsidR="00AA694D" w:rsidRDefault="00AA694D" w:rsidP="00AA694D">
      <w:pPr>
        <w:pStyle w:val="ListParagraph"/>
        <w:numPr>
          <w:ilvl w:val="0"/>
          <w:numId w:val="32"/>
        </w:numPr>
        <w:rPr>
          <w:color w:val="000000" w:themeColor="text1"/>
        </w:rPr>
      </w:pPr>
      <w:r>
        <w:rPr>
          <w:color w:val="000000" w:themeColor="text1"/>
        </w:rPr>
        <w:t>The application is already open</w:t>
      </w:r>
    </w:p>
    <w:p w14:paraId="72E306EA" w14:textId="6D9C66B8" w:rsidR="00AA694D" w:rsidRDefault="00AA694D" w:rsidP="00AA694D">
      <w:pPr>
        <w:rPr>
          <w:color w:val="000000" w:themeColor="text1"/>
        </w:rPr>
      </w:pPr>
    </w:p>
    <w:tbl>
      <w:tblPr>
        <w:tblStyle w:val="TableGrid"/>
        <w:tblW w:w="8910" w:type="dxa"/>
        <w:tblInd w:w="630" w:type="dxa"/>
        <w:tblLayout w:type="fixed"/>
        <w:tblLook w:val="04A0" w:firstRow="1" w:lastRow="0" w:firstColumn="1" w:lastColumn="0" w:noHBand="0" w:noVBand="1"/>
      </w:tblPr>
      <w:tblGrid>
        <w:gridCol w:w="2970"/>
        <w:gridCol w:w="2971"/>
        <w:gridCol w:w="2969"/>
      </w:tblGrid>
      <w:tr w:rsidR="00AA694D" w14:paraId="0A0C175C" w14:textId="77777777" w:rsidTr="37E6D7ED">
        <w:trPr>
          <w:cantSplit/>
          <w:trHeight w:val="300"/>
        </w:trPr>
        <w:tc>
          <w:tcPr>
            <w:tcW w:w="1667" w:type="pct"/>
            <w:tcBorders>
              <w:top w:val="single" w:sz="8" w:space="0" w:color="auto"/>
              <w:left w:val="single" w:sz="8" w:space="0" w:color="auto"/>
              <w:bottom w:val="single" w:sz="8" w:space="0" w:color="auto"/>
              <w:right w:val="single" w:sz="8" w:space="0" w:color="auto"/>
            </w:tcBorders>
          </w:tcPr>
          <w:p w14:paraId="72A02E5D" w14:textId="77777777" w:rsidR="00AA694D" w:rsidRDefault="00AA694D">
            <w:r w:rsidRPr="2FA7E88E">
              <w:rPr>
                <w:b/>
                <w:bCs/>
                <w:color w:val="000000" w:themeColor="text1"/>
              </w:rPr>
              <w:t>Actor</w:t>
            </w:r>
          </w:p>
        </w:tc>
        <w:tc>
          <w:tcPr>
            <w:tcW w:w="1667" w:type="pct"/>
            <w:tcBorders>
              <w:top w:val="single" w:sz="8" w:space="0" w:color="auto"/>
              <w:left w:val="single" w:sz="8" w:space="0" w:color="auto"/>
              <w:bottom w:val="single" w:sz="8" w:space="0" w:color="auto"/>
              <w:right w:val="single" w:sz="8" w:space="0" w:color="auto"/>
            </w:tcBorders>
          </w:tcPr>
          <w:p w14:paraId="061FA4A5" w14:textId="77777777" w:rsidR="00AA694D" w:rsidRDefault="00AA694D">
            <w:r w:rsidRPr="2FA7E88E">
              <w:rPr>
                <w:b/>
                <w:bCs/>
                <w:color w:val="000000" w:themeColor="text1"/>
              </w:rPr>
              <w:t>System</w:t>
            </w:r>
          </w:p>
        </w:tc>
        <w:tc>
          <w:tcPr>
            <w:tcW w:w="1667" w:type="pct"/>
            <w:tcBorders>
              <w:top w:val="single" w:sz="8" w:space="0" w:color="auto"/>
              <w:left w:val="single" w:sz="8" w:space="0" w:color="auto"/>
              <w:bottom w:val="single" w:sz="8" w:space="0" w:color="auto"/>
              <w:right w:val="single" w:sz="8" w:space="0" w:color="auto"/>
            </w:tcBorders>
          </w:tcPr>
          <w:p w14:paraId="06FBEEFD" w14:textId="77777777" w:rsidR="00AA694D" w:rsidRDefault="00AA694D">
            <w:r w:rsidRPr="2FA7E88E">
              <w:rPr>
                <w:b/>
                <w:bCs/>
                <w:color w:val="000000" w:themeColor="text1"/>
              </w:rPr>
              <w:t>Screen</w:t>
            </w:r>
          </w:p>
        </w:tc>
      </w:tr>
      <w:tr w:rsidR="00AA694D" w14:paraId="4F1F7DB6" w14:textId="77777777" w:rsidTr="37E6D7ED">
        <w:trPr>
          <w:cantSplit/>
          <w:trHeight w:val="300"/>
        </w:trPr>
        <w:tc>
          <w:tcPr>
            <w:tcW w:w="1667" w:type="pct"/>
            <w:tcBorders>
              <w:top w:val="single" w:sz="8" w:space="0" w:color="auto"/>
              <w:left w:val="single" w:sz="8" w:space="0" w:color="auto"/>
              <w:bottom w:val="single" w:sz="8" w:space="0" w:color="auto"/>
              <w:right w:val="single" w:sz="8" w:space="0" w:color="auto"/>
            </w:tcBorders>
          </w:tcPr>
          <w:p w14:paraId="0E71ECA0" w14:textId="2065BA7F" w:rsidR="00AA694D" w:rsidRPr="00D5539D" w:rsidRDefault="00AA694D" w:rsidP="00D5539D">
            <w:pPr>
              <w:pStyle w:val="ListParagraph"/>
              <w:numPr>
                <w:ilvl w:val="0"/>
                <w:numId w:val="74"/>
              </w:numPr>
              <w:rPr>
                <w:color w:val="000000" w:themeColor="text1"/>
              </w:rPr>
            </w:pPr>
            <w:r>
              <w:rPr>
                <w:color w:val="000000" w:themeColor="text1"/>
              </w:rPr>
              <w:t>The user taps on the in-app notification.</w:t>
            </w:r>
          </w:p>
        </w:tc>
        <w:tc>
          <w:tcPr>
            <w:tcW w:w="1667" w:type="pct"/>
            <w:tcBorders>
              <w:top w:val="single" w:sz="8" w:space="0" w:color="auto"/>
              <w:left w:val="single" w:sz="8" w:space="0" w:color="auto"/>
              <w:bottom w:val="single" w:sz="8" w:space="0" w:color="auto"/>
              <w:right w:val="single" w:sz="8" w:space="0" w:color="auto"/>
            </w:tcBorders>
          </w:tcPr>
          <w:p w14:paraId="438F6FD2" w14:textId="77777777" w:rsidR="00AA694D" w:rsidRPr="2FA7E88E" w:rsidRDefault="00AA694D">
            <w:pPr>
              <w:rPr>
                <w:b/>
                <w:bCs/>
                <w:color w:val="000000" w:themeColor="text1"/>
              </w:rPr>
            </w:pPr>
          </w:p>
        </w:tc>
        <w:tc>
          <w:tcPr>
            <w:tcW w:w="1667" w:type="pct"/>
            <w:tcBorders>
              <w:top w:val="single" w:sz="8" w:space="0" w:color="auto"/>
              <w:left w:val="single" w:sz="8" w:space="0" w:color="auto"/>
              <w:bottom w:val="single" w:sz="8" w:space="0" w:color="auto"/>
              <w:right w:val="single" w:sz="8" w:space="0" w:color="auto"/>
            </w:tcBorders>
          </w:tcPr>
          <w:p w14:paraId="70C19FE1" w14:textId="0AE925D7" w:rsidR="00AA694D" w:rsidRPr="2FA7E88E" w:rsidRDefault="00AA694D">
            <w:pPr>
              <w:rPr>
                <w:b/>
                <w:bCs/>
                <w:color w:val="000000" w:themeColor="text1"/>
              </w:rPr>
            </w:pPr>
            <w:r w:rsidRPr="00335962">
              <w:rPr>
                <w:noProof/>
                <w:szCs w:val="22"/>
              </w:rPr>
              <w:drawing>
                <wp:inline distT="0" distB="0" distL="0" distR="0" wp14:anchorId="2D5D56AA" wp14:editId="70D27C04">
                  <wp:extent cx="1557494" cy="976686"/>
                  <wp:effectExtent l="0" t="0" r="5080" b="0"/>
                  <wp:docPr id="53103169" name="Picture 5310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5241" cy="981544"/>
                          </a:xfrm>
                          <a:prstGeom prst="rect">
                            <a:avLst/>
                          </a:prstGeom>
                        </pic:spPr>
                      </pic:pic>
                    </a:graphicData>
                  </a:graphic>
                </wp:inline>
              </w:drawing>
            </w:r>
          </w:p>
        </w:tc>
      </w:tr>
      <w:tr w:rsidR="00AA694D" w14:paraId="273267E1" w14:textId="77777777" w:rsidTr="37E6D7ED">
        <w:trPr>
          <w:cantSplit/>
          <w:trHeight w:val="300"/>
        </w:trPr>
        <w:tc>
          <w:tcPr>
            <w:tcW w:w="1667" w:type="pct"/>
            <w:tcBorders>
              <w:top w:val="single" w:sz="8" w:space="0" w:color="auto"/>
              <w:left w:val="single" w:sz="8" w:space="0" w:color="auto"/>
              <w:bottom w:val="single" w:sz="8" w:space="0" w:color="auto"/>
              <w:right w:val="single" w:sz="8" w:space="0" w:color="auto"/>
            </w:tcBorders>
          </w:tcPr>
          <w:p w14:paraId="46EF0691" w14:textId="77777777" w:rsidR="00AA694D" w:rsidRPr="00D5539D" w:rsidRDefault="00AA694D" w:rsidP="00D5539D">
            <w:pPr>
              <w:rPr>
                <w:color w:val="000000" w:themeColor="text1"/>
              </w:rPr>
            </w:pPr>
          </w:p>
        </w:tc>
        <w:tc>
          <w:tcPr>
            <w:tcW w:w="1667" w:type="pct"/>
            <w:tcBorders>
              <w:top w:val="single" w:sz="8" w:space="0" w:color="auto"/>
              <w:left w:val="single" w:sz="8" w:space="0" w:color="auto"/>
              <w:bottom w:val="single" w:sz="8" w:space="0" w:color="auto"/>
              <w:right w:val="single" w:sz="8" w:space="0" w:color="auto"/>
            </w:tcBorders>
          </w:tcPr>
          <w:p w14:paraId="5ADBC86F" w14:textId="2B72CD07" w:rsidR="00AA694D" w:rsidRPr="00D5539D" w:rsidRDefault="00AA694D" w:rsidP="00D5539D">
            <w:pPr>
              <w:pStyle w:val="ListParagraph"/>
              <w:numPr>
                <w:ilvl w:val="0"/>
                <w:numId w:val="74"/>
              </w:numPr>
              <w:rPr>
                <w:color w:val="000000" w:themeColor="text1"/>
              </w:rPr>
            </w:pPr>
            <w:r>
              <w:rPr>
                <w:color w:val="000000" w:themeColor="text1"/>
              </w:rPr>
              <w:t>The system opens the referenced email message.</w:t>
            </w:r>
          </w:p>
        </w:tc>
        <w:tc>
          <w:tcPr>
            <w:tcW w:w="1667" w:type="pct"/>
            <w:tcBorders>
              <w:top w:val="single" w:sz="8" w:space="0" w:color="auto"/>
              <w:left w:val="single" w:sz="8" w:space="0" w:color="auto"/>
              <w:bottom w:val="single" w:sz="8" w:space="0" w:color="auto"/>
              <w:right w:val="single" w:sz="8" w:space="0" w:color="auto"/>
            </w:tcBorders>
          </w:tcPr>
          <w:p w14:paraId="3CA52969" w14:textId="77777777" w:rsidR="00AA694D" w:rsidRPr="00335962" w:rsidRDefault="00AA694D">
            <w:pPr>
              <w:rPr>
                <w:szCs w:val="22"/>
              </w:rPr>
            </w:pPr>
          </w:p>
        </w:tc>
      </w:tr>
    </w:tbl>
    <w:p w14:paraId="241D9A88" w14:textId="77777777" w:rsidR="00AA694D" w:rsidRPr="00D5539D" w:rsidRDefault="00AA694D" w:rsidP="00D5539D">
      <w:pPr>
        <w:rPr>
          <w:color w:val="000000" w:themeColor="text1"/>
        </w:rPr>
      </w:pPr>
    </w:p>
    <w:p w14:paraId="13855EE5" w14:textId="65887E8F" w:rsidR="00AA694D" w:rsidRDefault="00AA694D" w:rsidP="07C9C3DC">
      <w:pPr>
        <w:rPr>
          <w:color w:val="000000" w:themeColor="text1"/>
        </w:rPr>
      </w:pPr>
    </w:p>
    <w:p w14:paraId="406C1B80" w14:textId="77777777" w:rsidR="00AA694D" w:rsidRDefault="00AA694D" w:rsidP="07C9C3DC">
      <w:pPr>
        <w:rPr>
          <w:color w:val="000000" w:themeColor="text1"/>
        </w:rPr>
      </w:pPr>
    </w:p>
    <w:p w14:paraId="33A3E31C" w14:textId="06E6FA5C" w:rsidR="004A684F" w:rsidRDefault="2C04E479" w:rsidP="2FA7E88E">
      <w:r w:rsidRPr="07C9C3DC">
        <w:rPr>
          <w:b/>
          <w:bCs/>
          <w:color w:val="000000" w:themeColor="text1"/>
        </w:rPr>
        <w:t>Post Condition</w:t>
      </w:r>
      <w:r w:rsidRPr="07C9C3DC">
        <w:rPr>
          <w:color w:val="000000" w:themeColor="text1"/>
        </w:rPr>
        <w:t>:</w:t>
      </w:r>
    </w:p>
    <w:p w14:paraId="78D9643A" w14:textId="340CD2DC" w:rsidR="004A684F" w:rsidRDefault="0AFCD497" w:rsidP="74275688">
      <w:pPr>
        <w:rPr>
          <w:color w:val="000000" w:themeColor="text1"/>
        </w:rPr>
      </w:pPr>
      <w:r w:rsidRPr="74275688">
        <w:rPr>
          <w:color w:val="000000" w:themeColor="text1"/>
        </w:rPr>
        <w:t>None</w:t>
      </w:r>
    </w:p>
    <w:p w14:paraId="7EF0DA09" w14:textId="6FE7B157" w:rsidR="004A684F" w:rsidRDefault="004A684F" w:rsidP="2FA7E88E"/>
    <w:p w14:paraId="4A5AFA1D" w14:textId="5D8F53B6" w:rsidR="004A684F" w:rsidRDefault="246B8AE5">
      <w:pPr>
        <w:pStyle w:val="Heading3"/>
      </w:pPr>
      <w:bookmarkStart w:id="23" w:name="_Toc117936134"/>
      <w:bookmarkStart w:id="24" w:name="_Hlk113802510"/>
      <w:r w:rsidRPr="07C9C3DC">
        <w:rPr>
          <w:rFonts w:eastAsia="Arial" w:cs="Arial"/>
          <w:color w:val="000000" w:themeColor="text1"/>
        </w:rPr>
        <w:t>Use Case Name: Sending Barcode and Link Data to USPS</w:t>
      </w:r>
      <w:bookmarkEnd w:id="23"/>
    </w:p>
    <w:bookmarkEnd w:id="24"/>
    <w:p w14:paraId="25855687" w14:textId="438BA752" w:rsidR="07C9C3DC" w:rsidRDefault="07C9C3DC" w:rsidP="07C9C3DC"/>
    <w:p w14:paraId="6A62871E" w14:textId="049EAEC6" w:rsidR="004A684F" w:rsidRDefault="5580A0AD" w:rsidP="2FA7E88E">
      <w:pPr>
        <w:rPr>
          <w:color w:val="000000" w:themeColor="text1"/>
        </w:rPr>
      </w:pPr>
      <w:r w:rsidRPr="2FA7E88E">
        <w:rPr>
          <w:b/>
          <w:bCs/>
          <w:color w:val="000000" w:themeColor="text1"/>
        </w:rPr>
        <w:t>Summary</w:t>
      </w:r>
      <w:r w:rsidRPr="2FA7E88E">
        <w:rPr>
          <w:color w:val="000000" w:themeColor="text1"/>
        </w:rPr>
        <w:t xml:space="preserve">: The customer needs the ability to get data on which barcodes and links are clicked on in the mail messages to better understand what their users are </w:t>
      </w:r>
      <w:proofErr w:type="gramStart"/>
      <w:r w:rsidRPr="2FA7E88E">
        <w:rPr>
          <w:color w:val="000000" w:themeColor="text1"/>
        </w:rPr>
        <w:t xml:space="preserve">actually </w:t>
      </w:r>
      <w:r w:rsidR="2EF0AF04" w:rsidRPr="2FA7E88E">
        <w:rPr>
          <w:color w:val="000000" w:themeColor="text1"/>
        </w:rPr>
        <w:t>viewing</w:t>
      </w:r>
      <w:proofErr w:type="gramEnd"/>
      <w:r w:rsidR="2EF0AF04" w:rsidRPr="2FA7E88E">
        <w:rPr>
          <w:color w:val="000000" w:themeColor="text1"/>
        </w:rPr>
        <w:t>.</w:t>
      </w:r>
    </w:p>
    <w:p w14:paraId="7E167A87" w14:textId="06CD799B" w:rsidR="004A684F" w:rsidRDefault="5580A0AD" w:rsidP="2FA7E88E">
      <w:r w:rsidRPr="2FA7E88E">
        <w:rPr>
          <w:color w:val="000000" w:themeColor="text1"/>
        </w:rPr>
        <w:t xml:space="preserve"> </w:t>
      </w:r>
    </w:p>
    <w:p w14:paraId="0A122954" w14:textId="4B4F2893" w:rsidR="004A684F" w:rsidRDefault="5580A0AD" w:rsidP="2FA7E88E">
      <w:pPr>
        <w:rPr>
          <w:color w:val="000000" w:themeColor="text1"/>
        </w:rPr>
      </w:pPr>
      <w:r w:rsidRPr="2FA7E88E">
        <w:rPr>
          <w:b/>
          <w:bCs/>
          <w:color w:val="000000" w:themeColor="text1"/>
        </w:rPr>
        <w:t>Preconditions</w:t>
      </w:r>
      <w:r w:rsidRPr="2FA7E88E">
        <w:rPr>
          <w:color w:val="000000" w:themeColor="text1"/>
        </w:rPr>
        <w:t>:</w:t>
      </w:r>
      <w:r w:rsidR="327BFA25" w:rsidRPr="2FA7E88E">
        <w:rPr>
          <w:color w:val="000000" w:themeColor="text1"/>
        </w:rPr>
        <w:t xml:space="preserve"> None.</w:t>
      </w:r>
    </w:p>
    <w:p w14:paraId="297F4C42" w14:textId="2C118B85" w:rsidR="004A684F" w:rsidRDefault="5580A0AD" w:rsidP="2FA7E88E">
      <w:r w:rsidRPr="2FA7E88E">
        <w:rPr>
          <w:color w:val="000000" w:themeColor="text1"/>
        </w:rPr>
        <w:t xml:space="preserve"> </w:t>
      </w:r>
    </w:p>
    <w:p w14:paraId="7B10D6EF" w14:textId="71DF7F4B" w:rsidR="004A684F" w:rsidRDefault="5580A0AD" w:rsidP="74275688">
      <w:pPr>
        <w:rPr>
          <w:color w:val="000000" w:themeColor="text1"/>
        </w:rPr>
      </w:pPr>
      <w:r w:rsidRPr="74275688">
        <w:rPr>
          <w:b/>
          <w:bCs/>
          <w:color w:val="000000" w:themeColor="text1"/>
        </w:rPr>
        <w:lastRenderedPageBreak/>
        <w:t>Triggers</w:t>
      </w:r>
      <w:r w:rsidRPr="74275688">
        <w:rPr>
          <w:color w:val="000000" w:themeColor="text1"/>
        </w:rPr>
        <w:t xml:space="preserve">: </w:t>
      </w:r>
      <w:r w:rsidR="549808A0" w:rsidRPr="74275688">
        <w:rPr>
          <w:color w:val="000000" w:themeColor="text1"/>
        </w:rPr>
        <w:t>The user s</w:t>
      </w:r>
      <w:r w:rsidR="2713446F" w:rsidRPr="74275688">
        <w:rPr>
          <w:color w:val="000000" w:themeColor="text1"/>
        </w:rPr>
        <w:t>cans</w:t>
      </w:r>
      <w:r w:rsidR="549808A0" w:rsidRPr="74275688">
        <w:rPr>
          <w:color w:val="000000" w:themeColor="text1"/>
        </w:rPr>
        <w:t xml:space="preserve"> a barcode or</w:t>
      </w:r>
      <w:r w:rsidR="170F052D" w:rsidRPr="74275688">
        <w:rPr>
          <w:color w:val="000000" w:themeColor="text1"/>
        </w:rPr>
        <w:t xml:space="preserve"> selects a</w:t>
      </w:r>
      <w:r w:rsidR="549808A0" w:rsidRPr="74275688">
        <w:rPr>
          <w:color w:val="000000" w:themeColor="text1"/>
        </w:rPr>
        <w:t xml:space="preserve"> link.</w:t>
      </w:r>
    </w:p>
    <w:p w14:paraId="5D8CB6AE" w14:textId="71DF7F4B" w:rsidR="74275688" w:rsidRDefault="74275688" w:rsidP="74275688">
      <w:pPr>
        <w:rPr>
          <w:color w:val="000000" w:themeColor="text1"/>
        </w:rPr>
      </w:pPr>
    </w:p>
    <w:p w14:paraId="008B75F5" w14:textId="55972555" w:rsidR="004A684F" w:rsidRDefault="246B8AE5" w:rsidP="2FA7E88E">
      <w:r w:rsidRPr="07C9C3DC">
        <w:rPr>
          <w:b/>
          <w:bCs/>
          <w:color w:val="000000" w:themeColor="text1"/>
        </w:rPr>
        <w:t>Basic course of events (Scenario):</w:t>
      </w:r>
    </w:p>
    <w:p w14:paraId="63EBE28D" w14:textId="754C5461" w:rsidR="07C9C3DC" w:rsidRDefault="07C9C3DC" w:rsidP="07C9C3DC">
      <w:pPr>
        <w:rPr>
          <w:b/>
          <w:bCs/>
          <w:color w:val="000000" w:themeColor="text1"/>
        </w:rPr>
      </w:pPr>
    </w:p>
    <w:p w14:paraId="16A483A0" w14:textId="36BBE241" w:rsidR="004A684F" w:rsidRDefault="246B8AE5" w:rsidP="2FA7E88E">
      <w:r w:rsidRPr="07C9C3DC">
        <w:rPr>
          <w:color w:val="000000" w:themeColor="text1"/>
        </w:rPr>
        <w:t>Internal Precondition: None</w:t>
      </w:r>
    </w:p>
    <w:p w14:paraId="41A19EC2" w14:textId="6BC6F27B" w:rsidR="07C9C3DC" w:rsidRDefault="07C9C3DC" w:rsidP="07C9C3DC">
      <w:pPr>
        <w:rPr>
          <w:color w:val="000000" w:themeColor="text1"/>
        </w:rPr>
      </w:pPr>
    </w:p>
    <w:tbl>
      <w:tblPr>
        <w:tblStyle w:val="TableGrid"/>
        <w:tblW w:w="8835" w:type="dxa"/>
        <w:tblInd w:w="630" w:type="dxa"/>
        <w:tblLayout w:type="fixed"/>
        <w:tblLook w:val="04A0" w:firstRow="1" w:lastRow="0" w:firstColumn="1" w:lastColumn="0" w:noHBand="0" w:noVBand="1"/>
      </w:tblPr>
      <w:tblGrid>
        <w:gridCol w:w="3900"/>
        <w:gridCol w:w="4935"/>
      </w:tblGrid>
      <w:tr w:rsidR="2FA7E88E" w14:paraId="43C10E2B" w14:textId="77777777" w:rsidTr="07C9C3DC">
        <w:trPr>
          <w:trHeight w:val="300"/>
        </w:trPr>
        <w:tc>
          <w:tcPr>
            <w:tcW w:w="3900" w:type="dxa"/>
            <w:tcBorders>
              <w:top w:val="single" w:sz="8" w:space="0" w:color="auto"/>
              <w:left w:val="single" w:sz="8" w:space="0" w:color="auto"/>
              <w:bottom w:val="single" w:sz="8" w:space="0" w:color="auto"/>
              <w:right w:val="single" w:sz="8" w:space="0" w:color="auto"/>
            </w:tcBorders>
          </w:tcPr>
          <w:p w14:paraId="12A083BB" w14:textId="02BAF965" w:rsidR="2FA7E88E" w:rsidRDefault="2FA7E88E">
            <w:r w:rsidRPr="2FA7E88E">
              <w:rPr>
                <w:b/>
                <w:bCs/>
                <w:color w:val="000000" w:themeColor="text1"/>
              </w:rPr>
              <w:t>Actor</w:t>
            </w:r>
          </w:p>
        </w:tc>
        <w:tc>
          <w:tcPr>
            <w:tcW w:w="4935" w:type="dxa"/>
            <w:tcBorders>
              <w:top w:val="single" w:sz="8" w:space="0" w:color="auto"/>
              <w:left w:val="single" w:sz="8" w:space="0" w:color="auto"/>
              <w:bottom w:val="single" w:sz="8" w:space="0" w:color="auto"/>
              <w:right w:val="single" w:sz="8" w:space="0" w:color="auto"/>
            </w:tcBorders>
          </w:tcPr>
          <w:p w14:paraId="1EB34B94" w14:textId="560FEA9B" w:rsidR="2FA7E88E" w:rsidRDefault="2FA7E88E">
            <w:r w:rsidRPr="2FA7E88E">
              <w:rPr>
                <w:b/>
                <w:bCs/>
                <w:color w:val="000000" w:themeColor="text1"/>
              </w:rPr>
              <w:t>System</w:t>
            </w:r>
          </w:p>
        </w:tc>
      </w:tr>
      <w:tr w:rsidR="2FA7E88E" w14:paraId="6F838C59" w14:textId="77777777" w:rsidTr="07C9C3DC">
        <w:tc>
          <w:tcPr>
            <w:tcW w:w="3900" w:type="dxa"/>
            <w:tcBorders>
              <w:top w:val="single" w:sz="8" w:space="0" w:color="auto"/>
              <w:left w:val="single" w:sz="8" w:space="0" w:color="auto"/>
              <w:bottom w:val="single" w:sz="8" w:space="0" w:color="auto"/>
              <w:right w:val="single" w:sz="8" w:space="0" w:color="auto"/>
            </w:tcBorders>
          </w:tcPr>
          <w:p w14:paraId="76576E84" w14:textId="734039E2" w:rsidR="672EFDD1" w:rsidRDefault="672EFDD1">
            <w:pPr>
              <w:pStyle w:val="ListParagraph"/>
              <w:numPr>
                <w:ilvl w:val="0"/>
                <w:numId w:val="37"/>
              </w:numPr>
              <w:rPr>
                <w:color w:val="000000" w:themeColor="text1"/>
              </w:rPr>
            </w:pPr>
            <w:r w:rsidRPr="2FA7E88E">
              <w:rPr>
                <w:color w:val="000000" w:themeColor="text1"/>
              </w:rPr>
              <w:t xml:space="preserve">The user </w:t>
            </w:r>
            <w:r w:rsidR="0C85DF18" w:rsidRPr="2FA7E88E">
              <w:rPr>
                <w:color w:val="000000" w:themeColor="text1"/>
              </w:rPr>
              <w:t>scans</w:t>
            </w:r>
            <w:r w:rsidRPr="2FA7E88E">
              <w:rPr>
                <w:color w:val="000000" w:themeColor="text1"/>
              </w:rPr>
              <w:t xml:space="preserve"> a barcode or</w:t>
            </w:r>
            <w:r w:rsidR="679DC67B" w:rsidRPr="2FA7E88E">
              <w:rPr>
                <w:color w:val="000000" w:themeColor="text1"/>
              </w:rPr>
              <w:t xml:space="preserve"> selects a</w:t>
            </w:r>
            <w:r w:rsidRPr="2FA7E88E">
              <w:rPr>
                <w:color w:val="000000" w:themeColor="text1"/>
              </w:rPr>
              <w:t xml:space="preserve"> link</w:t>
            </w:r>
            <w:r w:rsidR="2FA7E88E" w:rsidRPr="2FA7E88E">
              <w:rPr>
                <w:color w:val="000000" w:themeColor="text1"/>
              </w:rPr>
              <w:t xml:space="preserve"> </w:t>
            </w:r>
          </w:p>
        </w:tc>
        <w:tc>
          <w:tcPr>
            <w:tcW w:w="4935" w:type="dxa"/>
            <w:tcBorders>
              <w:top w:val="single" w:sz="8" w:space="0" w:color="auto"/>
              <w:left w:val="single" w:sz="8" w:space="0" w:color="auto"/>
              <w:bottom w:val="single" w:sz="8" w:space="0" w:color="auto"/>
              <w:right w:val="single" w:sz="8" w:space="0" w:color="auto"/>
            </w:tcBorders>
          </w:tcPr>
          <w:p w14:paraId="24ADD993" w14:textId="71B3A023" w:rsidR="2FA7E88E" w:rsidRDefault="2FA7E88E">
            <w:r w:rsidRPr="2FA7E88E">
              <w:rPr>
                <w:color w:val="000000" w:themeColor="text1"/>
              </w:rPr>
              <w:t xml:space="preserve"> </w:t>
            </w:r>
          </w:p>
        </w:tc>
      </w:tr>
      <w:tr w:rsidR="2FA7E88E" w14:paraId="03F8D47E" w14:textId="77777777" w:rsidTr="07C9C3DC">
        <w:tc>
          <w:tcPr>
            <w:tcW w:w="3900" w:type="dxa"/>
            <w:tcBorders>
              <w:top w:val="single" w:sz="8" w:space="0" w:color="auto"/>
              <w:left w:val="single" w:sz="8" w:space="0" w:color="auto"/>
              <w:bottom w:val="single" w:sz="8" w:space="0" w:color="auto"/>
              <w:right w:val="single" w:sz="8" w:space="0" w:color="auto"/>
            </w:tcBorders>
          </w:tcPr>
          <w:p w14:paraId="7FE574E0" w14:textId="027A6FC3" w:rsidR="2FA7E88E" w:rsidRDefault="2FA7E88E">
            <w:r w:rsidRPr="2FA7E88E">
              <w:rPr>
                <w:color w:val="000000" w:themeColor="text1"/>
              </w:rPr>
              <w:t xml:space="preserve"> </w:t>
            </w:r>
          </w:p>
        </w:tc>
        <w:tc>
          <w:tcPr>
            <w:tcW w:w="4935" w:type="dxa"/>
            <w:tcBorders>
              <w:top w:val="single" w:sz="8" w:space="0" w:color="auto"/>
              <w:left w:val="single" w:sz="8" w:space="0" w:color="auto"/>
              <w:bottom w:val="single" w:sz="8" w:space="0" w:color="auto"/>
              <w:right w:val="single" w:sz="8" w:space="0" w:color="auto"/>
            </w:tcBorders>
          </w:tcPr>
          <w:p w14:paraId="28217DA8" w14:textId="21945F6A" w:rsidR="2FA7E88E" w:rsidRDefault="2FA7E88E">
            <w:pPr>
              <w:pStyle w:val="ListParagraph"/>
              <w:numPr>
                <w:ilvl w:val="0"/>
                <w:numId w:val="37"/>
              </w:numPr>
              <w:rPr>
                <w:color w:val="000000" w:themeColor="text1"/>
              </w:rPr>
            </w:pPr>
            <w:r w:rsidRPr="2FA7E88E">
              <w:rPr>
                <w:color w:val="000000" w:themeColor="text1"/>
              </w:rPr>
              <w:t>The system g</w:t>
            </w:r>
            <w:r w:rsidR="658793ED" w:rsidRPr="2FA7E88E">
              <w:rPr>
                <w:color w:val="000000" w:themeColor="text1"/>
              </w:rPr>
              <w:t xml:space="preserve">athers information about that barcode/link </w:t>
            </w:r>
            <w:r w:rsidR="4DA33618" w:rsidRPr="2FA7E88E">
              <w:rPr>
                <w:color w:val="000000" w:themeColor="text1"/>
              </w:rPr>
              <w:t xml:space="preserve">(The </w:t>
            </w:r>
            <w:r w:rsidR="13DC931C" w:rsidRPr="7D5BAEBD">
              <w:rPr>
                <w:color w:val="000000" w:themeColor="text1"/>
              </w:rPr>
              <w:t>M</w:t>
            </w:r>
            <w:r w:rsidR="35268829" w:rsidRPr="7D5BAEBD">
              <w:rPr>
                <w:color w:val="000000" w:themeColor="text1"/>
              </w:rPr>
              <w:t>ailer Identifier (</w:t>
            </w:r>
            <w:r w:rsidR="4DA33618" w:rsidRPr="2FA7E88E">
              <w:rPr>
                <w:color w:val="000000" w:themeColor="text1"/>
              </w:rPr>
              <w:t>MID</w:t>
            </w:r>
            <w:r w:rsidR="35268829" w:rsidRPr="7D5BAEBD">
              <w:rPr>
                <w:color w:val="000000" w:themeColor="text1"/>
              </w:rPr>
              <w:t>)</w:t>
            </w:r>
            <w:r w:rsidR="13DC931C" w:rsidRPr="7D5BAEBD">
              <w:rPr>
                <w:color w:val="000000" w:themeColor="text1"/>
              </w:rPr>
              <w:t>/</w:t>
            </w:r>
            <w:r w:rsidR="4DA33618" w:rsidRPr="2FA7E88E">
              <w:rPr>
                <w:color w:val="000000" w:themeColor="text1"/>
              </w:rPr>
              <w:t xml:space="preserve"> Serial Number, timestamp, action info) and sends it to an API.</w:t>
            </w:r>
          </w:p>
        </w:tc>
      </w:tr>
    </w:tbl>
    <w:p w14:paraId="4B423CC7" w14:textId="191FB763" w:rsidR="07C9C3DC" w:rsidRDefault="07C9C3DC" w:rsidP="07C9C3DC">
      <w:pPr>
        <w:rPr>
          <w:b/>
          <w:bCs/>
          <w:color w:val="000000" w:themeColor="text1"/>
        </w:rPr>
      </w:pPr>
    </w:p>
    <w:p w14:paraId="20811853" w14:textId="06E6FA5C" w:rsidR="004A684F" w:rsidRDefault="246B8AE5" w:rsidP="2FA7E88E">
      <w:r w:rsidRPr="07C9C3DC">
        <w:rPr>
          <w:b/>
          <w:bCs/>
          <w:color w:val="000000" w:themeColor="text1"/>
        </w:rPr>
        <w:t>Post Condition</w:t>
      </w:r>
      <w:r w:rsidRPr="07C9C3DC">
        <w:rPr>
          <w:color w:val="000000" w:themeColor="text1"/>
        </w:rPr>
        <w:t>:</w:t>
      </w:r>
    </w:p>
    <w:p w14:paraId="0A8F444C" w14:textId="6CFCB04D" w:rsidR="004A684F" w:rsidRDefault="2D79DAD3" w:rsidP="2FA7E88E">
      <w:pPr>
        <w:rPr>
          <w:color w:val="000000" w:themeColor="text1"/>
        </w:rPr>
      </w:pPr>
      <w:r w:rsidRPr="2FA7E88E">
        <w:rPr>
          <w:color w:val="000000" w:themeColor="text1"/>
        </w:rPr>
        <w:t>Data about the link/barcode is sent to USPS for processing.</w:t>
      </w:r>
    </w:p>
    <w:p w14:paraId="579E497C" w14:textId="241BAD70" w:rsidR="00372B5A" w:rsidRDefault="00372B5A">
      <w:pPr>
        <w:widowControl/>
        <w:spacing w:line="240" w:lineRule="auto"/>
      </w:pPr>
    </w:p>
    <w:p w14:paraId="6F908EE9" w14:textId="77777777" w:rsidR="00B81E8B" w:rsidRDefault="00B81E8B">
      <w:pPr>
        <w:widowControl/>
        <w:spacing w:line="240" w:lineRule="auto"/>
      </w:pPr>
    </w:p>
    <w:p w14:paraId="14386528" w14:textId="25A9C305" w:rsidR="00546E68" w:rsidRDefault="19486DDE">
      <w:pPr>
        <w:pStyle w:val="Heading3"/>
      </w:pPr>
      <w:bookmarkStart w:id="25" w:name="_Toc117936135"/>
      <w:bookmarkStart w:id="26" w:name="_Hlk113802532"/>
      <w:r>
        <w:t>Use Case Name: Track and Report Consumer Data</w:t>
      </w:r>
      <w:bookmarkEnd w:id="25"/>
    </w:p>
    <w:bookmarkEnd w:id="26"/>
    <w:p w14:paraId="528D633B" w14:textId="19D4C040" w:rsidR="00546E68" w:rsidRPr="002848A4" w:rsidRDefault="47AD45BA" w:rsidP="0B9A7237">
      <w:r w:rsidRPr="0B9A7237">
        <w:rPr>
          <w:b/>
          <w:bCs/>
        </w:rPr>
        <w:t>Summary</w:t>
      </w:r>
      <w:r>
        <w:t xml:space="preserve">: The application shall verify </w:t>
      </w:r>
      <w:r w:rsidR="32CBE30A">
        <w:t>user consent</w:t>
      </w:r>
      <w:r w:rsidR="5BE3E00A">
        <w:t xml:space="preserve"> to terms at time of installing the application.  </w:t>
      </w:r>
      <w:r w:rsidR="0B9AA11A">
        <w:t>It shall track usage statistics for consumer research data to report to USPS</w:t>
      </w:r>
      <w:r>
        <w:t>.</w:t>
      </w:r>
    </w:p>
    <w:p w14:paraId="1524B503" w14:textId="77777777" w:rsidR="00546E68" w:rsidRPr="002848A4" w:rsidRDefault="00546E68" w:rsidP="00546E68">
      <w:pPr>
        <w:ind w:left="720"/>
      </w:pPr>
    </w:p>
    <w:p w14:paraId="3C41011E" w14:textId="790E1661" w:rsidR="00546E68" w:rsidRPr="002848A4" w:rsidRDefault="47AD45BA" w:rsidP="0B9A7237">
      <w:r w:rsidRPr="0B9A7237">
        <w:rPr>
          <w:b/>
          <w:bCs/>
        </w:rPr>
        <w:t>Preconditions</w:t>
      </w:r>
      <w:r>
        <w:t xml:space="preserve">: The customer must have </w:t>
      </w:r>
      <w:r w:rsidR="32CBE30A">
        <w:t>informed delivery and has installed the mobile application</w:t>
      </w:r>
      <w:r>
        <w:t>.</w:t>
      </w:r>
    </w:p>
    <w:p w14:paraId="24D4AB40" w14:textId="77777777" w:rsidR="00546E68" w:rsidRPr="002848A4" w:rsidRDefault="00546E68" w:rsidP="00546E68">
      <w:pPr>
        <w:ind w:left="720"/>
      </w:pPr>
    </w:p>
    <w:p w14:paraId="5AC83E0C" w14:textId="32613D21" w:rsidR="00FD647B" w:rsidRPr="002848A4" w:rsidRDefault="47AD45BA" w:rsidP="0B9A7237">
      <w:r w:rsidRPr="0B9A7237">
        <w:rPr>
          <w:b/>
          <w:bCs/>
        </w:rPr>
        <w:t>Triggers</w:t>
      </w:r>
      <w:r>
        <w:t xml:space="preserve">: </w:t>
      </w:r>
      <w:r w:rsidR="6FB9B511">
        <w:t>After</w:t>
      </w:r>
      <w:r w:rsidR="64217DA1">
        <w:t xml:space="preserve"> installing the application and opening it, the customer shall be presented with </w:t>
      </w:r>
      <w:r w:rsidR="09371AF1">
        <w:t xml:space="preserve">a link to USPS terms and conditions for using the application which includes allowing </w:t>
      </w:r>
      <w:r w:rsidR="359585F9">
        <w:t xml:space="preserve">application tracking.  After accepting, the application shall </w:t>
      </w:r>
      <w:r w:rsidR="0079B6C4">
        <w:t>begin tracking</w:t>
      </w:r>
      <w:r w:rsidR="24AE343C">
        <w:t xml:space="preserve"> user button clicks, screen time, and navigation paths</w:t>
      </w:r>
      <w:r w:rsidR="0079B6C4">
        <w:t>.</w:t>
      </w:r>
    </w:p>
    <w:p w14:paraId="7833C9E4" w14:textId="77777777" w:rsidR="005E2CAB" w:rsidRPr="002848A4" w:rsidRDefault="005E2CAB" w:rsidP="00546E68">
      <w:pPr>
        <w:ind w:left="720"/>
      </w:pPr>
    </w:p>
    <w:p w14:paraId="2AB31AA6" w14:textId="77777777" w:rsidR="005E2CAB" w:rsidRPr="002848A4" w:rsidRDefault="0D6CB760" w:rsidP="0B9A7237">
      <w:pPr>
        <w:rPr>
          <w:b/>
          <w:bCs/>
        </w:rPr>
      </w:pPr>
      <w:r w:rsidRPr="0B9A7237">
        <w:rPr>
          <w:b/>
          <w:bCs/>
        </w:rPr>
        <w:t>Basic course of events (Scenario):</w:t>
      </w:r>
    </w:p>
    <w:p w14:paraId="65F106AA" w14:textId="272EE30C" w:rsidR="0B9A7237" w:rsidRDefault="0B9A7237" w:rsidP="0B9A7237">
      <w:pPr>
        <w:rPr>
          <w:b/>
          <w:bCs/>
          <w:szCs w:val="22"/>
        </w:rPr>
      </w:pPr>
    </w:p>
    <w:p w14:paraId="341229F9" w14:textId="2C1DA81C" w:rsidR="005E2CAB" w:rsidRPr="002848A4" w:rsidRDefault="0D6CB760" w:rsidP="0B9A7237">
      <w:r>
        <w:t xml:space="preserve">Internal Precondition: Customer </w:t>
      </w:r>
      <w:r w:rsidR="6B42003E">
        <w:t>ha</w:t>
      </w:r>
      <w:r>
        <w:t xml:space="preserve">s </w:t>
      </w:r>
      <w:r w:rsidR="6B42003E">
        <w:t>installed</w:t>
      </w:r>
      <w:r>
        <w:t xml:space="preserve"> application.</w:t>
      </w:r>
    </w:p>
    <w:p w14:paraId="13A790D4" w14:textId="77777777" w:rsidR="00D41D2A" w:rsidRPr="00AB55C1" w:rsidRDefault="00D41D2A" w:rsidP="005E2CAB">
      <w:pPr>
        <w:ind w:left="720"/>
        <w:rPr>
          <w:color w:val="0070C0"/>
        </w:rPr>
      </w:pPr>
    </w:p>
    <w:tbl>
      <w:tblPr>
        <w:tblStyle w:val="TableGrid"/>
        <w:tblW w:w="9000" w:type="dxa"/>
        <w:tblInd w:w="625" w:type="dxa"/>
        <w:tblLayout w:type="fixed"/>
        <w:tblLook w:val="04A0" w:firstRow="1" w:lastRow="0" w:firstColumn="1" w:lastColumn="0" w:noHBand="0" w:noVBand="1"/>
      </w:tblPr>
      <w:tblGrid>
        <w:gridCol w:w="3060"/>
        <w:gridCol w:w="5940"/>
      </w:tblGrid>
      <w:tr w:rsidR="002848A4" w:rsidRPr="002848A4" w14:paraId="204E1145" w14:textId="77777777" w:rsidTr="0B9A7237">
        <w:trPr>
          <w:tblHeader/>
        </w:trPr>
        <w:tc>
          <w:tcPr>
            <w:tcW w:w="3060" w:type="dxa"/>
          </w:tcPr>
          <w:p w14:paraId="60AA2336" w14:textId="77777777" w:rsidR="009040A6" w:rsidRPr="002848A4" w:rsidRDefault="009040A6">
            <w:pPr>
              <w:rPr>
                <w:b/>
                <w:bCs/>
              </w:rPr>
            </w:pPr>
            <w:r w:rsidRPr="002848A4">
              <w:rPr>
                <w:b/>
                <w:bCs/>
              </w:rPr>
              <w:t>Actor</w:t>
            </w:r>
          </w:p>
        </w:tc>
        <w:tc>
          <w:tcPr>
            <w:tcW w:w="5940" w:type="dxa"/>
          </w:tcPr>
          <w:p w14:paraId="7A15B3D8" w14:textId="77777777" w:rsidR="009040A6" w:rsidRPr="002848A4" w:rsidRDefault="009040A6">
            <w:pPr>
              <w:rPr>
                <w:b/>
                <w:bCs/>
              </w:rPr>
            </w:pPr>
            <w:r w:rsidRPr="002848A4">
              <w:rPr>
                <w:b/>
                <w:bCs/>
              </w:rPr>
              <w:t>System</w:t>
            </w:r>
          </w:p>
        </w:tc>
      </w:tr>
      <w:tr w:rsidR="002848A4" w:rsidRPr="002848A4" w14:paraId="132F31C3" w14:textId="77777777" w:rsidTr="0B9A7237">
        <w:tc>
          <w:tcPr>
            <w:tcW w:w="3060" w:type="dxa"/>
          </w:tcPr>
          <w:p w14:paraId="6DF94C72" w14:textId="12131C03" w:rsidR="009040A6" w:rsidRPr="002848A4" w:rsidRDefault="009040A6" w:rsidP="009040A6"/>
        </w:tc>
        <w:tc>
          <w:tcPr>
            <w:tcW w:w="5940" w:type="dxa"/>
          </w:tcPr>
          <w:p w14:paraId="0FF69D17" w14:textId="01332790" w:rsidR="009040A6" w:rsidRPr="002848A4" w:rsidRDefault="6B42003E">
            <w:pPr>
              <w:pStyle w:val="ListParagraph"/>
              <w:numPr>
                <w:ilvl w:val="0"/>
                <w:numId w:val="8"/>
              </w:numPr>
              <w:rPr>
                <w:szCs w:val="22"/>
              </w:rPr>
            </w:pPr>
            <w:r>
              <w:t>Asks User to review and accept terms and conditions for application installation</w:t>
            </w:r>
            <w:r w:rsidR="05631B5C">
              <w:t>.</w:t>
            </w:r>
          </w:p>
        </w:tc>
      </w:tr>
      <w:tr w:rsidR="002848A4" w:rsidRPr="002848A4" w14:paraId="24F255B2" w14:textId="77777777" w:rsidTr="0B9A7237">
        <w:tc>
          <w:tcPr>
            <w:tcW w:w="3060" w:type="dxa"/>
          </w:tcPr>
          <w:p w14:paraId="1494B606" w14:textId="1EB55580" w:rsidR="00204A70" w:rsidRPr="002848A4" w:rsidRDefault="06E33443">
            <w:pPr>
              <w:pStyle w:val="ListParagraph"/>
              <w:numPr>
                <w:ilvl w:val="0"/>
                <w:numId w:val="8"/>
              </w:numPr>
              <w:rPr>
                <w:szCs w:val="22"/>
              </w:rPr>
            </w:pPr>
            <w:r>
              <w:t>User accepts terms</w:t>
            </w:r>
            <w:r w:rsidR="581E0A20">
              <w:t xml:space="preserve"> and conditions</w:t>
            </w:r>
            <w:r>
              <w:t>.</w:t>
            </w:r>
          </w:p>
        </w:tc>
        <w:tc>
          <w:tcPr>
            <w:tcW w:w="5940" w:type="dxa"/>
          </w:tcPr>
          <w:p w14:paraId="2817C6CB" w14:textId="1D735B4B" w:rsidR="00204A70" w:rsidRPr="002848A4" w:rsidRDefault="00204A70" w:rsidP="00204A70"/>
        </w:tc>
      </w:tr>
      <w:tr w:rsidR="002848A4" w:rsidRPr="002848A4" w14:paraId="4406F6B9" w14:textId="77777777" w:rsidTr="0B9A7237">
        <w:tc>
          <w:tcPr>
            <w:tcW w:w="3060" w:type="dxa"/>
          </w:tcPr>
          <w:p w14:paraId="7FCE5AD6" w14:textId="1172464C" w:rsidR="00204A70" w:rsidRPr="002848A4" w:rsidRDefault="00204A70" w:rsidP="00964399"/>
        </w:tc>
        <w:tc>
          <w:tcPr>
            <w:tcW w:w="5940" w:type="dxa"/>
          </w:tcPr>
          <w:p w14:paraId="2A7FC765" w14:textId="79536401" w:rsidR="00204A70" w:rsidRPr="002848A4" w:rsidRDefault="173A82AD">
            <w:pPr>
              <w:pStyle w:val="ListParagraph"/>
              <w:numPr>
                <w:ilvl w:val="0"/>
                <w:numId w:val="8"/>
              </w:numPr>
              <w:rPr>
                <w:szCs w:val="22"/>
              </w:rPr>
            </w:pPr>
            <w:r>
              <w:t>The system</w:t>
            </w:r>
            <w:r w:rsidR="4A84C18F">
              <w:t xml:space="preserve"> uses </w:t>
            </w:r>
            <w:r w:rsidR="5817FFF4">
              <w:t>a</w:t>
            </w:r>
            <w:r w:rsidR="10CD477E">
              <w:t xml:space="preserve"> flutter</w:t>
            </w:r>
            <w:r w:rsidR="4A84C18F">
              <w:t xml:space="preserve"> analytics library</w:t>
            </w:r>
            <w:r w:rsidR="2CE11DA1">
              <w:t xml:space="preserve"> </w:t>
            </w:r>
            <w:r w:rsidR="4A84C18F">
              <w:t xml:space="preserve">to passively collect data on </w:t>
            </w:r>
            <w:r w:rsidR="10CD477E">
              <w:t>consumer</w:t>
            </w:r>
            <w:r w:rsidR="4A84C18F">
              <w:t xml:space="preserve"> usage</w:t>
            </w:r>
            <w:r w:rsidR="33EBEDF0">
              <w:t xml:space="preserve"> including screen time, button clicks, and navigation paths</w:t>
            </w:r>
            <w:r w:rsidR="6DD40CD6">
              <w:t>.</w:t>
            </w:r>
          </w:p>
        </w:tc>
      </w:tr>
    </w:tbl>
    <w:p w14:paraId="16BCA98B" w14:textId="77777777" w:rsidR="00CA5072" w:rsidRPr="002848A4" w:rsidRDefault="00CA5072" w:rsidP="00546E68">
      <w:pPr>
        <w:ind w:left="720"/>
      </w:pPr>
    </w:p>
    <w:p w14:paraId="6EBEA641" w14:textId="6D723547" w:rsidR="00CB3D3D" w:rsidRPr="002848A4" w:rsidRDefault="5E3FEAA6" w:rsidP="0B9A7237">
      <w:r w:rsidRPr="0B9A7237">
        <w:rPr>
          <w:b/>
          <w:bCs/>
        </w:rPr>
        <w:t>Post-condition:</w:t>
      </w:r>
      <w:r>
        <w:t xml:space="preserve"> </w:t>
      </w:r>
      <w:r w:rsidR="5D40B530">
        <w:t xml:space="preserve">Data is displayed in the </w:t>
      </w:r>
      <w:r w:rsidR="5817FFF4">
        <w:t xml:space="preserve">metrics </w:t>
      </w:r>
      <w:r w:rsidR="5D40B530">
        <w:t>dashboard</w:t>
      </w:r>
      <w:r w:rsidR="518DCDDB">
        <w:t xml:space="preserve"> and can </w:t>
      </w:r>
      <w:r w:rsidR="5817FFF4">
        <w:t xml:space="preserve">be </w:t>
      </w:r>
      <w:r w:rsidR="518DCDDB">
        <w:t>optionally sent to USPS</w:t>
      </w:r>
      <w:r w:rsidR="21B0C943">
        <w:t>.</w:t>
      </w:r>
    </w:p>
    <w:p w14:paraId="365D815B" w14:textId="52F2B2F9" w:rsidR="0B9A7237" w:rsidRDefault="0B9A7237" w:rsidP="0B9A7237">
      <w:pPr>
        <w:rPr>
          <w:szCs w:val="22"/>
        </w:rPr>
      </w:pPr>
    </w:p>
    <w:p w14:paraId="47871BD8" w14:textId="412C731B" w:rsidR="5E657DDF" w:rsidRDefault="6A2FD4B3">
      <w:pPr>
        <w:pStyle w:val="Heading3"/>
      </w:pPr>
      <w:bookmarkStart w:id="27" w:name="_Toc117936136"/>
      <w:bookmarkStart w:id="28" w:name="_Hlk113802554"/>
      <w:r>
        <w:t xml:space="preserve">Use Case Name: Open resulting </w:t>
      </w:r>
      <w:r w:rsidR="00637EC1">
        <w:t xml:space="preserve">mail piece </w:t>
      </w:r>
      <w:r>
        <w:t>from search</w:t>
      </w:r>
      <w:bookmarkEnd w:id="27"/>
    </w:p>
    <w:bookmarkEnd w:id="28"/>
    <w:p w14:paraId="24A67968" w14:textId="4678ADAE" w:rsidR="5E657DDF" w:rsidRDefault="046FA00C" w:rsidP="0B9A7237">
      <w:r w:rsidRPr="0B9A7237">
        <w:rPr>
          <w:b/>
          <w:bCs/>
        </w:rPr>
        <w:t>Summary</w:t>
      </w:r>
      <w:r>
        <w:t xml:space="preserve">: The application shall provide a way to navigate to the detailed </w:t>
      </w:r>
      <w:r w:rsidR="00637EC1">
        <w:t>mail piece view</w:t>
      </w:r>
      <w:r>
        <w:t xml:space="preserve"> page from the search results page. </w:t>
      </w:r>
      <w:r w:rsidR="4047F0AD">
        <w:t>It shall</w:t>
      </w:r>
      <w:r>
        <w:t xml:space="preserve"> </w:t>
      </w:r>
      <w:r w:rsidR="6A7B7F15">
        <w:t xml:space="preserve">provide navigation options from that detailed page for returning to the search </w:t>
      </w:r>
      <w:r w:rsidR="6A7B7F15">
        <w:lastRenderedPageBreak/>
        <w:t>results page and navigating to the next and previous results.</w:t>
      </w:r>
    </w:p>
    <w:p w14:paraId="58C60DDD" w14:textId="77777777" w:rsidR="52320630" w:rsidRDefault="52320630" w:rsidP="52320630">
      <w:pPr>
        <w:ind w:left="720"/>
      </w:pPr>
    </w:p>
    <w:p w14:paraId="3BC49D8D" w14:textId="2B27F259" w:rsidR="5E657DDF" w:rsidRDefault="046FA00C" w:rsidP="0B9A7237">
      <w:r w:rsidRPr="0B9A7237">
        <w:rPr>
          <w:b/>
          <w:bCs/>
        </w:rPr>
        <w:t>Preconditions</w:t>
      </w:r>
      <w:r>
        <w:t xml:space="preserve">: </w:t>
      </w:r>
    </w:p>
    <w:p w14:paraId="65A119DE" w14:textId="561E45AC" w:rsidR="5E657DDF" w:rsidRDefault="046FA00C">
      <w:pPr>
        <w:pStyle w:val="ListParagraph"/>
        <w:numPr>
          <w:ilvl w:val="0"/>
          <w:numId w:val="9"/>
        </w:numPr>
        <w:rPr>
          <w:rFonts w:ascii="Calibri" w:eastAsia="Calibri" w:hAnsi="Calibri" w:cs="Calibri"/>
          <w:szCs w:val="22"/>
        </w:rPr>
      </w:pPr>
      <w:r>
        <w:t>The customer must have informed delivery and has installed the mobile application.</w:t>
      </w:r>
    </w:p>
    <w:p w14:paraId="3B24522B" w14:textId="0D8F1C74" w:rsidR="79407199" w:rsidRDefault="2A29B143">
      <w:pPr>
        <w:pStyle w:val="ListParagraph"/>
        <w:numPr>
          <w:ilvl w:val="0"/>
          <w:numId w:val="9"/>
        </w:numPr>
        <w:rPr>
          <w:szCs w:val="22"/>
        </w:rPr>
      </w:pPr>
      <w:r>
        <w:t>There exists a search page that displays summary information for each email found in the search.</w:t>
      </w:r>
    </w:p>
    <w:p w14:paraId="43C4661E" w14:textId="4F781717" w:rsidR="79407199" w:rsidRDefault="01E8E96B">
      <w:pPr>
        <w:pStyle w:val="ListParagraph"/>
        <w:numPr>
          <w:ilvl w:val="0"/>
          <w:numId w:val="9"/>
        </w:numPr>
        <w:rPr>
          <w:szCs w:val="22"/>
        </w:rPr>
      </w:pPr>
      <w:r>
        <w:t xml:space="preserve">The user customer has searched for criteria that matches at least one </w:t>
      </w:r>
      <w:r w:rsidR="53FD5345">
        <w:t>received</w:t>
      </w:r>
      <w:r>
        <w:t xml:space="preserve"> email.</w:t>
      </w:r>
    </w:p>
    <w:p w14:paraId="1A84A4FC" w14:textId="77777777" w:rsidR="52320630" w:rsidRDefault="52320630" w:rsidP="52320630">
      <w:pPr>
        <w:ind w:left="720"/>
      </w:pPr>
    </w:p>
    <w:p w14:paraId="208BE16A" w14:textId="10D8D15A" w:rsidR="5E657DDF" w:rsidRDefault="046FA00C" w:rsidP="0B9A7237">
      <w:r w:rsidRPr="0B9A7237">
        <w:rPr>
          <w:b/>
          <w:bCs/>
        </w:rPr>
        <w:t>Triggers</w:t>
      </w:r>
      <w:r>
        <w:t xml:space="preserve">: </w:t>
      </w:r>
      <w:r w:rsidR="03A72645">
        <w:t xml:space="preserve">After searching for email with criteria that match at least one </w:t>
      </w:r>
      <w:proofErr w:type="gramStart"/>
      <w:r w:rsidR="03A72645">
        <w:t>email</w:t>
      </w:r>
      <w:proofErr w:type="gramEnd"/>
      <w:r w:rsidR="03A72645">
        <w:t xml:space="preserve"> and the user is on the search page viewing the results.</w:t>
      </w:r>
    </w:p>
    <w:p w14:paraId="6315A9C8" w14:textId="77777777" w:rsidR="52320630" w:rsidRDefault="52320630" w:rsidP="52320630">
      <w:pPr>
        <w:ind w:left="720"/>
      </w:pPr>
    </w:p>
    <w:p w14:paraId="40852080" w14:textId="77777777" w:rsidR="5E657DDF" w:rsidRDefault="046FA00C" w:rsidP="0B9A7237">
      <w:pPr>
        <w:rPr>
          <w:b/>
          <w:bCs/>
        </w:rPr>
      </w:pPr>
      <w:r w:rsidRPr="0B9A7237">
        <w:rPr>
          <w:b/>
          <w:bCs/>
        </w:rPr>
        <w:t>Basic course of events (Scenario):</w:t>
      </w:r>
    </w:p>
    <w:p w14:paraId="7A820E7D" w14:textId="4108C416" w:rsidR="5E657DDF" w:rsidRDefault="046FA00C" w:rsidP="0B9A7237">
      <w:r>
        <w:t xml:space="preserve">Internal Precondition: Customer </w:t>
      </w:r>
      <w:r w:rsidR="37F2C4D0">
        <w:t>is viewing the search results containing at least one email</w:t>
      </w:r>
      <w:r>
        <w:t>.</w:t>
      </w:r>
    </w:p>
    <w:p w14:paraId="16672644" w14:textId="77777777" w:rsidR="52320630" w:rsidRDefault="52320630" w:rsidP="52320630">
      <w:pPr>
        <w:ind w:left="720"/>
        <w:rPr>
          <w:color w:val="0070C0"/>
        </w:rPr>
      </w:pPr>
    </w:p>
    <w:tbl>
      <w:tblPr>
        <w:tblStyle w:val="TableGrid"/>
        <w:tblW w:w="0" w:type="auto"/>
        <w:tblInd w:w="625" w:type="dxa"/>
        <w:tblLook w:val="04A0" w:firstRow="1" w:lastRow="0" w:firstColumn="1" w:lastColumn="0" w:noHBand="0" w:noVBand="1"/>
      </w:tblPr>
      <w:tblGrid>
        <w:gridCol w:w="2983"/>
        <w:gridCol w:w="5742"/>
      </w:tblGrid>
      <w:tr w:rsidR="52320630" w14:paraId="15D8A8C3" w14:textId="77777777" w:rsidTr="00D5539D">
        <w:trPr>
          <w:tblHeader/>
        </w:trPr>
        <w:tc>
          <w:tcPr>
            <w:tcW w:w="2983" w:type="dxa"/>
          </w:tcPr>
          <w:p w14:paraId="5E8111E6" w14:textId="77777777" w:rsidR="52320630" w:rsidRDefault="52320630" w:rsidP="52320630">
            <w:pPr>
              <w:rPr>
                <w:b/>
                <w:bCs/>
              </w:rPr>
            </w:pPr>
            <w:r w:rsidRPr="52320630">
              <w:rPr>
                <w:b/>
                <w:bCs/>
              </w:rPr>
              <w:t>Actor</w:t>
            </w:r>
          </w:p>
        </w:tc>
        <w:tc>
          <w:tcPr>
            <w:tcW w:w="5742" w:type="dxa"/>
          </w:tcPr>
          <w:p w14:paraId="23A098D4" w14:textId="77777777" w:rsidR="52320630" w:rsidRDefault="52320630" w:rsidP="52320630">
            <w:pPr>
              <w:rPr>
                <w:b/>
                <w:bCs/>
              </w:rPr>
            </w:pPr>
            <w:r w:rsidRPr="52320630">
              <w:rPr>
                <w:b/>
                <w:bCs/>
              </w:rPr>
              <w:t>System</w:t>
            </w:r>
          </w:p>
        </w:tc>
      </w:tr>
      <w:tr w:rsidR="52320630" w14:paraId="3D092023" w14:textId="77777777" w:rsidTr="00D5539D">
        <w:trPr>
          <w:tblHeader/>
        </w:trPr>
        <w:tc>
          <w:tcPr>
            <w:tcW w:w="2983" w:type="dxa"/>
          </w:tcPr>
          <w:p w14:paraId="73AE9917" w14:textId="12131C03" w:rsidR="52320630" w:rsidRDefault="52320630"/>
        </w:tc>
        <w:tc>
          <w:tcPr>
            <w:tcW w:w="5742" w:type="dxa"/>
          </w:tcPr>
          <w:p w14:paraId="3FF1A4B0" w14:textId="40DF1B1E" w:rsidR="59DF3E30" w:rsidRDefault="062A1951">
            <w:pPr>
              <w:pStyle w:val="ListParagraph"/>
              <w:numPr>
                <w:ilvl w:val="0"/>
                <w:numId w:val="7"/>
              </w:numPr>
              <w:rPr>
                <w:szCs w:val="22"/>
              </w:rPr>
            </w:pPr>
            <w:r>
              <w:t xml:space="preserve">Displays the list of </w:t>
            </w:r>
            <w:proofErr w:type="spellStart"/>
            <w:r w:rsidR="002946DA">
              <w:t>mailepieces</w:t>
            </w:r>
            <w:proofErr w:type="spellEnd"/>
            <w:r w:rsidR="002946DA">
              <w:t xml:space="preserve"> </w:t>
            </w:r>
            <w:r>
              <w:t>for each item in the list.</w:t>
            </w:r>
          </w:p>
        </w:tc>
      </w:tr>
      <w:tr w:rsidR="52320630" w14:paraId="0DA4748A" w14:textId="77777777" w:rsidTr="00D5539D">
        <w:trPr>
          <w:tblHeader/>
        </w:trPr>
        <w:tc>
          <w:tcPr>
            <w:tcW w:w="2983" w:type="dxa"/>
          </w:tcPr>
          <w:p w14:paraId="1DB7380E" w14:textId="4CA1A65A" w:rsidR="52320630" w:rsidRDefault="74D4A409">
            <w:pPr>
              <w:pStyle w:val="ListParagraph"/>
              <w:numPr>
                <w:ilvl w:val="0"/>
                <w:numId w:val="7"/>
              </w:numPr>
              <w:rPr>
                <w:szCs w:val="22"/>
              </w:rPr>
            </w:pPr>
            <w:r>
              <w:t xml:space="preserve">User </w:t>
            </w:r>
            <w:r w:rsidR="188CE304">
              <w:t xml:space="preserve">clicks on the </w:t>
            </w:r>
            <w:r w:rsidR="002946DA">
              <w:t>mail piece they want</w:t>
            </w:r>
            <w:r w:rsidR="188CE304">
              <w:t>.</w:t>
            </w:r>
          </w:p>
        </w:tc>
        <w:tc>
          <w:tcPr>
            <w:tcW w:w="5742" w:type="dxa"/>
          </w:tcPr>
          <w:p w14:paraId="0D4053B8" w14:textId="1D735B4B" w:rsidR="52320630" w:rsidRDefault="52320630"/>
        </w:tc>
      </w:tr>
      <w:tr w:rsidR="52320630" w14:paraId="0CA3B54C" w14:textId="77777777" w:rsidTr="00D5539D">
        <w:trPr>
          <w:tblHeader/>
        </w:trPr>
        <w:tc>
          <w:tcPr>
            <w:tcW w:w="2983" w:type="dxa"/>
          </w:tcPr>
          <w:p w14:paraId="49622A68" w14:textId="1172464C" w:rsidR="52320630" w:rsidRDefault="52320630"/>
        </w:tc>
        <w:tc>
          <w:tcPr>
            <w:tcW w:w="5742" w:type="dxa"/>
          </w:tcPr>
          <w:p w14:paraId="6757FA3C" w14:textId="06DC0B79" w:rsidR="52320630" w:rsidRDefault="74D4A409">
            <w:pPr>
              <w:pStyle w:val="ListParagraph"/>
              <w:numPr>
                <w:ilvl w:val="0"/>
                <w:numId w:val="7"/>
              </w:numPr>
              <w:rPr>
                <w:szCs w:val="22"/>
              </w:rPr>
            </w:pPr>
            <w:r>
              <w:t xml:space="preserve">System </w:t>
            </w:r>
            <w:r w:rsidR="002946DA">
              <w:t>opens the</w:t>
            </w:r>
            <w:r w:rsidR="4391B16E">
              <w:t xml:space="preserve"> detailed </w:t>
            </w:r>
            <w:r w:rsidR="002946DA">
              <w:t xml:space="preserve">mail piece </w:t>
            </w:r>
            <w:r w:rsidR="4391B16E">
              <w:t xml:space="preserve">page for that </w:t>
            </w:r>
            <w:r w:rsidR="002946DA">
              <w:t>mail piece</w:t>
            </w:r>
            <w:r w:rsidR="4391B16E">
              <w:t>.</w:t>
            </w:r>
          </w:p>
        </w:tc>
      </w:tr>
      <w:tr w:rsidR="24CAD590" w14:paraId="5A9B30B6" w14:textId="77777777" w:rsidTr="00D5539D">
        <w:trPr>
          <w:tblHeader/>
        </w:trPr>
        <w:tc>
          <w:tcPr>
            <w:tcW w:w="2983" w:type="dxa"/>
          </w:tcPr>
          <w:p w14:paraId="4414F7E2" w14:textId="07D9A020" w:rsidR="2AE1A847" w:rsidRDefault="43BD9B35">
            <w:pPr>
              <w:pStyle w:val="ListParagraph"/>
              <w:numPr>
                <w:ilvl w:val="0"/>
                <w:numId w:val="7"/>
              </w:numPr>
              <w:rPr>
                <w:szCs w:val="22"/>
              </w:rPr>
            </w:pPr>
            <w:r>
              <w:t>User clicks the Back button.</w:t>
            </w:r>
          </w:p>
        </w:tc>
        <w:tc>
          <w:tcPr>
            <w:tcW w:w="5742" w:type="dxa"/>
          </w:tcPr>
          <w:p w14:paraId="2A82C44B" w14:textId="39D05247" w:rsidR="24CAD590" w:rsidRDefault="24CAD590" w:rsidP="24CAD590"/>
        </w:tc>
      </w:tr>
      <w:tr w:rsidR="24CAD590" w14:paraId="1FE9550F" w14:textId="77777777" w:rsidTr="00D5539D">
        <w:trPr>
          <w:tblHeader/>
        </w:trPr>
        <w:tc>
          <w:tcPr>
            <w:tcW w:w="2983" w:type="dxa"/>
          </w:tcPr>
          <w:p w14:paraId="5CFDFB0B" w14:textId="0BF0836F" w:rsidR="24CAD590" w:rsidRDefault="24CAD590" w:rsidP="24CAD590"/>
        </w:tc>
        <w:tc>
          <w:tcPr>
            <w:tcW w:w="5742" w:type="dxa"/>
          </w:tcPr>
          <w:p w14:paraId="317F85E2" w14:textId="40E4FF2C" w:rsidR="2AE1A847" w:rsidRDefault="43BD9B35">
            <w:pPr>
              <w:pStyle w:val="ListParagraph"/>
              <w:numPr>
                <w:ilvl w:val="0"/>
                <w:numId w:val="7"/>
              </w:numPr>
              <w:rPr>
                <w:szCs w:val="22"/>
              </w:rPr>
            </w:pPr>
            <w:r>
              <w:t>System navigates back to the search results page.</w:t>
            </w:r>
          </w:p>
        </w:tc>
      </w:tr>
    </w:tbl>
    <w:p w14:paraId="7DD30EC1" w14:textId="4325E336" w:rsidR="52320630" w:rsidRDefault="52320630" w:rsidP="24CAD590"/>
    <w:p w14:paraId="328DB52B" w14:textId="67AB2542" w:rsidR="5E657DDF" w:rsidRDefault="21ED7DFE" w:rsidP="0B9A7237">
      <w:r w:rsidRPr="0B9A7237">
        <w:rPr>
          <w:b/>
          <w:bCs/>
        </w:rPr>
        <w:t>Post-condition</w:t>
      </w:r>
      <w:r w:rsidR="35B443D6" w:rsidRPr="0B9A7237">
        <w:rPr>
          <w:b/>
          <w:bCs/>
        </w:rPr>
        <w:t>: None</w:t>
      </w:r>
      <w:r>
        <w:t>.</w:t>
      </w:r>
    </w:p>
    <w:p w14:paraId="59092C1E" w14:textId="26046195" w:rsidR="07C9C3DC" w:rsidRDefault="07C9C3DC" w:rsidP="07C9C3DC">
      <w:pPr>
        <w:ind w:left="720"/>
      </w:pPr>
    </w:p>
    <w:p w14:paraId="7481E954" w14:textId="3D089F5C" w:rsidR="07C9C3DC" w:rsidRDefault="07C9C3DC" w:rsidP="07C9C3DC">
      <w:pPr>
        <w:rPr>
          <w:color w:val="000000" w:themeColor="text1"/>
        </w:rPr>
      </w:pPr>
    </w:p>
    <w:p w14:paraId="10CE74AE" w14:textId="79B125D2" w:rsidR="07C9C3DC" w:rsidRDefault="07C9C3DC" w:rsidP="07C9C3DC">
      <w:pPr>
        <w:rPr>
          <w:color w:val="000000" w:themeColor="text1"/>
        </w:rPr>
      </w:pPr>
    </w:p>
    <w:p w14:paraId="496CBFAB" w14:textId="1973A504" w:rsidR="2D1B54CB" w:rsidRDefault="2D1B54CB">
      <w:pPr>
        <w:pStyle w:val="Heading3"/>
      </w:pPr>
      <w:bookmarkStart w:id="29" w:name="_Toc117936137"/>
      <w:bookmarkStart w:id="30" w:name="_Hlk113802603"/>
      <w:r w:rsidRPr="07C9C3DC">
        <w:rPr>
          <w:rFonts w:eastAsia="Arial" w:cs="Arial"/>
          <w:color w:val="000000" w:themeColor="text1"/>
        </w:rPr>
        <w:t>Use Case Name: Adding Senders to the Notification List</w:t>
      </w:r>
      <w:r w:rsidR="316B0372" w:rsidRPr="7D5BAEBD">
        <w:rPr>
          <w:rFonts w:eastAsia="Arial" w:cs="Arial"/>
          <w:color w:val="000000" w:themeColor="text1"/>
        </w:rPr>
        <w:t xml:space="preserve"> via Personal Assistant</w:t>
      </w:r>
      <w:bookmarkEnd w:id="29"/>
    </w:p>
    <w:bookmarkEnd w:id="30"/>
    <w:p w14:paraId="2D819E71" w14:textId="1F8110C9" w:rsidR="07C9C3DC" w:rsidRDefault="07C9C3DC" w:rsidP="07C9C3DC"/>
    <w:p w14:paraId="597BC91B" w14:textId="49A4670A" w:rsidR="2D1B54CB" w:rsidRDefault="75CA1019" w:rsidP="07C9C3DC">
      <w:pPr>
        <w:rPr>
          <w:color w:val="000000" w:themeColor="text1"/>
        </w:rPr>
      </w:pPr>
      <w:r w:rsidRPr="74275688">
        <w:rPr>
          <w:b/>
          <w:bCs/>
          <w:color w:val="000000" w:themeColor="text1"/>
        </w:rPr>
        <w:t>Summary</w:t>
      </w:r>
      <w:r w:rsidRPr="74275688">
        <w:rPr>
          <w:color w:val="000000" w:themeColor="text1"/>
        </w:rPr>
        <w:t>: The customer needs to be able to use a personal assistant to add a sender that will notify the user if mail is received from that sender.</w:t>
      </w:r>
      <w:r w:rsidR="2368B208" w:rsidRPr="74275688">
        <w:rPr>
          <w:color w:val="000000" w:themeColor="text1"/>
        </w:rPr>
        <w:t xml:space="preserve"> The application shall provide a way for a personal assistant such as Siri</w:t>
      </w:r>
      <w:r w:rsidR="0DAAF162" w:rsidRPr="74275688">
        <w:rPr>
          <w:color w:val="000000" w:themeColor="text1"/>
        </w:rPr>
        <w:t xml:space="preserve"> and </w:t>
      </w:r>
      <w:r w:rsidR="2368B208" w:rsidRPr="74275688">
        <w:rPr>
          <w:color w:val="000000" w:themeColor="text1"/>
        </w:rPr>
        <w:t>Google Assistant to add a sender to the notification list.</w:t>
      </w:r>
    </w:p>
    <w:p w14:paraId="66378D70" w14:textId="06CD799B" w:rsidR="2D1B54CB" w:rsidRDefault="2D1B54CB">
      <w:r w:rsidRPr="07C9C3DC">
        <w:rPr>
          <w:color w:val="000000" w:themeColor="text1"/>
        </w:rPr>
        <w:t xml:space="preserve"> </w:t>
      </w:r>
    </w:p>
    <w:p w14:paraId="330D97EB" w14:textId="42B85D7D" w:rsidR="2D1B54CB" w:rsidRDefault="2D1B54CB" w:rsidP="07C9C3DC">
      <w:pPr>
        <w:rPr>
          <w:color w:val="000000" w:themeColor="text1"/>
        </w:rPr>
      </w:pPr>
      <w:r w:rsidRPr="07C9C3DC">
        <w:rPr>
          <w:b/>
          <w:bCs/>
          <w:color w:val="000000" w:themeColor="text1"/>
        </w:rPr>
        <w:t>Preconditions</w:t>
      </w:r>
      <w:r w:rsidRPr="07C9C3DC">
        <w:rPr>
          <w:color w:val="000000" w:themeColor="text1"/>
        </w:rPr>
        <w:t>: The application is installed.</w:t>
      </w:r>
    </w:p>
    <w:p w14:paraId="321040F2" w14:textId="2C118B85" w:rsidR="2D1B54CB" w:rsidRDefault="2D1B54CB">
      <w:r w:rsidRPr="07C9C3DC">
        <w:rPr>
          <w:color w:val="000000" w:themeColor="text1"/>
        </w:rPr>
        <w:t xml:space="preserve"> </w:t>
      </w:r>
    </w:p>
    <w:p w14:paraId="6D1C4CCB" w14:textId="5439E782" w:rsidR="2D1B54CB" w:rsidRDefault="2D1B54CB" w:rsidP="07C9C3DC">
      <w:pPr>
        <w:rPr>
          <w:color w:val="000000" w:themeColor="text1"/>
        </w:rPr>
      </w:pPr>
      <w:r w:rsidRPr="07C9C3DC">
        <w:rPr>
          <w:b/>
          <w:bCs/>
          <w:color w:val="000000" w:themeColor="text1"/>
        </w:rPr>
        <w:t>Triggers</w:t>
      </w:r>
      <w:r w:rsidRPr="07C9C3DC">
        <w:rPr>
          <w:color w:val="000000" w:themeColor="text1"/>
        </w:rPr>
        <w:t xml:space="preserve">: The user </w:t>
      </w:r>
      <w:r w:rsidR="74BEB08C" w:rsidRPr="07C9C3DC">
        <w:rPr>
          <w:color w:val="000000" w:themeColor="text1"/>
        </w:rPr>
        <w:t>asks</w:t>
      </w:r>
      <w:r w:rsidRPr="07C9C3DC">
        <w:rPr>
          <w:color w:val="000000" w:themeColor="text1"/>
        </w:rPr>
        <w:t xml:space="preserve"> the personal assistant </w:t>
      </w:r>
      <w:r w:rsidR="27BC133E" w:rsidRPr="07C9C3DC">
        <w:rPr>
          <w:color w:val="000000" w:themeColor="text1"/>
        </w:rPr>
        <w:t>to add a given sender to the notifications list.</w:t>
      </w:r>
    </w:p>
    <w:p w14:paraId="26939185" w14:textId="57F4BF97" w:rsidR="07C9C3DC" w:rsidRDefault="07C9C3DC" w:rsidP="07C9C3DC">
      <w:pPr>
        <w:rPr>
          <w:color w:val="000000" w:themeColor="text1"/>
        </w:rPr>
      </w:pPr>
    </w:p>
    <w:p w14:paraId="4F41FD64" w14:textId="55972555" w:rsidR="2D1B54CB" w:rsidRDefault="2D1B54CB">
      <w:r w:rsidRPr="07C9C3DC">
        <w:rPr>
          <w:b/>
          <w:bCs/>
          <w:color w:val="000000" w:themeColor="text1"/>
        </w:rPr>
        <w:t>Basic course of events (Scenario):</w:t>
      </w:r>
    </w:p>
    <w:p w14:paraId="221FFD53" w14:textId="36BBE241" w:rsidR="2D1B54CB" w:rsidRDefault="2D1B54CB">
      <w:r w:rsidRPr="07C9C3DC">
        <w:rPr>
          <w:color w:val="000000" w:themeColor="text1"/>
        </w:rPr>
        <w:t>Internal Precondition: None</w:t>
      </w:r>
    </w:p>
    <w:tbl>
      <w:tblPr>
        <w:tblStyle w:val="TableGrid"/>
        <w:tblW w:w="0" w:type="auto"/>
        <w:tblInd w:w="630" w:type="dxa"/>
        <w:tblLook w:val="04A0" w:firstRow="1" w:lastRow="0" w:firstColumn="1" w:lastColumn="0" w:noHBand="0" w:noVBand="1"/>
      </w:tblPr>
      <w:tblGrid>
        <w:gridCol w:w="2865"/>
        <w:gridCol w:w="5685"/>
      </w:tblGrid>
      <w:tr w:rsidR="07C9C3DC" w14:paraId="269030CC" w14:textId="77777777" w:rsidTr="00AD3AA3">
        <w:trPr>
          <w:trHeight w:val="300"/>
          <w:tblHeader/>
        </w:trPr>
        <w:tc>
          <w:tcPr>
            <w:tcW w:w="2865" w:type="dxa"/>
            <w:tcBorders>
              <w:top w:val="single" w:sz="8" w:space="0" w:color="auto"/>
              <w:left w:val="single" w:sz="8" w:space="0" w:color="auto"/>
              <w:bottom w:val="single" w:sz="8" w:space="0" w:color="auto"/>
              <w:right w:val="single" w:sz="8" w:space="0" w:color="auto"/>
            </w:tcBorders>
          </w:tcPr>
          <w:p w14:paraId="342B8B8E" w14:textId="02BAF965" w:rsidR="07C9C3DC" w:rsidRDefault="07C9C3DC">
            <w:r w:rsidRPr="07C9C3DC">
              <w:rPr>
                <w:b/>
                <w:bCs/>
                <w:color w:val="000000" w:themeColor="text1"/>
              </w:rPr>
              <w:lastRenderedPageBreak/>
              <w:t>Actor</w:t>
            </w:r>
          </w:p>
        </w:tc>
        <w:tc>
          <w:tcPr>
            <w:tcW w:w="5685" w:type="dxa"/>
            <w:tcBorders>
              <w:top w:val="single" w:sz="8" w:space="0" w:color="auto"/>
              <w:left w:val="single" w:sz="8" w:space="0" w:color="auto"/>
              <w:bottom w:val="single" w:sz="8" w:space="0" w:color="auto"/>
              <w:right w:val="single" w:sz="8" w:space="0" w:color="auto"/>
            </w:tcBorders>
          </w:tcPr>
          <w:p w14:paraId="6DF9C792" w14:textId="560FEA9B" w:rsidR="07C9C3DC" w:rsidRDefault="07C9C3DC">
            <w:r w:rsidRPr="07C9C3DC">
              <w:rPr>
                <w:b/>
                <w:bCs/>
                <w:color w:val="000000" w:themeColor="text1"/>
              </w:rPr>
              <w:t>System</w:t>
            </w:r>
          </w:p>
        </w:tc>
      </w:tr>
      <w:tr w:rsidR="07C9C3DC" w14:paraId="286D5292" w14:textId="77777777" w:rsidTr="00AD3AA3">
        <w:trPr>
          <w:tblHeader/>
        </w:trPr>
        <w:tc>
          <w:tcPr>
            <w:tcW w:w="2865" w:type="dxa"/>
            <w:tcBorders>
              <w:top w:val="single" w:sz="8" w:space="0" w:color="auto"/>
              <w:left w:val="single" w:sz="8" w:space="0" w:color="auto"/>
              <w:bottom w:val="single" w:sz="8" w:space="0" w:color="auto"/>
              <w:right w:val="single" w:sz="8" w:space="0" w:color="auto"/>
            </w:tcBorders>
          </w:tcPr>
          <w:p w14:paraId="7C9FE3E7" w14:textId="545A1C78" w:rsidR="07C9C3DC" w:rsidRDefault="07C9C3DC">
            <w:pPr>
              <w:pStyle w:val="ListParagraph"/>
              <w:numPr>
                <w:ilvl w:val="0"/>
                <w:numId w:val="29"/>
              </w:numPr>
              <w:rPr>
                <w:color w:val="000000" w:themeColor="text1"/>
              </w:rPr>
            </w:pPr>
            <w:r w:rsidRPr="07C9C3DC">
              <w:rPr>
                <w:color w:val="000000" w:themeColor="text1"/>
              </w:rPr>
              <w:t xml:space="preserve">The user </w:t>
            </w:r>
            <w:r w:rsidR="0705EFF5" w:rsidRPr="07C9C3DC">
              <w:rPr>
                <w:color w:val="000000" w:themeColor="text1"/>
              </w:rPr>
              <w:t>asks the personal assistant to add a sender to the notifications list.</w:t>
            </w:r>
          </w:p>
        </w:tc>
        <w:tc>
          <w:tcPr>
            <w:tcW w:w="5685" w:type="dxa"/>
            <w:tcBorders>
              <w:top w:val="single" w:sz="8" w:space="0" w:color="auto"/>
              <w:left w:val="single" w:sz="8" w:space="0" w:color="auto"/>
              <w:bottom w:val="single" w:sz="8" w:space="0" w:color="auto"/>
              <w:right w:val="single" w:sz="8" w:space="0" w:color="auto"/>
            </w:tcBorders>
          </w:tcPr>
          <w:p w14:paraId="73F1AE05" w14:textId="71B3A023" w:rsidR="07C9C3DC" w:rsidRDefault="07C9C3DC">
            <w:r w:rsidRPr="07C9C3DC">
              <w:rPr>
                <w:color w:val="000000" w:themeColor="text1"/>
              </w:rPr>
              <w:t xml:space="preserve"> </w:t>
            </w:r>
          </w:p>
        </w:tc>
      </w:tr>
      <w:tr w:rsidR="07C9C3DC" w14:paraId="3C15B02D" w14:textId="77777777" w:rsidTr="00AD3AA3">
        <w:trPr>
          <w:tblHeader/>
        </w:trPr>
        <w:tc>
          <w:tcPr>
            <w:tcW w:w="2865" w:type="dxa"/>
            <w:tcBorders>
              <w:top w:val="single" w:sz="8" w:space="0" w:color="auto"/>
              <w:left w:val="single" w:sz="8" w:space="0" w:color="auto"/>
              <w:bottom w:val="single" w:sz="8" w:space="0" w:color="auto"/>
              <w:right w:val="single" w:sz="8" w:space="0" w:color="auto"/>
            </w:tcBorders>
          </w:tcPr>
          <w:p w14:paraId="26FF458C" w14:textId="027A6FC3" w:rsidR="07C9C3DC" w:rsidRDefault="07C9C3DC">
            <w:r w:rsidRPr="07C9C3DC">
              <w:rPr>
                <w:color w:val="000000" w:themeColor="text1"/>
              </w:rPr>
              <w:t xml:space="preserve"> </w:t>
            </w:r>
          </w:p>
        </w:tc>
        <w:tc>
          <w:tcPr>
            <w:tcW w:w="5685" w:type="dxa"/>
            <w:tcBorders>
              <w:top w:val="single" w:sz="8" w:space="0" w:color="auto"/>
              <w:left w:val="single" w:sz="8" w:space="0" w:color="auto"/>
              <w:bottom w:val="single" w:sz="8" w:space="0" w:color="auto"/>
              <w:right w:val="single" w:sz="8" w:space="0" w:color="auto"/>
            </w:tcBorders>
          </w:tcPr>
          <w:p w14:paraId="24061C79" w14:textId="5F5EA39F" w:rsidR="07C9C3DC" w:rsidRDefault="07C9C3DC">
            <w:pPr>
              <w:pStyle w:val="ListParagraph"/>
              <w:numPr>
                <w:ilvl w:val="0"/>
                <w:numId w:val="29"/>
              </w:numPr>
              <w:rPr>
                <w:color w:val="000000" w:themeColor="text1"/>
              </w:rPr>
            </w:pPr>
            <w:r w:rsidRPr="07C9C3DC">
              <w:rPr>
                <w:color w:val="000000" w:themeColor="text1"/>
              </w:rPr>
              <w:t xml:space="preserve">The system </w:t>
            </w:r>
            <w:r w:rsidR="1E1C2488" w:rsidRPr="07C9C3DC">
              <w:rPr>
                <w:color w:val="000000" w:themeColor="text1"/>
              </w:rPr>
              <w:t>adds the given user to the sender notifications list</w:t>
            </w:r>
            <w:r w:rsidR="04660132" w:rsidRPr="0AD19FC5">
              <w:rPr>
                <w:color w:val="000000" w:themeColor="text1"/>
              </w:rPr>
              <w:t xml:space="preserve"> and navigates the user to that page.</w:t>
            </w:r>
          </w:p>
        </w:tc>
      </w:tr>
    </w:tbl>
    <w:p w14:paraId="6BB05363" w14:textId="55B228E5" w:rsidR="07C9C3DC" w:rsidRDefault="07C9C3DC" w:rsidP="07C9C3DC">
      <w:pPr>
        <w:rPr>
          <w:b/>
          <w:bCs/>
          <w:color w:val="000000" w:themeColor="text1"/>
        </w:rPr>
      </w:pPr>
    </w:p>
    <w:p w14:paraId="59E96FBC" w14:textId="347F5E9F" w:rsidR="2D1B54CB" w:rsidRDefault="2D1B54CB">
      <w:r w:rsidRPr="07C9C3DC">
        <w:rPr>
          <w:b/>
          <w:bCs/>
          <w:color w:val="000000" w:themeColor="text1"/>
        </w:rPr>
        <w:t>Alternate path:</w:t>
      </w:r>
    </w:p>
    <w:p w14:paraId="5C291A2C" w14:textId="753FCC72" w:rsidR="2D1B54CB" w:rsidRDefault="75CA1019">
      <w:pPr>
        <w:pStyle w:val="ListParagraph"/>
        <w:numPr>
          <w:ilvl w:val="0"/>
          <w:numId w:val="28"/>
        </w:numPr>
        <w:rPr>
          <w:color w:val="000000" w:themeColor="text1"/>
        </w:rPr>
      </w:pPr>
      <w:r w:rsidRPr="74275688">
        <w:rPr>
          <w:color w:val="000000" w:themeColor="text1"/>
        </w:rPr>
        <w:t>The</w:t>
      </w:r>
      <w:r w:rsidR="63B23459" w:rsidRPr="74275688">
        <w:rPr>
          <w:color w:val="000000" w:themeColor="text1"/>
        </w:rPr>
        <w:t xml:space="preserve"> sender already exists in the sender notifications list.</w:t>
      </w:r>
    </w:p>
    <w:p w14:paraId="3B39F5AE" w14:textId="735D4C84" w:rsidR="74275688" w:rsidRDefault="74275688" w:rsidP="74275688">
      <w:pPr>
        <w:rPr>
          <w:color w:val="000000" w:themeColor="text1"/>
        </w:rPr>
      </w:pPr>
    </w:p>
    <w:p w14:paraId="7174E171" w14:textId="46DAB5A1" w:rsidR="2D1B54CB" w:rsidRDefault="75CA1019">
      <w:r w:rsidRPr="74275688">
        <w:rPr>
          <w:color w:val="000000" w:themeColor="text1"/>
        </w:rPr>
        <w:t xml:space="preserve">Internal Precondition: </w:t>
      </w:r>
      <w:r w:rsidR="34827873" w:rsidRPr="74275688">
        <w:rPr>
          <w:color w:val="000000" w:themeColor="text1"/>
        </w:rPr>
        <w:t>None</w:t>
      </w:r>
    </w:p>
    <w:p w14:paraId="009AFE6F" w14:textId="634EC60C" w:rsidR="74275688" w:rsidRDefault="74275688" w:rsidP="74275688">
      <w:pPr>
        <w:rPr>
          <w:color w:val="000000" w:themeColor="text1"/>
        </w:rPr>
      </w:pPr>
    </w:p>
    <w:tbl>
      <w:tblPr>
        <w:tblStyle w:val="TableGrid"/>
        <w:tblW w:w="0" w:type="auto"/>
        <w:tblInd w:w="630" w:type="dxa"/>
        <w:tblLook w:val="04A0" w:firstRow="1" w:lastRow="0" w:firstColumn="1" w:lastColumn="0" w:noHBand="0" w:noVBand="1"/>
      </w:tblPr>
      <w:tblGrid>
        <w:gridCol w:w="1664"/>
        <w:gridCol w:w="1682"/>
        <w:gridCol w:w="5364"/>
      </w:tblGrid>
      <w:tr w:rsidR="07C9C3DC" w14:paraId="759C3110" w14:textId="77777777" w:rsidTr="07C9C3DC">
        <w:tc>
          <w:tcPr>
            <w:tcW w:w="1695" w:type="dxa"/>
            <w:tcBorders>
              <w:top w:val="single" w:sz="8" w:space="0" w:color="auto"/>
              <w:left w:val="single" w:sz="8" w:space="0" w:color="auto"/>
              <w:bottom w:val="single" w:sz="8" w:space="0" w:color="auto"/>
              <w:right w:val="single" w:sz="8" w:space="0" w:color="auto"/>
            </w:tcBorders>
          </w:tcPr>
          <w:p w14:paraId="70D58069" w14:textId="725FF619" w:rsidR="07C9C3DC" w:rsidRDefault="07C9C3DC">
            <w:r w:rsidRPr="07C9C3DC">
              <w:rPr>
                <w:b/>
                <w:bCs/>
                <w:color w:val="000000" w:themeColor="text1"/>
              </w:rPr>
              <w:t>Actor</w:t>
            </w:r>
          </w:p>
        </w:tc>
        <w:tc>
          <w:tcPr>
            <w:tcW w:w="1695" w:type="dxa"/>
            <w:tcBorders>
              <w:top w:val="single" w:sz="8" w:space="0" w:color="auto"/>
              <w:left w:val="single" w:sz="8" w:space="0" w:color="auto"/>
              <w:bottom w:val="single" w:sz="8" w:space="0" w:color="auto"/>
              <w:right w:val="single" w:sz="8" w:space="0" w:color="auto"/>
            </w:tcBorders>
          </w:tcPr>
          <w:p w14:paraId="6BFCCD34" w14:textId="57562B52" w:rsidR="07C9C3DC" w:rsidRDefault="07C9C3DC">
            <w:r w:rsidRPr="07C9C3DC">
              <w:rPr>
                <w:b/>
                <w:bCs/>
                <w:color w:val="000000" w:themeColor="text1"/>
              </w:rPr>
              <w:t>System</w:t>
            </w:r>
          </w:p>
        </w:tc>
        <w:tc>
          <w:tcPr>
            <w:tcW w:w="5520" w:type="dxa"/>
            <w:tcBorders>
              <w:top w:val="single" w:sz="8" w:space="0" w:color="auto"/>
              <w:left w:val="single" w:sz="8" w:space="0" w:color="auto"/>
              <w:bottom w:val="single" w:sz="8" w:space="0" w:color="auto"/>
              <w:right w:val="single" w:sz="8" w:space="0" w:color="auto"/>
            </w:tcBorders>
          </w:tcPr>
          <w:p w14:paraId="656E6698" w14:textId="375B0D1A" w:rsidR="07C9C3DC" w:rsidRDefault="07C9C3DC">
            <w:r w:rsidRPr="07C9C3DC">
              <w:rPr>
                <w:b/>
                <w:bCs/>
                <w:color w:val="000000" w:themeColor="text1"/>
              </w:rPr>
              <w:t>Screen</w:t>
            </w:r>
          </w:p>
        </w:tc>
      </w:tr>
      <w:tr w:rsidR="07C9C3DC" w14:paraId="624ECC6F" w14:textId="77777777" w:rsidTr="07C9C3DC">
        <w:tc>
          <w:tcPr>
            <w:tcW w:w="1695" w:type="dxa"/>
            <w:tcBorders>
              <w:top w:val="single" w:sz="8" w:space="0" w:color="auto"/>
              <w:left w:val="single" w:sz="8" w:space="0" w:color="auto"/>
              <w:bottom w:val="single" w:sz="8" w:space="0" w:color="auto"/>
              <w:right w:val="single" w:sz="8" w:space="0" w:color="auto"/>
            </w:tcBorders>
          </w:tcPr>
          <w:p w14:paraId="0B97D516" w14:textId="5CC325D1" w:rsidR="07C9C3DC" w:rsidRDefault="07C9C3DC">
            <w:r w:rsidRPr="07C9C3DC">
              <w:rPr>
                <w:color w:val="000000" w:themeColor="text1"/>
              </w:rPr>
              <w:t xml:space="preserve"> </w:t>
            </w:r>
          </w:p>
        </w:tc>
        <w:tc>
          <w:tcPr>
            <w:tcW w:w="1695" w:type="dxa"/>
            <w:tcBorders>
              <w:top w:val="single" w:sz="8" w:space="0" w:color="auto"/>
              <w:left w:val="single" w:sz="8" w:space="0" w:color="auto"/>
              <w:bottom w:val="single" w:sz="8" w:space="0" w:color="auto"/>
              <w:right w:val="single" w:sz="8" w:space="0" w:color="auto"/>
            </w:tcBorders>
          </w:tcPr>
          <w:p w14:paraId="24EA8C50" w14:textId="4CB7F2B0" w:rsidR="07C9C3DC" w:rsidRDefault="07C9C3DC" w:rsidP="07C9C3DC">
            <w:pPr>
              <w:rPr>
                <w:color w:val="000000" w:themeColor="text1"/>
              </w:rPr>
            </w:pPr>
            <w:r w:rsidRPr="07C9C3DC">
              <w:rPr>
                <w:color w:val="000000" w:themeColor="text1"/>
              </w:rPr>
              <w:t>2. T</w:t>
            </w:r>
            <w:r w:rsidR="3AD1F6F4" w:rsidRPr="07C9C3DC">
              <w:rPr>
                <w:color w:val="000000" w:themeColor="text1"/>
              </w:rPr>
              <w:t xml:space="preserve">he </w:t>
            </w:r>
            <w:r w:rsidR="36130281" w:rsidRPr="6A1B5724">
              <w:rPr>
                <w:color w:val="000000" w:themeColor="text1"/>
              </w:rPr>
              <w:t>system does not add the given keyword to the notifications list.</w:t>
            </w:r>
          </w:p>
        </w:tc>
        <w:tc>
          <w:tcPr>
            <w:tcW w:w="5520" w:type="dxa"/>
            <w:tcBorders>
              <w:top w:val="single" w:sz="8" w:space="0" w:color="auto"/>
              <w:left w:val="single" w:sz="8" w:space="0" w:color="auto"/>
              <w:bottom w:val="single" w:sz="8" w:space="0" w:color="auto"/>
              <w:right w:val="single" w:sz="8" w:space="0" w:color="auto"/>
            </w:tcBorders>
          </w:tcPr>
          <w:p w14:paraId="7A065908" w14:textId="622D3080" w:rsidR="07C9C3DC" w:rsidRDefault="07C9C3DC" w:rsidP="07C9C3DC">
            <w:pPr>
              <w:rPr>
                <w:color w:val="000000" w:themeColor="text1"/>
              </w:rPr>
            </w:pPr>
          </w:p>
        </w:tc>
      </w:tr>
    </w:tbl>
    <w:p w14:paraId="2E73E97E" w14:textId="24F4C5F5" w:rsidR="07C9C3DC" w:rsidRDefault="07C9C3DC" w:rsidP="07C9C3DC">
      <w:pPr>
        <w:rPr>
          <w:color w:val="000000" w:themeColor="text1"/>
        </w:rPr>
      </w:pPr>
    </w:p>
    <w:p w14:paraId="2736C209" w14:textId="2683B5BD" w:rsidR="2D1B54CB" w:rsidRDefault="2D1B54CB" w:rsidP="07C9C3DC">
      <w:pPr>
        <w:rPr>
          <w:b/>
          <w:bCs/>
          <w:color w:val="000000" w:themeColor="text1"/>
        </w:rPr>
      </w:pPr>
      <w:r w:rsidRPr="07C9C3DC">
        <w:rPr>
          <w:b/>
          <w:bCs/>
          <w:color w:val="000000" w:themeColor="text1"/>
        </w:rPr>
        <w:t>Post Condition:</w:t>
      </w:r>
    </w:p>
    <w:p w14:paraId="43930440" w14:textId="3A649CBD" w:rsidR="6A7A20D3" w:rsidRDefault="6A7A20D3" w:rsidP="07C9C3DC">
      <w:pPr>
        <w:rPr>
          <w:color w:val="000000" w:themeColor="text1"/>
        </w:rPr>
      </w:pPr>
      <w:r w:rsidRPr="07C9C3DC">
        <w:rPr>
          <w:color w:val="000000" w:themeColor="text1"/>
        </w:rPr>
        <w:t>A user has been added to the notification list if successful, none if it has not.</w:t>
      </w:r>
    </w:p>
    <w:p w14:paraId="4EEBCA54" w14:textId="6B80B379" w:rsidR="07C9C3DC" w:rsidRDefault="07C9C3DC" w:rsidP="07C9C3DC">
      <w:pPr>
        <w:rPr>
          <w:color w:val="000000" w:themeColor="text1"/>
        </w:rPr>
      </w:pPr>
    </w:p>
    <w:p w14:paraId="089AAD57" w14:textId="785C96B1" w:rsidR="184E3949" w:rsidRDefault="184E3949">
      <w:pPr>
        <w:pStyle w:val="Heading3"/>
      </w:pPr>
      <w:bookmarkStart w:id="31" w:name="_Toc117936138"/>
      <w:bookmarkStart w:id="32" w:name="_Hlk113802655"/>
      <w:r w:rsidRPr="7D5BAEBD">
        <w:rPr>
          <w:rFonts w:eastAsia="Arial" w:cs="Arial"/>
          <w:color w:val="000000" w:themeColor="text1"/>
        </w:rPr>
        <w:t>Use Case Name: Searching for Emails Via Personal Assistant</w:t>
      </w:r>
      <w:bookmarkEnd w:id="31"/>
    </w:p>
    <w:bookmarkEnd w:id="32"/>
    <w:p w14:paraId="0C7D9EE3" w14:textId="137937ED" w:rsidR="1851C2F4" w:rsidRDefault="1851C2F4"/>
    <w:p w14:paraId="111165F1" w14:textId="33ECD360" w:rsidR="184E3949" w:rsidRDefault="184E3949" w:rsidP="1851C2F4">
      <w:pPr>
        <w:rPr>
          <w:color w:val="000000" w:themeColor="text1"/>
        </w:rPr>
      </w:pPr>
      <w:r w:rsidRPr="1851C2F4">
        <w:rPr>
          <w:b/>
          <w:bCs/>
          <w:color w:val="000000" w:themeColor="text1"/>
        </w:rPr>
        <w:t>Summary</w:t>
      </w:r>
      <w:r w:rsidRPr="1851C2F4">
        <w:rPr>
          <w:color w:val="000000" w:themeColor="text1"/>
        </w:rPr>
        <w:t>: The customer needs to be able to search for emails via a personal assistant. The application shall provide a way for personal as</w:t>
      </w:r>
      <w:r w:rsidR="4EB98705" w:rsidRPr="1851C2F4">
        <w:rPr>
          <w:color w:val="000000" w:themeColor="text1"/>
        </w:rPr>
        <w:t xml:space="preserve">sistants to query for emails between via </w:t>
      </w:r>
      <w:proofErr w:type="gramStart"/>
      <w:r w:rsidR="4EB98705" w:rsidRPr="1851C2F4">
        <w:rPr>
          <w:color w:val="000000" w:themeColor="text1"/>
        </w:rPr>
        <w:t>keyword</w:t>
      </w:r>
      <w:r w:rsidR="37D25DAB" w:rsidRPr="6A1B5724">
        <w:rPr>
          <w:color w:val="000000" w:themeColor="text1"/>
        </w:rPr>
        <w:t>.</w:t>
      </w:r>
      <w:r w:rsidR="4EB98705" w:rsidRPr="1851C2F4">
        <w:rPr>
          <w:color w:val="000000" w:themeColor="text1"/>
        </w:rPr>
        <w:t>.</w:t>
      </w:r>
      <w:proofErr w:type="gramEnd"/>
    </w:p>
    <w:p w14:paraId="529BB67C" w14:textId="06CD799B" w:rsidR="184E3949" w:rsidRDefault="184E3949">
      <w:r w:rsidRPr="1851C2F4">
        <w:rPr>
          <w:color w:val="000000" w:themeColor="text1"/>
        </w:rPr>
        <w:t xml:space="preserve"> </w:t>
      </w:r>
    </w:p>
    <w:p w14:paraId="1493C2B5" w14:textId="42B85D7D" w:rsidR="184E3949" w:rsidRDefault="184E3949" w:rsidP="1851C2F4">
      <w:pPr>
        <w:rPr>
          <w:color w:val="000000" w:themeColor="text1"/>
        </w:rPr>
      </w:pPr>
      <w:r w:rsidRPr="1851C2F4">
        <w:rPr>
          <w:b/>
          <w:bCs/>
          <w:color w:val="000000" w:themeColor="text1"/>
        </w:rPr>
        <w:t>Preconditions</w:t>
      </w:r>
      <w:r w:rsidRPr="1851C2F4">
        <w:rPr>
          <w:color w:val="000000" w:themeColor="text1"/>
        </w:rPr>
        <w:t>: The application is installed.</w:t>
      </w:r>
    </w:p>
    <w:p w14:paraId="1D741468" w14:textId="2C118B85" w:rsidR="184E3949" w:rsidRDefault="184E3949">
      <w:r w:rsidRPr="1851C2F4">
        <w:rPr>
          <w:color w:val="000000" w:themeColor="text1"/>
        </w:rPr>
        <w:t xml:space="preserve"> </w:t>
      </w:r>
    </w:p>
    <w:p w14:paraId="4D846C0A" w14:textId="52877BA1" w:rsidR="184E3949" w:rsidRDefault="184E3949" w:rsidP="1851C2F4">
      <w:pPr>
        <w:rPr>
          <w:color w:val="000000" w:themeColor="text1"/>
        </w:rPr>
      </w:pPr>
      <w:r w:rsidRPr="1851C2F4">
        <w:rPr>
          <w:b/>
          <w:bCs/>
          <w:color w:val="000000" w:themeColor="text1"/>
        </w:rPr>
        <w:t>Triggers</w:t>
      </w:r>
      <w:r w:rsidRPr="1851C2F4">
        <w:rPr>
          <w:color w:val="000000" w:themeColor="text1"/>
        </w:rPr>
        <w:t xml:space="preserve">: The user asks the personal assistant to </w:t>
      </w:r>
      <w:r w:rsidR="6FFC7252" w:rsidRPr="1851C2F4">
        <w:rPr>
          <w:color w:val="000000" w:themeColor="text1"/>
        </w:rPr>
        <w:t>search for an email.</w:t>
      </w:r>
    </w:p>
    <w:p w14:paraId="0FFF9291" w14:textId="57F4BF97" w:rsidR="1851C2F4" w:rsidRDefault="1851C2F4" w:rsidP="1851C2F4">
      <w:pPr>
        <w:rPr>
          <w:color w:val="000000" w:themeColor="text1"/>
        </w:rPr>
      </w:pPr>
    </w:p>
    <w:p w14:paraId="3BD2E532" w14:textId="55972555" w:rsidR="184E3949" w:rsidRDefault="184E3949">
      <w:r w:rsidRPr="1851C2F4">
        <w:rPr>
          <w:b/>
          <w:bCs/>
          <w:color w:val="000000" w:themeColor="text1"/>
        </w:rPr>
        <w:t>Basic course of events (Scenario):</w:t>
      </w:r>
    </w:p>
    <w:p w14:paraId="6C6BBDC6" w14:textId="36BBE241" w:rsidR="184E3949" w:rsidRDefault="184E3949">
      <w:r w:rsidRPr="1851C2F4">
        <w:rPr>
          <w:color w:val="000000" w:themeColor="text1"/>
        </w:rPr>
        <w:t>Internal Precondition: None</w:t>
      </w:r>
    </w:p>
    <w:tbl>
      <w:tblPr>
        <w:tblStyle w:val="TableGrid"/>
        <w:tblW w:w="0" w:type="auto"/>
        <w:tblInd w:w="630" w:type="dxa"/>
        <w:tblLook w:val="04A0" w:firstRow="1" w:lastRow="0" w:firstColumn="1" w:lastColumn="0" w:noHBand="0" w:noVBand="1"/>
      </w:tblPr>
      <w:tblGrid>
        <w:gridCol w:w="2865"/>
        <w:gridCol w:w="5685"/>
      </w:tblGrid>
      <w:tr w:rsidR="1851C2F4" w14:paraId="7D8A83EA" w14:textId="77777777" w:rsidTr="1851C2F4">
        <w:trPr>
          <w:trHeight w:val="300"/>
        </w:trPr>
        <w:tc>
          <w:tcPr>
            <w:tcW w:w="2865" w:type="dxa"/>
            <w:tcBorders>
              <w:top w:val="single" w:sz="8" w:space="0" w:color="auto"/>
              <w:left w:val="single" w:sz="8" w:space="0" w:color="auto"/>
              <w:bottom w:val="single" w:sz="8" w:space="0" w:color="auto"/>
              <w:right w:val="single" w:sz="8" w:space="0" w:color="auto"/>
            </w:tcBorders>
          </w:tcPr>
          <w:p w14:paraId="2BA981D9" w14:textId="02BAF965" w:rsidR="1851C2F4" w:rsidRDefault="1851C2F4">
            <w:r w:rsidRPr="1851C2F4">
              <w:rPr>
                <w:b/>
                <w:bCs/>
                <w:color w:val="000000" w:themeColor="text1"/>
              </w:rPr>
              <w:t>Actor</w:t>
            </w:r>
          </w:p>
        </w:tc>
        <w:tc>
          <w:tcPr>
            <w:tcW w:w="5685" w:type="dxa"/>
            <w:tcBorders>
              <w:top w:val="single" w:sz="8" w:space="0" w:color="auto"/>
              <w:left w:val="single" w:sz="8" w:space="0" w:color="auto"/>
              <w:bottom w:val="single" w:sz="8" w:space="0" w:color="auto"/>
              <w:right w:val="single" w:sz="8" w:space="0" w:color="auto"/>
            </w:tcBorders>
          </w:tcPr>
          <w:p w14:paraId="24BC7856" w14:textId="560FEA9B" w:rsidR="1851C2F4" w:rsidRDefault="1851C2F4">
            <w:r w:rsidRPr="1851C2F4">
              <w:rPr>
                <w:b/>
                <w:bCs/>
                <w:color w:val="000000" w:themeColor="text1"/>
              </w:rPr>
              <w:t>System</w:t>
            </w:r>
          </w:p>
        </w:tc>
      </w:tr>
      <w:tr w:rsidR="1851C2F4" w14:paraId="1F6FB6B5" w14:textId="77777777" w:rsidTr="1851C2F4">
        <w:tc>
          <w:tcPr>
            <w:tcW w:w="2865" w:type="dxa"/>
            <w:tcBorders>
              <w:top w:val="single" w:sz="8" w:space="0" w:color="auto"/>
              <w:left w:val="single" w:sz="8" w:space="0" w:color="auto"/>
              <w:bottom w:val="single" w:sz="8" w:space="0" w:color="auto"/>
              <w:right w:val="single" w:sz="8" w:space="0" w:color="auto"/>
            </w:tcBorders>
          </w:tcPr>
          <w:p w14:paraId="207C1E90" w14:textId="1F75DDDF" w:rsidR="1851C2F4" w:rsidRDefault="1851C2F4">
            <w:pPr>
              <w:pStyle w:val="ListParagraph"/>
              <w:numPr>
                <w:ilvl w:val="0"/>
                <w:numId w:val="65"/>
              </w:numPr>
              <w:rPr>
                <w:color w:val="000000" w:themeColor="text1"/>
              </w:rPr>
            </w:pPr>
            <w:r w:rsidRPr="1851C2F4">
              <w:rPr>
                <w:color w:val="000000" w:themeColor="text1"/>
              </w:rPr>
              <w:t xml:space="preserve">The user asks the personal assistant to </w:t>
            </w:r>
            <w:r w:rsidR="1D98749D" w:rsidRPr="1851C2F4">
              <w:rPr>
                <w:color w:val="000000" w:themeColor="text1"/>
              </w:rPr>
              <w:t xml:space="preserve">search for an email giving a </w:t>
            </w:r>
            <w:proofErr w:type="gramStart"/>
            <w:r w:rsidR="1D98749D" w:rsidRPr="1851C2F4">
              <w:rPr>
                <w:color w:val="000000" w:themeColor="text1"/>
              </w:rPr>
              <w:t>specified  and</w:t>
            </w:r>
            <w:proofErr w:type="gramEnd"/>
            <w:r w:rsidR="1D98749D" w:rsidRPr="1851C2F4">
              <w:rPr>
                <w:color w:val="000000" w:themeColor="text1"/>
              </w:rPr>
              <w:t xml:space="preserve"> keyword.</w:t>
            </w:r>
          </w:p>
        </w:tc>
        <w:tc>
          <w:tcPr>
            <w:tcW w:w="5685" w:type="dxa"/>
            <w:tcBorders>
              <w:top w:val="single" w:sz="8" w:space="0" w:color="auto"/>
              <w:left w:val="single" w:sz="8" w:space="0" w:color="auto"/>
              <w:bottom w:val="single" w:sz="8" w:space="0" w:color="auto"/>
              <w:right w:val="single" w:sz="8" w:space="0" w:color="auto"/>
            </w:tcBorders>
          </w:tcPr>
          <w:p w14:paraId="5018E45A" w14:textId="71B3A023" w:rsidR="1851C2F4" w:rsidRDefault="1851C2F4">
            <w:r w:rsidRPr="1851C2F4">
              <w:rPr>
                <w:color w:val="000000" w:themeColor="text1"/>
              </w:rPr>
              <w:t xml:space="preserve"> </w:t>
            </w:r>
          </w:p>
        </w:tc>
      </w:tr>
      <w:tr w:rsidR="1851C2F4" w14:paraId="55DA75C6" w14:textId="77777777" w:rsidTr="1851C2F4">
        <w:tc>
          <w:tcPr>
            <w:tcW w:w="2865" w:type="dxa"/>
            <w:tcBorders>
              <w:top w:val="single" w:sz="8" w:space="0" w:color="auto"/>
              <w:left w:val="single" w:sz="8" w:space="0" w:color="auto"/>
              <w:bottom w:val="single" w:sz="8" w:space="0" w:color="auto"/>
              <w:right w:val="single" w:sz="8" w:space="0" w:color="auto"/>
            </w:tcBorders>
          </w:tcPr>
          <w:p w14:paraId="5743392E" w14:textId="027A6FC3" w:rsidR="1851C2F4" w:rsidRDefault="1851C2F4">
            <w:r w:rsidRPr="1851C2F4">
              <w:rPr>
                <w:color w:val="000000" w:themeColor="text1"/>
              </w:rPr>
              <w:t xml:space="preserve"> </w:t>
            </w:r>
          </w:p>
        </w:tc>
        <w:tc>
          <w:tcPr>
            <w:tcW w:w="5685" w:type="dxa"/>
            <w:tcBorders>
              <w:top w:val="single" w:sz="8" w:space="0" w:color="auto"/>
              <w:left w:val="single" w:sz="8" w:space="0" w:color="auto"/>
              <w:bottom w:val="single" w:sz="8" w:space="0" w:color="auto"/>
              <w:right w:val="single" w:sz="8" w:space="0" w:color="auto"/>
            </w:tcBorders>
          </w:tcPr>
          <w:p w14:paraId="4556FF99" w14:textId="07CD7F3E" w:rsidR="1851C2F4" w:rsidRDefault="1851C2F4">
            <w:pPr>
              <w:pStyle w:val="ListParagraph"/>
              <w:numPr>
                <w:ilvl w:val="0"/>
                <w:numId w:val="65"/>
              </w:numPr>
              <w:rPr>
                <w:color w:val="000000" w:themeColor="text1"/>
              </w:rPr>
            </w:pPr>
            <w:r w:rsidRPr="1851C2F4">
              <w:rPr>
                <w:color w:val="000000" w:themeColor="text1"/>
              </w:rPr>
              <w:t xml:space="preserve">The system </w:t>
            </w:r>
            <w:r w:rsidR="4122591C" w:rsidRPr="0AD19FC5">
              <w:rPr>
                <w:color w:val="000000" w:themeColor="text1"/>
              </w:rPr>
              <w:t>navigates the user to the search page for the given keywords.</w:t>
            </w:r>
          </w:p>
        </w:tc>
      </w:tr>
    </w:tbl>
    <w:p w14:paraId="78DC5DC1" w14:textId="55B228E5" w:rsidR="1851C2F4" w:rsidRDefault="1851C2F4" w:rsidP="1851C2F4">
      <w:pPr>
        <w:rPr>
          <w:b/>
          <w:bCs/>
          <w:color w:val="000000" w:themeColor="text1"/>
        </w:rPr>
      </w:pPr>
    </w:p>
    <w:p w14:paraId="023C04F0" w14:textId="6A52D3C1" w:rsidR="1851C2F4" w:rsidRDefault="1851C2F4" w:rsidP="1851C2F4">
      <w:pPr>
        <w:rPr>
          <w:color w:val="000000" w:themeColor="text1"/>
        </w:rPr>
      </w:pPr>
    </w:p>
    <w:p w14:paraId="2BBD686F" w14:textId="2683B5BD" w:rsidR="184E3949" w:rsidRDefault="184E3949" w:rsidP="1851C2F4">
      <w:pPr>
        <w:rPr>
          <w:b/>
          <w:bCs/>
          <w:color w:val="000000" w:themeColor="text1"/>
        </w:rPr>
      </w:pPr>
      <w:r w:rsidRPr="1851C2F4">
        <w:rPr>
          <w:b/>
          <w:bCs/>
          <w:color w:val="000000" w:themeColor="text1"/>
        </w:rPr>
        <w:t>Post Condition:</w:t>
      </w:r>
    </w:p>
    <w:p w14:paraId="65583BCE" w14:textId="6F29005F" w:rsidR="16A35A9A" w:rsidRDefault="16A35A9A" w:rsidP="1851C2F4">
      <w:pPr>
        <w:rPr>
          <w:color w:val="000000" w:themeColor="text1"/>
        </w:rPr>
      </w:pPr>
      <w:r w:rsidRPr="1851C2F4">
        <w:rPr>
          <w:color w:val="000000" w:themeColor="text1"/>
        </w:rPr>
        <w:lastRenderedPageBreak/>
        <w:t>None</w:t>
      </w:r>
    </w:p>
    <w:p w14:paraId="762DEE39" w14:textId="0FA06D7B" w:rsidR="1851C2F4" w:rsidRDefault="1851C2F4" w:rsidP="1851C2F4">
      <w:pPr>
        <w:rPr>
          <w:color w:val="000000" w:themeColor="text1"/>
        </w:rPr>
      </w:pPr>
    </w:p>
    <w:p w14:paraId="37F0456A" w14:textId="3F6FF171" w:rsidR="5DD1A0F8" w:rsidRDefault="5DD1A0F8" w:rsidP="0AD19FC5">
      <w:pPr>
        <w:pStyle w:val="Heading3"/>
        <w:numPr>
          <w:ilvl w:val="2"/>
          <w:numId w:val="49"/>
        </w:numPr>
        <w:ind w:left="720" w:hanging="720"/>
      </w:pPr>
      <w:bookmarkStart w:id="33" w:name="_Toc117936139"/>
      <w:r w:rsidRPr="0AD19FC5">
        <w:rPr>
          <w:rFonts w:eastAsia="Arial" w:cs="Arial"/>
          <w:color w:val="000000" w:themeColor="text1"/>
        </w:rPr>
        <w:t>Use Case Name: Opening Daily Digest Via Personal Assistant</w:t>
      </w:r>
      <w:bookmarkEnd w:id="33"/>
    </w:p>
    <w:p w14:paraId="79DB0A5D" w14:textId="137937ED" w:rsidR="0AD19FC5" w:rsidRDefault="0AD19FC5"/>
    <w:p w14:paraId="64479663" w14:textId="18BB5094" w:rsidR="5DD1A0F8" w:rsidRDefault="5DD1A0F8">
      <w:pPr>
        <w:rPr>
          <w:color w:val="000000" w:themeColor="text1"/>
          <w:szCs w:val="22"/>
        </w:rPr>
      </w:pPr>
      <w:r w:rsidRPr="0AD19FC5">
        <w:rPr>
          <w:b/>
          <w:bCs/>
          <w:color w:val="000000" w:themeColor="text1"/>
        </w:rPr>
        <w:t>Summary</w:t>
      </w:r>
      <w:r w:rsidRPr="0AD19FC5">
        <w:rPr>
          <w:color w:val="000000" w:themeColor="text1"/>
        </w:rPr>
        <w:t>: The customer needs to be able to open their daily digest via the personal assistant.</w:t>
      </w:r>
    </w:p>
    <w:p w14:paraId="387F76D9" w14:textId="47DE37B6" w:rsidR="0AD19FC5" w:rsidRDefault="0AD19FC5" w:rsidP="0AD19FC5">
      <w:pPr>
        <w:rPr>
          <w:b/>
          <w:bCs/>
          <w:color w:val="000000" w:themeColor="text1"/>
        </w:rPr>
      </w:pPr>
    </w:p>
    <w:p w14:paraId="3987EA69" w14:textId="75624E9D" w:rsidR="5DD1A0F8" w:rsidRDefault="5DD1A0F8" w:rsidP="0AD19FC5">
      <w:pPr>
        <w:rPr>
          <w:color w:val="000000" w:themeColor="text1"/>
          <w:szCs w:val="22"/>
        </w:rPr>
      </w:pPr>
      <w:r w:rsidRPr="0AD19FC5">
        <w:rPr>
          <w:b/>
          <w:bCs/>
          <w:color w:val="000000" w:themeColor="text1"/>
        </w:rPr>
        <w:t>Preconditions</w:t>
      </w:r>
      <w:r w:rsidRPr="0AD19FC5">
        <w:rPr>
          <w:color w:val="000000" w:themeColor="text1"/>
        </w:rPr>
        <w:t>: The application is installed.</w:t>
      </w:r>
    </w:p>
    <w:p w14:paraId="15CAB379" w14:textId="2C118B85" w:rsidR="5DD1A0F8" w:rsidRDefault="5DD1A0F8">
      <w:r w:rsidRPr="0AD19FC5">
        <w:rPr>
          <w:color w:val="000000" w:themeColor="text1"/>
        </w:rPr>
        <w:t xml:space="preserve"> </w:t>
      </w:r>
    </w:p>
    <w:p w14:paraId="798E80E9" w14:textId="6223D912" w:rsidR="5DD1A0F8" w:rsidRDefault="5DD1A0F8" w:rsidP="0AD19FC5">
      <w:pPr>
        <w:rPr>
          <w:color w:val="000000" w:themeColor="text1"/>
        </w:rPr>
      </w:pPr>
      <w:r w:rsidRPr="0AD19FC5">
        <w:rPr>
          <w:b/>
          <w:bCs/>
          <w:color w:val="000000" w:themeColor="text1"/>
        </w:rPr>
        <w:t>Triggers</w:t>
      </w:r>
      <w:r w:rsidRPr="0AD19FC5">
        <w:rPr>
          <w:color w:val="000000" w:themeColor="text1"/>
        </w:rPr>
        <w:t xml:space="preserve">: The user asks the personal assistant to </w:t>
      </w:r>
      <w:r w:rsidR="382E892A" w:rsidRPr="0AD19FC5">
        <w:rPr>
          <w:color w:val="000000" w:themeColor="text1"/>
        </w:rPr>
        <w:t>open the daily digest.</w:t>
      </w:r>
    </w:p>
    <w:p w14:paraId="32F5972F" w14:textId="57F4BF97" w:rsidR="0AD19FC5" w:rsidRDefault="0AD19FC5" w:rsidP="0AD19FC5">
      <w:pPr>
        <w:rPr>
          <w:color w:val="000000" w:themeColor="text1"/>
        </w:rPr>
      </w:pPr>
    </w:p>
    <w:p w14:paraId="74D1D111" w14:textId="55972555" w:rsidR="5DD1A0F8" w:rsidRDefault="5DD1A0F8">
      <w:r w:rsidRPr="0AD19FC5">
        <w:rPr>
          <w:b/>
          <w:bCs/>
          <w:color w:val="000000" w:themeColor="text1"/>
        </w:rPr>
        <w:t>Basic course of events (Scenario):</w:t>
      </w:r>
    </w:p>
    <w:p w14:paraId="18ED3F24" w14:textId="36BBE241" w:rsidR="5DD1A0F8" w:rsidRDefault="5DD1A0F8">
      <w:r w:rsidRPr="0AD19FC5">
        <w:rPr>
          <w:color w:val="000000" w:themeColor="text1"/>
        </w:rPr>
        <w:t>Internal Precondition: None</w:t>
      </w:r>
    </w:p>
    <w:tbl>
      <w:tblPr>
        <w:tblStyle w:val="TableGrid"/>
        <w:tblW w:w="0" w:type="auto"/>
        <w:tblInd w:w="630" w:type="dxa"/>
        <w:tblLook w:val="04A0" w:firstRow="1" w:lastRow="0" w:firstColumn="1" w:lastColumn="0" w:noHBand="0" w:noVBand="1"/>
      </w:tblPr>
      <w:tblGrid>
        <w:gridCol w:w="2865"/>
        <w:gridCol w:w="5685"/>
      </w:tblGrid>
      <w:tr w:rsidR="0AD19FC5" w14:paraId="25392217" w14:textId="77777777" w:rsidTr="0AD19FC5">
        <w:trPr>
          <w:trHeight w:val="300"/>
        </w:trPr>
        <w:tc>
          <w:tcPr>
            <w:tcW w:w="2865" w:type="dxa"/>
            <w:tcBorders>
              <w:top w:val="single" w:sz="8" w:space="0" w:color="auto"/>
              <w:left w:val="single" w:sz="8" w:space="0" w:color="auto"/>
              <w:bottom w:val="single" w:sz="8" w:space="0" w:color="auto"/>
              <w:right w:val="single" w:sz="8" w:space="0" w:color="auto"/>
            </w:tcBorders>
          </w:tcPr>
          <w:p w14:paraId="3254FFD3" w14:textId="02BAF965" w:rsidR="0AD19FC5" w:rsidRDefault="0AD19FC5">
            <w:r w:rsidRPr="0AD19FC5">
              <w:rPr>
                <w:b/>
                <w:bCs/>
                <w:color w:val="000000" w:themeColor="text1"/>
              </w:rPr>
              <w:t>Actor</w:t>
            </w:r>
          </w:p>
        </w:tc>
        <w:tc>
          <w:tcPr>
            <w:tcW w:w="5685" w:type="dxa"/>
            <w:tcBorders>
              <w:top w:val="single" w:sz="8" w:space="0" w:color="auto"/>
              <w:left w:val="single" w:sz="8" w:space="0" w:color="auto"/>
              <w:bottom w:val="single" w:sz="8" w:space="0" w:color="auto"/>
              <w:right w:val="single" w:sz="8" w:space="0" w:color="auto"/>
            </w:tcBorders>
          </w:tcPr>
          <w:p w14:paraId="26678AD9" w14:textId="560FEA9B" w:rsidR="0AD19FC5" w:rsidRDefault="0AD19FC5">
            <w:r w:rsidRPr="0AD19FC5">
              <w:rPr>
                <w:b/>
                <w:bCs/>
                <w:color w:val="000000" w:themeColor="text1"/>
              </w:rPr>
              <w:t>System</w:t>
            </w:r>
          </w:p>
        </w:tc>
      </w:tr>
      <w:tr w:rsidR="0AD19FC5" w14:paraId="27DAD1B5" w14:textId="77777777" w:rsidTr="0AD19FC5">
        <w:tc>
          <w:tcPr>
            <w:tcW w:w="2865" w:type="dxa"/>
            <w:tcBorders>
              <w:top w:val="single" w:sz="8" w:space="0" w:color="auto"/>
              <w:left w:val="single" w:sz="8" w:space="0" w:color="auto"/>
              <w:bottom w:val="single" w:sz="8" w:space="0" w:color="auto"/>
              <w:right w:val="single" w:sz="8" w:space="0" w:color="auto"/>
            </w:tcBorders>
          </w:tcPr>
          <w:p w14:paraId="5E8E7B5F" w14:textId="4414F7FB" w:rsidR="0AD19FC5" w:rsidRDefault="0AD19FC5" w:rsidP="00D5539D">
            <w:pPr>
              <w:pStyle w:val="ListParagraph"/>
              <w:numPr>
                <w:ilvl w:val="0"/>
                <w:numId w:val="71"/>
              </w:numPr>
              <w:rPr>
                <w:color w:val="000000" w:themeColor="text1"/>
                <w:szCs w:val="22"/>
              </w:rPr>
            </w:pPr>
            <w:r w:rsidRPr="0AD19FC5">
              <w:rPr>
                <w:color w:val="000000" w:themeColor="text1"/>
              </w:rPr>
              <w:t xml:space="preserve">The user asks the personal assistant to </w:t>
            </w:r>
            <w:r w:rsidR="0E71596F" w:rsidRPr="0AD19FC5">
              <w:rPr>
                <w:color w:val="000000" w:themeColor="text1"/>
              </w:rPr>
              <w:t>open the daily digest.</w:t>
            </w:r>
          </w:p>
        </w:tc>
        <w:tc>
          <w:tcPr>
            <w:tcW w:w="5685" w:type="dxa"/>
            <w:tcBorders>
              <w:top w:val="single" w:sz="8" w:space="0" w:color="auto"/>
              <w:left w:val="single" w:sz="8" w:space="0" w:color="auto"/>
              <w:bottom w:val="single" w:sz="8" w:space="0" w:color="auto"/>
              <w:right w:val="single" w:sz="8" w:space="0" w:color="auto"/>
            </w:tcBorders>
          </w:tcPr>
          <w:p w14:paraId="30D485D8" w14:textId="71B3A023" w:rsidR="0AD19FC5" w:rsidRDefault="0AD19FC5">
            <w:r w:rsidRPr="0AD19FC5">
              <w:rPr>
                <w:color w:val="000000" w:themeColor="text1"/>
              </w:rPr>
              <w:t xml:space="preserve"> </w:t>
            </w:r>
          </w:p>
        </w:tc>
      </w:tr>
      <w:tr w:rsidR="0AD19FC5" w14:paraId="0C84CF92" w14:textId="77777777" w:rsidTr="0AD19FC5">
        <w:tc>
          <w:tcPr>
            <w:tcW w:w="2865" w:type="dxa"/>
            <w:tcBorders>
              <w:top w:val="single" w:sz="8" w:space="0" w:color="auto"/>
              <w:left w:val="single" w:sz="8" w:space="0" w:color="auto"/>
              <w:bottom w:val="single" w:sz="8" w:space="0" w:color="auto"/>
              <w:right w:val="single" w:sz="8" w:space="0" w:color="auto"/>
            </w:tcBorders>
          </w:tcPr>
          <w:p w14:paraId="293D820C" w14:textId="027A6FC3" w:rsidR="0AD19FC5" w:rsidRDefault="0AD19FC5">
            <w:r w:rsidRPr="0AD19FC5">
              <w:rPr>
                <w:color w:val="000000" w:themeColor="text1"/>
              </w:rPr>
              <w:t xml:space="preserve"> </w:t>
            </w:r>
          </w:p>
        </w:tc>
        <w:tc>
          <w:tcPr>
            <w:tcW w:w="5685" w:type="dxa"/>
            <w:tcBorders>
              <w:top w:val="single" w:sz="8" w:space="0" w:color="auto"/>
              <w:left w:val="single" w:sz="8" w:space="0" w:color="auto"/>
              <w:bottom w:val="single" w:sz="8" w:space="0" w:color="auto"/>
              <w:right w:val="single" w:sz="8" w:space="0" w:color="auto"/>
            </w:tcBorders>
          </w:tcPr>
          <w:p w14:paraId="53EE9F05" w14:textId="4DD309FE" w:rsidR="0AD19FC5" w:rsidRDefault="0AD19FC5" w:rsidP="00D5539D">
            <w:pPr>
              <w:pStyle w:val="ListParagraph"/>
              <w:numPr>
                <w:ilvl w:val="0"/>
                <w:numId w:val="71"/>
              </w:numPr>
              <w:rPr>
                <w:color w:val="000000" w:themeColor="text1"/>
              </w:rPr>
            </w:pPr>
            <w:r w:rsidRPr="0AD19FC5">
              <w:rPr>
                <w:color w:val="000000" w:themeColor="text1"/>
              </w:rPr>
              <w:t xml:space="preserve">The system navigates the user to the </w:t>
            </w:r>
            <w:r w:rsidR="63FD8401" w:rsidRPr="0AD19FC5">
              <w:rPr>
                <w:color w:val="000000" w:themeColor="text1"/>
              </w:rPr>
              <w:t>daily digest page.</w:t>
            </w:r>
          </w:p>
        </w:tc>
      </w:tr>
    </w:tbl>
    <w:p w14:paraId="189E108E" w14:textId="0F642D39" w:rsidR="0AD19FC5" w:rsidRDefault="0AD19FC5" w:rsidP="0AD19FC5">
      <w:pPr>
        <w:rPr>
          <w:color w:val="000000" w:themeColor="text1"/>
        </w:rPr>
      </w:pPr>
    </w:p>
    <w:p w14:paraId="0AC614BF" w14:textId="32D22208" w:rsidR="707A01A4" w:rsidRDefault="707A01A4" w:rsidP="0AD19FC5">
      <w:pPr>
        <w:rPr>
          <w:color w:val="000000" w:themeColor="text1"/>
        </w:rPr>
      </w:pPr>
      <w:r w:rsidRPr="0AD19FC5">
        <w:rPr>
          <w:color w:val="000000" w:themeColor="text1"/>
        </w:rPr>
        <w:t>Internal Postcondition: The user is on the daily digest page.</w:t>
      </w:r>
    </w:p>
    <w:p w14:paraId="619D659C" w14:textId="51C0A5BB" w:rsidR="0AD19FC5" w:rsidRDefault="0AD19FC5" w:rsidP="0AD19FC5">
      <w:pPr>
        <w:rPr>
          <w:b/>
          <w:bCs/>
          <w:color w:val="000000" w:themeColor="text1"/>
        </w:rPr>
      </w:pPr>
    </w:p>
    <w:p w14:paraId="09C6AA90" w14:textId="347F5E9F" w:rsidR="5DD1A0F8" w:rsidRDefault="5DD1A0F8">
      <w:r w:rsidRPr="0AD19FC5">
        <w:rPr>
          <w:b/>
          <w:bCs/>
          <w:color w:val="000000" w:themeColor="text1"/>
        </w:rPr>
        <w:t>Alternate path:</w:t>
      </w:r>
    </w:p>
    <w:p w14:paraId="220835FD" w14:textId="345A544F" w:rsidR="7BC1C864" w:rsidRDefault="7BC1C864" w:rsidP="00D5539D">
      <w:pPr>
        <w:pStyle w:val="ListParagraph"/>
        <w:numPr>
          <w:ilvl w:val="0"/>
          <w:numId w:val="70"/>
        </w:numPr>
        <w:rPr>
          <w:color w:val="000000" w:themeColor="text1"/>
          <w:szCs w:val="22"/>
        </w:rPr>
      </w:pPr>
      <w:r w:rsidRPr="0AD19FC5">
        <w:rPr>
          <w:color w:val="000000" w:themeColor="text1"/>
        </w:rPr>
        <w:t>There is no daily digest.</w:t>
      </w:r>
    </w:p>
    <w:p w14:paraId="2C132B81" w14:textId="3FDC8D9D" w:rsidR="0AD19FC5" w:rsidRDefault="0AD19FC5" w:rsidP="0AD19FC5">
      <w:pPr>
        <w:rPr>
          <w:color w:val="000000" w:themeColor="text1"/>
        </w:rPr>
      </w:pPr>
    </w:p>
    <w:p w14:paraId="125B789B" w14:textId="15DB6C99" w:rsidR="5DD1A0F8" w:rsidRDefault="5DD1A0F8">
      <w:r w:rsidRPr="0AD19FC5">
        <w:rPr>
          <w:color w:val="000000" w:themeColor="text1"/>
        </w:rPr>
        <w:t>Internal Precondition: None</w:t>
      </w:r>
    </w:p>
    <w:p w14:paraId="1F0F53F0" w14:textId="4209C288" w:rsidR="0AD19FC5" w:rsidRDefault="0AD19FC5" w:rsidP="0AD19FC5">
      <w:pPr>
        <w:rPr>
          <w:color w:val="000000" w:themeColor="text1"/>
        </w:rPr>
      </w:pPr>
    </w:p>
    <w:tbl>
      <w:tblPr>
        <w:tblStyle w:val="TableGrid"/>
        <w:tblW w:w="0" w:type="auto"/>
        <w:tblInd w:w="630" w:type="dxa"/>
        <w:tblLook w:val="04A0" w:firstRow="1" w:lastRow="0" w:firstColumn="1" w:lastColumn="0" w:noHBand="0" w:noVBand="1"/>
      </w:tblPr>
      <w:tblGrid>
        <w:gridCol w:w="2895"/>
        <w:gridCol w:w="5730"/>
      </w:tblGrid>
      <w:tr w:rsidR="0AD19FC5" w14:paraId="626A651E" w14:textId="77777777" w:rsidTr="0AD19FC5">
        <w:tc>
          <w:tcPr>
            <w:tcW w:w="2895" w:type="dxa"/>
            <w:tcBorders>
              <w:top w:val="single" w:sz="8" w:space="0" w:color="auto"/>
              <w:left w:val="single" w:sz="8" w:space="0" w:color="auto"/>
              <w:bottom w:val="single" w:sz="8" w:space="0" w:color="auto"/>
              <w:right w:val="single" w:sz="8" w:space="0" w:color="auto"/>
            </w:tcBorders>
          </w:tcPr>
          <w:p w14:paraId="633609E1" w14:textId="725FF619" w:rsidR="0AD19FC5" w:rsidRDefault="0AD19FC5">
            <w:r w:rsidRPr="0AD19FC5">
              <w:rPr>
                <w:b/>
                <w:bCs/>
                <w:color w:val="000000" w:themeColor="text1"/>
              </w:rPr>
              <w:t>Actor</w:t>
            </w:r>
          </w:p>
        </w:tc>
        <w:tc>
          <w:tcPr>
            <w:tcW w:w="5730" w:type="dxa"/>
            <w:tcBorders>
              <w:top w:val="single" w:sz="8" w:space="0" w:color="auto"/>
              <w:left w:val="single" w:sz="8" w:space="0" w:color="auto"/>
              <w:bottom w:val="single" w:sz="8" w:space="0" w:color="auto"/>
              <w:right w:val="single" w:sz="8" w:space="0" w:color="auto"/>
            </w:tcBorders>
          </w:tcPr>
          <w:p w14:paraId="5436888C" w14:textId="57562B52" w:rsidR="0AD19FC5" w:rsidRDefault="0AD19FC5">
            <w:r w:rsidRPr="0AD19FC5">
              <w:rPr>
                <w:b/>
                <w:bCs/>
                <w:color w:val="000000" w:themeColor="text1"/>
              </w:rPr>
              <w:t>System</w:t>
            </w:r>
          </w:p>
        </w:tc>
      </w:tr>
      <w:tr w:rsidR="0AD19FC5" w14:paraId="55F717FC" w14:textId="77777777" w:rsidTr="0AD19FC5">
        <w:trPr>
          <w:trHeight w:val="1215"/>
        </w:trPr>
        <w:tc>
          <w:tcPr>
            <w:tcW w:w="2895" w:type="dxa"/>
            <w:tcBorders>
              <w:top w:val="single" w:sz="8" w:space="0" w:color="auto"/>
              <w:left w:val="single" w:sz="8" w:space="0" w:color="auto"/>
              <w:bottom w:val="single" w:sz="8" w:space="0" w:color="auto"/>
              <w:right w:val="single" w:sz="8" w:space="0" w:color="auto"/>
            </w:tcBorders>
          </w:tcPr>
          <w:p w14:paraId="5051A960" w14:textId="5CC325D1" w:rsidR="0AD19FC5" w:rsidRDefault="0AD19FC5">
            <w:r w:rsidRPr="0AD19FC5">
              <w:rPr>
                <w:color w:val="000000" w:themeColor="text1"/>
              </w:rPr>
              <w:t xml:space="preserve"> </w:t>
            </w:r>
          </w:p>
        </w:tc>
        <w:tc>
          <w:tcPr>
            <w:tcW w:w="5730" w:type="dxa"/>
            <w:tcBorders>
              <w:top w:val="single" w:sz="8" w:space="0" w:color="auto"/>
              <w:left w:val="single" w:sz="8" w:space="0" w:color="auto"/>
              <w:bottom w:val="single" w:sz="8" w:space="0" w:color="auto"/>
              <w:right w:val="single" w:sz="8" w:space="0" w:color="auto"/>
            </w:tcBorders>
          </w:tcPr>
          <w:p w14:paraId="6B549620" w14:textId="42475530" w:rsidR="0AD19FC5" w:rsidRDefault="0AD19FC5" w:rsidP="0AD19FC5">
            <w:pPr>
              <w:rPr>
                <w:color w:val="000000" w:themeColor="text1"/>
              </w:rPr>
            </w:pPr>
            <w:r w:rsidRPr="0AD19FC5">
              <w:rPr>
                <w:color w:val="000000" w:themeColor="text1"/>
              </w:rPr>
              <w:t xml:space="preserve">2. The system reads that </w:t>
            </w:r>
            <w:r w:rsidR="1C74E11B" w:rsidRPr="0AD19FC5">
              <w:rPr>
                <w:color w:val="000000" w:themeColor="text1"/>
              </w:rPr>
              <w:t xml:space="preserve">there </w:t>
            </w:r>
            <w:r w:rsidR="636C0F4E" w:rsidRPr="0AD19FC5">
              <w:rPr>
                <w:color w:val="000000" w:themeColor="text1"/>
              </w:rPr>
              <w:t>is no daily digest.</w:t>
            </w:r>
          </w:p>
        </w:tc>
      </w:tr>
    </w:tbl>
    <w:p w14:paraId="639F74FF" w14:textId="0F642D39" w:rsidR="0AD19FC5" w:rsidRDefault="0AD19FC5" w:rsidP="0AD19FC5">
      <w:pPr>
        <w:rPr>
          <w:color w:val="000000" w:themeColor="text1"/>
        </w:rPr>
      </w:pPr>
    </w:p>
    <w:p w14:paraId="573E031E" w14:textId="5EEA1D05" w:rsidR="3D8C26F1" w:rsidRDefault="3D8C26F1" w:rsidP="0AD19FC5">
      <w:pPr>
        <w:rPr>
          <w:color w:val="000000" w:themeColor="text1"/>
        </w:rPr>
      </w:pPr>
      <w:r w:rsidRPr="0AD19FC5">
        <w:rPr>
          <w:color w:val="000000" w:themeColor="text1"/>
        </w:rPr>
        <w:t>Internal Postcondition: None</w:t>
      </w:r>
    </w:p>
    <w:p w14:paraId="64A4D508" w14:textId="4209C288" w:rsidR="0AD19FC5" w:rsidRDefault="0AD19FC5" w:rsidP="0AD19FC5">
      <w:pPr>
        <w:rPr>
          <w:color w:val="000000" w:themeColor="text1"/>
        </w:rPr>
      </w:pPr>
    </w:p>
    <w:p w14:paraId="366852DC" w14:textId="045C6927" w:rsidR="0AD19FC5" w:rsidRDefault="0AD19FC5" w:rsidP="0AD19FC5">
      <w:pPr>
        <w:rPr>
          <w:color w:val="000000" w:themeColor="text1"/>
          <w:szCs w:val="22"/>
        </w:rPr>
      </w:pPr>
    </w:p>
    <w:p w14:paraId="561E1691" w14:textId="6A52D3C1" w:rsidR="0AD19FC5" w:rsidRDefault="0AD19FC5" w:rsidP="0AD19FC5">
      <w:pPr>
        <w:rPr>
          <w:color w:val="000000" w:themeColor="text1"/>
        </w:rPr>
      </w:pPr>
    </w:p>
    <w:p w14:paraId="610E7F7D" w14:textId="2683B5BD" w:rsidR="5DD1A0F8" w:rsidRDefault="5DD1A0F8" w:rsidP="0AD19FC5">
      <w:pPr>
        <w:rPr>
          <w:b/>
          <w:bCs/>
          <w:color w:val="000000" w:themeColor="text1"/>
        </w:rPr>
      </w:pPr>
      <w:r w:rsidRPr="0AD19FC5">
        <w:rPr>
          <w:b/>
          <w:bCs/>
          <w:color w:val="000000" w:themeColor="text1"/>
        </w:rPr>
        <w:t>Post Condition:</w:t>
      </w:r>
    </w:p>
    <w:p w14:paraId="0ADE9FA5" w14:textId="6F29005F" w:rsidR="5DD1A0F8" w:rsidRDefault="5DD1A0F8" w:rsidP="0AD19FC5">
      <w:pPr>
        <w:rPr>
          <w:color w:val="000000" w:themeColor="text1"/>
        </w:rPr>
      </w:pPr>
      <w:r w:rsidRPr="0AD19FC5">
        <w:rPr>
          <w:color w:val="000000" w:themeColor="text1"/>
        </w:rPr>
        <w:t>None</w:t>
      </w:r>
    </w:p>
    <w:p w14:paraId="22430093" w14:textId="2216B617" w:rsidR="0AD19FC5" w:rsidRDefault="0AD19FC5" w:rsidP="0AD19FC5">
      <w:pPr>
        <w:rPr>
          <w:color w:val="000000" w:themeColor="text1"/>
          <w:szCs w:val="22"/>
        </w:rPr>
      </w:pPr>
    </w:p>
    <w:p w14:paraId="3A907E5C" w14:textId="481F440B" w:rsidR="0AD19FC5" w:rsidRDefault="0AD19FC5" w:rsidP="0AD19FC5">
      <w:pPr>
        <w:rPr>
          <w:color w:val="000000" w:themeColor="text1"/>
          <w:szCs w:val="22"/>
        </w:rPr>
      </w:pPr>
    </w:p>
    <w:p w14:paraId="54E6280F" w14:textId="6D3F7634" w:rsidR="52320630" w:rsidRDefault="47DFA420">
      <w:pPr>
        <w:pStyle w:val="Heading3"/>
      </w:pPr>
      <w:bookmarkStart w:id="34" w:name="_Toc117936140"/>
      <w:bookmarkStart w:id="35" w:name="_Hlk113802667"/>
      <w:r w:rsidRPr="7D5BAEBD">
        <w:rPr>
          <w:rFonts w:eastAsia="Arial" w:cs="Arial"/>
          <w:color w:val="000000" w:themeColor="text1"/>
        </w:rPr>
        <w:t>Use Case Name: Launching Application via Personal Assistant</w:t>
      </w:r>
      <w:bookmarkEnd w:id="34"/>
    </w:p>
    <w:bookmarkEnd w:id="35"/>
    <w:p w14:paraId="39BF9BEE" w14:textId="137937ED" w:rsidR="52320630" w:rsidRDefault="52320630" w:rsidP="7D5BAEBD"/>
    <w:p w14:paraId="3286D2C9" w14:textId="20518549" w:rsidR="52320630" w:rsidRDefault="47DFA420" w:rsidP="7D5BAEBD">
      <w:pPr>
        <w:rPr>
          <w:color w:val="000000" w:themeColor="text1"/>
        </w:rPr>
      </w:pPr>
      <w:r w:rsidRPr="7D5BAEBD">
        <w:rPr>
          <w:b/>
          <w:bCs/>
          <w:color w:val="000000" w:themeColor="text1"/>
        </w:rPr>
        <w:t>Summary</w:t>
      </w:r>
      <w:r w:rsidRPr="7D5BAEBD">
        <w:rPr>
          <w:color w:val="000000" w:themeColor="text1"/>
        </w:rPr>
        <w:t>: The customer needs to be able to launch the application via the personal assistant. The application shall provide a way to launch the app if the user request it be launched via a personal assistant.</w:t>
      </w:r>
    </w:p>
    <w:p w14:paraId="3DA022E8" w14:textId="06CD799B" w:rsidR="52320630" w:rsidRDefault="47DFA420" w:rsidP="7D5BAEBD">
      <w:r w:rsidRPr="7D5BAEBD">
        <w:rPr>
          <w:color w:val="000000" w:themeColor="text1"/>
        </w:rPr>
        <w:t xml:space="preserve"> </w:t>
      </w:r>
    </w:p>
    <w:p w14:paraId="4375BF03" w14:textId="42B85D7D" w:rsidR="52320630" w:rsidRDefault="47DFA420" w:rsidP="7D5BAEBD">
      <w:pPr>
        <w:rPr>
          <w:color w:val="000000" w:themeColor="text1"/>
        </w:rPr>
      </w:pPr>
      <w:r w:rsidRPr="7D5BAEBD">
        <w:rPr>
          <w:b/>
          <w:bCs/>
          <w:color w:val="000000" w:themeColor="text1"/>
        </w:rPr>
        <w:lastRenderedPageBreak/>
        <w:t>Preconditions</w:t>
      </w:r>
      <w:r w:rsidRPr="7D5BAEBD">
        <w:rPr>
          <w:color w:val="000000" w:themeColor="text1"/>
        </w:rPr>
        <w:t>: The application is installed.</w:t>
      </w:r>
    </w:p>
    <w:p w14:paraId="50CCB251" w14:textId="2C118B85" w:rsidR="52320630" w:rsidRDefault="47DFA420" w:rsidP="7D5BAEBD">
      <w:r w:rsidRPr="7D5BAEBD">
        <w:rPr>
          <w:color w:val="000000" w:themeColor="text1"/>
        </w:rPr>
        <w:t xml:space="preserve"> </w:t>
      </w:r>
    </w:p>
    <w:p w14:paraId="18C8E0D9" w14:textId="77FEE61C" w:rsidR="52320630" w:rsidRDefault="47DFA420" w:rsidP="7D5BAEBD">
      <w:pPr>
        <w:rPr>
          <w:color w:val="000000" w:themeColor="text1"/>
        </w:rPr>
      </w:pPr>
      <w:r w:rsidRPr="7D5BAEBD">
        <w:rPr>
          <w:b/>
          <w:bCs/>
          <w:color w:val="000000" w:themeColor="text1"/>
        </w:rPr>
        <w:t>Triggers</w:t>
      </w:r>
      <w:r w:rsidRPr="7D5BAEBD">
        <w:rPr>
          <w:color w:val="000000" w:themeColor="text1"/>
        </w:rPr>
        <w:t xml:space="preserve">: The user asks the personal assistant to </w:t>
      </w:r>
      <w:r w:rsidR="7EB124A4" w:rsidRPr="7D5BAEBD">
        <w:rPr>
          <w:color w:val="000000" w:themeColor="text1"/>
        </w:rPr>
        <w:t>launch the application</w:t>
      </w:r>
    </w:p>
    <w:p w14:paraId="2EE436B1" w14:textId="57F4BF97" w:rsidR="52320630" w:rsidRDefault="52320630" w:rsidP="7D5BAEBD">
      <w:pPr>
        <w:rPr>
          <w:color w:val="000000" w:themeColor="text1"/>
        </w:rPr>
      </w:pPr>
    </w:p>
    <w:p w14:paraId="7E48484E" w14:textId="55972555" w:rsidR="52320630" w:rsidRDefault="47DFA420" w:rsidP="7D5BAEBD">
      <w:r w:rsidRPr="7D5BAEBD">
        <w:rPr>
          <w:b/>
          <w:bCs/>
          <w:color w:val="000000" w:themeColor="text1"/>
        </w:rPr>
        <w:t>Basic course of events (Scenario):</w:t>
      </w:r>
    </w:p>
    <w:p w14:paraId="48DD8BD5" w14:textId="36BBE241" w:rsidR="52320630" w:rsidRDefault="47DFA420" w:rsidP="7D5BAEBD">
      <w:r w:rsidRPr="7D5BAEBD">
        <w:rPr>
          <w:color w:val="000000" w:themeColor="text1"/>
        </w:rPr>
        <w:t>Internal Precondition: None</w:t>
      </w:r>
    </w:p>
    <w:tbl>
      <w:tblPr>
        <w:tblStyle w:val="TableGrid"/>
        <w:tblW w:w="0" w:type="auto"/>
        <w:tblInd w:w="630" w:type="dxa"/>
        <w:tblLook w:val="04A0" w:firstRow="1" w:lastRow="0" w:firstColumn="1" w:lastColumn="0" w:noHBand="0" w:noVBand="1"/>
      </w:tblPr>
      <w:tblGrid>
        <w:gridCol w:w="2865"/>
        <w:gridCol w:w="5685"/>
      </w:tblGrid>
      <w:tr w:rsidR="7D5BAEBD" w14:paraId="2C83742A" w14:textId="77777777" w:rsidTr="7D5BAEBD">
        <w:trPr>
          <w:trHeight w:val="300"/>
        </w:trPr>
        <w:tc>
          <w:tcPr>
            <w:tcW w:w="2865" w:type="dxa"/>
            <w:tcBorders>
              <w:top w:val="single" w:sz="8" w:space="0" w:color="auto"/>
              <w:left w:val="single" w:sz="8" w:space="0" w:color="auto"/>
              <w:bottom w:val="single" w:sz="8" w:space="0" w:color="auto"/>
              <w:right w:val="single" w:sz="8" w:space="0" w:color="auto"/>
            </w:tcBorders>
          </w:tcPr>
          <w:p w14:paraId="7CE9C630" w14:textId="02BAF965" w:rsidR="7D5BAEBD" w:rsidRDefault="7D5BAEBD">
            <w:r w:rsidRPr="7D5BAEBD">
              <w:rPr>
                <w:b/>
                <w:bCs/>
                <w:color w:val="000000" w:themeColor="text1"/>
              </w:rPr>
              <w:t>Actor</w:t>
            </w:r>
          </w:p>
        </w:tc>
        <w:tc>
          <w:tcPr>
            <w:tcW w:w="5685" w:type="dxa"/>
            <w:tcBorders>
              <w:top w:val="single" w:sz="8" w:space="0" w:color="auto"/>
              <w:left w:val="single" w:sz="8" w:space="0" w:color="auto"/>
              <w:bottom w:val="single" w:sz="8" w:space="0" w:color="auto"/>
              <w:right w:val="single" w:sz="8" w:space="0" w:color="auto"/>
            </w:tcBorders>
          </w:tcPr>
          <w:p w14:paraId="5FA07737" w14:textId="560FEA9B" w:rsidR="7D5BAEBD" w:rsidRDefault="7D5BAEBD">
            <w:r w:rsidRPr="7D5BAEBD">
              <w:rPr>
                <w:b/>
                <w:bCs/>
                <w:color w:val="000000" w:themeColor="text1"/>
              </w:rPr>
              <w:t>System</w:t>
            </w:r>
          </w:p>
        </w:tc>
      </w:tr>
      <w:tr w:rsidR="7D5BAEBD" w14:paraId="6903737B" w14:textId="77777777" w:rsidTr="7D5BAEBD">
        <w:tc>
          <w:tcPr>
            <w:tcW w:w="2865" w:type="dxa"/>
            <w:tcBorders>
              <w:top w:val="single" w:sz="8" w:space="0" w:color="auto"/>
              <w:left w:val="single" w:sz="8" w:space="0" w:color="auto"/>
              <w:bottom w:val="single" w:sz="8" w:space="0" w:color="auto"/>
              <w:right w:val="single" w:sz="8" w:space="0" w:color="auto"/>
            </w:tcBorders>
          </w:tcPr>
          <w:p w14:paraId="16B93208" w14:textId="797EF9FA" w:rsidR="7D5BAEBD" w:rsidRDefault="7D5BAEBD">
            <w:pPr>
              <w:pStyle w:val="ListParagraph"/>
              <w:numPr>
                <w:ilvl w:val="0"/>
                <w:numId w:val="61"/>
              </w:numPr>
              <w:rPr>
                <w:color w:val="000000" w:themeColor="text1"/>
              </w:rPr>
            </w:pPr>
            <w:r w:rsidRPr="7D5BAEBD">
              <w:rPr>
                <w:color w:val="000000" w:themeColor="text1"/>
              </w:rPr>
              <w:t xml:space="preserve">The user asks the personal assistant to </w:t>
            </w:r>
            <w:r w:rsidR="5DFF7B7A" w:rsidRPr="7D5BAEBD">
              <w:rPr>
                <w:color w:val="000000" w:themeColor="text1"/>
              </w:rPr>
              <w:t>launch the application</w:t>
            </w:r>
          </w:p>
        </w:tc>
        <w:tc>
          <w:tcPr>
            <w:tcW w:w="5685" w:type="dxa"/>
            <w:tcBorders>
              <w:top w:val="single" w:sz="8" w:space="0" w:color="auto"/>
              <w:left w:val="single" w:sz="8" w:space="0" w:color="auto"/>
              <w:bottom w:val="single" w:sz="8" w:space="0" w:color="auto"/>
              <w:right w:val="single" w:sz="8" w:space="0" w:color="auto"/>
            </w:tcBorders>
          </w:tcPr>
          <w:p w14:paraId="1DC85E6A" w14:textId="71B3A023" w:rsidR="7D5BAEBD" w:rsidRDefault="7D5BAEBD">
            <w:r w:rsidRPr="7D5BAEBD">
              <w:rPr>
                <w:color w:val="000000" w:themeColor="text1"/>
              </w:rPr>
              <w:t xml:space="preserve"> </w:t>
            </w:r>
          </w:p>
        </w:tc>
      </w:tr>
      <w:tr w:rsidR="7D5BAEBD" w14:paraId="59A7EE70" w14:textId="77777777" w:rsidTr="7D5BAEBD">
        <w:tc>
          <w:tcPr>
            <w:tcW w:w="2865" w:type="dxa"/>
            <w:tcBorders>
              <w:top w:val="single" w:sz="8" w:space="0" w:color="auto"/>
              <w:left w:val="single" w:sz="8" w:space="0" w:color="auto"/>
              <w:bottom w:val="single" w:sz="8" w:space="0" w:color="auto"/>
              <w:right w:val="single" w:sz="8" w:space="0" w:color="auto"/>
            </w:tcBorders>
          </w:tcPr>
          <w:p w14:paraId="74537CAF" w14:textId="027A6FC3" w:rsidR="7D5BAEBD" w:rsidRDefault="7D5BAEBD">
            <w:r w:rsidRPr="7D5BAEBD">
              <w:rPr>
                <w:color w:val="000000" w:themeColor="text1"/>
              </w:rPr>
              <w:t xml:space="preserve"> </w:t>
            </w:r>
          </w:p>
        </w:tc>
        <w:tc>
          <w:tcPr>
            <w:tcW w:w="5685" w:type="dxa"/>
            <w:tcBorders>
              <w:top w:val="single" w:sz="8" w:space="0" w:color="auto"/>
              <w:left w:val="single" w:sz="8" w:space="0" w:color="auto"/>
              <w:bottom w:val="single" w:sz="8" w:space="0" w:color="auto"/>
              <w:right w:val="single" w:sz="8" w:space="0" w:color="auto"/>
            </w:tcBorders>
          </w:tcPr>
          <w:p w14:paraId="619F60E4" w14:textId="075760F5" w:rsidR="7D5BAEBD" w:rsidRDefault="7D5BAEBD">
            <w:pPr>
              <w:pStyle w:val="ListParagraph"/>
              <w:numPr>
                <w:ilvl w:val="0"/>
                <w:numId w:val="61"/>
              </w:numPr>
              <w:rPr>
                <w:color w:val="000000" w:themeColor="text1"/>
              </w:rPr>
            </w:pPr>
            <w:r w:rsidRPr="7D5BAEBD">
              <w:rPr>
                <w:color w:val="000000" w:themeColor="text1"/>
              </w:rPr>
              <w:t xml:space="preserve">The system </w:t>
            </w:r>
            <w:r w:rsidR="3B88345A" w:rsidRPr="7D5BAEBD">
              <w:rPr>
                <w:color w:val="000000" w:themeColor="text1"/>
              </w:rPr>
              <w:t xml:space="preserve">launches the </w:t>
            </w:r>
            <w:proofErr w:type="gramStart"/>
            <w:r w:rsidR="3B88345A" w:rsidRPr="7D5BAEBD">
              <w:rPr>
                <w:color w:val="000000" w:themeColor="text1"/>
              </w:rPr>
              <w:t>application</w:t>
            </w:r>
            <w:proofErr w:type="gramEnd"/>
            <w:r w:rsidR="3B88345A" w:rsidRPr="7D5BAEBD">
              <w:rPr>
                <w:color w:val="000000" w:themeColor="text1"/>
              </w:rPr>
              <w:t xml:space="preserve"> and it begins its normal startup procedures.</w:t>
            </w:r>
          </w:p>
        </w:tc>
      </w:tr>
    </w:tbl>
    <w:p w14:paraId="6640A392" w14:textId="55B228E5" w:rsidR="52320630" w:rsidRDefault="52320630" w:rsidP="7D5BAEBD">
      <w:pPr>
        <w:rPr>
          <w:b/>
          <w:bCs/>
          <w:color w:val="000000" w:themeColor="text1"/>
        </w:rPr>
      </w:pPr>
    </w:p>
    <w:p w14:paraId="7EF9695C" w14:textId="6A52D3C1" w:rsidR="52320630" w:rsidRDefault="52320630" w:rsidP="7D5BAEBD">
      <w:pPr>
        <w:rPr>
          <w:color w:val="000000" w:themeColor="text1"/>
        </w:rPr>
      </w:pPr>
    </w:p>
    <w:p w14:paraId="187B1F3A" w14:textId="2683B5BD" w:rsidR="52320630" w:rsidRDefault="47DFA420" w:rsidP="7D5BAEBD">
      <w:pPr>
        <w:rPr>
          <w:b/>
          <w:bCs/>
          <w:color w:val="000000" w:themeColor="text1"/>
        </w:rPr>
      </w:pPr>
      <w:r w:rsidRPr="7D5BAEBD">
        <w:rPr>
          <w:b/>
          <w:bCs/>
          <w:color w:val="000000" w:themeColor="text1"/>
        </w:rPr>
        <w:t>Post Condition:</w:t>
      </w:r>
    </w:p>
    <w:p w14:paraId="0D53BF9B" w14:textId="59DBB364" w:rsidR="52320630" w:rsidRDefault="7289130B" w:rsidP="7D5BAEBD">
      <w:pPr>
        <w:rPr>
          <w:color w:val="000000" w:themeColor="text1"/>
        </w:rPr>
      </w:pPr>
      <w:r w:rsidRPr="56E99CBE">
        <w:rPr>
          <w:color w:val="000000" w:themeColor="text1"/>
        </w:rPr>
        <w:t>The application is launched.</w:t>
      </w:r>
    </w:p>
    <w:p w14:paraId="3517D284" w14:textId="11A711EB" w:rsidR="52320630" w:rsidRDefault="52320630" w:rsidP="56E99CBE">
      <w:pPr>
        <w:rPr>
          <w:color w:val="000000" w:themeColor="text1"/>
        </w:rPr>
      </w:pPr>
    </w:p>
    <w:tbl>
      <w:tblPr>
        <w:tblStyle w:val="TableGrid"/>
        <w:tblW w:w="0" w:type="auto"/>
        <w:tblInd w:w="630" w:type="dxa"/>
        <w:tblLook w:val="04A0" w:firstRow="1" w:lastRow="0" w:firstColumn="1" w:lastColumn="0" w:noHBand="0" w:noVBand="1"/>
      </w:tblPr>
      <w:tblGrid>
        <w:gridCol w:w="2600"/>
        <w:gridCol w:w="2354"/>
        <w:gridCol w:w="3756"/>
      </w:tblGrid>
      <w:tr w:rsidR="56E99CBE" w14:paraId="0FF972CF" w14:textId="77777777" w:rsidTr="37E6D7ED">
        <w:trPr>
          <w:trHeight w:val="300"/>
        </w:trPr>
        <w:tc>
          <w:tcPr>
            <w:tcW w:w="2600" w:type="dxa"/>
            <w:tcBorders>
              <w:top w:val="single" w:sz="8" w:space="0" w:color="auto"/>
              <w:left w:val="single" w:sz="8" w:space="0" w:color="auto"/>
              <w:bottom w:val="single" w:sz="8" w:space="0" w:color="auto"/>
              <w:right w:val="single" w:sz="8" w:space="0" w:color="auto"/>
            </w:tcBorders>
          </w:tcPr>
          <w:p w14:paraId="6CDCF36B" w14:textId="2F920A3F" w:rsidR="56E99CBE" w:rsidRDefault="56E99CBE"/>
        </w:tc>
        <w:tc>
          <w:tcPr>
            <w:tcW w:w="2354" w:type="dxa"/>
            <w:tcBorders>
              <w:top w:val="single" w:sz="8" w:space="0" w:color="auto"/>
              <w:left w:val="single" w:sz="8" w:space="0" w:color="auto"/>
              <w:bottom w:val="single" w:sz="8" w:space="0" w:color="auto"/>
              <w:right w:val="single" w:sz="8" w:space="0" w:color="auto"/>
            </w:tcBorders>
          </w:tcPr>
          <w:p w14:paraId="608C1964" w14:textId="109FCE29" w:rsidR="56E99CBE" w:rsidRDefault="56E99CBE"/>
        </w:tc>
        <w:tc>
          <w:tcPr>
            <w:tcW w:w="3756" w:type="dxa"/>
            <w:tcBorders>
              <w:top w:val="single" w:sz="8" w:space="0" w:color="auto"/>
              <w:left w:val="single" w:sz="8" w:space="0" w:color="auto"/>
              <w:bottom w:val="single" w:sz="8" w:space="0" w:color="auto"/>
              <w:right w:val="single" w:sz="8" w:space="0" w:color="auto"/>
            </w:tcBorders>
          </w:tcPr>
          <w:p w14:paraId="10045FAA" w14:textId="5DB4A201" w:rsidR="332E0BB4" w:rsidRDefault="332E0BB4" w:rsidP="56E99CBE">
            <w:pPr>
              <w:rPr>
                <w:b/>
                <w:bCs/>
                <w:color w:val="000000" w:themeColor="text1"/>
              </w:rPr>
            </w:pPr>
          </w:p>
        </w:tc>
      </w:tr>
      <w:tr w:rsidR="56E99CBE" w14:paraId="7CFE7D71" w14:textId="77777777" w:rsidTr="37E6D7ED">
        <w:tc>
          <w:tcPr>
            <w:tcW w:w="2600" w:type="dxa"/>
            <w:tcBorders>
              <w:top w:val="single" w:sz="8" w:space="0" w:color="auto"/>
              <w:left w:val="single" w:sz="8" w:space="0" w:color="auto"/>
              <w:bottom w:val="single" w:sz="8" w:space="0" w:color="auto"/>
              <w:right w:val="single" w:sz="8" w:space="0" w:color="auto"/>
            </w:tcBorders>
          </w:tcPr>
          <w:p w14:paraId="3E493477" w14:textId="5F0C29FF" w:rsidR="56E99CBE" w:rsidRDefault="56E99CBE">
            <w:pPr>
              <w:pStyle w:val="ListParagraph"/>
              <w:numPr>
                <w:ilvl w:val="0"/>
                <w:numId w:val="22"/>
              </w:numPr>
              <w:rPr>
                <w:color w:val="000000" w:themeColor="text1"/>
              </w:rPr>
            </w:pPr>
          </w:p>
        </w:tc>
        <w:tc>
          <w:tcPr>
            <w:tcW w:w="2354" w:type="dxa"/>
            <w:tcBorders>
              <w:top w:val="single" w:sz="8" w:space="0" w:color="auto"/>
              <w:left w:val="single" w:sz="8" w:space="0" w:color="auto"/>
              <w:bottom w:val="single" w:sz="8" w:space="0" w:color="auto"/>
              <w:right w:val="single" w:sz="8" w:space="0" w:color="auto"/>
            </w:tcBorders>
          </w:tcPr>
          <w:p w14:paraId="441E0BAD" w14:textId="70B4135F" w:rsidR="56E99CBE" w:rsidRDefault="56E99CBE" w:rsidP="56E99CBE">
            <w:pPr>
              <w:jc w:val="center"/>
            </w:pPr>
          </w:p>
        </w:tc>
        <w:tc>
          <w:tcPr>
            <w:tcW w:w="3756" w:type="dxa"/>
            <w:tcBorders>
              <w:top w:val="single" w:sz="8" w:space="0" w:color="auto"/>
              <w:left w:val="single" w:sz="8" w:space="0" w:color="auto"/>
              <w:bottom w:val="single" w:sz="8" w:space="0" w:color="auto"/>
              <w:right w:val="single" w:sz="8" w:space="0" w:color="auto"/>
            </w:tcBorders>
          </w:tcPr>
          <w:p w14:paraId="47B3752C" w14:textId="47580764" w:rsidR="56E99CBE" w:rsidRDefault="564FD72C" w:rsidP="4DA2C38B">
            <w:pPr>
              <w:jc w:val="center"/>
            </w:pPr>
            <w:r>
              <w:rPr>
                <w:noProof/>
              </w:rPr>
              <mc:AlternateContent>
                <mc:Choice Requires="wpg">
                  <w:drawing>
                    <wp:inline distT="0" distB="0" distL="0" distR="0" wp14:anchorId="02E4C9EC" wp14:editId="58CBBA99">
                      <wp:extent cx="1223963" cy="2238375"/>
                      <wp:effectExtent l="0" t="0" r="14605" b="9525"/>
                      <wp:docPr id="607252479" name="Group 4"/>
                      <wp:cNvGraphicFramePr/>
                      <a:graphic xmlns:a="http://schemas.openxmlformats.org/drawingml/2006/main">
                        <a:graphicData uri="http://schemas.microsoft.com/office/word/2010/wordprocessingGroup">
                          <wpg:wgp>
                            <wpg:cNvGrpSpPr/>
                            <wpg:grpSpPr>
                              <a:xfrm>
                                <a:off x="0" y="0"/>
                                <a:ext cx="1223963" cy="2238375"/>
                                <a:chOff x="0" y="0"/>
                                <a:chExt cx="1223963" cy="2238375"/>
                              </a:xfrm>
                            </wpg:grpSpPr>
                            <pic:pic xmlns:pic="http://schemas.openxmlformats.org/drawingml/2006/picture">
                              <pic:nvPicPr>
                                <pic:cNvPr id="30" name="Picture 1"/>
                                <pic:cNvPicPr>
                                  <a:picLocks noChangeAspect="1"/>
                                </pic:cNvPicPr>
                              </pic:nvPicPr>
                              <pic:blipFill>
                                <a:blip r:embed="rId48"/>
                                <a:stretch>
                                  <a:fillRect/>
                                </a:stretch>
                              </pic:blipFill>
                              <pic:spPr>
                                <a:xfrm>
                                  <a:off x="0" y="0"/>
                                  <a:ext cx="1190625" cy="2238375"/>
                                </a:xfrm>
                                <a:prstGeom prst="rect">
                                  <a:avLst/>
                                </a:prstGeom>
                              </pic:spPr>
                            </pic:pic>
                            <wps:wsp>
                              <wps:cNvPr id="31" name="Oval 2"/>
                              <wps:cNvSpPr/>
                              <wps:spPr>
                                <a:xfrm>
                                  <a:off x="804863" y="1014412"/>
                                  <a:ext cx="419100" cy="3429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56E99CBE" w14:paraId="1E0CA5AD" w14:textId="77777777" w:rsidTr="37E6D7ED">
        <w:tc>
          <w:tcPr>
            <w:tcW w:w="2600" w:type="dxa"/>
            <w:tcBorders>
              <w:top w:val="single" w:sz="8" w:space="0" w:color="auto"/>
              <w:left w:val="single" w:sz="8" w:space="0" w:color="auto"/>
              <w:bottom w:val="single" w:sz="8" w:space="0" w:color="auto"/>
              <w:right w:val="single" w:sz="8" w:space="0" w:color="auto"/>
            </w:tcBorders>
          </w:tcPr>
          <w:p w14:paraId="4D768B13" w14:textId="01337629" w:rsidR="56E99CBE" w:rsidRDefault="56E99CBE"/>
        </w:tc>
        <w:tc>
          <w:tcPr>
            <w:tcW w:w="2354" w:type="dxa"/>
            <w:tcBorders>
              <w:top w:val="single" w:sz="8" w:space="0" w:color="auto"/>
              <w:left w:val="single" w:sz="8" w:space="0" w:color="auto"/>
              <w:bottom w:val="single" w:sz="8" w:space="0" w:color="auto"/>
              <w:right w:val="single" w:sz="8" w:space="0" w:color="auto"/>
            </w:tcBorders>
          </w:tcPr>
          <w:p w14:paraId="18869EF9" w14:textId="379FFFA4" w:rsidR="56E99CBE" w:rsidRDefault="56E99CBE">
            <w:pPr>
              <w:pStyle w:val="ListParagraph"/>
              <w:numPr>
                <w:ilvl w:val="0"/>
                <w:numId w:val="22"/>
              </w:numPr>
              <w:rPr>
                <w:color w:val="000000" w:themeColor="text1"/>
              </w:rPr>
            </w:pPr>
          </w:p>
        </w:tc>
        <w:tc>
          <w:tcPr>
            <w:tcW w:w="3756" w:type="dxa"/>
            <w:tcBorders>
              <w:top w:val="single" w:sz="8" w:space="0" w:color="auto"/>
              <w:left w:val="single" w:sz="8" w:space="0" w:color="auto"/>
              <w:bottom w:val="single" w:sz="8" w:space="0" w:color="auto"/>
              <w:right w:val="single" w:sz="8" w:space="0" w:color="auto"/>
            </w:tcBorders>
          </w:tcPr>
          <w:p w14:paraId="7B00B054" w14:textId="101F0B5D" w:rsidR="77B55527" w:rsidRDefault="77B55527" w:rsidP="56E99CBE">
            <w:pPr>
              <w:pStyle w:val="ListParagraph"/>
              <w:ind w:left="0"/>
              <w:jc w:val="center"/>
            </w:pPr>
          </w:p>
        </w:tc>
      </w:tr>
    </w:tbl>
    <w:p w14:paraId="59573CD8" w14:textId="6A52D3C1" w:rsidR="52320630" w:rsidRDefault="52320630" w:rsidP="56E99CBE">
      <w:pPr>
        <w:rPr>
          <w:color w:val="000000" w:themeColor="text1"/>
        </w:rPr>
      </w:pPr>
    </w:p>
    <w:p w14:paraId="05EFE324" w14:textId="24F4C5F5" w:rsidR="52320630" w:rsidRDefault="52320630" w:rsidP="56E99CBE">
      <w:pPr>
        <w:rPr>
          <w:color w:val="000000" w:themeColor="text1"/>
        </w:rPr>
      </w:pPr>
    </w:p>
    <w:p w14:paraId="614761A4" w14:textId="6A52D3C1" w:rsidR="52320630" w:rsidRDefault="52320630" w:rsidP="56E99CBE">
      <w:pPr>
        <w:rPr>
          <w:color w:val="000000" w:themeColor="text1"/>
        </w:rPr>
      </w:pPr>
    </w:p>
    <w:p w14:paraId="7734D9A5" w14:textId="18027CCF" w:rsidR="52320630" w:rsidRDefault="52320630" w:rsidP="56E99CBE">
      <w:pPr>
        <w:rPr>
          <w:color w:val="000000" w:themeColor="text1"/>
        </w:rPr>
      </w:pPr>
    </w:p>
    <w:p w14:paraId="1D978244" w14:textId="39C5AA53" w:rsidR="52320630" w:rsidRDefault="50D53F89">
      <w:pPr>
        <w:pStyle w:val="Heading3"/>
      </w:pPr>
      <w:bookmarkStart w:id="36" w:name="_Toc117936141"/>
      <w:bookmarkStart w:id="37" w:name="_Hlk113802729"/>
      <w:r w:rsidRPr="37E6D7ED">
        <w:rPr>
          <w:rFonts w:eastAsia="Arial" w:cs="Arial"/>
          <w:color w:val="000000" w:themeColor="text1"/>
        </w:rPr>
        <w:t>Use Case Name: Call or text a phone number in an email or digest visually.</w:t>
      </w:r>
      <w:bookmarkEnd w:id="36"/>
    </w:p>
    <w:bookmarkEnd w:id="37"/>
    <w:p w14:paraId="06A006D9" w14:textId="137937ED" w:rsidR="52320630" w:rsidRDefault="52320630" w:rsidP="56E99CBE"/>
    <w:p w14:paraId="3FB69D79" w14:textId="490BEA1B" w:rsidR="52320630" w:rsidRDefault="50D53F89" w:rsidP="56E99CBE">
      <w:pPr>
        <w:rPr>
          <w:color w:val="000000" w:themeColor="text1"/>
        </w:rPr>
      </w:pPr>
      <w:r w:rsidRPr="56E99CBE">
        <w:rPr>
          <w:b/>
          <w:bCs/>
          <w:color w:val="000000" w:themeColor="text1"/>
        </w:rPr>
        <w:t>Summary</w:t>
      </w:r>
      <w:r w:rsidRPr="56E99CBE">
        <w:rPr>
          <w:color w:val="000000" w:themeColor="text1"/>
        </w:rPr>
        <w:t>: The application shall provide a way to call or text phone numbers that appear in emails or digest messages.</w:t>
      </w:r>
    </w:p>
    <w:p w14:paraId="7368717F" w14:textId="06CD799B" w:rsidR="52320630" w:rsidRDefault="50D53F89" w:rsidP="56E99CBE">
      <w:r w:rsidRPr="56E99CBE">
        <w:rPr>
          <w:color w:val="000000" w:themeColor="text1"/>
        </w:rPr>
        <w:t xml:space="preserve"> </w:t>
      </w:r>
    </w:p>
    <w:p w14:paraId="0A95B42B" w14:textId="570B090C" w:rsidR="52320630" w:rsidRDefault="50D53F89" w:rsidP="56E99CBE">
      <w:pPr>
        <w:rPr>
          <w:color w:val="000000" w:themeColor="text1"/>
        </w:rPr>
      </w:pPr>
      <w:r w:rsidRPr="56E99CBE">
        <w:rPr>
          <w:b/>
          <w:bCs/>
          <w:color w:val="000000" w:themeColor="text1"/>
        </w:rPr>
        <w:t>Preconditions</w:t>
      </w:r>
      <w:r w:rsidRPr="56E99CBE">
        <w:rPr>
          <w:color w:val="000000" w:themeColor="text1"/>
        </w:rPr>
        <w:t>: The user is in an email.</w:t>
      </w:r>
    </w:p>
    <w:p w14:paraId="3742F721" w14:textId="2C118B85" w:rsidR="52320630" w:rsidRDefault="50D53F89" w:rsidP="56E99CBE">
      <w:r w:rsidRPr="56E99CBE">
        <w:rPr>
          <w:color w:val="000000" w:themeColor="text1"/>
        </w:rPr>
        <w:t xml:space="preserve"> </w:t>
      </w:r>
    </w:p>
    <w:p w14:paraId="57B19C02" w14:textId="0E73AFC7" w:rsidR="52320630" w:rsidRDefault="50D53F89" w:rsidP="56E99CBE">
      <w:pPr>
        <w:rPr>
          <w:color w:val="000000" w:themeColor="text1"/>
        </w:rPr>
      </w:pPr>
      <w:r w:rsidRPr="56E99CBE">
        <w:rPr>
          <w:b/>
          <w:bCs/>
          <w:color w:val="000000" w:themeColor="text1"/>
        </w:rPr>
        <w:t>Triggers</w:t>
      </w:r>
      <w:r w:rsidRPr="56E99CBE">
        <w:rPr>
          <w:color w:val="000000" w:themeColor="text1"/>
        </w:rPr>
        <w:t xml:space="preserve">: The user clicks </w:t>
      </w:r>
      <w:r w:rsidR="155C88FD" w:rsidRPr="56E99CBE">
        <w:rPr>
          <w:color w:val="000000" w:themeColor="text1"/>
        </w:rPr>
        <w:t>a phone number in an email or digest.</w:t>
      </w:r>
    </w:p>
    <w:p w14:paraId="0351DD5B" w14:textId="57F4BF97" w:rsidR="52320630" w:rsidRDefault="52320630" w:rsidP="56E99CBE">
      <w:pPr>
        <w:rPr>
          <w:color w:val="000000" w:themeColor="text1"/>
        </w:rPr>
      </w:pPr>
    </w:p>
    <w:p w14:paraId="3D5DF63D" w14:textId="55972555" w:rsidR="52320630" w:rsidRDefault="50D53F89" w:rsidP="56E99CBE">
      <w:r w:rsidRPr="56E99CBE">
        <w:rPr>
          <w:b/>
          <w:bCs/>
          <w:color w:val="000000" w:themeColor="text1"/>
        </w:rPr>
        <w:t>Basic course of events (Scenario):</w:t>
      </w:r>
    </w:p>
    <w:p w14:paraId="44EE3681" w14:textId="36BBE241" w:rsidR="52320630" w:rsidRDefault="50D53F89" w:rsidP="56E99CBE">
      <w:r w:rsidRPr="56E99CBE">
        <w:rPr>
          <w:color w:val="000000" w:themeColor="text1"/>
        </w:rPr>
        <w:t>Internal Precondition: None</w:t>
      </w:r>
    </w:p>
    <w:tbl>
      <w:tblPr>
        <w:tblStyle w:val="TableGrid"/>
        <w:tblW w:w="0" w:type="auto"/>
        <w:tblInd w:w="630" w:type="dxa"/>
        <w:tblLook w:val="04A0" w:firstRow="1" w:lastRow="0" w:firstColumn="1" w:lastColumn="0" w:noHBand="0" w:noVBand="1"/>
      </w:tblPr>
      <w:tblGrid>
        <w:gridCol w:w="2510"/>
        <w:gridCol w:w="2970"/>
        <w:gridCol w:w="3230"/>
      </w:tblGrid>
      <w:tr w:rsidR="56E99CBE" w14:paraId="5A653F7B" w14:textId="77777777" w:rsidTr="00D5539D">
        <w:trPr>
          <w:trHeight w:val="300"/>
        </w:trPr>
        <w:tc>
          <w:tcPr>
            <w:tcW w:w="2510" w:type="dxa"/>
            <w:tcBorders>
              <w:top w:val="single" w:sz="8" w:space="0" w:color="auto"/>
              <w:left w:val="single" w:sz="8" w:space="0" w:color="auto"/>
              <w:bottom w:val="single" w:sz="8" w:space="0" w:color="auto"/>
              <w:right w:val="single" w:sz="8" w:space="0" w:color="auto"/>
            </w:tcBorders>
          </w:tcPr>
          <w:p w14:paraId="1BA8632D" w14:textId="02BAF965" w:rsidR="56E99CBE" w:rsidRDefault="56E99CBE">
            <w:r w:rsidRPr="56E99CBE">
              <w:rPr>
                <w:b/>
                <w:bCs/>
                <w:color w:val="000000" w:themeColor="text1"/>
              </w:rPr>
              <w:t>Actor</w:t>
            </w:r>
          </w:p>
        </w:tc>
        <w:tc>
          <w:tcPr>
            <w:tcW w:w="2970" w:type="dxa"/>
            <w:tcBorders>
              <w:top w:val="single" w:sz="8" w:space="0" w:color="auto"/>
              <w:left w:val="single" w:sz="8" w:space="0" w:color="auto"/>
              <w:bottom w:val="single" w:sz="8" w:space="0" w:color="auto"/>
              <w:right w:val="single" w:sz="8" w:space="0" w:color="auto"/>
            </w:tcBorders>
          </w:tcPr>
          <w:p w14:paraId="51D43D39" w14:textId="560FEA9B" w:rsidR="56E99CBE" w:rsidRDefault="56E99CBE">
            <w:r w:rsidRPr="56E99CBE">
              <w:rPr>
                <w:b/>
                <w:bCs/>
                <w:color w:val="000000" w:themeColor="text1"/>
              </w:rPr>
              <w:t>System</w:t>
            </w:r>
          </w:p>
        </w:tc>
        <w:tc>
          <w:tcPr>
            <w:tcW w:w="3230" w:type="dxa"/>
            <w:tcBorders>
              <w:top w:val="single" w:sz="8" w:space="0" w:color="auto"/>
              <w:left w:val="single" w:sz="8" w:space="0" w:color="auto"/>
              <w:bottom w:val="single" w:sz="8" w:space="0" w:color="auto"/>
              <w:right w:val="single" w:sz="8" w:space="0" w:color="auto"/>
            </w:tcBorders>
          </w:tcPr>
          <w:p w14:paraId="1F9F20DA" w14:textId="7910D398" w:rsidR="56E99CBE" w:rsidRDefault="56E99CBE" w:rsidP="56E99CBE">
            <w:pPr>
              <w:rPr>
                <w:b/>
                <w:bCs/>
                <w:color w:val="000000" w:themeColor="text1"/>
              </w:rPr>
            </w:pPr>
            <w:r w:rsidRPr="56E99CBE">
              <w:rPr>
                <w:b/>
                <w:bCs/>
                <w:color w:val="000000" w:themeColor="text1"/>
              </w:rPr>
              <w:t>Screen</w:t>
            </w:r>
          </w:p>
        </w:tc>
      </w:tr>
      <w:tr w:rsidR="56E99CBE" w14:paraId="26FD4F94" w14:textId="77777777" w:rsidTr="00D5539D">
        <w:tc>
          <w:tcPr>
            <w:tcW w:w="2510" w:type="dxa"/>
            <w:tcBorders>
              <w:top w:val="single" w:sz="8" w:space="0" w:color="auto"/>
              <w:left w:val="single" w:sz="8" w:space="0" w:color="auto"/>
              <w:bottom w:val="single" w:sz="8" w:space="0" w:color="auto"/>
              <w:right w:val="single" w:sz="8" w:space="0" w:color="auto"/>
            </w:tcBorders>
          </w:tcPr>
          <w:p w14:paraId="681C7A4B" w14:textId="4A7C66B7" w:rsidR="56E99CBE" w:rsidRDefault="56E99CBE">
            <w:pPr>
              <w:pStyle w:val="ListParagraph"/>
              <w:numPr>
                <w:ilvl w:val="0"/>
                <w:numId w:val="19"/>
              </w:numPr>
              <w:rPr>
                <w:color w:val="000000" w:themeColor="text1"/>
              </w:rPr>
            </w:pPr>
            <w:r w:rsidRPr="56E99CBE">
              <w:rPr>
                <w:color w:val="000000" w:themeColor="text1"/>
              </w:rPr>
              <w:t xml:space="preserve">The user </w:t>
            </w:r>
            <w:r w:rsidR="1BC31F61" w:rsidRPr="56E99CBE">
              <w:rPr>
                <w:color w:val="000000" w:themeColor="text1"/>
              </w:rPr>
              <w:t>clicks a phone number in an email or digest.</w:t>
            </w:r>
          </w:p>
        </w:tc>
        <w:tc>
          <w:tcPr>
            <w:tcW w:w="2970" w:type="dxa"/>
            <w:tcBorders>
              <w:top w:val="single" w:sz="8" w:space="0" w:color="auto"/>
              <w:left w:val="single" w:sz="8" w:space="0" w:color="auto"/>
              <w:bottom w:val="single" w:sz="8" w:space="0" w:color="auto"/>
              <w:right w:val="single" w:sz="8" w:space="0" w:color="auto"/>
            </w:tcBorders>
          </w:tcPr>
          <w:p w14:paraId="46D2F999" w14:textId="10121CC2" w:rsidR="56E99CBE" w:rsidRDefault="56E99CBE" w:rsidP="56E99CBE">
            <w:pPr>
              <w:jc w:val="center"/>
            </w:pPr>
            <w:r w:rsidRPr="56E99CBE">
              <w:rPr>
                <w:color w:val="000000" w:themeColor="text1"/>
              </w:rPr>
              <w:t xml:space="preserve"> </w:t>
            </w:r>
          </w:p>
        </w:tc>
        <w:tc>
          <w:tcPr>
            <w:tcW w:w="3230" w:type="dxa"/>
            <w:tcBorders>
              <w:top w:val="single" w:sz="8" w:space="0" w:color="auto"/>
              <w:left w:val="single" w:sz="8" w:space="0" w:color="auto"/>
              <w:bottom w:val="single" w:sz="8" w:space="0" w:color="auto"/>
              <w:right w:val="single" w:sz="8" w:space="0" w:color="auto"/>
            </w:tcBorders>
          </w:tcPr>
          <w:p w14:paraId="0F8A09F0" w14:textId="19FF28BC" w:rsidR="57A0F2EB" w:rsidRDefault="5C2940D6" w:rsidP="4DA2C38B">
            <w:pPr>
              <w:jc w:val="center"/>
            </w:pPr>
            <w:r>
              <w:rPr>
                <w:noProof/>
              </w:rPr>
              <mc:AlternateContent>
                <mc:Choice Requires="wpg">
                  <w:drawing>
                    <wp:inline distT="0" distB="0" distL="0" distR="0" wp14:anchorId="22FA567A" wp14:editId="12B1E07F">
                      <wp:extent cx="1400175" cy="2057400"/>
                      <wp:effectExtent l="0" t="0" r="9525" b="0"/>
                      <wp:docPr id="1680364671" name="Group 4"/>
                      <wp:cNvGraphicFramePr/>
                      <a:graphic xmlns:a="http://schemas.openxmlformats.org/drawingml/2006/main">
                        <a:graphicData uri="http://schemas.microsoft.com/office/word/2010/wordprocessingGroup">
                          <wpg:wgp>
                            <wpg:cNvGrpSpPr/>
                            <wpg:grpSpPr>
                              <a:xfrm>
                                <a:off x="0" y="0"/>
                                <a:ext cx="1400175" cy="2057400"/>
                                <a:chOff x="0" y="0"/>
                                <a:chExt cx="1400175" cy="2057400"/>
                              </a:xfrm>
                            </wpg:grpSpPr>
                            <pic:pic xmlns:pic="http://schemas.openxmlformats.org/drawingml/2006/picture">
                              <pic:nvPicPr>
                                <pic:cNvPr id="53103171" name="Picture 1"/>
                                <pic:cNvPicPr>
                                  <a:picLocks noChangeAspect="1"/>
                                </pic:cNvPicPr>
                              </pic:nvPicPr>
                              <pic:blipFill>
                                <a:blip r:embed="rId49"/>
                                <a:stretch>
                                  <a:fillRect/>
                                </a:stretch>
                              </pic:blipFill>
                              <pic:spPr>
                                <a:xfrm>
                                  <a:off x="0" y="0"/>
                                  <a:ext cx="1400175" cy="2057400"/>
                                </a:xfrm>
                                <a:prstGeom prst="rect">
                                  <a:avLst/>
                                </a:prstGeom>
                              </pic:spPr>
                            </pic:pic>
                            <wps:wsp>
                              <wps:cNvPr id="53103172" name="Oval 2"/>
                              <wps:cNvSpPr/>
                              <wps:spPr>
                                <a:xfrm>
                                  <a:off x="469106" y="695325"/>
                                  <a:ext cx="338138" cy="1524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1027037C">
                    <v:group id="Group 4" style="width:110.25pt;height:162pt;mso-position-horizontal-relative:char;mso-position-vertical-relative:line" coordsize="14001,20574" o:spid="_x0000_s1026" w14:anchorId="139EB58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">
                      <v:shape id="Picture 1" style="position:absolute;width:14001;height:205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">
                        <v:imagedata o:title="" r:id="rId58"/>
                      </v:shape>
                      <v:oval id="Oval 2" style="position:absolute;left:4691;top:6953;width:3381;height:1524;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"/>
                      <w10:anchorlock/>
                    </v:group>
                  </w:pict>
                </mc:Fallback>
              </mc:AlternateContent>
            </w:r>
          </w:p>
          <w:p w14:paraId="553F1FBC" w14:textId="41715A91" w:rsidR="57A0F2EB" w:rsidRDefault="5C2940D6" w:rsidP="00C61EFF">
            <w:pPr>
              <w:jc w:val="center"/>
            </w:pPr>
            <w:r>
              <w:rPr>
                <w:noProof/>
              </w:rPr>
              <mc:AlternateContent>
                <mc:Choice Requires="wpg">
                  <w:drawing>
                    <wp:inline distT="0" distB="0" distL="0" distR="0" wp14:anchorId="45600ADB" wp14:editId="435086F6">
                      <wp:extent cx="1019175" cy="1905000"/>
                      <wp:effectExtent l="0" t="0" r="9525" b="0"/>
                      <wp:docPr id="53103170" name="Group 3"/>
                      <wp:cNvGraphicFramePr/>
                      <a:graphic xmlns:a="http://schemas.openxmlformats.org/drawingml/2006/main">
                        <a:graphicData uri="http://schemas.microsoft.com/office/word/2010/wordprocessingGroup">
                          <wpg:wgp>
                            <wpg:cNvGrpSpPr/>
                            <wpg:grpSpPr>
                              <a:xfrm>
                                <a:off x="0" y="0"/>
                                <a:ext cx="1019175" cy="1905000"/>
                                <a:chOff x="0" y="0"/>
                                <a:chExt cx="1019175" cy="1905000"/>
                              </a:xfrm>
                            </wpg:grpSpPr>
                            <pic:pic xmlns:pic="http://schemas.openxmlformats.org/drawingml/2006/picture">
                              <pic:nvPicPr>
                                <pic:cNvPr id="53103179" name="Picture 1"/>
                                <pic:cNvPicPr>
                                  <a:picLocks noChangeAspect="1"/>
                                </pic:cNvPicPr>
                              </pic:nvPicPr>
                              <pic:blipFill>
                                <a:blip r:embed="rId48"/>
                                <a:stretch>
                                  <a:fillRect/>
                                </a:stretch>
                              </pic:blipFill>
                              <pic:spPr>
                                <a:xfrm>
                                  <a:off x="0" y="0"/>
                                  <a:ext cx="1019175" cy="1905000"/>
                                </a:xfrm>
                                <a:prstGeom prst="rect">
                                  <a:avLst/>
                                </a:prstGeom>
                              </pic:spPr>
                            </pic:pic>
                            <wps:wsp>
                              <wps:cNvPr id="53103180" name="Oval 2"/>
                              <wps:cNvSpPr/>
                              <wps:spPr>
                                <a:xfrm>
                                  <a:off x="261938" y="895350"/>
                                  <a:ext cx="419100" cy="2286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56E99CBE" w14:paraId="5EF9C316" w14:textId="77777777" w:rsidTr="00D5539D">
        <w:tc>
          <w:tcPr>
            <w:tcW w:w="2510" w:type="dxa"/>
            <w:tcBorders>
              <w:top w:val="single" w:sz="8" w:space="0" w:color="auto"/>
              <w:left w:val="single" w:sz="8" w:space="0" w:color="auto"/>
              <w:bottom w:val="single" w:sz="8" w:space="0" w:color="auto"/>
              <w:right w:val="single" w:sz="8" w:space="0" w:color="auto"/>
            </w:tcBorders>
          </w:tcPr>
          <w:p w14:paraId="7E557DDB" w14:textId="027A6FC3" w:rsidR="56E99CBE" w:rsidRDefault="56E99CBE">
            <w:r w:rsidRPr="56E99CBE">
              <w:rPr>
                <w:color w:val="000000" w:themeColor="text1"/>
              </w:rPr>
              <w:t xml:space="preserve"> </w:t>
            </w:r>
          </w:p>
        </w:tc>
        <w:tc>
          <w:tcPr>
            <w:tcW w:w="2970" w:type="dxa"/>
            <w:tcBorders>
              <w:top w:val="single" w:sz="8" w:space="0" w:color="auto"/>
              <w:left w:val="single" w:sz="8" w:space="0" w:color="auto"/>
              <w:bottom w:val="single" w:sz="8" w:space="0" w:color="auto"/>
              <w:right w:val="single" w:sz="8" w:space="0" w:color="auto"/>
            </w:tcBorders>
          </w:tcPr>
          <w:p w14:paraId="471A28BF" w14:textId="71A5FC0A" w:rsidR="56E99CBE" w:rsidRDefault="56E99CBE">
            <w:pPr>
              <w:pStyle w:val="ListParagraph"/>
              <w:numPr>
                <w:ilvl w:val="0"/>
                <w:numId w:val="19"/>
              </w:numPr>
              <w:rPr>
                <w:color w:val="000000" w:themeColor="text1"/>
              </w:rPr>
            </w:pPr>
            <w:r w:rsidRPr="56E99CBE">
              <w:rPr>
                <w:color w:val="000000" w:themeColor="text1"/>
              </w:rPr>
              <w:t xml:space="preserve">The application opens </w:t>
            </w:r>
            <w:r w:rsidR="688C962B" w:rsidRPr="56E99CBE">
              <w:rPr>
                <w:color w:val="000000" w:themeColor="text1"/>
              </w:rPr>
              <w:t>a dialog asking if the user would like to call or text the number</w:t>
            </w:r>
          </w:p>
        </w:tc>
        <w:tc>
          <w:tcPr>
            <w:tcW w:w="3230" w:type="dxa"/>
            <w:tcBorders>
              <w:top w:val="single" w:sz="8" w:space="0" w:color="auto"/>
              <w:left w:val="single" w:sz="8" w:space="0" w:color="auto"/>
              <w:bottom w:val="single" w:sz="8" w:space="0" w:color="auto"/>
              <w:right w:val="single" w:sz="8" w:space="0" w:color="auto"/>
            </w:tcBorders>
          </w:tcPr>
          <w:p w14:paraId="49D1111F" w14:textId="03BA69D6" w:rsidR="0779403C" w:rsidRDefault="0779403C">
            <w:pPr>
              <w:pStyle w:val="ListParagraph"/>
              <w:ind w:left="0"/>
              <w:jc w:val="center"/>
            </w:pPr>
          </w:p>
          <w:p w14:paraId="30FA2B52" w14:textId="611D539E" w:rsidR="0779403C" w:rsidRDefault="60E08999" w:rsidP="4DA2C38B">
            <w:pPr>
              <w:pStyle w:val="ListParagraph"/>
              <w:ind w:left="0"/>
              <w:jc w:val="center"/>
              <w:rPr>
                <w:szCs w:val="22"/>
              </w:rPr>
            </w:pPr>
            <w:r>
              <w:rPr>
                <w:noProof/>
              </w:rPr>
              <w:drawing>
                <wp:inline distT="0" distB="0" distL="0" distR="0" wp14:anchorId="5246E9C7" wp14:editId="10362663">
                  <wp:extent cx="1019175" cy="1905000"/>
                  <wp:effectExtent l="0" t="0" r="0" b="0"/>
                  <wp:docPr id="587825579" name="Picture 58782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19175" cy="1905000"/>
                          </a:xfrm>
                          <a:prstGeom prst="rect">
                            <a:avLst/>
                          </a:prstGeom>
                        </pic:spPr>
                      </pic:pic>
                    </a:graphicData>
                  </a:graphic>
                </wp:inline>
              </w:drawing>
            </w:r>
          </w:p>
        </w:tc>
      </w:tr>
      <w:tr w:rsidR="56E99CBE" w14:paraId="13C57C82" w14:textId="77777777" w:rsidTr="00D5539D">
        <w:tc>
          <w:tcPr>
            <w:tcW w:w="2510" w:type="dxa"/>
            <w:tcBorders>
              <w:top w:val="single" w:sz="8" w:space="0" w:color="auto"/>
              <w:left w:val="single" w:sz="8" w:space="0" w:color="auto"/>
              <w:bottom w:val="single" w:sz="8" w:space="0" w:color="auto"/>
              <w:right w:val="single" w:sz="8" w:space="0" w:color="auto"/>
            </w:tcBorders>
          </w:tcPr>
          <w:p w14:paraId="24E83A1F" w14:textId="073AD4C2" w:rsidR="688C962B" w:rsidRDefault="688C962B">
            <w:pPr>
              <w:pStyle w:val="ListParagraph"/>
              <w:numPr>
                <w:ilvl w:val="0"/>
                <w:numId w:val="19"/>
              </w:numPr>
              <w:rPr>
                <w:color w:val="000000" w:themeColor="text1"/>
              </w:rPr>
            </w:pPr>
            <w:r w:rsidRPr="56E99CBE">
              <w:rPr>
                <w:color w:val="000000" w:themeColor="text1"/>
              </w:rPr>
              <w:lastRenderedPageBreak/>
              <w:t>The user selects “Call”</w:t>
            </w:r>
          </w:p>
        </w:tc>
        <w:tc>
          <w:tcPr>
            <w:tcW w:w="2970" w:type="dxa"/>
            <w:tcBorders>
              <w:top w:val="single" w:sz="8" w:space="0" w:color="auto"/>
              <w:left w:val="single" w:sz="8" w:space="0" w:color="auto"/>
              <w:bottom w:val="single" w:sz="8" w:space="0" w:color="auto"/>
              <w:right w:val="single" w:sz="8" w:space="0" w:color="auto"/>
            </w:tcBorders>
          </w:tcPr>
          <w:p w14:paraId="7A4672C5" w14:textId="1BBB57BF" w:rsidR="56E99CBE" w:rsidRDefault="56E99CBE" w:rsidP="56E99CBE">
            <w:pPr>
              <w:rPr>
                <w:color w:val="000000" w:themeColor="text1"/>
              </w:rPr>
            </w:pPr>
          </w:p>
        </w:tc>
        <w:tc>
          <w:tcPr>
            <w:tcW w:w="3230" w:type="dxa"/>
            <w:tcBorders>
              <w:top w:val="single" w:sz="8" w:space="0" w:color="auto"/>
              <w:left w:val="single" w:sz="8" w:space="0" w:color="auto"/>
              <w:bottom w:val="single" w:sz="8" w:space="0" w:color="auto"/>
              <w:right w:val="single" w:sz="8" w:space="0" w:color="auto"/>
            </w:tcBorders>
          </w:tcPr>
          <w:p w14:paraId="4CC1CE88" w14:textId="33E6CA15" w:rsidR="580FBB95" w:rsidRDefault="5C2940D6" w:rsidP="56E99CBE">
            <w:pPr>
              <w:pStyle w:val="ListParagraph"/>
              <w:ind w:left="0"/>
              <w:jc w:val="center"/>
            </w:pPr>
            <w:r>
              <w:rPr>
                <w:noProof/>
              </w:rPr>
              <mc:AlternateContent>
                <mc:Choice Requires="wpg">
                  <w:drawing>
                    <wp:inline distT="0" distB="0" distL="0" distR="0" wp14:anchorId="6529BE60" wp14:editId="2ACCFB88">
                      <wp:extent cx="1390650" cy="2057400"/>
                      <wp:effectExtent l="0" t="0" r="0" b="0"/>
                      <wp:docPr id="53103173" name="Group 4"/>
                      <wp:cNvGraphicFramePr/>
                      <a:graphic xmlns:a="http://schemas.openxmlformats.org/drawingml/2006/main">
                        <a:graphicData uri="http://schemas.microsoft.com/office/word/2010/wordprocessingGroup">
                          <wpg:wgp>
                            <wpg:cNvGrpSpPr/>
                            <wpg:grpSpPr>
                              <a:xfrm>
                                <a:off x="0" y="0"/>
                                <a:ext cx="1390650" cy="2057400"/>
                                <a:chOff x="0" y="0"/>
                                <a:chExt cx="1390650" cy="2057400"/>
                              </a:xfrm>
                            </wpg:grpSpPr>
                            <pic:pic xmlns:pic="http://schemas.openxmlformats.org/drawingml/2006/picture">
                              <pic:nvPicPr>
                                <pic:cNvPr id="53103174" name="Picture 1"/>
                                <pic:cNvPicPr>
                                  <a:picLocks noChangeAspect="1"/>
                                </pic:cNvPicPr>
                              </pic:nvPicPr>
                              <pic:blipFill>
                                <a:blip r:embed="rId60"/>
                                <a:stretch>
                                  <a:fillRect/>
                                </a:stretch>
                              </pic:blipFill>
                              <pic:spPr>
                                <a:xfrm>
                                  <a:off x="0" y="0"/>
                                  <a:ext cx="1390650" cy="2057400"/>
                                </a:xfrm>
                                <a:prstGeom prst="rect">
                                  <a:avLst/>
                                </a:prstGeom>
                              </pic:spPr>
                            </pic:pic>
                            <wps:wsp>
                              <wps:cNvPr id="53103175" name="Oval 2"/>
                              <wps:cNvSpPr/>
                              <wps:spPr>
                                <a:xfrm>
                                  <a:off x="800100" y="962025"/>
                                  <a:ext cx="352425" cy="2667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5F8FA64B">
                    <v:group id="Group 4" style="width:109.5pt;height:162pt;mso-position-horizontal-relative:char;mso-position-vertical-relative:line" coordsize="13906,20574" o:spid="_x0000_s1026" w14:anchorId="4D184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">
                      <v:shape id="Picture 1" style="position:absolute;width:13906;height:205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">
                        <v:imagedata o:title="" r:id="rId63"/>
                      </v:shape>
                      <v:oval id="Oval 2" style="position:absolute;left:8001;top:9620;width:3524;height:2667;visibility:visible;mso-wrap-style:square;v-text-anchor:middle" o:spid="_x0000_s1028" filled="f" strokecolor="#243f60 [16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"/>
                      <w10:anchorlock/>
                    </v:group>
                  </w:pict>
                </mc:Fallback>
              </mc:AlternateContent>
            </w:r>
            <w:r>
              <w:rPr>
                <w:noProof/>
              </w:rPr>
              <mc:AlternateContent>
                <mc:Choice Requires="wpg">
                  <w:drawing>
                    <wp:inline distT="0" distB="0" distL="0" distR="0" wp14:anchorId="260D3F1B" wp14:editId="7E8AA152">
                      <wp:extent cx="1019175" cy="1905000"/>
                      <wp:effectExtent l="0" t="0" r="9525" b="0"/>
                      <wp:docPr id="53103181" name="Group 4"/>
                      <wp:cNvGraphicFramePr/>
                      <a:graphic xmlns:a="http://schemas.openxmlformats.org/drawingml/2006/main">
                        <a:graphicData uri="http://schemas.microsoft.com/office/word/2010/wordprocessingGroup">
                          <wpg:wgp>
                            <wpg:cNvGrpSpPr/>
                            <wpg:grpSpPr>
                              <a:xfrm>
                                <a:off x="0" y="0"/>
                                <a:ext cx="1019175" cy="1905000"/>
                                <a:chOff x="0" y="0"/>
                                <a:chExt cx="1019175" cy="1905000"/>
                              </a:xfrm>
                            </wpg:grpSpPr>
                            <pic:pic xmlns:pic="http://schemas.openxmlformats.org/drawingml/2006/picture">
                              <pic:nvPicPr>
                                <pic:cNvPr id="53103182" name="Picture 1"/>
                                <pic:cNvPicPr>
                                  <a:picLocks noChangeAspect="1"/>
                                </pic:cNvPicPr>
                              </pic:nvPicPr>
                              <pic:blipFill>
                                <a:blip r:embed="rId64"/>
                                <a:stretch>
                                  <a:fillRect/>
                                </a:stretch>
                              </pic:blipFill>
                              <pic:spPr>
                                <a:xfrm>
                                  <a:off x="0" y="0"/>
                                  <a:ext cx="1019175" cy="1905000"/>
                                </a:xfrm>
                                <a:prstGeom prst="rect">
                                  <a:avLst/>
                                </a:prstGeom>
                              </pic:spPr>
                            </pic:pic>
                            <wps:wsp>
                              <wps:cNvPr id="53103183" name="Oval 2"/>
                              <wps:cNvSpPr/>
                              <wps:spPr>
                                <a:xfrm>
                                  <a:off x="557213" y="923925"/>
                                  <a:ext cx="276225" cy="1905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56E99CBE" w14:paraId="0C0D7D03" w14:textId="77777777" w:rsidTr="00D5539D">
        <w:tc>
          <w:tcPr>
            <w:tcW w:w="2510" w:type="dxa"/>
            <w:tcBorders>
              <w:top w:val="single" w:sz="8" w:space="0" w:color="auto"/>
              <w:left w:val="single" w:sz="8" w:space="0" w:color="auto"/>
              <w:bottom w:val="single" w:sz="8" w:space="0" w:color="auto"/>
              <w:right w:val="single" w:sz="8" w:space="0" w:color="auto"/>
            </w:tcBorders>
          </w:tcPr>
          <w:p w14:paraId="484DE0A1" w14:textId="3F8FB3F3" w:rsidR="56E99CBE" w:rsidRDefault="56E99CBE" w:rsidP="56E99CBE">
            <w:pPr>
              <w:rPr>
                <w:color w:val="000000" w:themeColor="text1"/>
              </w:rPr>
            </w:pPr>
          </w:p>
        </w:tc>
        <w:tc>
          <w:tcPr>
            <w:tcW w:w="2970" w:type="dxa"/>
            <w:tcBorders>
              <w:top w:val="single" w:sz="8" w:space="0" w:color="auto"/>
              <w:left w:val="single" w:sz="8" w:space="0" w:color="auto"/>
              <w:bottom w:val="single" w:sz="8" w:space="0" w:color="auto"/>
              <w:right w:val="single" w:sz="8" w:space="0" w:color="auto"/>
            </w:tcBorders>
          </w:tcPr>
          <w:p w14:paraId="6E70CFA6" w14:textId="14AB416D" w:rsidR="688C962B" w:rsidRDefault="688C962B">
            <w:pPr>
              <w:pStyle w:val="ListParagraph"/>
              <w:numPr>
                <w:ilvl w:val="0"/>
                <w:numId w:val="19"/>
              </w:numPr>
              <w:rPr>
                <w:color w:val="000000" w:themeColor="text1"/>
              </w:rPr>
            </w:pPr>
            <w:r w:rsidRPr="56E99CBE">
              <w:rPr>
                <w:color w:val="000000" w:themeColor="text1"/>
              </w:rPr>
              <w:t>The application opens the system phone with the number prepopulated.</w:t>
            </w:r>
          </w:p>
        </w:tc>
        <w:tc>
          <w:tcPr>
            <w:tcW w:w="3230" w:type="dxa"/>
            <w:tcBorders>
              <w:top w:val="single" w:sz="8" w:space="0" w:color="auto"/>
              <w:left w:val="single" w:sz="8" w:space="0" w:color="auto"/>
              <w:bottom w:val="single" w:sz="8" w:space="0" w:color="auto"/>
              <w:right w:val="single" w:sz="8" w:space="0" w:color="auto"/>
            </w:tcBorders>
          </w:tcPr>
          <w:p w14:paraId="565FD559" w14:textId="3977B6CF" w:rsidR="56E99CBE" w:rsidRDefault="56E99CBE" w:rsidP="56E99CBE">
            <w:pPr>
              <w:pStyle w:val="ListParagraph"/>
              <w:jc w:val="center"/>
            </w:pPr>
          </w:p>
        </w:tc>
      </w:tr>
    </w:tbl>
    <w:p w14:paraId="252593DF" w14:textId="0348AA4B" w:rsidR="52320630" w:rsidRDefault="52320630" w:rsidP="56E99CBE">
      <w:pPr>
        <w:rPr>
          <w:color w:val="000000" w:themeColor="text1"/>
        </w:rPr>
      </w:pPr>
    </w:p>
    <w:p w14:paraId="4EC6CBA0" w14:textId="2C6CAC04" w:rsidR="52320630" w:rsidRDefault="50D53F89" w:rsidP="56E99CBE">
      <w:pPr>
        <w:rPr>
          <w:color w:val="000000" w:themeColor="text1"/>
        </w:rPr>
      </w:pPr>
      <w:r w:rsidRPr="56E99CBE">
        <w:rPr>
          <w:color w:val="000000" w:themeColor="text1"/>
        </w:rPr>
        <w:t xml:space="preserve">Internal Postcondition: The user is on the </w:t>
      </w:r>
      <w:r w:rsidR="27317B5D" w:rsidRPr="56E99CBE">
        <w:rPr>
          <w:color w:val="000000" w:themeColor="text1"/>
        </w:rPr>
        <w:t>phone application for the given number.</w:t>
      </w:r>
    </w:p>
    <w:p w14:paraId="3015D3CB" w14:textId="35B6F83F" w:rsidR="00372B5A" w:rsidRDefault="00372B5A" w:rsidP="56E99CBE">
      <w:pPr>
        <w:widowControl/>
        <w:spacing w:line="240" w:lineRule="auto"/>
        <w:rPr>
          <w:color w:val="000000" w:themeColor="text1"/>
        </w:rPr>
      </w:pPr>
    </w:p>
    <w:p w14:paraId="6B97CE8A" w14:textId="347F5E9F" w:rsidR="00372B5A" w:rsidRDefault="27317B5D" w:rsidP="00546E68">
      <w:pPr>
        <w:widowControl/>
        <w:spacing w:line="240" w:lineRule="auto"/>
      </w:pPr>
      <w:r w:rsidRPr="56E99CBE">
        <w:rPr>
          <w:b/>
          <w:bCs/>
          <w:color w:val="000000" w:themeColor="text1"/>
        </w:rPr>
        <w:t>Alternate path:</w:t>
      </w:r>
    </w:p>
    <w:p w14:paraId="49337E15" w14:textId="41FDAF79" w:rsidR="00372B5A" w:rsidRDefault="27317B5D">
      <w:pPr>
        <w:pStyle w:val="ListParagraph"/>
        <w:widowControl/>
        <w:numPr>
          <w:ilvl w:val="0"/>
          <w:numId w:val="17"/>
        </w:numPr>
        <w:spacing w:line="240" w:lineRule="auto"/>
        <w:rPr>
          <w:color w:val="000000" w:themeColor="text1"/>
        </w:rPr>
      </w:pPr>
      <w:r w:rsidRPr="56E99CBE">
        <w:rPr>
          <w:color w:val="000000" w:themeColor="text1"/>
        </w:rPr>
        <w:t>The user selects “Text”</w:t>
      </w:r>
    </w:p>
    <w:p w14:paraId="7ADD88AC" w14:textId="3FDC8D9D" w:rsidR="00372B5A" w:rsidRDefault="00372B5A" w:rsidP="56E99CBE">
      <w:pPr>
        <w:widowControl/>
        <w:spacing w:line="240" w:lineRule="auto"/>
        <w:rPr>
          <w:color w:val="000000" w:themeColor="text1"/>
        </w:rPr>
      </w:pPr>
    </w:p>
    <w:p w14:paraId="461EE23C" w14:textId="15DB6C99" w:rsidR="00372B5A" w:rsidRDefault="27317B5D" w:rsidP="00546E68">
      <w:pPr>
        <w:widowControl/>
        <w:spacing w:line="240" w:lineRule="auto"/>
      </w:pPr>
      <w:r w:rsidRPr="56E99CBE">
        <w:rPr>
          <w:color w:val="000000" w:themeColor="text1"/>
        </w:rPr>
        <w:t>Internal Precondition: None</w:t>
      </w:r>
    </w:p>
    <w:p w14:paraId="796FFDA2" w14:textId="4209C288" w:rsidR="00372B5A" w:rsidRDefault="00372B5A" w:rsidP="56E99CBE">
      <w:pPr>
        <w:widowControl/>
        <w:spacing w:line="240" w:lineRule="auto"/>
        <w:rPr>
          <w:color w:val="000000" w:themeColor="text1"/>
        </w:rPr>
      </w:pPr>
    </w:p>
    <w:tbl>
      <w:tblPr>
        <w:tblStyle w:val="TableGrid"/>
        <w:tblW w:w="0" w:type="auto"/>
        <w:tblInd w:w="630" w:type="dxa"/>
        <w:tblLook w:val="04A0" w:firstRow="1" w:lastRow="0" w:firstColumn="1" w:lastColumn="0" w:noHBand="0" w:noVBand="1"/>
      </w:tblPr>
      <w:tblGrid>
        <w:gridCol w:w="1594"/>
        <w:gridCol w:w="3556"/>
        <w:gridCol w:w="3560"/>
      </w:tblGrid>
      <w:tr w:rsidR="56E99CBE" w14:paraId="3806777D" w14:textId="77777777" w:rsidTr="4DA2C38B">
        <w:tc>
          <w:tcPr>
            <w:tcW w:w="1594" w:type="dxa"/>
            <w:tcBorders>
              <w:top w:val="single" w:sz="8" w:space="0" w:color="auto"/>
              <w:left w:val="single" w:sz="8" w:space="0" w:color="auto"/>
              <w:bottom w:val="single" w:sz="8" w:space="0" w:color="auto"/>
              <w:right w:val="single" w:sz="8" w:space="0" w:color="auto"/>
            </w:tcBorders>
          </w:tcPr>
          <w:p w14:paraId="0176CCCB" w14:textId="725FF619" w:rsidR="56E99CBE" w:rsidRDefault="56E99CBE">
            <w:r w:rsidRPr="56E99CBE">
              <w:rPr>
                <w:b/>
                <w:bCs/>
                <w:color w:val="000000" w:themeColor="text1"/>
              </w:rPr>
              <w:t>Actor</w:t>
            </w:r>
          </w:p>
        </w:tc>
        <w:tc>
          <w:tcPr>
            <w:tcW w:w="3568" w:type="dxa"/>
            <w:tcBorders>
              <w:top w:val="single" w:sz="8" w:space="0" w:color="auto"/>
              <w:left w:val="single" w:sz="8" w:space="0" w:color="auto"/>
              <w:bottom w:val="single" w:sz="8" w:space="0" w:color="auto"/>
              <w:right w:val="single" w:sz="8" w:space="0" w:color="auto"/>
            </w:tcBorders>
          </w:tcPr>
          <w:p w14:paraId="21426B78" w14:textId="57562B52" w:rsidR="56E99CBE" w:rsidRDefault="56E99CBE">
            <w:r w:rsidRPr="56E99CBE">
              <w:rPr>
                <w:b/>
                <w:bCs/>
                <w:color w:val="000000" w:themeColor="text1"/>
              </w:rPr>
              <w:t>System</w:t>
            </w:r>
          </w:p>
        </w:tc>
        <w:tc>
          <w:tcPr>
            <w:tcW w:w="3568" w:type="dxa"/>
            <w:tcBorders>
              <w:top w:val="single" w:sz="8" w:space="0" w:color="auto"/>
              <w:left w:val="single" w:sz="8" w:space="0" w:color="auto"/>
              <w:bottom w:val="single" w:sz="8" w:space="0" w:color="auto"/>
              <w:right w:val="single" w:sz="8" w:space="0" w:color="auto"/>
            </w:tcBorders>
          </w:tcPr>
          <w:p w14:paraId="7FE23F82" w14:textId="146446CB" w:rsidR="485501CC" w:rsidRDefault="485501CC" w:rsidP="56E99CBE">
            <w:pPr>
              <w:rPr>
                <w:b/>
                <w:bCs/>
                <w:color w:val="000000" w:themeColor="text1"/>
              </w:rPr>
            </w:pPr>
            <w:r w:rsidRPr="56E99CBE">
              <w:rPr>
                <w:b/>
                <w:bCs/>
                <w:color w:val="000000" w:themeColor="text1"/>
              </w:rPr>
              <w:t>Screen</w:t>
            </w:r>
          </w:p>
        </w:tc>
      </w:tr>
      <w:tr w:rsidR="56E99CBE" w14:paraId="6BD74A93" w14:textId="77777777" w:rsidTr="4DA2C38B">
        <w:trPr>
          <w:trHeight w:val="1215"/>
        </w:trPr>
        <w:tc>
          <w:tcPr>
            <w:tcW w:w="1594" w:type="dxa"/>
            <w:tcBorders>
              <w:top w:val="single" w:sz="8" w:space="0" w:color="auto"/>
              <w:left w:val="single" w:sz="8" w:space="0" w:color="auto"/>
              <w:bottom w:val="single" w:sz="8" w:space="0" w:color="auto"/>
              <w:right w:val="single" w:sz="8" w:space="0" w:color="auto"/>
            </w:tcBorders>
          </w:tcPr>
          <w:p w14:paraId="38C40336" w14:textId="6FAEF172" w:rsidR="30C44066" w:rsidRDefault="30C44066">
            <w:pPr>
              <w:pStyle w:val="ListParagraph"/>
              <w:numPr>
                <w:ilvl w:val="0"/>
                <w:numId w:val="20"/>
              </w:numPr>
              <w:rPr>
                <w:color w:val="000000" w:themeColor="text1"/>
              </w:rPr>
            </w:pPr>
            <w:r w:rsidRPr="56E99CBE">
              <w:rPr>
                <w:color w:val="000000" w:themeColor="text1"/>
              </w:rPr>
              <w:lastRenderedPageBreak/>
              <w:t>The user selects “Text”</w:t>
            </w:r>
          </w:p>
        </w:tc>
        <w:tc>
          <w:tcPr>
            <w:tcW w:w="3568" w:type="dxa"/>
            <w:tcBorders>
              <w:top w:val="single" w:sz="8" w:space="0" w:color="auto"/>
              <w:left w:val="single" w:sz="8" w:space="0" w:color="auto"/>
              <w:bottom w:val="single" w:sz="8" w:space="0" w:color="auto"/>
              <w:right w:val="single" w:sz="8" w:space="0" w:color="auto"/>
            </w:tcBorders>
          </w:tcPr>
          <w:p w14:paraId="2978371A" w14:textId="65D95922" w:rsidR="56E99CBE" w:rsidRDefault="56E99CBE" w:rsidP="56E99CBE">
            <w:pPr>
              <w:rPr>
                <w:color w:val="000000" w:themeColor="text1"/>
              </w:rPr>
            </w:pPr>
          </w:p>
        </w:tc>
        <w:tc>
          <w:tcPr>
            <w:tcW w:w="3568" w:type="dxa"/>
            <w:tcBorders>
              <w:top w:val="single" w:sz="8" w:space="0" w:color="auto"/>
              <w:left w:val="single" w:sz="8" w:space="0" w:color="auto"/>
              <w:bottom w:val="single" w:sz="8" w:space="0" w:color="auto"/>
              <w:right w:val="single" w:sz="8" w:space="0" w:color="auto"/>
            </w:tcBorders>
          </w:tcPr>
          <w:p w14:paraId="29752B25" w14:textId="217AE041" w:rsidR="540427B1" w:rsidRDefault="5C2940D6">
            <w:pPr>
              <w:jc w:val="center"/>
            </w:pPr>
            <w:r>
              <w:rPr>
                <w:noProof/>
              </w:rPr>
              <mc:AlternateContent>
                <mc:Choice Requires="wpg">
                  <w:drawing>
                    <wp:inline distT="0" distB="0" distL="0" distR="0" wp14:anchorId="3FC4880E" wp14:editId="01672113">
                      <wp:extent cx="1019175" cy="1905000"/>
                      <wp:effectExtent l="0" t="0" r="9525" b="0"/>
                      <wp:docPr id="138916046" name="Group 4"/>
                      <wp:cNvGraphicFramePr/>
                      <a:graphic xmlns:a="http://schemas.openxmlformats.org/drawingml/2006/main">
                        <a:graphicData uri="http://schemas.microsoft.com/office/word/2010/wordprocessingGroup">
                          <wpg:wgp>
                            <wpg:cNvGrpSpPr/>
                            <wpg:grpSpPr>
                              <a:xfrm>
                                <a:off x="0" y="0"/>
                                <a:ext cx="1019175" cy="1905000"/>
                                <a:chOff x="0" y="0"/>
                                <a:chExt cx="1019175" cy="1905000"/>
                              </a:xfrm>
                            </wpg:grpSpPr>
                            <pic:pic xmlns:pic="http://schemas.openxmlformats.org/drawingml/2006/picture">
                              <pic:nvPicPr>
                                <pic:cNvPr id="44" name="Picture 1"/>
                                <pic:cNvPicPr>
                                  <a:picLocks noChangeAspect="1"/>
                                </pic:cNvPicPr>
                              </pic:nvPicPr>
                              <pic:blipFill>
                                <a:blip r:embed="rId64"/>
                                <a:stretch>
                                  <a:fillRect/>
                                </a:stretch>
                              </pic:blipFill>
                              <pic:spPr>
                                <a:xfrm>
                                  <a:off x="0" y="0"/>
                                  <a:ext cx="1019175" cy="1905000"/>
                                </a:xfrm>
                                <a:prstGeom prst="rect">
                                  <a:avLst/>
                                </a:prstGeom>
                              </pic:spPr>
                            </pic:pic>
                            <wps:wsp>
                              <wps:cNvPr id="45" name="Oval 2"/>
                              <wps:cNvSpPr/>
                              <wps:spPr>
                                <a:xfrm>
                                  <a:off x="214313" y="923925"/>
                                  <a:ext cx="257175" cy="1905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3274D6C4" w14:textId="11306989" w:rsidR="540427B1" w:rsidRDefault="5C2940D6" w:rsidP="4DA2C38B">
            <w:pPr>
              <w:jc w:val="center"/>
              <w:rPr>
                <w:szCs w:val="22"/>
              </w:rPr>
            </w:pPr>
            <w:r>
              <w:rPr>
                <w:noProof/>
              </w:rPr>
              <mc:AlternateContent>
                <mc:Choice Requires="wpg">
                  <w:drawing>
                    <wp:inline distT="0" distB="0" distL="0" distR="0" wp14:anchorId="0C6F07F5" wp14:editId="11973DDF">
                      <wp:extent cx="1428750" cy="2114550"/>
                      <wp:effectExtent l="0" t="0" r="0" b="0"/>
                      <wp:docPr id="1680364656" name="Group 4"/>
                      <wp:cNvGraphicFramePr/>
                      <a:graphic xmlns:a="http://schemas.openxmlformats.org/drawingml/2006/main">
                        <a:graphicData uri="http://schemas.microsoft.com/office/word/2010/wordprocessingGroup">
                          <wpg:wgp>
                            <wpg:cNvGrpSpPr/>
                            <wpg:grpSpPr>
                              <a:xfrm>
                                <a:off x="0" y="0"/>
                                <a:ext cx="1428750" cy="2114550"/>
                                <a:chOff x="0" y="0"/>
                                <a:chExt cx="1428750" cy="2114550"/>
                              </a:xfrm>
                            </wpg:grpSpPr>
                            <pic:pic xmlns:pic="http://schemas.openxmlformats.org/drawingml/2006/picture">
                              <pic:nvPicPr>
                                <pic:cNvPr id="1680364657" name="Picture 1"/>
                                <pic:cNvPicPr>
                                  <a:picLocks noChangeAspect="1"/>
                                </pic:cNvPicPr>
                              </pic:nvPicPr>
                              <pic:blipFill>
                                <a:blip r:embed="rId60"/>
                                <a:stretch>
                                  <a:fillRect/>
                                </a:stretch>
                              </pic:blipFill>
                              <pic:spPr>
                                <a:xfrm>
                                  <a:off x="0" y="0"/>
                                  <a:ext cx="1428750" cy="2114550"/>
                                </a:xfrm>
                                <a:prstGeom prst="rect">
                                  <a:avLst/>
                                </a:prstGeom>
                              </pic:spPr>
                            </pic:pic>
                            <wps:wsp>
                              <wps:cNvPr id="1680364658" name="Oval 2"/>
                              <wps:cNvSpPr/>
                              <wps:spPr>
                                <a:xfrm>
                                  <a:off x="247650" y="971550"/>
                                  <a:ext cx="400050" cy="3048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tc>
      </w:tr>
      <w:tr w:rsidR="56E99CBE" w14:paraId="697C3B63" w14:textId="77777777" w:rsidTr="4DA2C38B">
        <w:trPr>
          <w:trHeight w:val="1215"/>
        </w:trPr>
        <w:tc>
          <w:tcPr>
            <w:tcW w:w="1594" w:type="dxa"/>
            <w:tcBorders>
              <w:top w:val="single" w:sz="8" w:space="0" w:color="auto"/>
              <w:left w:val="single" w:sz="8" w:space="0" w:color="auto"/>
              <w:bottom w:val="single" w:sz="8" w:space="0" w:color="auto"/>
              <w:right w:val="single" w:sz="8" w:space="0" w:color="auto"/>
            </w:tcBorders>
          </w:tcPr>
          <w:p w14:paraId="42576991" w14:textId="5CC325D1" w:rsidR="56E99CBE" w:rsidRDefault="56E99CBE">
            <w:r w:rsidRPr="56E99CBE">
              <w:rPr>
                <w:color w:val="000000" w:themeColor="text1"/>
              </w:rPr>
              <w:t xml:space="preserve"> </w:t>
            </w:r>
          </w:p>
        </w:tc>
        <w:tc>
          <w:tcPr>
            <w:tcW w:w="3568" w:type="dxa"/>
            <w:tcBorders>
              <w:top w:val="single" w:sz="8" w:space="0" w:color="auto"/>
              <w:left w:val="single" w:sz="8" w:space="0" w:color="auto"/>
              <w:bottom w:val="single" w:sz="8" w:space="0" w:color="auto"/>
              <w:right w:val="single" w:sz="8" w:space="0" w:color="auto"/>
            </w:tcBorders>
          </w:tcPr>
          <w:p w14:paraId="78E0D2F8" w14:textId="066CCC02" w:rsidR="5CB9948D" w:rsidRDefault="5CB9948D">
            <w:pPr>
              <w:pStyle w:val="ListParagraph"/>
              <w:numPr>
                <w:ilvl w:val="0"/>
                <w:numId w:val="20"/>
              </w:numPr>
              <w:rPr>
                <w:color w:val="000000" w:themeColor="text1"/>
              </w:rPr>
            </w:pPr>
            <w:r w:rsidRPr="56E99CBE">
              <w:rPr>
                <w:color w:val="000000" w:themeColor="text1"/>
              </w:rPr>
              <w:t>The application opens the system text application for the given number</w:t>
            </w:r>
          </w:p>
        </w:tc>
        <w:tc>
          <w:tcPr>
            <w:tcW w:w="3568" w:type="dxa"/>
            <w:tcBorders>
              <w:top w:val="single" w:sz="8" w:space="0" w:color="auto"/>
              <w:left w:val="single" w:sz="8" w:space="0" w:color="auto"/>
              <w:bottom w:val="single" w:sz="8" w:space="0" w:color="auto"/>
              <w:right w:val="single" w:sz="8" w:space="0" w:color="auto"/>
            </w:tcBorders>
          </w:tcPr>
          <w:p w14:paraId="5F0429C0" w14:textId="1EA20690" w:rsidR="56E99CBE" w:rsidRDefault="56E99CBE" w:rsidP="56E99CBE">
            <w:pPr>
              <w:pStyle w:val="ListParagraph"/>
              <w:rPr>
                <w:color w:val="000000" w:themeColor="text1"/>
              </w:rPr>
            </w:pPr>
          </w:p>
        </w:tc>
      </w:tr>
    </w:tbl>
    <w:p w14:paraId="72294D4B" w14:textId="40F37A46" w:rsidR="00372B5A" w:rsidRDefault="00372B5A" w:rsidP="00546E68">
      <w:pPr>
        <w:widowControl/>
        <w:spacing w:line="240" w:lineRule="auto"/>
      </w:pPr>
    </w:p>
    <w:p w14:paraId="4296E88C" w14:textId="14EAA955" w:rsidR="00372B5A" w:rsidRDefault="42729D8A" w:rsidP="56E99CBE">
      <w:pPr>
        <w:widowControl/>
        <w:spacing w:line="240" w:lineRule="auto"/>
        <w:rPr>
          <w:color w:val="000000" w:themeColor="text1"/>
        </w:rPr>
      </w:pPr>
      <w:r w:rsidRPr="56E99CBE">
        <w:rPr>
          <w:color w:val="000000" w:themeColor="text1"/>
        </w:rPr>
        <w:t>Internal Postcondition: The user is on the text application for the given number.</w:t>
      </w:r>
    </w:p>
    <w:p w14:paraId="252B07C5" w14:textId="24F4C5F5" w:rsidR="00372B5A" w:rsidRDefault="00372B5A" w:rsidP="56E99CBE">
      <w:pPr>
        <w:widowControl/>
        <w:spacing w:line="240" w:lineRule="auto"/>
        <w:rPr>
          <w:color w:val="000000" w:themeColor="text1"/>
        </w:rPr>
      </w:pPr>
    </w:p>
    <w:p w14:paraId="4AB61E57" w14:textId="2683B5BD" w:rsidR="00372B5A" w:rsidRDefault="27317B5D" w:rsidP="56E99CBE">
      <w:pPr>
        <w:widowControl/>
        <w:spacing w:line="240" w:lineRule="auto"/>
        <w:rPr>
          <w:b/>
          <w:bCs/>
          <w:color w:val="000000" w:themeColor="text1"/>
        </w:rPr>
      </w:pPr>
      <w:r w:rsidRPr="56E99CBE">
        <w:rPr>
          <w:b/>
          <w:bCs/>
          <w:color w:val="000000" w:themeColor="text1"/>
        </w:rPr>
        <w:t>Post Condition:</w:t>
      </w:r>
    </w:p>
    <w:p w14:paraId="6FD48D2E" w14:textId="38805C5F" w:rsidR="00372B5A" w:rsidRDefault="27317B5D" w:rsidP="56E99CBE">
      <w:pPr>
        <w:widowControl/>
        <w:spacing w:line="240" w:lineRule="auto"/>
        <w:rPr>
          <w:color w:val="000000" w:themeColor="text1"/>
        </w:rPr>
      </w:pPr>
      <w:r w:rsidRPr="56E99CBE">
        <w:rPr>
          <w:color w:val="000000" w:themeColor="text1"/>
        </w:rPr>
        <w:t>None</w:t>
      </w:r>
    </w:p>
    <w:p w14:paraId="077916B8" w14:textId="5F8C2166" w:rsidR="00372B5A" w:rsidRDefault="00372B5A" w:rsidP="56E99CBE">
      <w:pPr>
        <w:widowControl/>
        <w:spacing w:line="240" w:lineRule="auto"/>
        <w:rPr>
          <w:color w:val="000000" w:themeColor="text1"/>
        </w:rPr>
      </w:pPr>
    </w:p>
    <w:p w14:paraId="07D70971" w14:textId="24F4C5F5" w:rsidR="00372B5A" w:rsidRDefault="00372B5A" w:rsidP="56E99CBE">
      <w:pPr>
        <w:widowControl/>
        <w:spacing w:line="240" w:lineRule="auto"/>
        <w:rPr>
          <w:color w:val="000000" w:themeColor="text1"/>
        </w:rPr>
      </w:pPr>
    </w:p>
    <w:p w14:paraId="2CB39D83" w14:textId="24EDBC4E" w:rsidR="00372B5A" w:rsidRDefault="00372B5A" w:rsidP="56E99CBE">
      <w:pPr>
        <w:widowControl/>
        <w:spacing w:line="240" w:lineRule="auto"/>
        <w:rPr>
          <w:color w:val="000000" w:themeColor="text1"/>
        </w:rPr>
      </w:pPr>
    </w:p>
    <w:p w14:paraId="00B44ADD" w14:textId="195815F8" w:rsidR="00372B5A" w:rsidRDefault="00372B5A" w:rsidP="56E99CBE">
      <w:pPr>
        <w:widowControl/>
        <w:spacing w:line="240" w:lineRule="auto"/>
        <w:rPr>
          <w:color w:val="000000" w:themeColor="text1"/>
        </w:rPr>
      </w:pPr>
    </w:p>
    <w:p w14:paraId="2BF9286C" w14:textId="722F3323" w:rsidR="00372B5A" w:rsidRDefault="4698F759">
      <w:pPr>
        <w:pStyle w:val="Heading3"/>
        <w:widowControl/>
        <w:spacing w:line="240" w:lineRule="auto"/>
      </w:pPr>
      <w:bookmarkStart w:id="38" w:name="_Toc117936142"/>
      <w:r w:rsidRPr="37E6D7ED">
        <w:rPr>
          <w:rFonts w:eastAsia="Arial" w:cs="Arial"/>
          <w:color w:val="000000" w:themeColor="text1"/>
        </w:rPr>
        <w:t xml:space="preserve">Use Case Name: </w:t>
      </w:r>
      <w:r w:rsidR="7509F515" w:rsidRPr="37E6D7ED">
        <w:rPr>
          <w:rFonts w:eastAsia="Arial" w:cs="Arial"/>
          <w:color w:val="000000" w:themeColor="text1"/>
        </w:rPr>
        <w:t>Send an email</w:t>
      </w:r>
      <w:r w:rsidRPr="37E6D7ED">
        <w:rPr>
          <w:rFonts w:eastAsia="Arial" w:cs="Arial"/>
          <w:color w:val="000000" w:themeColor="text1"/>
        </w:rPr>
        <w:t xml:space="preserve"> to an email address in an email or digest visually.</w:t>
      </w:r>
      <w:bookmarkEnd w:id="38"/>
    </w:p>
    <w:p w14:paraId="297D9CF5" w14:textId="137937ED" w:rsidR="00372B5A" w:rsidRDefault="00372B5A" w:rsidP="00546E68">
      <w:pPr>
        <w:widowControl/>
        <w:spacing w:line="240" w:lineRule="auto"/>
      </w:pPr>
    </w:p>
    <w:p w14:paraId="0BF5DABF" w14:textId="23D72FBC" w:rsidR="00372B5A" w:rsidRDefault="4698F759" w:rsidP="56E99CBE">
      <w:pPr>
        <w:widowControl/>
        <w:spacing w:line="240" w:lineRule="auto"/>
        <w:rPr>
          <w:color w:val="000000" w:themeColor="text1"/>
        </w:rPr>
      </w:pPr>
      <w:r w:rsidRPr="56E99CBE">
        <w:rPr>
          <w:b/>
          <w:bCs/>
          <w:color w:val="000000" w:themeColor="text1"/>
        </w:rPr>
        <w:t>Summary</w:t>
      </w:r>
      <w:r w:rsidRPr="56E99CBE">
        <w:rPr>
          <w:color w:val="000000" w:themeColor="text1"/>
        </w:rPr>
        <w:t xml:space="preserve">: The application shall provide a way to </w:t>
      </w:r>
      <w:r w:rsidR="3676FB86" w:rsidRPr="56E99CBE">
        <w:rPr>
          <w:color w:val="000000" w:themeColor="text1"/>
        </w:rPr>
        <w:t xml:space="preserve">send emails to </w:t>
      </w:r>
      <w:r w:rsidRPr="56E99CBE">
        <w:rPr>
          <w:color w:val="000000" w:themeColor="text1"/>
        </w:rPr>
        <w:t>email</w:t>
      </w:r>
      <w:r w:rsidR="3F967E01" w:rsidRPr="56E99CBE">
        <w:rPr>
          <w:color w:val="000000" w:themeColor="text1"/>
        </w:rPr>
        <w:t xml:space="preserve"> addresses in an email or digest</w:t>
      </w:r>
      <w:r w:rsidRPr="56E99CBE">
        <w:rPr>
          <w:color w:val="000000" w:themeColor="text1"/>
        </w:rPr>
        <w:t xml:space="preserve"> vocally.</w:t>
      </w:r>
    </w:p>
    <w:p w14:paraId="2AC4D71B" w14:textId="06CD799B" w:rsidR="00372B5A" w:rsidRDefault="4698F759" w:rsidP="00546E68">
      <w:pPr>
        <w:widowControl/>
        <w:spacing w:line="240" w:lineRule="auto"/>
      </w:pPr>
      <w:r w:rsidRPr="56E99CBE">
        <w:rPr>
          <w:color w:val="000000" w:themeColor="text1"/>
        </w:rPr>
        <w:t xml:space="preserve"> </w:t>
      </w:r>
    </w:p>
    <w:p w14:paraId="71B2CE85" w14:textId="570B090C" w:rsidR="00372B5A" w:rsidRDefault="4698F759" w:rsidP="56E99CBE">
      <w:pPr>
        <w:widowControl/>
        <w:spacing w:line="240" w:lineRule="auto"/>
        <w:rPr>
          <w:color w:val="000000" w:themeColor="text1"/>
        </w:rPr>
      </w:pPr>
      <w:r w:rsidRPr="56E99CBE">
        <w:rPr>
          <w:b/>
          <w:bCs/>
          <w:color w:val="000000" w:themeColor="text1"/>
        </w:rPr>
        <w:t>Preconditions</w:t>
      </w:r>
      <w:r w:rsidRPr="56E99CBE">
        <w:rPr>
          <w:color w:val="000000" w:themeColor="text1"/>
        </w:rPr>
        <w:t>: The user is in an email.</w:t>
      </w:r>
    </w:p>
    <w:p w14:paraId="49B8CC55" w14:textId="2C118B85" w:rsidR="00372B5A" w:rsidRDefault="4698F759" w:rsidP="00546E68">
      <w:pPr>
        <w:widowControl/>
        <w:spacing w:line="240" w:lineRule="auto"/>
      </w:pPr>
      <w:r w:rsidRPr="56E99CBE">
        <w:rPr>
          <w:color w:val="000000" w:themeColor="text1"/>
        </w:rPr>
        <w:t xml:space="preserve"> </w:t>
      </w:r>
    </w:p>
    <w:p w14:paraId="53636733" w14:textId="1D0C0C98" w:rsidR="00372B5A" w:rsidRDefault="4698F759" w:rsidP="56E99CBE">
      <w:pPr>
        <w:rPr>
          <w:color w:val="000000" w:themeColor="text1"/>
        </w:rPr>
      </w:pPr>
      <w:r w:rsidRPr="56E99CBE">
        <w:rPr>
          <w:b/>
          <w:bCs/>
          <w:color w:val="000000" w:themeColor="text1"/>
        </w:rPr>
        <w:t>Triggers</w:t>
      </w:r>
      <w:r w:rsidRPr="56E99CBE">
        <w:rPr>
          <w:color w:val="000000" w:themeColor="text1"/>
        </w:rPr>
        <w:t xml:space="preserve">: The user </w:t>
      </w:r>
      <w:r w:rsidR="48136D08" w:rsidRPr="56E99CBE">
        <w:rPr>
          <w:color w:val="000000" w:themeColor="text1"/>
        </w:rPr>
        <w:t>selects an email address in an email or digest.</w:t>
      </w:r>
    </w:p>
    <w:p w14:paraId="6CCB8B73" w14:textId="57F4BF97" w:rsidR="00372B5A" w:rsidRDefault="00372B5A" w:rsidP="56E99CBE">
      <w:pPr>
        <w:widowControl/>
        <w:spacing w:line="240" w:lineRule="auto"/>
        <w:rPr>
          <w:color w:val="000000" w:themeColor="text1"/>
        </w:rPr>
      </w:pPr>
    </w:p>
    <w:p w14:paraId="392D08D0" w14:textId="55972555" w:rsidR="00372B5A" w:rsidRDefault="4698F759" w:rsidP="00546E68">
      <w:pPr>
        <w:widowControl/>
        <w:spacing w:line="240" w:lineRule="auto"/>
      </w:pPr>
      <w:r w:rsidRPr="56E99CBE">
        <w:rPr>
          <w:b/>
          <w:bCs/>
          <w:color w:val="000000" w:themeColor="text1"/>
        </w:rPr>
        <w:t>Basic course of events (Scenario):</w:t>
      </w:r>
    </w:p>
    <w:p w14:paraId="7E186B26" w14:textId="36BBE241" w:rsidR="00372B5A" w:rsidRDefault="4698F759" w:rsidP="00546E68">
      <w:pPr>
        <w:widowControl/>
        <w:spacing w:line="240" w:lineRule="auto"/>
      </w:pPr>
      <w:r w:rsidRPr="56E99CBE">
        <w:rPr>
          <w:color w:val="000000" w:themeColor="text1"/>
        </w:rPr>
        <w:t>Internal Precondition: None</w:t>
      </w:r>
    </w:p>
    <w:p w14:paraId="1B52D2FC" w14:textId="276E5F52" w:rsidR="00372B5A" w:rsidRDefault="00372B5A" w:rsidP="56E99CBE">
      <w:pPr>
        <w:widowControl/>
        <w:spacing w:line="240" w:lineRule="auto"/>
        <w:rPr>
          <w:color w:val="000000" w:themeColor="text1"/>
        </w:rPr>
      </w:pPr>
    </w:p>
    <w:tbl>
      <w:tblPr>
        <w:tblStyle w:val="TableGrid"/>
        <w:tblW w:w="0" w:type="auto"/>
        <w:tblInd w:w="630" w:type="dxa"/>
        <w:tblLook w:val="04A0" w:firstRow="1" w:lastRow="0" w:firstColumn="1" w:lastColumn="0" w:noHBand="0" w:noVBand="1"/>
      </w:tblPr>
      <w:tblGrid>
        <w:gridCol w:w="2096"/>
        <w:gridCol w:w="3506"/>
        <w:gridCol w:w="3108"/>
      </w:tblGrid>
      <w:tr w:rsidR="56E99CBE" w14:paraId="26E34524" w14:textId="77777777" w:rsidTr="4DA2C38B">
        <w:trPr>
          <w:trHeight w:val="300"/>
        </w:trPr>
        <w:tc>
          <w:tcPr>
            <w:tcW w:w="2100" w:type="dxa"/>
            <w:tcBorders>
              <w:top w:val="single" w:sz="8" w:space="0" w:color="auto"/>
              <w:left w:val="single" w:sz="8" w:space="0" w:color="auto"/>
              <w:bottom w:val="single" w:sz="8" w:space="0" w:color="auto"/>
              <w:right w:val="single" w:sz="8" w:space="0" w:color="auto"/>
            </w:tcBorders>
          </w:tcPr>
          <w:p w14:paraId="129E1A1B" w14:textId="02BAF965" w:rsidR="56E99CBE" w:rsidRDefault="56E99CBE">
            <w:r w:rsidRPr="56E99CBE">
              <w:rPr>
                <w:b/>
                <w:bCs/>
                <w:color w:val="000000" w:themeColor="text1"/>
              </w:rPr>
              <w:t>Actor</w:t>
            </w:r>
          </w:p>
        </w:tc>
        <w:tc>
          <w:tcPr>
            <w:tcW w:w="3516" w:type="dxa"/>
            <w:tcBorders>
              <w:top w:val="single" w:sz="8" w:space="0" w:color="auto"/>
              <w:left w:val="single" w:sz="8" w:space="0" w:color="auto"/>
              <w:bottom w:val="single" w:sz="8" w:space="0" w:color="auto"/>
              <w:right w:val="single" w:sz="8" w:space="0" w:color="auto"/>
            </w:tcBorders>
          </w:tcPr>
          <w:p w14:paraId="0834A4D1" w14:textId="560FEA9B" w:rsidR="56E99CBE" w:rsidRDefault="56E99CBE">
            <w:r w:rsidRPr="56E99CBE">
              <w:rPr>
                <w:b/>
                <w:bCs/>
                <w:color w:val="000000" w:themeColor="text1"/>
              </w:rPr>
              <w:t>System</w:t>
            </w:r>
          </w:p>
        </w:tc>
        <w:tc>
          <w:tcPr>
            <w:tcW w:w="3114" w:type="dxa"/>
            <w:tcBorders>
              <w:top w:val="single" w:sz="8" w:space="0" w:color="auto"/>
              <w:left w:val="single" w:sz="8" w:space="0" w:color="auto"/>
              <w:bottom w:val="single" w:sz="8" w:space="0" w:color="auto"/>
              <w:right w:val="single" w:sz="8" w:space="0" w:color="auto"/>
            </w:tcBorders>
          </w:tcPr>
          <w:p w14:paraId="09C5325B" w14:textId="42E74DCE" w:rsidR="08E6259F" w:rsidRDefault="08E6259F" w:rsidP="56E99CBE">
            <w:pPr>
              <w:rPr>
                <w:b/>
                <w:bCs/>
                <w:color w:val="000000" w:themeColor="text1"/>
              </w:rPr>
            </w:pPr>
            <w:r w:rsidRPr="5C2940D6">
              <w:rPr>
                <w:b/>
                <w:bCs/>
                <w:color w:val="000000" w:themeColor="text1"/>
              </w:rPr>
              <w:t>Screen</w:t>
            </w:r>
          </w:p>
        </w:tc>
      </w:tr>
      <w:tr w:rsidR="56E99CBE" w14:paraId="2D862A1D" w14:textId="77777777" w:rsidTr="4DA2C38B">
        <w:tc>
          <w:tcPr>
            <w:tcW w:w="2100" w:type="dxa"/>
            <w:tcBorders>
              <w:top w:val="single" w:sz="8" w:space="0" w:color="auto"/>
              <w:left w:val="single" w:sz="8" w:space="0" w:color="auto"/>
              <w:bottom w:val="single" w:sz="8" w:space="0" w:color="auto"/>
              <w:right w:val="single" w:sz="8" w:space="0" w:color="auto"/>
            </w:tcBorders>
          </w:tcPr>
          <w:p w14:paraId="48CA3A1C" w14:textId="0DF19A93" w:rsidR="56E99CBE" w:rsidRDefault="56E99CBE">
            <w:pPr>
              <w:pStyle w:val="ListParagraph"/>
              <w:numPr>
                <w:ilvl w:val="0"/>
                <w:numId w:val="12"/>
              </w:numPr>
              <w:rPr>
                <w:color w:val="000000" w:themeColor="text1"/>
              </w:rPr>
            </w:pPr>
            <w:r w:rsidRPr="56E99CBE">
              <w:rPr>
                <w:color w:val="000000" w:themeColor="text1"/>
              </w:rPr>
              <w:t xml:space="preserve">The user </w:t>
            </w:r>
            <w:r w:rsidR="700010A3" w:rsidRPr="56E99CBE">
              <w:rPr>
                <w:color w:val="000000" w:themeColor="text1"/>
              </w:rPr>
              <w:t>selects an email address in the email</w:t>
            </w:r>
          </w:p>
        </w:tc>
        <w:tc>
          <w:tcPr>
            <w:tcW w:w="3516" w:type="dxa"/>
            <w:tcBorders>
              <w:top w:val="single" w:sz="8" w:space="0" w:color="auto"/>
              <w:left w:val="single" w:sz="8" w:space="0" w:color="auto"/>
              <w:bottom w:val="single" w:sz="8" w:space="0" w:color="auto"/>
              <w:right w:val="single" w:sz="8" w:space="0" w:color="auto"/>
            </w:tcBorders>
          </w:tcPr>
          <w:p w14:paraId="757EFE93" w14:textId="10121CC2" w:rsidR="56E99CBE" w:rsidRDefault="56E99CBE" w:rsidP="56E99CBE">
            <w:pPr>
              <w:jc w:val="center"/>
            </w:pPr>
            <w:r w:rsidRPr="56E99CBE">
              <w:rPr>
                <w:color w:val="000000" w:themeColor="text1"/>
              </w:rPr>
              <w:t xml:space="preserve"> </w:t>
            </w:r>
          </w:p>
        </w:tc>
        <w:tc>
          <w:tcPr>
            <w:tcW w:w="3114" w:type="dxa"/>
            <w:tcBorders>
              <w:top w:val="single" w:sz="8" w:space="0" w:color="auto"/>
              <w:left w:val="single" w:sz="8" w:space="0" w:color="auto"/>
              <w:bottom w:val="single" w:sz="8" w:space="0" w:color="auto"/>
              <w:right w:val="single" w:sz="8" w:space="0" w:color="auto"/>
            </w:tcBorders>
          </w:tcPr>
          <w:p w14:paraId="099A0A8C" w14:textId="60401BFF" w:rsidR="56E99CBE" w:rsidRDefault="5C2940D6" w:rsidP="4DA2C38B">
            <w:pPr>
              <w:jc w:val="center"/>
            </w:pPr>
            <w:r>
              <w:rPr>
                <w:noProof/>
              </w:rPr>
              <mc:AlternateContent>
                <mc:Choice Requires="wpg">
                  <w:drawing>
                    <wp:inline distT="0" distB="0" distL="0" distR="0" wp14:anchorId="6781EE2E" wp14:editId="44CBF435">
                      <wp:extent cx="1238250" cy="1828800"/>
                      <wp:effectExtent l="0" t="0" r="0" b="0"/>
                      <wp:docPr id="53103176" name="Group 4"/>
                      <wp:cNvGraphicFramePr/>
                      <a:graphic xmlns:a="http://schemas.openxmlformats.org/drawingml/2006/main">
                        <a:graphicData uri="http://schemas.microsoft.com/office/word/2010/wordprocessingGroup">
                          <wpg:wgp>
                            <wpg:cNvGrpSpPr/>
                            <wpg:grpSpPr>
                              <a:xfrm>
                                <a:off x="0" y="0"/>
                                <a:ext cx="1238250" cy="1828800"/>
                                <a:chOff x="0" y="0"/>
                                <a:chExt cx="1238250" cy="1828800"/>
                              </a:xfrm>
                            </wpg:grpSpPr>
                            <pic:pic xmlns:pic="http://schemas.openxmlformats.org/drawingml/2006/picture">
                              <pic:nvPicPr>
                                <pic:cNvPr id="53103177" name="Picture 1"/>
                                <pic:cNvPicPr>
                                  <a:picLocks noChangeAspect="1"/>
                                </pic:cNvPicPr>
                              </pic:nvPicPr>
                              <pic:blipFill>
                                <a:blip r:embed="rId49"/>
                                <a:stretch>
                                  <a:fillRect/>
                                </a:stretch>
                              </pic:blipFill>
                              <pic:spPr>
                                <a:xfrm>
                                  <a:off x="0" y="0"/>
                                  <a:ext cx="1238250" cy="1828800"/>
                                </a:xfrm>
                                <a:prstGeom prst="rect">
                                  <a:avLst/>
                                </a:prstGeom>
                              </pic:spPr>
                            </pic:pic>
                            <wps:wsp>
                              <wps:cNvPr id="53103178" name="Oval 2"/>
                              <wps:cNvSpPr/>
                              <wps:spPr>
                                <a:xfrm>
                                  <a:off x="38100" y="609600"/>
                                  <a:ext cx="381000" cy="161925"/>
                                </a:xfrm>
                                <a:prstGeom prst="ellipse">
                                  <a:avLst/>
                                </a:prstGeom>
                                <a:noFill/>
                                <a:ln>
                                  <a:solidFill>
                                    <a:schemeClr val="accent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7898286">
                    <v:group id="Group 4" style="width:97.5pt;height:2in;mso-position-horizontal-relative:char;mso-position-vertical-relative:line" coordsize="12382,18288" o:spid="_x0000_s1026" w14:anchorId="798EC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&#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">
                      <v:shape id="Picture 1" style="position:absolute;width:12382;height:1828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">
                        <v:imagedata o:title="" r:id="rId58"/>
                      </v:shape>
                      <v:oval id="Oval 2" style="position:absolute;left:381;top:6096;width:3810;height:1619;visibility:visible;mso-wrap-style:square;v-text-anchor:middle" o:spid="_x0000_s1028" filled="f" strokecolor="#4f81bd [3204]"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"/>
                      <w10:anchorlock/>
                    </v:group>
                  </w:pict>
                </mc:Fallback>
              </mc:AlternateContent>
            </w:r>
          </w:p>
          <w:p w14:paraId="562827BF" w14:textId="2EC5AD49" w:rsidR="56E99CBE" w:rsidRDefault="5C2940D6" w:rsidP="00C61EFF">
            <w:pPr>
              <w:jc w:val="center"/>
            </w:pPr>
            <w:r>
              <w:rPr>
                <w:noProof/>
              </w:rPr>
              <mc:AlternateContent>
                <mc:Choice Requires="wpg">
                  <w:drawing>
                    <wp:inline distT="0" distB="0" distL="0" distR="0" wp14:anchorId="1AB53465" wp14:editId="36A0D867">
                      <wp:extent cx="971550" cy="1828800"/>
                      <wp:effectExtent l="0" t="0" r="0" b="0"/>
                      <wp:docPr id="1679566113" name="Group 4"/>
                      <wp:cNvGraphicFramePr/>
                      <a:graphic xmlns:a="http://schemas.openxmlformats.org/drawingml/2006/main">
                        <a:graphicData uri="http://schemas.microsoft.com/office/word/2010/wordprocessingGroup">
                          <wpg:wgp>
                            <wpg:cNvGrpSpPr/>
                            <wpg:grpSpPr>
                              <a:xfrm>
                                <a:off x="0" y="0"/>
                                <a:ext cx="971550" cy="1828800"/>
                                <a:chOff x="0" y="0"/>
                                <a:chExt cx="971550" cy="1828800"/>
                              </a:xfrm>
                            </wpg:grpSpPr>
                            <pic:pic xmlns:pic="http://schemas.openxmlformats.org/drawingml/2006/picture">
                              <pic:nvPicPr>
                                <pic:cNvPr id="50" name="Picture 1"/>
                                <pic:cNvPicPr>
                                  <a:picLocks noChangeAspect="1"/>
                                </pic:cNvPicPr>
                              </pic:nvPicPr>
                              <pic:blipFill>
                                <a:blip r:embed="rId48"/>
                                <a:stretch>
                                  <a:fillRect/>
                                </a:stretch>
                              </pic:blipFill>
                              <pic:spPr>
                                <a:xfrm>
                                  <a:off x="0" y="0"/>
                                  <a:ext cx="971550" cy="1828800"/>
                                </a:xfrm>
                                <a:prstGeom prst="rect">
                                  <a:avLst/>
                                </a:prstGeom>
                              </pic:spPr>
                            </pic:pic>
                            <wps:wsp>
                              <wps:cNvPr id="51" name="Oval 2"/>
                              <wps:cNvSpPr/>
                              <wps:spPr>
                                <a:xfrm>
                                  <a:off x="200025" y="1000125"/>
                                  <a:ext cx="628650" cy="190500"/>
                                </a:xfrm>
                                <a:prstGeom prst="ellipse">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tc>
      </w:tr>
      <w:tr w:rsidR="56E99CBE" w14:paraId="3A67F513" w14:textId="77777777" w:rsidTr="4DA2C38B">
        <w:tc>
          <w:tcPr>
            <w:tcW w:w="2100" w:type="dxa"/>
            <w:tcBorders>
              <w:top w:val="single" w:sz="8" w:space="0" w:color="auto"/>
              <w:left w:val="single" w:sz="8" w:space="0" w:color="auto"/>
              <w:bottom w:val="single" w:sz="8" w:space="0" w:color="auto"/>
              <w:right w:val="single" w:sz="8" w:space="0" w:color="auto"/>
            </w:tcBorders>
          </w:tcPr>
          <w:p w14:paraId="2A49CA2D" w14:textId="027A6FC3" w:rsidR="56E99CBE" w:rsidRDefault="56E99CBE">
            <w:r w:rsidRPr="56E99CBE">
              <w:rPr>
                <w:color w:val="000000" w:themeColor="text1"/>
              </w:rPr>
              <w:t xml:space="preserve"> </w:t>
            </w:r>
          </w:p>
        </w:tc>
        <w:tc>
          <w:tcPr>
            <w:tcW w:w="3516" w:type="dxa"/>
            <w:tcBorders>
              <w:top w:val="single" w:sz="8" w:space="0" w:color="auto"/>
              <w:left w:val="single" w:sz="8" w:space="0" w:color="auto"/>
              <w:bottom w:val="single" w:sz="8" w:space="0" w:color="auto"/>
              <w:right w:val="single" w:sz="8" w:space="0" w:color="auto"/>
            </w:tcBorders>
          </w:tcPr>
          <w:p w14:paraId="0655DB39" w14:textId="2D797869" w:rsidR="56E99CBE" w:rsidRDefault="56E99CBE">
            <w:pPr>
              <w:pStyle w:val="ListParagraph"/>
              <w:numPr>
                <w:ilvl w:val="0"/>
                <w:numId w:val="12"/>
              </w:numPr>
              <w:rPr>
                <w:color w:val="000000" w:themeColor="text1"/>
              </w:rPr>
            </w:pPr>
            <w:r w:rsidRPr="56E99CBE">
              <w:rPr>
                <w:color w:val="000000" w:themeColor="text1"/>
              </w:rPr>
              <w:t xml:space="preserve">The application </w:t>
            </w:r>
            <w:proofErr w:type="gramStart"/>
            <w:r w:rsidR="016DD449" w:rsidRPr="56E99CBE">
              <w:rPr>
                <w:color w:val="000000" w:themeColor="text1"/>
              </w:rPr>
              <w:t>opens up</w:t>
            </w:r>
            <w:proofErr w:type="gramEnd"/>
            <w:r w:rsidR="016DD449" w:rsidRPr="56E99CBE">
              <w:rPr>
                <w:color w:val="000000" w:themeColor="text1"/>
              </w:rPr>
              <w:t xml:space="preserve"> the system email application for the specified address.</w:t>
            </w:r>
          </w:p>
        </w:tc>
        <w:tc>
          <w:tcPr>
            <w:tcW w:w="3114" w:type="dxa"/>
            <w:tcBorders>
              <w:top w:val="single" w:sz="8" w:space="0" w:color="auto"/>
              <w:left w:val="single" w:sz="8" w:space="0" w:color="auto"/>
              <w:bottom w:val="single" w:sz="8" w:space="0" w:color="auto"/>
              <w:right w:val="single" w:sz="8" w:space="0" w:color="auto"/>
            </w:tcBorders>
          </w:tcPr>
          <w:p w14:paraId="68B30885" w14:textId="04575528" w:rsidR="56E99CBE" w:rsidRDefault="56E99CBE" w:rsidP="56E99CBE">
            <w:pPr>
              <w:pStyle w:val="ListParagraph"/>
              <w:rPr>
                <w:color w:val="000000" w:themeColor="text1"/>
              </w:rPr>
            </w:pPr>
          </w:p>
        </w:tc>
      </w:tr>
    </w:tbl>
    <w:p w14:paraId="6A7D13AE" w14:textId="33D2FE6D" w:rsidR="00372B5A" w:rsidRDefault="00372B5A" w:rsidP="00546E68">
      <w:pPr>
        <w:widowControl/>
        <w:spacing w:line="240" w:lineRule="auto"/>
      </w:pPr>
    </w:p>
    <w:p w14:paraId="6321C4E3" w14:textId="530D9298" w:rsidR="00372B5A" w:rsidRDefault="00372B5A" w:rsidP="56E99CBE">
      <w:pPr>
        <w:widowControl/>
        <w:spacing w:line="240" w:lineRule="auto"/>
        <w:rPr>
          <w:color w:val="000000" w:themeColor="text1"/>
        </w:rPr>
      </w:pPr>
    </w:p>
    <w:p w14:paraId="54F82222" w14:textId="2683B5BD" w:rsidR="00372B5A" w:rsidRDefault="4698F759" w:rsidP="56E99CBE">
      <w:pPr>
        <w:widowControl/>
        <w:spacing w:line="240" w:lineRule="auto"/>
        <w:rPr>
          <w:b/>
          <w:bCs/>
          <w:color w:val="000000" w:themeColor="text1"/>
        </w:rPr>
      </w:pPr>
      <w:r w:rsidRPr="56E99CBE">
        <w:rPr>
          <w:b/>
          <w:bCs/>
          <w:color w:val="000000" w:themeColor="text1"/>
        </w:rPr>
        <w:t>Post Condition:</w:t>
      </w:r>
    </w:p>
    <w:p w14:paraId="216E7D83" w14:textId="6C47E383" w:rsidR="00372B5A" w:rsidRDefault="4F52833C" w:rsidP="56E99CBE">
      <w:pPr>
        <w:widowControl/>
        <w:spacing w:line="240" w:lineRule="auto"/>
        <w:rPr>
          <w:color w:val="000000" w:themeColor="text1"/>
        </w:rPr>
      </w:pPr>
      <w:r w:rsidRPr="56E99CBE">
        <w:rPr>
          <w:color w:val="000000" w:themeColor="text1"/>
        </w:rPr>
        <w:t>The user is in the system email application for the given email address.</w:t>
      </w:r>
    </w:p>
    <w:p w14:paraId="32B50E4B" w14:textId="640451FE" w:rsidR="00372B5A" w:rsidRDefault="00372B5A" w:rsidP="56E99CBE">
      <w:pPr>
        <w:widowControl/>
        <w:spacing w:line="240" w:lineRule="auto"/>
        <w:rPr>
          <w:color w:val="000000" w:themeColor="text1"/>
        </w:rPr>
      </w:pPr>
    </w:p>
    <w:p w14:paraId="478247C5" w14:textId="7D229709" w:rsidR="0B9A7237" w:rsidRDefault="0B9A7237" w:rsidP="0B9A7237">
      <w:pPr>
        <w:widowControl/>
        <w:spacing w:line="240" w:lineRule="auto"/>
        <w:rPr>
          <w:color w:val="000000" w:themeColor="text1"/>
          <w:szCs w:val="22"/>
        </w:rPr>
      </w:pPr>
    </w:p>
    <w:p w14:paraId="7DD6680F" w14:textId="101B5E0B" w:rsidR="2E454F83" w:rsidRDefault="2E454F83">
      <w:pPr>
        <w:pStyle w:val="Heading3"/>
        <w:widowControl/>
        <w:spacing w:line="240" w:lineRule="auto"/>
      </w:pPr>
      <w:bookmarkStart w:id="39" w:name="_Toc117936143"/>
      <w:bookmarkStart w:id="40" w:name="_Hlk113802841"/>
      <w:r w:rsidRPr="37E6D7ED">
        <w:rPr>
          <w:rFonts w:eastAsia="Arial" w:cs="Arial"/>
          <w:color w:val="000000" w:themeColor="text1"/>
        </w:rPr>
        <w:t>Use Case Name: Display links as clickable hyperlinks in retrieved email/digest</w:t>
      </w:r>
      <w:bookmarkEnd w:id="39"/>
    </w:p>
    <w:bookmarkEnd w:id="40"/>
    <w:p w14:paraId="183DAE6C" w14:textId="137937ED" w:rsidR="0B9A7237" w:rsidRDefault="0B9A7237" w:rsidP="0B9A7237">
      <w:pPr>
        <w:widowControl/>
        <w:spacing w:line="240" w:lineRule="auto"/>
      </w:pPr>
    </w:p>
    <w:p w14:paraId="35A5B4E4" w14:textId="70A4A229" w:rsidR="2E454F83" w:rsidRDefault="2E454F83" w:rsidP="0B9A7237">
      <w:pPr>
        <w:widowControl/>
        <w:spacing w:line="240" w:lineRule="auto"/>
        <w:rPr>
          <w:color w:val="000000" w:themeColor="text1"/>
        </w:rPr>
      </w:pPr>
      <w:r w:rsidRPr="0B9A7237">
        <w:rPr>
          <w:b/>
          <w:bCs/>
          <w:color w:val="000000" w:themeColor="text1"/>
        </w:rPr>
        <w:t>Summary</w:t>
      </w:r>
      <w:r w:rsidRPr="0B9A7237">
        <w:rPr>
          <w:color w:val="000000" w:themeColor="text1"/>
        </w:rPr>
        <w:t>: The application shall provide a way for all hyperlinks to be displayed as links in the retrieved email and digest.</w:t>
      </w:r>
    </w:p>
    <w:p w14:paraId="52A87CB7" w14:textId="06CD799B" w:rsidR="2E454F83" w:rsidRDefault="2E454F83" w:rsidP="0B9A7237">
      <w:pPr>
        <w:widowControl/>
        <w:spacing w:line="240" w:lineRule="auto"/>
      </w:pPr>
      <w:r w:rsidRPr="0B9A7237">
        <w:rPr>
          <w:color w:val="000000" w:themeColor="text1"/>
        </w:rPr>
        <w:t xml:space="preserve"> </w:t>
      </w:r>
    </w:p>
    <w:p w14:paraId="38C7178B" w14:textId="7D419310" w:rsidR="2E454F83" w:rsidRDefault="2E454F83" w:rsidP="0B9A7237">
      <w:pPr>
        <w:widowControl/>
        <w:spacing w:line="240" w:lineRule="auto"/>
        <w:rPr>
          <w:color w:val="000000" w:themeColor="text1"/>
        </w:rPr>
      </w:pPr>
      <w:r w:rsidRPr="0B9A7237">
        <w:rPr>
          <w:b/>
          <w:bCs/>
          <w:color w:val="000000" w:themeColor="text1"/>
        </w:rPr>
        <w:t>Preconditions</w:t>
      </w:r>
      <w:r w:rsidRPr="0B9A7237">
        <w:rPr>
          <w:color w:val="000000" w:themeColor="text1"/>
        </w:rPr>
        <w:t>: The user is in an email or digest.</w:t>
      </w:r>
    </w:p>
    <w:p w14:paraId="3F69307A" w14:textId="2C118B85" w:rsidR="2E454F83" w:rsidRDefault="2E454F83" w:rsidP="0B9A7237">
      <w:pPr>
        <w:widowControl/>
        <w:spacing w:line="240" w:lineRule="auto"/>
      </w:pPr>
      <w:r w:rsidRPr="0B9A7237">
        <w:rPr>
          <w:color w:val="000000" w:themeColor="text1"/>
        </w:rPr>
        <w:t xml:space="preserve"> </w:t>
      </w:r>
    </w:p>
    <w:p w14:paraId="5D8C8F77" w14:textId="16758EA0" w:rsidR="2E454F83" w:rsidRDefault="2E454F83" w:rsidP="0B9A7237">
      <w:pPr>
        <w:rPr>
          <w:color w:val="000000" w:themeColor="text1"/>
        </w:rPr>
      </w:pPr>
      <w:r w:rsidRPr="0B9A7237">
        <w:rPr>
          <w:b/>
          <w:bCs/>
          <w:color w:val="000000" w:themeColor="text1"/>
        </w:rPr>
        <w:t>Triggers</w:t>
      </w:r>
      <w:r w:rsidRPr="0B9A7237">
        <w:rPr>
          <w:color w:val="000000" w:themeColor="text1"/>
        </w:rPr>
        <w:t xml:space="preserve">: </w:t>
      </w:r>
      <w:r w:rsidR="34B36C5C" w:rsidRPr="0B9A7237">
        <w:rPr>
          <w:color w:val="000000" w:themeColor="text1"/>
        </w:rPr>
        <w:t>The user opens mail with links</w:t>
      </w:r>
      <w:r w:rsidR="290974EB" w:rsidRPr="0B9A7237">
        <w:rPr>
          <w:color w:val="000000" w:themeColor="text1"/>
        </w:rPr>
        <w:t>.</w:t>
      </w:r>
    </w:p>
    <w:p w14:paraId="5CD41AEE" w14:textId="40EE0ED9" w:rsidR="0B9A7237" w:rsidRDefault="0B9A7237" w:rsidP="0B9A7237">
      <w:pPr>
        <w:rPr>
          <w:color w:val="000000" w:themeColor="text1"/>
          <w:szCs w:val="22"/>
        </w:rPr>
      </w:pPr>
    </w:p>
    <w:p w14:paraId="4BD17443" w14:textId="55972555" w:rsidR="2E454F83" w:rsidRDefault="2E454F83" w:rsidP="0B9A7237">
      <w:pPr>
        <w:widowControl/>
        <w:spacing w:line="240" w:lineRule="auto"/>
      </w:pPr>
      <w:r w:rsidRPr="0B9A7237">
        <w:rPr>
          <w:b/>
          <w:bCs/>
          <w:color w:val="000000" w:themeColor="text1"/>
        </w:rPr>
        <w:t>Basic course of events (Scenario):</w:t>
      </w:r>
    </w:p>
    <w:p w14:paraId="195EBBCE" w14:textId="36BBE241" w:rsidR="2E454F83" w:rsidRDefault="2E454F83" w:rsidP="0B9A7237">
      <w:pPr>
        <w:widowControl/>
        <w:spacing w:line="240" w:lineRule="auto"/>
      </w:pPr>
      <w:r w:rsidRPr="0B9A7237">
        <w:rPr>
          <w:color w:val="000000" w:themeColor="text1"/>
        </w:rPr>
        <w:lastRenderedPageBreak/>
        <w:t>Internal Precondition: None</w:t>
      </w:r>
    </w:p>
    <w:tbl>
      <w:tblPr>
        <w:tblStyle w:val="TableGrid"/>
        <w:tblW w:w="0" w:type="auto"/>
        <w:tblInd w:w="630" w:type="dxa"/>
        <w:tblLook w:val="04A0" w:firstRow="1" w:lastRow="0" w:firstColumn="1" w:lastColumn="0" w:noHBand="0" w:noVBand="1"/>
      </w:tblPr>
      <w:tblGrid>
        <w:gridCol w:w="2266"/>
        <w:gridCol w:w="6444"/>
      </w:tblGrid>
      <w:tr w:rsidR="0B9A7237" w14:paraId="1A6D814A" w14:textId="77777777" w:rsidTr="0B9A7237">
        <w:trPr>
          <w:trHeight w:val="300"/>
        </w:trPr>
        <w:tc>
          <w:tcPr>
            <w:tcW w:w="2266" w:type="dxa"/>
            <w:tcBorders>
              <w:top w:val="single" w:sz="8" w:space="0" w:color="auto"/>
              <w:left w:val="single" w:sz="8" w:space="0" w:color="auto"/>
              <w:bottom w:val="single" w:sz="8" w:space="0" w:color="auto"/>
              <w:right w:val="single" w:sz="8" w:space="0" w:color="auto"/>
            </w:tcBorders>
          </w:tcPr>
          <w:p w14:paraId="25450511" w14:textId="02BAF965" w:rsidR="0B9A7237" w:rsidRDefault="0B9A7237">
            <w:r w:rsidRPr="0B9A7237">
              <w:rPr>
                <w:b/>
                <w:bCs/>
                <w:color w:val="000000" w:themeColor="text1"/>
              </w:rPr>
              <w:t>Actor</w:t>
            </w:r>
          </w:p>
        </w:tc>
        <w:tc>
          <w:tcPr>
            <w:tcW w:w="6444" w:type="dxa"/>
            <w:tcBorders>
              <w:top w:val="single" w:sz="8" w:space="0" w:color="auto"/>
              <w:left w:val="single" w:sz="8" w:space="0" w:color="auto"/>
              <w:bottom w:val="single" w:sz="8" w:space="0" w:color="auto"/>
              <w:right w:val="single" w:sz="8" w:space="0" w:color="auto"/>
            </w:tcBorders>
          </w:tcPr>
          <w:p w14:paraId="602758AE" w14:textId="560FEA9B" w:rsidR="0B9A7237" w:rsidRDefault="0B9A7237">
            <w:r w:rsidRPr="0B9A7237">
              <w:rPr>
                <w:b/>
                <w:bCs/>
                <w:color w:val="000000" w:themeColor="text1"/>
              </w:rPr>
              <w:t>System</w:t>
            </w:r>
          </w:p>
        </w:tc>
      </w:tr>
      <w:tr w:rsidR="0B9A7237" w14:paraId="5D9B9381" w14:textId="77777777" w:rsidTr="0B9A7237">
        <w:tc>
          <w:tcPr>
            <w:tcW w:w="2266" w:type="dxa"/>
            <w:tcBorders>
              <w:top w:val="single" w:sz="8" w:space="0" w:color="auto"/>
              <w:left w:val="single" w:sz="8" w:space="0" w:color="auto"/>
              <w:bottom w:val="single" w:sz="8" w:space="0" w:color="auto"/>
              <w:right w:val="single" w:sz="8" w:space="0" w:color="auto"/>
            </w:tcBorders>
          </w:tcPr>
          <w:p w14:paraId="21C20C3F" w14:textId="6337FF3E" w:rsidR="5C06D79C" w:rsidRDefault="5C06D79C" w:rsidP="0B9A7237">
            <w:pPr>
              <w:pStyle w:val="ListParagraph"/>
              <w:numPr>
                <w:ilvl w:val="0"/>
                <w:numId w:val="3"/>
              </w:numPr>
              <w:rPr>
                <w:color w:val="000000" w:themeColor="text1"/>
                <w:szCs w:val="22"/>
              </w:rPr>
            </w:pPr>
            <w:r w:rsidRPr="0B9A7237">
              <w:rPr>
                <w:color w:val="000000" w:themeColor="text1"/>
              </w:rPr>
              <w:t>The user opens mail with links.</w:t>
            </w:r>
          </w:p>
        </w:tc>
        <w:tc>
          <w:tcPr>
            <w:tcW w:w="6444" w:type="dxa"/>
            <w:tcBorders>
              <w:top w:val="single" w:sz="8" w:space="0" w:color="auto"/>
              <w:left w:val="single" w:sz="8" w:space="0" w:color="auto"/>
              <w:bottom w:val="single" w:sz="8" w:space="0" w:color="auto"/>
              <w:right w:val="single" w:sz="8" w:space="0" w:color="auto"/>
            </w:tcBorders>
          </w:tcPr>
          <w:p w14:paraId="1E64E543" w14:textId="691AC13A" w:rsidR="0B9A7237" w:rsidRDefault="0B9A7237" w:rsidP="0B9A7237">
            <w:pPr>
              <w:rPr>
                <w:color w:val="000000" w:themeColor="text1"/>
                <w:szCs w:val="22"/>
              </w:rPr>
            </w:pPr>
          </w:p>
        </w:tc>
      </w:tr>
      <w:tr w:rsidR="0B9A7237" w14:paraId="0A52550F" w14:textId="77777777" w:rsidTr="0B9A7237">
        <w:tc>
          <w:tcPr>
            <w:tcW w:w="2266" w:type="dxa"/>
            <w:tcBorders>
              <w:top w:val="single" w:sz="8" w:space="0" w:color="auto"/>
              <w:left w:val="single" w:sz="8" w:space="0" w:color="auto"/>
              <w:bottom w:val="single" w:sz="8" w:space="0" w:color="auto"/>
              <w:right w:val="single" w:sz="8" w:space="0" w:color="auto"/>
            </w:tcBorders>
          </w:tcPr>
          <w:p w14:paraId="65C19F71" w14:textId="027A6FC3" w:rsidR="0B9A7237" w:rsidRDefault="0B9A7237">
            <w:r w:rsidRPr="0B9A7237">
              <w:rPr>
                <w:color w:val="000000" w:themeColor="text1"/>
              </w:rPr>
              <w:t xml:space="preserve"> </w:t>
            </w:r>
          </w:p>
        </w:tc>
        <w:tc>
          <w:tcPr>
            <w:tcW w:w="6444" w:type="dxa"/>
            <w:tcBorders>
              <w:top w:val="single" w:sz="8" w:space="0" w:color="auto"/>
              <w:left w:val="single" w:sz="8" w:space="0" w:color="auto"/>
              <w:bottom w:val="single" w:sz="8" w:space="0" w:color="auto"/>
              <w:right w:val="single" w:sz="8" w:space="0" w:color="auto"/>
            </w:tcBorders>
          </w:tcPr>
          <w:p w14:paraId="46A1C7C4" w14:textId="5A14FA50" w:rsidR="0B9A7237" w:rsidRDefault="0B9A7237" w:rsidP="0B9A7237">
            <w:pPr>
              <w:pStyle w:val="ListParagraph"/>
              <w:numPr>
                <w:ilvl w:val="0"/>
                <w:numId w:val="3"/>
              </w:numPr>
              <w:rPr>
                <w:color w:val="000000" w:themeColor="text1"/>
                <w:szCs w:val="22"/>
              </w:rPr>
            </w:pPr>
            <w:r w:rsidRPr="0B9A7237">
              <w:rPr>
                <w:color w:val="000000" w:themeColor="text1"/>
              </w:rPr>
              <w:t xml:space="preserve">The application </w:t>
            </w:r>
            <w:r w:rsidR="310C5ACD" w:rsidRPr="0B9A7237">
              <w:rPr>
                <w:color w:val="000000" w:themeColor="text1"/>
              </w:rPr>
              <w:t>finds all links and converts them to clickable hyperlinks</w:t>
            </w:r>
          </w:p>
        </w:tc>
      </w:tr>
      <w:tr w:rsidR="0B9A7237" w14:paraId="54667417" w14:textId="77777777" w:rsidTr="0B9A7237">
        <w:tc>
          <w:tcPr>
            <w:tcW w:w="2266" w:type="dxa"/>
            <w:tcBorders>
              <w:top w:val="single" w:sz="8" w:space="0" w:color="auto"/>
              <w:left w:val="single" w:sz="8" w:space="0" w:color="auto"/>
              <w:bottom w:val="single" w:sz="8" w:space="0" w:color="auto"/>
              <w:right w:val="single" w:sz="8" w:space="0" w:color="auto"/>
            </w:tcBorders>
          </w:tcPr>
          <w:p w14:paraId="72C7F3DE" w14:textId="17AE33D8" w:rsidR="0B9A7237" w:rsidRDefault="0B9A7237" w:rsidP="0B9A7237">
            <w:pPr>
              <w:pStyle w:val="ListParagraph"/>
              <w:numPr>
                <w:ilvl w:val="0"/>
                <w:numId w:val="3"/>
              </w:numPr>
              <w:rPr>
                <w:color w:val="000000" w:themeColor="text1"/>
                <w:szCs w:val="22"/>
              </w:rPr>
            </w:pPr>
            <w:r w:rsidRPr="0B9A7237">
              <w:rPr>
                <w:color w:val="000000" w:themeColor="text1"/>
              </w:rPr>
              <w:t>The us</w:t>
            </w:r>
            <w:r w:rsidR="5A06CA47" w:rsidRPr="0B9A7237">
              <w:rPr>
                <w:color w:val="000000" w:themeColor="text1"/>
              </w:rPr>
              <w:t>er selects a hyperlink.</w:t>
            </w:r>
          </w:p>
        </w:tc>
        <w:tc>
          <w:tcPr>
            <w:tcW w:w="6444" w:type="dxa"/>
            <w:tcBorders>
              <w:top w:val="single" w:sz="8" w:space="0" w:color="auto"/>
              <w:left w:val="single" w:sz="8" w:space="0" w:color="auto"/>
              <w:bottom w:val="single" w:sz="8" w:space="0" w:color="auto"/>
              <w:right w:val="single" w:sz="8" w:space="0" w:color="auto"/>
            </w:tcBorders>
          </w:tcPr>
          <w:p w14:paraId="0694FE62" w14:textId="1BBB57BF" w:rsidR="0B9A7237" w:rsidRDefault="0B9A7237" w:rsidP="0B9A7237">
            <w:pPr>
              <w:rPr>
                <w:color w:val="000000" w:themeColor="text1"/>
              </w:rPr>
            </w:pPr>
          </w:p>
        </w:tc>
      </w:tr>
      <w:tr w:rsidR="0B9A7237" w14:paraId="5300B9DD" w14:textId="77777777" w:rsidTr="0B9A7237">
        <w:tc>
          <w:tcPr>
            <w:tcW w:w="2266" w:type="dxa"/>
            <w:tcBorders>
              <w:top w:val="single" w:sz="8" w:space="0" w:color="auto"/>
              <w:left w:val="single" w:sz="8" w:space="0" w:color="auto"/>
              <w:bottom w:val="single" w:sz="8" w:space="0" w:color="auto"/>
              <w:right w:val="single" w:sz="8" w:space="0" w:color="auto"/>
            </w:tcBorders>
          </w:tcPr>
          <w:p w14:paraId="3BC0BD2B" w14:textId="3F8FB3F3" w:rsidR="0B9A7237" w:rsidRDefault="0B9A7237" w:rsidP="0B9A7237">
            <w:pPr>
              <w:rPr>
                <w:color w:val="000000" w:themeColor="text1"/>
              </w:rPr>
            </w:pPr>
          </w:p>
        </w:tc>
        <w:tc>
          <w:tcPr>
            <w:tcW w:w="6444" w:type="dxa"/>
            <w:tcBorders>
              <w:top w:val="single" w:sz="8" w:space="0" w:color="auto"/>
              <w:left w:val="single" w:sz="8" w:space="0" w:color="auto"/>
              <w:bottom w:val="single" w:sz="8" w:space="0" w:color="auto"/>
              <w:right w:val="single" w:sz="8" w:space="0" w:color="auto"/>
            </w:tcBorders>
          </w:tcPr>
          <w:p w14:paraId="5486A2DD" w14:textId="0D4912F3" w:rsidR="0B9A7237" w:rsidRDefault="0B9A7237" w:rsidP="0B9A7237">
            <w:pPr>
              <w:pStyle w:val="ListParagraph"/>
              <w:numPr>
                <w:ilvl w:val="0"/>
                <w:numId w:val="3"/>
              </w:numPr>
              <w:rPr>
                <w:color w:val="000000" w:themeColor="text1"/>
                <w:szCs w:val="22"/>
              </w:rPr>
            </w:pPr>
            <w:r w:rsidRPr="0B9A7237">
              <w:rPr>
                <w:color w:val="000000" w:themeColor="text1"/>
              </w:rPr>
              <w:t>The application opens the browser for the specified link/barcode.</w:t>
            </w:r>
          </w:p>
        </w:tc>
      </w:tr>
    </w:tbl>
    <w:p w14:paraId="1995C742" w14:textId="308F834C" w:rsidR="0B9A7237" w:rsidRDefault="0B9A7237" w:rsidP="0B9A7237">
      <w:pPr>
        <w:widowControl/>
        <w:spacing w:line="240" w:lineRule="auto"/>
        <w:rPr>
          <w:color w:val="000000" w:themeColor="text1"/>
          <w:szCs w:val="22"/>
        </w:rPr>
      </w:pPr>
    </w:p>
    <w:p w14:paraId="0361E397" w14:textId="2683B5BD" w:rsidR="2E454F83" w:rsidRDefault="2E454F83" w:rsidP="0B9A7237">
      <w:pPr>
        <w:widowControl/>
        <w:spacing w:line="240" w:lineRule="auto"/>
        <w:rPr>
          <w:b/>
          <w:bCs/>
          <w:color w:val="000000" w:themeColor="text1"/>
        </w:rPr>
      </w:pPr>
      <w:r w:rsidRPr="0B9A7237">
        <w:rPr>
          <w:b/>
          <w:bCs/>
          <w:color w:val="000000" w:themeColor="text1"/>
        </w:rPr>
        <w:t>Post Condition:</w:t>
      </w:r>
    </w:p>
    <w:p w14:paraId="52CD1D75" w14:textId="75E45C37" w:rsidR="4DCDEBF8" w:rsidRDefault="4DCDEBF8" w:rsidP="0B9A7237">
      <w:pPr>
        <w:widowControl/>
        <w:spacing w:line="240" w:lineRule="auto"/>
        <w:rPr>
          <w:color w:val="000000" w:themeColor="text1"/>
          <w:szCs w:val="22"/>
        </w:rPr>
      </w:pPr>
      <w:r w:rsidRPr="0B9A7237">
        <w:rPr>
          <w:color w:val="000000" w:themeColor="text1"/>
        </w:rPr>
        <w:t>The user is in the browser for the specified link.</w:t>
      </w:r>
    </w:p>
    <w:p w14:paraId="07408D24" w14:textId="1245114B" w:rsidR="0B9A7237" w:rsidRDefault="0B9A7237" w:rsidP="0B9A7237">
      <w:pPr>
        <w:widowControl/>
        <w:spacing w:line="240" w:lineRule="auto"/>
        <w:rPr>
          <w:color w:val="000000" w:themeColor="text1"/>
          <w:szCs w:val="22"/>
        </w:rPr>
      </w:pPr>
    </w:p>
    <w:p w14:paraId="4C1C90E5" w14:textId="52F4516D" w:rsidR="13848503" w:rsidRDefault="13848503">
      <w:pPr>
        <w:pStyle w:val="Heading3"/>
        <w:widowControl/>
        <w:spacing w:line="240" w:lineRule="auto"/>
      </w:pPr>
      <w:bookmarkStart w:id="41" w:name="_Toc117936144"/>
      <w:bookmarkStart w:id="42" w:name="_Hlk113802896"/>
      <w:r w:rsidRPr="37E6D7ED">
        <w:rPr>
          <w:rFonts w:eastAsia="Arial" w:cs="Arial"/>
          <w:color w:val="000000" w:themeColor="text1"/>
        </w:rPr>
        <w:t>Use Case Name: Displaying barcodes or QR codes as clickable hyperlinks in email.</w:t>
      </w:r>
      <w:bookmarkEnd w:id="41"/>
    </w:p>
    <w:bookmarkEnd w:id="42"/>
    <w:p w14:paraId="379C4677" w14:textId="137937ED" w:rsidR="0B9A7237" w:rsidRDefault="0B9A7237" w:rsidP="0B9A7237">
      <w:pPr>
        <w:widowControl/>
        <w:spacing w:line="240" w:lineRule="auto"/>
      </w:pPr>
    </w:p>
    <w:p w14:paraId="74F09083" w14:textId="59B53AB7" w:rsidR="13848503" w:rsidRDefault="13848503" w:rsidP="0B9A7237">
      <w:pPr>
        <w:widowControl/>
        <w:spacing w:line="240" w:lineRule="auto"/>
        <w:rPr>
          <w:color w:val="000000" w:themeColor="text1"/>
        </w:rPr>
      </w:pPr>
      <w:r w:rsidRPr="0B9A7237">
        <w:rPr>
          <w:b/>
          <w:bCs/>
          <w:color w:val="000000" w:themeColor="text1"/>
        </w:rPr>
        <w:t>Summary</w:t>
      </w:r>
      <w:r w:rsidRPr="0B9A7237">
        <w:rPr>
          <w:color w:val="000000" w:themeColor="text1"/>
        </w:rPr>
        <w:t>: The application shall provide a way for all barcodes/QR codes that contain links to be displayed as links in the retrieved email and digest.</w:t>
      </w:r>
    </w:p>
    <w:p w14:paraId="5FDBE998" w14:textId="06CD799B" w:rsidR="13848503" w:rsidRDefault="13848503" w:rsidP="0B9A7237">
      <w:pPr>
        <w:widowControl/>
        <w:spacing w:line="240" w:lineRule="auto"/>
      </w:pPr>
      <w:r w:rsidRPr="0B9A7237">
        <w:rPr>
          <w:color w:val="000000" w:themeColor="text1"/>
        </w:rPr>
        <w:t xml:space="preserve"> </w:t>
      </w:r>
    </w:p>
    <w:p w14:paraId="651C1C7D" w14:textId="7D419310" w:rsidR="13848503" w:rsidRDefault="13848503" w:rsidP="0B9A7237">
      <w:pPr>
        <w:widowControl/>
        <w:spacing w:line="240" w:lineRule="auto"/>
        <w:rPr>
          <w:color w:val="000000" w:themeColor="text1"/>
        </w:rPr>
      </w:pPr>
      <w:r w:rsidRPr="0B9A7237">
        <w:rPr>
          <w:b/>
          <w:bCs/>
          <w:color w:val="000000" w:themeColor="text1"/>
        </w:rPr>
        <w:t>Preconditions</w:t>
      </w:r>
      <w:r w:rsidRPr="0B9A7237">
        <w:rPr>
          <w:color w:val="000000" w:themeColor="text1"/>
        </w:rPr>
        <w:t>: The user is in an email or digest.</w:t>
      </w:r>
    </w:p>
    <w:p w14:paraId="689C39E9" w14:textId="2C118B85" w:rsidR="13848503" w:rsidRDefault="13848503" w:rsidP="0B9A7237">
      <w:pPr>
        <w:widowControl/>
        <w:spacing w:line="240" w:lineRule="auto"/>
      </w:pPr>
      <w:r w:rsidRPr="0B9A7237">
        <w:rPr>
          <w:color w:val="000000" w:themeColor="text1"/>
        </w:rPr>
        <w:t xml:space="preserve"> </w:t>
      </w:r>
    </w:p>
    <w:p w14:paraId="77EDA3C7" w14:textId="16758EA0" w:rsidR="13848503" w:rsidRDefault="13848503" w:rsidP="0B9A7237">
      <w:pPr>
        <w:rPr>
          <w:color w:val="000000" w:themeColor="text1"/>
        </w:rPr>
      </w:pPr>
      <w:r w:rsidRPr="0B9A7237">
        <w:rPr>
          <w:b/>
          <w:bCs/>
          <w:color w:val="000000" w:themeColor="text1"/>
        </w:rPr>
        <w:t>Triggers</w:t>
      </w:r>
      <w:r w:rsidRPr="0B9A7237">
        <w:rPr>
          <w:color w:val="000000" w:themeColor="text1"/>
        </w:rPr>
        <w:t>: The user opens mail with links.</w:t>
      </w:r>
    </w:p>
    <w:p w14:paraId="2E2FD540" w14:textId="40EE0ED9" w:rsidR="0B9A7237" w:rsidRDefault="0B9A7237" w:rsidP="0B9A7237">
      <w:pPr>
        <w:rPr>
          <w:color w:val="000000" w:themeColor="text1"/>
          <w:szCs w:val="22"/>
        </w:rPr>
      </w:pPr>
    </w:p>
    <w:p w14:paraId="2166FF7A" w14:textId="55972555" w:rsidR="13848503" w:rsidRDefault="13848503" w:rsidP="0B9A7237">
      <w:pPr>
        <w:widowControl/>
        <w:spacing w:line="240" w:lineRule="auto"/>
      </w:pPr>
      <w:r w:rsidRPr="0B9A7237">
        <w:rPr>
          <w:b/>
          <w:bCs/>
          <w:color w:val="000000" w:themeColor="text1"/>
        </w:rPr>
        <w:t>Basic course of events (Scenario):</w:t>
      </w:r>
    </w:p>
    <w:p w14:paraId="274985E6" w14:textId="65779DC1" w:rsidR="13848503" w:rsidRDefault="13848503" w:rsidP="0B9A7237">
      <w:pPr>
        <w:widowControl/>
        <w:spacing w:line="240" w:lineRule="auto"/>
        <w:rPr>
          <w:color w:val="000000" w:themeColor="text1"/>
        </w:rPr>
      </w:pPr>
      <w:r w:rsidRPr="0B9A7237">
        <w:rPr>
          <w:color w:val="000000" w:themeColor="text1"/>
        </w:rPr>
        <w:t>Internal Precondition: None</w:t>
      </w:r>
    </w:p>
    <w:p w14:paraId="38EBF2C5" w14:textId="77777777" w:rsidR="00A41323" w:rsidRDefault="00A41323" w:rsidP="0B9A7237">
      <w:pPr>
        <w:widowControl/>
        <w:spacing w:line="240" w:lineRule="auto"/>
      </w:pPr>
    </w:p>
    <w:tbl>
      <w:tblPr>
        <w:tblStyle w:val="TableGrid"/>
        <w:tblW w:w="0" w:type="auto"/>
        <w:tblInd w:w="630" w:type="dxa"/>
        <w:tblLook w:val="04A0" w:firstRow="1" w:lastRow="0" w:firstColumn="1" w:lastColumn="0" w:noHBand="0" w:noVBand="1"/>
      </w:tblPr>
      <w:tblGrid>
        <w:gridCol w:w="2266"/>
        <w:gridCol w:w="6444"/>
      </w:tblGrid>
      <w:tr w:rsidR="0B9A7237" w14:paraId="426435A1" w14:textId="77777777" w:rsidTr="4DA2C38B">
        <w:trPr>
          <w:trHeight w:val="300"/>
        </w:trPr>
        <w:tc>
          <w:tcPr>
            <w:tcW w:w="2266" w:type="dxa"/>
            <w:tcBorders>
              <w:top w:val="single" w:sz="8" w:space="0" w:color="auto"/>
              <w:left w:val="single" w:sz="8" w:space="0" w:color="auto"/>
              <w:bottom w:val="single" w:sz="8" w:space="0" w:color="auto"/>
              <w:right w:val="single" w:sz="8" w:space="0" w:color="auto"/>
            </w:tcBorders>
          </w:tcPr>
          <w:p w14:paraId="6C7EEE32" w14:textId="02BAF965" w:rsidR="0B9A7237" w:rsidRDefault="0B9A7237">
            <w:r w:rsidRPr="0B9A7237">
              <w:rPr>
                <w:b/>
                <w:bCs/>
                <w:color w:val="000000" w:themeColor="text1"/>
              </w:rPr>
              <w:t>Actor</w:t>
            </w:r>
          </w:p>
        </w:tc>
        <w:tc>
          <w:tcPr>
            <w:tcW w:w="6444" w:type="dxa"/>
            <w:tcBorders>
              <w:top w:val="single" w:sz="8" w:space="0" w:color="auto"/>
              <w:left w:val="single" w:sz="8" w:space="0" w:color="auto"/>
              <w:bottom w:val="single" w:sz="8" w:space="0" w:color="auto"/>
              <w:right w:val="single" w:sz="8" w:space="0" w:color="auto"/>
            </w:tcBorders>
          </w:tcPr>
          <w:p w14:paraId="3F58D8BB" w14:textId="560FEA9B" w:rsidR="0B9A7237" w:rsidRDefault="0B9A7237">
            <w:r w:rsidRPr="0B9A7237">
              <w:rPr>
                <w:b/>
                <w:bCs/>
                <w:color w:val="000000" w:themeColor="text1"/>
              </w:rPr>
              <w:t>System</w:t>
            </w:r>
          </w:p>
        </w:tc>
      </w:tr>
      <w:tr w:rsidR="0B9A7237" w14:paraId="12C7078E" w14:textId="77777777" w:rsidTr="4DA2C38B">
        <w:tc>
          <w:tcPr>
            <w:tcW w:w="2266" w:type="dxa"/>
            <w:tcBorders>
              <w:top w:val="single" w:sz="8" w:space="0" w:color="auto"/>
              <w:left w:val="single" w:sz="8" w:space="0" w:color="auto"/>
              <w:bottom w:val="single" w:sz="8" w:space="0" w:color="auto"/>
              <w:right w:val="single" w:sz="8" w:space="0" w:color="auto"/>
            </w:tcBorders>
          </w:tcPr>
          <w:p w14:paraId="291493C2" w14:textId="5C6A3320" w:rsidR="0B9A7237" w:rsidRDefault="0B9A7237" w:rsidP="4DA2C38B">
            <w:pPr>
              <w:pStyle w:val="ListParagraph"/>
              <w:numPr>
                <w:ilvl w:val="0"/>
                <w:numId w:val="1"/>
              </w:numPr>
              <w:rPr>
                <w:color w:val="000000" w:themeColor="text1"/>
                <w:szCs w:val="22"/>
              </w:rPr>
            </w:pPr>
            <w:r w:rsidRPr="4DA2C38B">
              <w:rPr>
                <w:color w:val="000000" w:themeColor="text1"/>
              </w:rPr>
              <w:t xml:space="preserve">The user opens mail with </w:t>
            </w:r>
            <w:r w:rsidR="6A3EB3D3" w:rsidRPr="4DA2C38B">
              <w:rPr>
                <w:color w:val="000000" w:themeColor="text1"/>
              </w:rPr>
              <w:t>barcodes/QR codes</w:t>
            </w:r>
          </w:p>
        </w:tc>
        <w:tc>
          <w:tcPr>
            <w:tcW w:w="6444" w:type="dxa"/>
            <w:tcBorders>
              <w:top w:val="single" w:sz="8" w:space="0" w:color="auto"/>
              <w:left w:val="single" w:sz="8" w:space="0" w:color="auto"/>
              <w:bottom w:val="single" w:sz="8" w:space="0" w:color="auto"/>
              <w:right w:val="single" w:sz="8" w:space="0" w:color="auto"/>
            </w:tcBorders>
          </w:tcPr>
          <w:p w14:paraId="0DD37842" w14:textId="691AC13A" w:rsidR="0B9A7237" w:rsidRDefault="0B9A7237" w:rsidP="0B9A7237">
            <w:pPr>
              <w:rPr>
                <w:color w:val="000000" w:themeColor="text1"/>
                <w:szCs w:val="22"/>
              </w:rPr>
            </w:pPr>
          </w:p>
        </w:tc>
      </w:tr>
      <w:tr w:rsidR="0B9A7237" w14:paraId="7FC61FD2" w14:textId="77777777" w:rsidTr="4DA2C38B">
        <w:tc>
          <w:tcPr>
            <w:tcW w:w="2266" w:type="dxa"/>
            <w:tcBorders>
              <w:top w:val="single" w:sz="8" w:space="0" w:color="auto"/>
              <w:left w:val="single" w:sz="8" w:space="0" w:color="auto"/>
              <w:bottom w:val="single" w:sz="8" w:space="0" w:color="auto"/>
              <w:right w:val="single" w:sz="8" w:space="0" w:color="auto"/>
            </w:tcBorders>
          </w:tcPr>
          <w:p w14:paraId="0CF6C880" w14:textId="027A6FC3" w:rsidR="0B9A7237" w:rsidRDefault="0B9A7237">
            <w:r w:rsidRPr="0B9A7237">
              <w:rPr>
                <w:color w:val="000000" w:themeColor="text1"/>
              </w:rPr>
              <w:t xml:space="preserve"> </w:t>
            </w:r>
          </w:p>
        </w:tc>
        <w:tc>
          <w:tcPr>
            <w:tcW w:w="6444" w:type="dxa"/>
            <w:tcBorders>
              <w:top w:val="single" w:sz="8" w:space="0" w:color="auto"/>
              <w:left w:val="single" w:sz="8" w:space="0" w:color="auto"/>
              <w:bottom w:val="single" w:sz="8" w:space="0" w:color="auto"/>
              <w:right w:val="single" w:sz="8" w:space="0" w:color="auto"/>
            </w:tcBorders>
          </w:tcPr>
          <w:p w14:paraId="6BCFF47A" w14:textId="36073474" w:rsidR="0B9A7237" w:rsidRDefault="0B9A7237" w:rsidP="4DA2C38B">
            <w:pPr>
              <w:pStyle w:val="ListParagraph"/>
              <w:numPr>
                <w:ilvl w:val="0"/>
                <w:numId w:val="1"/>
              </w:numPr>
              <w:rPr>
                <w:color w:val="000000" w:themeColor="text1"/>
                <w:szCs w:val="22"/>
              </w:rPr>
            </w:pPr>
            <w:r w:rsidRPr="4DA2C38B">
              <w:rPr>
                <w:color w:val="000000" w:themeColor="text1"/>
              </w:rPr>
              <w:t xml:space="preserve">The application finds all </w:t>
            </w:r>
            <w:r w:rsidR="7FD90D33" w:rsidRPr="4DA2C38B">
              <w:rPr>
                <w:color w:val="000000" w:themeColor="text1"/>
              </w:rPr>
              <w:t>barcodes and QR codes and runs them through google vision to extract the URL. It then makes the barcode clickable.</w:t>
            </w:r>
          </w:p>
        </w:tc>
      </w:tr>
      <w:tr w:rsidR="0B9A7237" w14:paraId="3A96F32F" w14:textId="77777777" w:rsidTr="4DA2C38B">
        <w:tc>
          <w:tcPr>
            <w:tcW w:w="2266" w:type="dxa"/>
            <w:tcBorders>
              <w:top w:val="single" w:sz="8" w:space="0" w:color="auto"/>
              <w:left w:val="single" w:sz="8" w:space="0" w:color="auto"/>
              <w:bottom w:val="single" w:sz="8" w:space="0" w:color="auto"/>
              <w:right w:val="single" w:sz="8" w:space="0" w:color="auto"/>
            </w:tcBorders>
          </w:tcPr>
          <w:p w14:paraId="6ED3A206" w14:textId="4260704F" w:rsidR="0B9A7237" w:rsidRDefault="0B9A7237" w:rsidP="4DA2C38B">
            <w:pPr>
              <w:pStyle w:val="ListParagraph"/>
              <w:numPr>
                <w:ilvl w:val="0"/>
                <w:numId w:val="1"/>
              </w:numPr>
              <w:rPr>
                <w:color w:val="000000" w:themeColor="text1"/>
                <w:szCs w:val="22"/>
              </w:rPr>
            </w:pPr>
            <w:r w:rsidRPr="4DA2C38B">
              <w:rPr>
                <w:color w:val="000000" w:themeColor="text1"/>
              </w:rPr>
              <w:t xml:space="preserve">The user selects </w:t>
            </w:r>
            <w:r w:rsidR="5FEF4F7A" w:rsidRPr="4DA2C38B">
              <w:rPr>
                <w:color w:val="000000" w:themeColor="text1"/>
              </w:rPr>
              <w:t>a barcode</w:t>
            </w:r>
            <w:r w:rsidR="407CF04D" w:rsidRPr="4DA2C38B">
              <w:rPr>
                <w:color w:val="000000" w:themeColor="text1"/>
              </w:rPr>
              <w:t xml:space="preserve"> with a link</w:t>
            </w:r>
            <w:r w:rsidR="1813DCA2" w:rsidRPr="4DA2C38B">
              <w:rPr>
                <w:color w:val="000000" w:themeColor="text1"/>
              </w:rPr>
              <w:t>.</w:t>
            </w:r>
          </w:p>
        </w:tc>
        <w:tc>
          <w:tcPr>
            <w:tcW w:w="6444" w:type="dxa"/>
            <w:tcBorders>
              <w:top w:val="single" w:sz="8" w:space="0" w:color="auto"/>
              <w:left w:val="single" w:sz="8" w:space="0" w:color="auto"/>
              <w:bottom w:val="single" w:sz="8" w:space="0" w:color="auto"/>
              <w:right w:val="single" w:sz="8" w:space="0" w:color="auto"/>
            </w:tcBorders>
          </w:tcPr>
          <w:p w14:paraId="63369881" w14:textId="1BBB57BF" w:rsidR="0B9A7237" w:rsidRDefault="0B9A7237" w:rsidP="0B9A7237">
            <w:pPr>
              <w:rPr>
                <w:color w:val="000000" w:themeColor="text1"/>
              </w:rPr>
            </w:pPr>
          </w:p>
        </w:tc>
      </w:tr>
      <w:tr w:rsidR="0B9A7237" w14:paraId="4C3C3826" w14:textId="77777777" w:rsidTr="4DA2C38B">
        <w:tc>
          <w:tcPr>
            <w:tcW w:w="2266" w:type="dxa"/>
            <w:tcBorders>
              <w:top w:val="single" w:sz="8" w:space="0" w:color="auto"/>
              <w:left w:val="single" w:sz="8" w:space="0" w:color="auto"/>
              <w:bottom w:val="single" w:sz="8" w:space="0" w:color="auto"/>
              <w:right w:val="single" w:sz="8" w:space="0" w:color="auto"/>
            </w:tcBorders>
          </w:tcPr>
          <w:p w14:paraId="470FD8D5" w14:textId="3F8FB3F3" w:rsidR="0B9A7237" w:rsidRDefault="0B9A7237" w:rsidP="0B9A7237">
            <w:pPr>
              <w:rPr>
                <w:color w:val="000000" w:themeColor="text1"/>
              </w:rPr>
            </w:pPr>
          </w:p>
        </w:tc>
        <w:tc>
          <w:tcPr>
            <w:tcW w:w="6444" w:type="dxa"/>
            <w:tcBorders>
              <w:top w:val="single" w:sz="8" w:space="0" w:color="auto"/>
              <w:left w:val="single" w:sz="8" w:space="0" w:color="auto"/>
              <w:bottom w:val="single" w:sz="8" w:space="0" w:color="auto"/>
              <w:right w:val="single" w:sz="8" w:space="0" w:color="auto"/>
            </w:tcBorders>
          </w:tcPr>
          <w:p w14:paraId="56E53F9C" w14:textId="693F8C82" w:rsidR="0B9A7237" w:rsidRDefault="0B9A7237" w:rsidP="4DA2C38B">
            <w:pPr>
              <w:pStyle w:val="ListParagraph"/>
              <w:numPr>
                <w:ilvl w:val="0"/>
                <w:numId w:val="1"/>
              </w:numPr>
              <w:rPr>
                <w:color w:val="000000" w:themeColor="text1"/>
                <w:szCs w:val="22"/>
              </w:rPr>
            </w:pPr>
            <w:r w:rsidRPr="4DA2C38B">
              <w:rPr>
                <w:color w:val="000000" w:themeColor="text1"/>
              </w:rPr>
              <w:t xml:space="preserve">The application opens the browser for the specified </w:t>
            </w:r>
            <w:r w:rsidR="5ECCD379" w:rsidRPr="4DA2C38B">
              <w:rPr>
                <w:color w:val="000000" w:themeColor="text1"/>
              </w:rPr>
              <w:t>link</w:t>
            </w:r>
            <w:r w:rsidRPr="4DA2C38B">
              <w:rPr>
                <w:color w:val="000000" w:themeColor="text1"/>
              </w:rPr>
              <w:t>.</w:t>
            </w:r>
          </w:p>
        </w:tc>
      </w:tr>
    </w:tbl>
    <w:p w14:paraId="4FDAF23A" w14:textId="308F834C" w:rsidR="0B9A7237" w:rsidRDefault="0B9A7237" w:rsidP="4DA2C38B">
      <w:pPr>
        <w:widowControl/>
        <w:spacing w:line="240" w:lineRule="auto"/>
        <w:rPr>
          <w:color w:val="000000" w:themeColor="text1"/>
        </w:rPr>
      </w:pPr>
    </w:p>
    <w:p w14:paraId="63BC8AE3" w14:textId="3BD05A90" w:rsidR="0B9A7237" w:rsidRDefault="0CF4E472" w:rsidP="4DA2C38B">
      <w:pPr>
        <w:widowControl/>
        <w:spacing w:line="240" w:lineRule="auto"/>
        <w:rPr>
          <w:color w:val="000000" w:themeColor="text1"/>
        </w:rPr>
      </w:pPr>
      <w:r w:rsidRPr="4DA2C38B">
        <w:rPr>
          <w:color w:val="000000" w:themeColor="text1"/>
        </w:rPr>
        <w:t>Internal P</w:t>
      </w:r>
      <w:r w:rsidR="114D3467" w:rsidRPr="4DA2C38B">
        <w:rPr>
          <w:color w:val="000000" w:themeColor="text1"/>
        </w:rPr>
        <w:t>ost</w:t>
      </w:r>
      <w:r w:rsidRPr="4DA2C38B">
        <w:rPr>
          <w:color w:val="000000" w:themeColor="text1"/>
        </w:rPr>
        <w:t>condition: The user is in the browser for the specified link.</w:t>
      </w:r>
    </w:p>
    <w:p w14:paraId="3C864CD1" w14:textId="096EAB86" w:rsidR="0B9A7237" w:rsidRDefault="0B9A7237" w:rsidP="4DA2C38B">
      <w:pPr>
        <w:widowControl/>
        <w:spacing w:line="240" w:lineRule="auto"/>
        <w:rPr>
          <w:color w:val="000000" w:themeColor="text1"/>
          <w:szCs w:val="22"/>
        </w:rPr>
      </w:pPr>
    </w:p>
    <w:p w14:paraId="6F735EC6" w14:textId="347F5E9F" w:rsidR="0B9A7237" w:rsidRDefault="0CF4E472" w:rsidP="0B9A7237">
      <w:pPr>
        <w:widowControl/>
        <w:spacing w:line="240" w:lineRule="auto"/>
      </w:pPr>
      <w:r w:rsidRPr="4DA2C38B">
        <w:rPr>
          <w:b/>
          <w:bCs/>
          <w:color w:val="000000" w:themeColor="text1"/>
        </w:rPr>
        <w:t>Alternate path:</w:t>
      </w:r>
    </w:p>
    <w:p w14:paraId="35194308" w14:textId="0909E5F3" w:rsidR="0B9A7237" w:rsidRDefault="0CF4E472" w:rsidP="4DA2C38B">
      <w:pPr>
        <w:pStyle w:val="ListParagraph"/>
        <w:widowControl/>
        <w:numPr>
          <w:ilvl w:val="0"/>
          <w:numId w:val="2"/>
        </w:numPr>
        <w:spacing w:line="240" w:lineRule="auto"/>
        <w:rPr>
          <w:color w:val="000000" w:themeColor="text1"/>
          <w:szCs w:val="22"/>
        </w:rPr>
      </w:pPr>
      <w:r w:rsidRPr="4DA2C38B">
        <w:rPr>
          <w:color w:val="000000" w:themeColor="text1"/>
        </w:rPr>
        <w:lastRenderedPageBreak/>
        <w:t>The</w:t>
      </w:r>
      <w:r w:rsidR="612A7DB4" w:rsidRPr="4DA2C38B">
        <w:rPr>
          <w:color w:val="000000" w:themeColor="text1"/>
        </w:rPr>
        <w:t xml:space="preserve"> user selects a barcode without a link</w:t>
      </w:r>
    </w:p>
    <w:p w14:paraId="4DE04A0C" w14:textId="3FDC8D9D" w:rsidR="0B9A7237" w:rsidRDefault="0B9A7237" w:rsidP="4DA2C38B">
      <w:pPr>
        <w:widowControl/>
        <w:spacing w:line="240" w:lineRule="auto"/>
        <w:rPr>
          <w:color w:val="000000" w:themeColor="text1"/>
        </w:rPr>
      </w:pPr>
    </w:p>
    <w:p w14:paraId="23FACA85" w14:textId="15DB6C99" w:rsidR="0B9A7237" w:rsidRDefault="0CF4E472" w:rsidP="0B9A7237">
      <w:pPr>
        <w:widowControl/>
        <w:spacing w:line="240" w:lineRule="auto"/>
      </w:pPr>
      <w:r w:rsidRPr="4DA2C38B">
        <w:rPr>
          <w:color w:val="000000" w:themeColor="text1"/>
        </w:rPr>
        <w:t>Internal Precondition: None</w:t>
      </w:r>
    </w:p>
    <w:p w14:paraId="280D5C13" w14:textId="4209C288" w:rsidR="0B9A7237" w:rsidRDefault="0B9A7237" w:rsidP="4DA2C38B">
      <w:pPr>
        <w:widowControl/>
        <w:spacing w:line="240" w:lineRule="auto"/>
        <w:rPr>
          <w:color w:val="000000" w:themeColor="text1"/>
        </w:rPr>
      </w:pPr>
    </w:p>
    <w:tbl>
      <w:tblPr>
        <w:tblStyle w:val="TableGrid"/>
        <w:tblW w:w="0" w:type="auto"/>
        <w:tblInd w:w="630" w:type="dxa"/>
        <w:tblLook w:val="04A0" w:firstRow="1" w:lastRow="0" w:firstColumn="1" w:lastColumn="0" w:noHBand="0" w:noVBand="1"/>
      </w:tblPr>
      <w:tblGrid>
        <w:gridCol w:w="2207"/>
        <w:gridCol w:w="6503"/>
      </w:tblGrid>
      <w:tr w:rsidR="4DA2C38B" w14:paraId="1D6CC200" w14:textId="77777777" w:rsidTr="4DA2C38B">
        <w:tc>
          <w:tcPr>
            <w:tcW w:w="2207" w:type="dxa"/>
            <w:tcBorders>
              <w:top w:val="single" w:sz="8" w:space="0" w:color="auto"/>
              <w:left w:val="single" w:sz="8" w:space="0" w:color="auto"/>
              <w:bottom w:val="single" w:sz="8" w:space="0" w:color="auto"/>
              <w:right w:val="single" w:sz="8" w:space="0" w:color="auto"/>
            </w:tcBorders>
          </w:tcPr>
          <w:p w14:paraId="7CF47BDF" w14:textId="725FF619" w:rsidR="4DA2C38B" w:rsidRDefault="4DA2C38B">
            <w:r w:rsidRPr="4DA2C38B">
              <w:rPr>
                <w:b/>
                <w:bCs/>
                <w:color w:val="000000" w:themeColor="text1"/>
              </w:rPr>
              <w:t>Actor</w:t>
            </w:r>
          </w:p>
        </w:tc>
        <w:tc>
          <w:tcPr>
            <w:tcW w:w="6503" w:type="dxa"/>
            <w:tcBorders>
              <w:top w:val="single" w:sz="8" w:space="0" w:color="auto"/>
              <w:left w:val="single" w:sz="8" w:space="0" w:color="auto"/>
              <w:bottom w:val="single" w:sz="8" w:space="0" w:color="auto"/>
              <w:right w:val="single" w:sz="8" w:space="0" w:color="auto"/>
            </w:tcBorders>
          </w:tcPr>
          <w:p w14:paraId="382FEB91" w14:textId="57562B52" w:rsidR="4DA2C38B" w:rsidRDefault="4DA2C38B">
            <w:r w:rsidRPr="4DA2C38B">
              <w:rPr>
                <w:b/>
                <w:bCs/>
                <w:color w:val="000000" w:themeColor="text1"/>
              </w:rPr>
              <w:t>System</w:t>
            </w:r>
          </w:p>
        </w:tc>
      </w:tr>
      <w:tr w:rsidR="4DA2C38B" w14:paraId="261E6C32" w14:textId="77777777" w:rsidTr="4DA2C38B">
        <w:trPr>
          <w:trHeight w:val="1215"/>
        </w:trPr>
        <w:tc>
          <w:tcPr>
            <w:tcW w:w="2207" w:type="dxa"/>
            <w:tcBorders>
              <w:top w:val="single" w:sz="8" w:space="0" w:color="auto"/>
              <w:left w:val="single" w:sz="8" w:space="0" w:color="auto"/>
              <w:bottom w:val="single" w:sz="8" w:space="0" w:color="auto"/>
              <w:right w:val="single" w:sz="8" w:space="0" w:color="auto"/>
            </w:tcBorders>
          </w:tcPr>
          <w:p w14:paraId="288FB314" w14:textId="4A598BCC" w:rsidR="04EFB199" w:rsidRDefault="04EFB199">
            <w:pPr>
              <w:pStyle w:val="ListParagraph"/>
              <w:numPr>
                <w:ilvl w:val="0"/>
                <w:numId w:val="4"/>
              </w:numPr>
              <w:rPr>
                <w:color w:val="000000" w:themeColor="text1"/>
                <w:szCs w:val="22"/>
              </w:rPr>
            </w:pPr>
            <w:r w:rsidRPr="4DA2C38B">
              <w:rPr>
                <w:color w:val="000000" w:themeColor="text1"/>
                <w:szCs w:val="22"/>
              </w:rPr>
              <w:t>The user selects a barcode without a link.</w:t>
            </w:r>
          </w:p>
        </w:tc>
        <w:tc>
          <w:tcPr>
            <w:tcW w:w="6503" w:type="dxa"/>
            <w:tcBorders>
              <w:top w:val="single" w:sz="8" w:space="0" w:color="auto"/>
              <w:left w:val="single" w:sz="8" w:space="0" w:color="auto"/>
              <w:bottom w:val="single" w:sz="8" w:space="0" w:color="auto"/>
              <w:right w:val="single" w:sz="8" w:space="0" w:color="auto"/>
            </w:tcBorders>
          </w:tcPr>
          <w:p w14:paraId="1FA9F804" w14:textId="4B7B3509" w:rsidR="4DA2C38B" w:rsidRDefault="4DA2C38B" w:rsidP="4DA2C38B">
            <w:pPr>
              <w:rPr>
                <w:color w:val="000000" w:themeColor="text1"/>
                <w:szCs w:val="22"/>
              </w:rPr>
            </w:pPr>
          </w:p>
        </w:tc>
      </w:tr>
      <w:tr w:rsidR="4DA2C38B" w14:paraId="1ED4AF43" w14:textId="77777777" w:rsidTr="4DA2C38B">
        <w:trPr>
          <w:trHeight w:val="1215"/>
        </w:trPr>
        <w:tc>
          <w:tcPr>
            <w:tcW w:w="2207" w:type="dxa"/>
            <w:tcBorders>
              <w:top w:val="single" w:sz="8" w:space="0" w:color="auto"/>
              <w:left w:val="single" w:sz="8" w:space="0" w:color="auto"/>
              <w:bottom w:val="single" w:sz="8" w:space="0" w:color="auto"/>
              <w:right w:val="single" w:sz="8" w:space="0" w:color="auto"/>
            </w:tcBorders>
          </w:tcPr>
          <w:p w14:paraId="09145DEE" w14:textId="5CC325D1" w:rsidR="4DA2C38B" w:rsidRDefault="4DA2C38B">
            <w:r w:rsidRPr="4DA2C38B">
              <w:rPr>
                <w:color w:val="000000" w:themeColor="text1"/>
              </w:rPr>
              <w:t xml:space="preserve"> </w:t>
            </w:r>
          </w:p>
        </w:tc>
        <w:tc>
          <w:tcPr>
            <w:tcW w:w="6503" w:type="dxa"/>
            <w:tcBorders>
              <w:top w:val="single" w:sz="8" w:space="0" w:color="auto"/>
              <w:left w:val="single" w:sz="8" w:space="0" w:color="auto"/>
              <w:bottom w:val="single" w:sz="8" w:space="0" w:color="auto"/>
              <w:right w:val="single" w:sz="8" w:space="0" w:color="auto"/>
            </w:tcBorders>
          </w:tcPr>
          <w:p w14:paraId="3704AEDF" w14:textId="23339613" w:rsidR="4DA2C38B" w:rsidRDefault="4DA2C38B" w:rsidP="4DA2C38B">
            <w:pPr>
              <w:rPr>
                <w:color w:val="000000" w:themeColor="text1"/>
              </w:rPr>
            </w:pPr>
            <w:r w:rsidRPr="4DA2C38B">
              <w:rPr>
                <w:color w:val="000000" w:themeColor="text1"/>
              </w:rPr>
              <w:t xml:space="preserve">2. The </w:t>
            </w:r>
            <w:r w:rsidR="05DCA7E3" w:rsidRPr="4DA2C38B">
              <w:rPr>
                <w:color w:val="000000" w:themeColor="text1"/>
              </w:rPr>
              <w:t>application does nothing.</w:t>
            </w:r>
          </w:p>
        </w:tc>
      </w:tr>
    </w:tbl>
    <w:p w14:paraId="3351D80C" w14:textId="40F37A46" w:rsidR="0B9A7237" w:rsidRDefault="0B9A7237" w:rsidP="0B9A7237">
      <w:pPr>
        <w:widowControl/>
        <w:spacing w:line="240" w:lineRule="auto"/>
      </w:pPr>
    </w:p>
    <w:p w14:paraId="5CE7339C" w14:textId="6B4C573E" w:rsidR="0B9A7237" w:rsidRDefault="426CD0A1" w:rsidP="4DA2C38B">
      <w:pPr>
        <w:widowControl/>
        <w:spacing w:line="240" w:lineRule="auto"/>
        <w:rPr>
          <w:color w:val="000000" w:themeColor="text1"/>
        </w:rPr>
      </w:pPr>
      <w:r w:rsidRPr="4DA2C38B">
        <w:rPr>
          <w:color w:val="000000" w:themeColor="text1"/>
        </w:rPr>
        <w:t>Internal Postcondition: None</w:t>
      </w:r>
    </w:p>
    <w:p w14:paraId="6E2F962A" w14:textId="24F4C5F5" w:rsidR="0B9A7237" w:rsidRDefault="0B9A7237" w:rsidP="4DA2C38B">
      <w:pPr>
        <w:widowControl/>
        <w:spacing w:line="240" w:lineRule="auto"/>
        <w:rPr>
          <w:color w:val="000000" w:themeColor="text1"/>
        </w:rPr>
      </w:pPr>
    </w:p>
    <w:p w14:paraId="1D04ACA4" w14:textId="2683B5BD" w:rsidR="0B9A7237" w:rsidRDefault="426CD0A1" w:rsidP="4DA2C38B">
      <w:pPr>
        <w:widowControl/>
        <w:spacing w:line="240" w:lineRule="auto"/>
        <w:rPr>
          <w:b/>
          <w:bCs/>
          <w:color w:val="000000" w:themeColor="text1"/>
        </w:rPr>
      </w:pPr>
      <w:r w:rsidRPr="4DA2C38B">
        <w:rPr>
          <w:b/>
          <w:bCs/>
          <w:color w:val="000000" w:themeColor="text1"/>
        </w:rPr>
        <w:t>Post Condition:</w:t>
      </w:r>
    </w:p>
    <w:p w14:paraId="73025936" w14:textId="3ACC9965" w:rsidR="0B9A7237" w:rsidRDefault="426CD0A1" w:rsidP="4DA2C38B">
      <w:pPr>
        <w:widowControl/>
        <w:spacing w:line="240" w:lineRule="auto"/>
        <w:rPr>
          <w:color w:val="000000" w:themeColor="text1"/>
        </w:rPr>
      </w:pPr>
      <w:r w:rsidRPr="4DA2C38B">
        <w:rPr>
          <w:color w:val="000000" w:themeColor="text1"/>
        </w:rPr>
        <w:t>None</w:t>
      </w:r>
    </w:p>
    <w:p w14:paraId="562579B4" w14:textId="7F2ECA61" w:rsidR="000C7ACC" w:rsidRDefault="000C7ACC" w:rsidP="4DA2C38B">
      <w:pPr>
        <w:widowControl/>
        <w:spacing w:line="240" w:lineRule="auto"/>
        <w:rPr>
          <w:color w:val="000000" w:themeColor="text1"/>
        </w:rPr>
      </w:pPr>
    </w:p>
    <w:p w14:paraId="2E86FB96" w14:textId="77777777" w:rsidR="000C7ACC" w:rsidRDefault="000C7ACC" w:rsidP="000C7ACC">
      <w:pPr>
        <w:widowControl/>
        <w:spacing w:line="240" w:lineRule="auto"/>
        <w:rPr>
          <w:color w:val="000000" w:themeColor="text1"/>
        </w:rPr>
      </w:pPr>
    </w:p>
    <w:p w14:paraId="4116ED9D" w14:textId="77777777" w:rsidR="000C7ACC" w:rsidRDefault="000C7ACC" w:rsidP="4DA2C38B">
      <w:pPr>
        <w:widowControl/>
        <w:spacing w:line="240" w:lineRule="auto"/>
        <w:rPr>
          <w:color w:val="000000" w:themeColor="text1"/>
        </w:rPr>
      </w:pPr>
    </w:p>
    <w:p w14:paraId="1BCBA468" w14:textId="5C215459" w:rsidR="00372B5A" w:rsidRDefault="00372B5A" w:rsidP="56E99CBE">
      <w:pPr>
        <w:widowControl/>
        <w:spacing w:line="240" w:lineRule="auto"/>
        <w:rPr>
          <w:color w:val="000000" w:themeColor="text1"/>
        </w:rPr>
      </w:pPr>
    </w:p>
    <w:p w14:paraId="6E6EF05C" w14:textId="77777777" w:rsidR="00F0601F" w:rsidRDefault="1667C6E4">
      <w:pPr>
        <w:pStyle w:val="Heading2"/>
      </w:pPr>
      <w:bookmarkStart w:id="43" w:name="_Toc117936145"/>
      <w:r>
        <w:t>Supplementary Requirements</w:t>
      </w:r>
      <w:bookmarkEnd w:id="43"/>
      <w:r>
        <w:t xml:space="preserve"> </w:t>
      </w:r>
    </w:p>
    <w:p w14:paraId="3107FDAC" w14:textId="3E999413" w:rsidR="006A6236" w:rsidRPr="006A6236" w:rsidRDefault="006A6236" w:rsidP="006A6236">
      <w:pPr>
        <w:ind w:left="720"/>
      </w:pPr>
      <w:r w:rsidRPr="0007266F">
        <w:t>There are no additional supplementary requirements required for this implementation.</w:t>
      </w:r>
    </w:p>
    <w:p w14:paraId="03AAB6D6" w14:textId="6FE85C82" w:rsidR="644EC783" w:rsidRDefault="0154BF9E">
      <w:pPr>
        <w:pStyle w:val="Heading2"/>
        <w:ind w:left="0"/>
      </w:pPr>
      <w:bookmarkStart w:id="44" w:name="_Toc117936146"/>
      <w:r>
        <w:t>Non-functional Requirements</w:t>
      </w:r>
      <w:bookmarkEnd w:id="44"/>
    </w:p>
    <w:p w14:paraId="18FA9F62" w14:textId="789EFD1B" w:rsidR="1C60C6BA" w:rsidRDefault="1C60C6BA">
      <w:pPr>
        <w:pStyle w:val="ListParagraph"/>
        <w:numPr>
          <w:ilvl w:val="1"/>
          <w:numId w:val="62"/>
        </w:numPr>
      </w:pPr>
      <w:r>
        <w:t>All features of the</w:t>
      </w:r>
      <w:r w:rsidR="3D5AF3B8">
        <w:t xml:space="preserve"> application will </w:t>
      </w:r>
      <w:r w:rsidR="617D4652">
        <w:t>be compatible with the built in Android/iOS accessibility functions.</w:t>
      </w:r>
    </w:p>
    <w:p w14:paraId="00FD0685" w14:textId="7FD59EEA" w:rsidR="3D5AF3B8" w:rsidRDefault="3D5AF3B8">
      <w:pPr>
        <w:pStyle w:val="ListParagraph"/>
        <w:numPr>
          <w:ilvl w:val="1"/>
          <w:numId w:val="62"/>
        </w:numPr>
      </w:pPr>
      <w:r>
        <w:t>The application will consist of both a</w:t>
      </w:r>
      <w:r w:rsidR="556FE740">
        <w:t>n</w:t>
      </w:r>
      <w:r>
        <w:t xml:space="preserve"> iOS and Android application.</w:t>
      </w:r>
    </w:p>
    <w:p w14:paraId="7E6C9719" w14:textId="10F5F4C7" w:rsidR="3D5AF3B8" w:rsidRDefault="3D5AF3B8">
      <w:pPr>
        <w:pStyle w:val="ListParagraph"/>
        <w:numPr>
          <w:ilvl w:val="1"/>
          <w:numId w:val="62"/>
        </w:numPr>
      </w:pPr>
      <w:r>
        <w:t>All functionality in the original application must continue to work unless changes are approved by the customer.</w:t>
      </w:r>
    </w:p>
    <w:p w14:paraId="2FDFBA55" w14:textId="20B3FB61" w:rsidR="7D5BAEBD" w:rsidRDefault="0C369867">
      <w:pPr>
        <w:pStyle w:val="ListParagraph"/>
        <w:numPr>
          <w:ilvl w:val="1"/>
          <w:numId w:val="62"/>
        </w:numPr>
      </w:pPr>
      <w:r w:rsidRPr="40B47E8E">
        <w:rPr>
          <w:color w:val="000000" w:themeColor="text1"/>
        </w:rPr>
        <w:t>The application UI shall consist of easily selectable buttons to make it easier to use for users with visual impairment.</w:t>
      </w:r>
      <w:r w:rsidR="2691F2B9" w:rsidRPr="40B47E8E">
        <w:t xml:space="preserve"> </w:t>
      </w:r>
    </w:p>
    <w:p w14:paraId="33F89444" w14:textId="20B3FB61" w:rsidR="7D5BAEBD" w:rsidRDefault="2691F2B9">
      <w:pPr>
        <w:pStyle w:val="ListParagraph"/>
        <w:numPr>
          <w:ilvl w:val="1"/>
          <w:numId w:val="62"/>
        </w:numPr>
      </w:pPr>
      <w:r>
        <w:t xml:space="preserve">All data will be stored in an encrypted database on the device to improve security of user data. </w:t>
      </w:r>
    </w:p>
    <w:p w14:paraId="7C86E375" w14:textId="34941FDB" w:rsidR="0A24C5F9" w:rsidRDefault="0A24C5F9">
      <w:pPr>
        <w:pStyle w:val="ListParagraph"/>
        <w:numPr>
          <w:ilvl w:val="1"/>
          <w:numId w:val="62"/>
        </w:numPr>
      </w:pPr>
      <w:r w:rsidRPr="4DA2C38B">
        <w:rPr>
          <w:szCs w:val="22"/>
        </w:rPr>
        <w:t>All data will be encrypted in transit to protect customer information.</w:t>
      </w:r>
    </w:p>
    <w:p w14:paraId="0A0737D1" w14:textId="3537C1C9" w:rsidR="7D5BAEBD" w:rsidRDefault="2691F2B9">
      <w:pPr>
        <w:pStyle w:val="ListParagraph"/>
        <w:numPr>
          <w:ilvl w:val="1"/>
          <w:numId w:val="62"/>
        </w:numPr>
      </w:pPr>
      <w:r>
        <w:t xml:space="preserve">The application shall be </w:t>
      </w:r>
      <w:r w:rsidR="00160295">
        <w:t>responsive,</w:t>
      </w:r>
      <w:r w:rsidR="7653419E">
        <w:t xml:space="preserve"> and all actions should be completed in under 1 second, excluding actions that may encounter network latency.</w:t>
      </w:r>
    </w:p>
    <w:p w14:paraId="182EA7E5" w14:textId="72613092" w:rsidR="7D5BAEBD" w:rsidRDefault="7D5BAEBD" w:rsidP="7D5BAEBD">
      <w:pPr>
        <w:ind w:left="720"/>
      </w:pPr>
    </w:p>
    <w:p w14:paraId="1A9B79E4" w14:textId="77777777" w:rsidR="00F0601F" w:rsidRDefault="1667C6E4">
      <w:pPr>
        <w:pStyle w:val="Heading1"/>
      </w:pPr>
      <w:bookmarkStart w:id="45" w:name="_Toc117936147"/>
      <w:r>
        <w:t>Supporting Information</w:t>
      </w:r>
      <w:bookmarkEnd w:id="45"/>
    </w:p>
    <w:p w14:paraId="599FE177" w14:textId="77777777" w:rsidR="006A6236" w:rsidRPr="006A6236" w:rsidRDefault="006A6236" w:rsidP="006A6236">
      <w:pPr>
        <w:ind w:left="720"/>
      </w:pPr>
      <w:r>
        <w:t>N/A</w:t>
      </w:r>
    </w:p>
    <w:p w14:paraId="4D7F5058" w14:textId="0FC662EB" w:rsidR="40A1703D" w:rsidRDefault="40A1703D">
      <w:r>
        <w:br w:type="page"/>
      </w:r>
    </w:p>
    <w:p w14:paraId="17FEEAFE" w14:textId="3E8F3C1A" w:rsidR="31C0996F" w:rsidRDefault="31C0996F" w:rsidP="00D5539D">
      <w:pPr>
        <w:pStyle w:val="Title"/>
      </w:pPr>
      <w:r>
        <w:lastRenderedPageBreak/>
        <w:t>Appendix</w:t>
      </w:r>
    </w:p>
    <w:p w14:paraId="5B66B750" w14:textId="25CD9851" w:rsidR="40A1703D" w:rsidRDefault="40A1703D" w:rsidP="000E289D"/>
    <w:tbl>
      <w:tblPr>
        <w:tblStyle w:val="TableGrid"/>
        <w:tblW w:w="0" w:type="auto"/>
        <w:tblLayout w:type="fixed"/>
        <w:tblLook w:val="06A0" w:firstRow="1" w:lastRow="0" w:firstColumn="1" w:lastColumn="0" w:noHBand="1" w:noVBand="1"/>
      </w:tblPr>
      <w:tblGrid>
        <w:gridCol w:w="4680"/>
        <w:gridCol w:w="4680"/>
      </w:tblGrid>
      <w:tr w:rsidR="40A1703D" w14:paraId="6DD16BF5" w14:textId="77777777" w:rsidTr="40A1703D">
        <w:tc>
          <w:tcPr>
            <w:tcW w:w="9360" w:type="dxa"/>
            <w:gridSpan w:val="2"/>
          </w:tcPr>
          <w:p w14:paraId="29345BC4" w14:textId="2AD28344" w:rsidR="23BF4729" w:rsidRDefault="23BF4729" w:rsidP="40A1703D">
            <w:pPr>
              <w:rPr>
                <w:b/>
                <w:bCs/>
              </w:rPr>
            </w:pPr>
            <w:r w:rsidRPr="00D5539D">
              <w:rPr>
                <w:b/>
                <w:bCs/>
              </w:rPr>
              <w:t>Requirement</w:t>
            </w:r>
          </w:p>
        </w:tc>
      </w:tr>
      <w:tr w:rsidR="40A1703D" w14:paraId="3772A7F5" w14:textId="77777777" w:rsidTr="40A1703D">
        <w:tc>
          <w:tcPr>
            <w:tcW w:w="4680" w:type="dxa"/>
          </w:tcPr>
          <w:p w14:paraId="6E4C756D" w14:textId="1E6F77A1" w:rsidR="40A1703D" w:rsidRDefault="40A1703D" w:rsidP="40A1703D"/>
        </w:tc>
        <w:tc>
          <w:tcPr>
            <w:tcW w:w="4680" w:type="dxa"/>
          </w:tcPr>
          <w:p w14:paraId="59A12AE2" w14:textId="1E6F77A1" w:rsidR="40A1703D" w:rsidRDefault="40A1703D" w:rsidP="40A1703D"/>
        </w:tc>
      </w:tr>
      <w:tr w:rsidR="40A1703D" w14:paraId="7F8B92F6" w14:textId="77777777" w:rsidTr="40A1703D">
        <w:tc>
          <w:tcPr>
            <w:tcW w:w="4680" w:type="dxa"/>
          </w:tcPr>
          <w:p w14:paraId="684BFFBF" w14:textId="1E6F77A1" w:rsidR="40A1703D" w:rsidRDefault="40A1703D" w:rsidP="40A1703D"/>
        </w:tc>
        <w:tc>
          <w:tcPr>
            <w:tcW w:w="4680" w:type="dxa"/>
          </w:tcPr>
          <w:p w14:paraId="1908A252" w14:textId="1E6F77A1" w:rsidR="40A1703D" w:rsidRDefault="40A1703D" w:rsidP="40A1703D"/>
        </w:tc>
      </w:tr>
    </w:tbl>
    <w:p w14:paraId="403F2E9F" w14:textId="464AD897" w:rsidR="2AEB3A61" w:rsidRDefault="2AEB3A61" w:rsidP="40A1703D">
      <w:r>
        <w:t xml:space="preserve">Removed Requirements </w:t>
      </w:r>
    </w:p>
    <w:p w14:paraId="6AF93CE9" w14:textId="5393EED5" w:rsidR="40A1703D" w:rsidRDefault="40A1703D" w:rsidP="40A1703D">
      <w:pPr>
        <w:ind w:left="720"/>
      </w:pPr>
    </w:p>
    <w:sectPr w:rsidR="40A1703D" w:rsidSect="00017ECA">
      <w:footerReference w:type="default" r:id="rId65"/>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707E4" w14:textId="77777777" w:rsidR="00596E7A" w:rsidRDefault="00596E7A">
      <w:pPr>
        <w:spacing w:line="240" w:lineRule="auto"/>
      </w:pPr>
      <w:r>
        <w:separator/>
      </w:r>
    </w:p>
  </w:endnote>
  <w:endnote w:type="continuationSeparator" w:id="0">
    <w:p w14:paraId="6078A710" w14:textId="77777777" w:rsidR="00596E7A" w:rsidRDefault="00596E7A">
      <w:pPr>
        <w:spacing w:line="240" w:lineRule="auto"/>
      </w:pPr>
      <w:r>
        <w:continuationSeparator/>
      </w:r>
    </w:p>
  </w:endnote>
  <w:endnote w:type="continuationNotice" w:id="1">
    <w:p w14:paraId="20AD9C36" w14:textId="77777777" w:rsidR="00596E7A" w:rsidRDefault="00596E7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Segoe UI"/>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732C" w14:textId="2FD65F38" w:rsidR="00D31A98" w:rsidRDefault="00D31A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2CE3">
      <w:rPr>
        <w:rStyle w:val="PageNumber"/>
        <w:noProof/>
      </w:rPr>
      <w:t>1</w:t>
    </w:r>
    <w:r>
      <w:rPr>
        <w:rStyle w:val="PageNumber"/>
      </w:rPr>
      <w:fldChar w:fldCharType="end"/>
    </w:r>
  </w:p>
  <w:p w14:paraId="61B2214B" w14:textId="77777777" w:rsidR="00D31A98" w:rsidRDefault="00D31A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5BAEBD" w14:paraId="6F2314E7" w14:textId="77777777" w:rsidTr="7D5BAEBD">
      <w:tc>
        <w:tcPr>
          <w:tcW w:w="3120" w:type="dxa"/>
        </w:tcPr>
        <w:p w14:paraId="3F665EDF" w14:textId="5D7640C8" w:rsidR="7D5BAEBD" w:rsidRDefault="7D5BAEBD" w:rsidP="7D5BAEBD">
          <w:pPr>
            <w:pStyle w:val="Header"/>
            <w:ind w:left="-115"/>
          </w:pPr>
        </w:p>
      </w:tc>
      <w:tc>
        <w:tcPr>
          <w:tcW w:w="3120" w:type="dxa"/>
        </w:tcPr>
        <w:p w14:paraId="39114346" w14:textId="076B6B67" w:rsidR="7D5BAEBD" w:rsidRDefault="7D5BAEBD" w:rsidP="7D5BAEBD">
          <w:pPr>
            <w:pStyle w:val="Header"/>
            <w:jc w:val="center"/>
          </w:pPr>
        </w:p>
      </w:tc>
      <w:tc>
        <w:tcPr>
          <w:tcW w:w="3120" w:type="dxa"/>
        </w:tcPr>
        <w:p w14:paraId="165A6A0F" w14:textId="6597DC13" w:rsidR="7D5BAEBD" w:rsidRDefault="7D5BAEBD" w:rsidP="7D5BAEBD">
          <w:pPr>
            <w:pStyle w:val="Header"/>
            <w:ind w:right="-115"/>
            <w:jc w:val="right"/>
          </w:pPr>
        </w:p>
      </w:tc>
    </w:tr>
  </w:tbl>
  <w:p w14:paraId="3AECAF00" w14:textId="60E3DFA0" w:rsidR="001B0677" w:rsidRDefault="001B06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31A98" w14:paraId="5B83E670" w14:textId="77777777">
      <w:tc>
        <w:tcPr>
          <w:tcW w:w="3162" w:type="dxa"/>
          <w:tcBorders>
            <w:top w:val="nil"/>
            <w:left w:val="nil"/>
            <w:bottom w:val="nil"/>
            <w:right w:val="nil"/>
          </w:tcBorders>
        </w:tcPr>
        <w:p w14:paraId="27966566" w14:textId="4AFC343B" w:rsidR="00D31A98" w:rsidRDefault="7D5BAEBD" w:rsidP="7D5BAEBD">
          <w:r>
            <w:t>USPS Informed Delivery Enhancements</w:t>
          </w:r>
        </w:p>
        <w:p w14:paraId="1C10F2B0" w14:textId="315D2AD7" w:rsidR="00D31A98" w:rsidRDefault="00D31A98">
          <w:pPr>
            <w:ind w:right="360"/>
          </w:pPr>
        </w:p>
      </w:tc>
      <w:tc>
        <w:tcPr>
          <w:tcW w:w="3162" w:type="dxa"/>
          <w:tcBorders>
            <w:top w:val="nil"/>
            <w:left w:val="nil"/>
            <w:bottom w:val="nil"/>
            <w:right w:val="nil"/>
          </w:tcBorders>
        </w:tcPr>
        <w:p w14:paraId="513B152A" w14:textId="0B6BA687" w:rsidR="00D31A98" w:rsidRDefault="7D5BAEBD">
          <w:pPr>
            <w:jc w:val="center"/>
          </w:pPr>
          <w:r>
            <w:t>USPS</w:t>
          </w:r>
          <w:r w:rsidR="00D31A98" w:rsidRPr="00F6129C">
            <w:t>, 202</w:t>
          </w:r>
          <w:r w:rsidR="00D671EE" w:rsidRPr="00F6129C">
            <w:t>2</w:t>
          </w:r>
        </w:p>
      </w:tc>
      <w:tc>
        <w:tcPr>
          <w:tcW w:w="3162" w:type="dxa"/>
          <w:tcBorders>
            <w:top w:val="nil"/>
            <w:left w:val="nil"/>
            <w:bottom w:val="nil"/>
            <w:right w:val="nil"/>
          </w:tcBorders>
        </w:tcPr>
        <w:p w14:paraId="62A7D42E" w14:textId="77777777" w:rsidR="00D31A98" w:rsidRDefault="00D31A98">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tc>
    </w:tr>
  </w:tbl>
  <w:p w14:paraId="6E2C4EF2" w14:textId="77777777" w:rsidR="00D31A98" w:rsidRDefault="00D31A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3CDB9" w14:textId="77777777" w:rsidR="00D31A98" w:rsidRDefault="00D31A9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17ECA" w14:paraId="398ABCEF" w14:textId="77777777">
      <w:tc>
        <w:tcPr>
          <w:tcW w:w="3162" w:type="dxa"/>
          <w:tcBorders>
            <w:top w:val="nil"/>
            <w:left w:val="nil"/>
            <w:bottom w:val="nil"/>
            <w:right w:val="nil"/>
          </w:tcBorders>
        </w:tcPr>
        <w:p w14:paraId="660B39F8" w14:textId="77777777" w:rsidR="00017ECA" w:rsidRDefault="00017ECA" w:rsidP="7D5BAEBD">
          <w:r>
            <w:t>USPS Informed Delivery Enhancements</w:t>
          </w:r>
        </w:p>
        <w:p w14:paraId="57BBDB2D" w14:textId="77777777" w:rsidR="00017ECA" w:rsidRDefault="00017ECA">
          <w:pPr>
            <w:ind w:right="360"/>
          </w:pPr>
        </w:p>
      </w:tc>
      <w:tc>
        <w:tcPr>
          <w:tcW w:w="3162" w:type="dxa"/>
          <w:tcBorders>
            <w:top w:val="nil"/>
            <w:left w:val="nil"/>
            <w:bottom w:val="nil"/>
            <w:right w:val="nil"/>
          </w:tcBorders>
        </w:tcPr>
        <w:p w14:paraId="5CD41F65" w14:textId="77777777" w:rsidR="00017ECA" w:rsidRDefault="00017ECA">
          <w:pPr>
            <w:jc w:val="center"/>
          </w:pPr>
          <w:r>
            <w:t>USPS</w:t>
          </w:r>
          <w:r w:rsidRPr="00F6129C">
            <w:t>, 2022</w:t>
          </w:r>
        </w:p>
      </w:tc>
      <w:tc>
        <w:tcPr>
          <w:tcW w:w="3162" w:type="dxa"/>
          <w:tcBorders>
            <w:top w:val="nil"/>
            <w:left w:val="nil"/>
            <w:bottom w:val="nil"/>
            <w:right w:val="nil"/>
          </w:tcBorders>
        </w:tcPr>
        <w:p w14:paraId="50C53B8F" w14:textId="77777777" w:rsidR="00017ECA" w:rsidRDefault="00017ECA">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tc>
    </w:tr>
  </w:tbl>
  <w:p w14:paraId="1A7EEA74" w14:textId="77777777" w:rsidR="00017ECA" w:rsidRDefault="00017E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8CAD6" w14:textId="77777777" w:rsidR="00596E7A" w:rsidRDefault="00596E7A">
      <w:pPr>
        <w:spacing w:line="240" w:lineRule="auto"/>
      </w:pPr>
      <w:r>
        <w:separator/>
      </w:r>
    </w:p>
  </w:footnote>
  <w:footnote w:type="continuationSeparator" w:id="0">
    <w:p w14:paraId="434C40D5" w14:textId="77777777" w:rsidR="00596E7A" w:rsidRDefault="00596E7A">
      <w:pPr>
        <w:spacing w:line="240" w:lineRule="auto"/>
      </w:pPr>
      <w:r>
        <w:continuationSeparator/>
      </w:r>
    </w:p>
  </w:footnote>
  <w:footnote w:type="continuationNotice" w:id="1">
    <w:p w14:paraId="000E7A08" w14:textId="77777777" w:rsidR="00596E7A" w:rsidRDefault="00596E7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5BAEBD" w14:paraId="7D3F5B1F" w14:textId="77777777" w:rsidTr="7D5BAEBD">
      <w:tc>
        <w:tcPr>
          <w:tcW w:w="3120" w:type="dxa"/>
        </w:tcPr>
        <w:p w14:paraId="49110575" w14:textId="5B630569" w:rsidR="7D5BAEBD" w:rsidRDefault="7D5BAEBD" w:rsidP="7D5BAEBD">
          <w:pPr>
            <w:pStyle w:val="Header"/>
            <w:ind w:left="-115"/>
          </w:pPr>
        </w:p>
      </w:tc>
      <w:tc>
        <w:tcPr>
          <w:tcW w:w="3120" w:type="dxa"/>
        </w:tcPr>
        <w:p w14:paraId="4FFC871D" w14:textId="025E9448" w:rsidR="7D5BAEBD" w:rsidRDefault="7D5BAEBD" w:rsidP="7D5BAEBD">
          <w:pPr>
            <w:pStyle w:val="Header"/>
            <w:jc w:val="center"/>
          </w:pPr>
        </w:p>
      </w:tc>
      <w:tc>
        <w:tcPr>
          <w:tcW w:w="3120" w:type="dxa"/>
        </w:tcPr>
        <w:p w14:paraId="442CF11B" w14:textId="43EF9F1D" w:rsidR="7D5BAEBD" w:rsidRDefault="7D5BAEBD" w:rsidP="7D5BAEBD">
          <w:pPr>
            <w:pStyle w:val="Header"/>
            <w:ind w:right="-115"/>
            <w:jc w:val="right"/>
          </w:pPr>
        </w:p>
      </w:tc>
    </w:tr>
  </w:tbl>
  <w:p w14:paraId="3424755C" w14:textId="31C4ADE5" w:rsidR="001B0677" w:rsidRDefault="001B06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D31A98" w14:paraId="42496E18" w14:textId="77777777">
      <w:tc>
        <w:tcPr>
          <w:tcW w:w="6379" w:type="dxa"/>
        </w:tcPr>
        <w:p w14:paraId="60C60FDF" w14:textId="4AFC343B" w:rsidR="00D31A98" w:rsidRDefault="00622120">
          <w:r w:rsidRPr="00622120">
            <w:t>USPS</w:t>
          </w:r>
          <w:r>
            <w:t xml:space="preserve"> Informed Delivery Enhancements</w:t>
          </w:r>
        </w:p>
      </w:tc>
      <w:tc>
        <w:tcPr>
          <w:tcW w:w="3179" w:type="dxa"/>
        </w:tcPr>
        <w:p w14:paraId="295BD00E" w14:textId="4F7C3315" w:rsidR="00D31A98" w:rsidRDefault="00D31A98">
          <w:pPr>
            <w:tabs>
              <w:tab w:val="left" w:pos="1135"/>
            </w:tabs>
            <w:spacing w:before="40"/>
            <w:ind w:right="68"/>
          </w:pPr>
          <w:r>
            <w:t xml:space="preserve">  Version:           </w:t>
          </w:r>
          <w:r w:rsidR="00B6638E">
            <w:t>1</w:t>
          </w:r>
          <w:r>
            <w:t>.</w:t>
          </w:r>
          <w:r w:rsidR="001B52AE">
            <w:t>1</w:t>
          </w:r>
        </w:p>
      </w:tc>
    </w:tr>
    <w:tr w:rsidR="00D31A98" w14:paraId="005DD9DD" w14:textId="77777777">
      <w:tc>
        <w:tcPr>
          <w:tcW w:w="6379" w:type="dxa"/>
        </w:tcPr>
        <w:p w14:paraId="161173BA" w14:textId="077DDA4C" w:rsidR="00D31A98" w:rsidRDefault="00000000">
          <w:fldSimple w:instr="TITLE  \* MERGEFORMAT">
            <w:r w:rsidR="0016248B">
              <w:t>Software Requirements Specification</w:t>
            </w:r>
          </w:fldSimple>
        </w:p>
      </w:tc>
      <w:tc>
        <w:tcPr>
          <w:tcW w:w="3179" w:type="dxa"/>
        </w:tcPr>
        <w:p w14:paraId="3691545A" w14:textId="774117C5" w:rsidR="00D31A98" w:rsidRDefault="00D31A98">
          <w:r>
            <w:t xml:space="preserve">  Date:  0</w:t>
          </w:r>
          <w:r w:rsidR="00B6638E">
            <w:t>9</w:t>
          </w:r>
          <w:r>
            <w:t>/</w:t>
          </w:r>
          <w:r w:rsidR="00CC6838">
            <w:t>12</w:t>
          </w:r>
          <w:r>
            <w:t>/202</w:t>
          </w:r>
          <w:r w:rsidR="00653852">
            <w:t>2</w:t>
          </w:r>
        </w:p>
      </w:tc>
    </w:tr>
    <w:tr w:rsidR="00D31A98" w14:paraId="42998E6D" w14:textId="77777777">
      <w:tc>
        <w:tcPr>
          <w:tcW w:w="9558" w:type="dxa"/>
          <w:gridSpan w:val="2"/>
        </w:tcPr>
        <w:p w14:paraId="2B7BAC9B" w14:textId="1739E425" w:rsidR="00D31A98" w:rsidRDefault="00D94678">
          <w:r>
            <w:t>USPS</w:t>
          </w:r>
          <w:r w:rsidR="00653852">
            <w:t>-ID</w:t>
          </w:r>
          <w:r w:rsidR="00622120">
            <w:t>E</w:t>
          </w:r>
          <w:r w:rsidR="00D31A98">
            <w:t xml:space="preserve"> - 00</w:t>
          </w:r>
          <w:r w:rsidR="00CC6838">
            <w:t>2</w:t>
          </w:r>
        </w:p>
      </w:tc>
    </w:tr>
  </w:tbl>
  <w:p w14:paraId="17F9C4D7" w14:textId="77777777" w:rsidR="00D31A98" w:rsidRDefault="00D31A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417B" w14:textId="77777777" w:rsidR="00D31A98" w:rsidRDefault="00D31A9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37F06A"/>
    <w:multiLevelType w:val="hybridMultilevel"/>
    <w:tmpl w:val="FFFFFFFF"/>
    <w:lvl w:ilvl="0" w:tplc="DDBC1242">
      <w:start w:val="1"/>
      <w:numFmt w:val="decimal"/>
      <w:lvlText w:val="%1."/>
      <w:lvlJc w:val="left"/>
      <w:pPr>
        <w:ind w:left="720" w:hanging="360"/>
      </w:pPr>
    </w:lvl>
    <w:lvl w:ilvl="1" w:tplc="D526A370">
      <w:start w:val="1"/>
      <w:numFmt w:val="lowerLetter"/>
      <w:lvlText w:val="%2."/>
      <w:lvlJc w:val="left"/>
      <w:pPr>
        <w:ind w:left="1440" w:hanging="360"/>
      </w:pPr>
    </w:lvl>
    <w:lvl w:ilvl="2" w:tplc="B080D2B0">
      <w:start w:val="1"/>
      <w:numFmt w:val="lowerRoman"/>
      <w:lvlText w:val="%3."/>
      <w:lvlJc w:val="right"/>
      <w:pPr>
        <w:ind w:left="2160" w:hanging="180"/>
      </w:pPr>
    </w:lvl>
    <w:lvl w:ilvl="3" w:tplc="45263C06">
      <w:start w:val="1"/>
      <w:numFmt w:val="decimal"/>
      <w:lvlText w:val="%4."/>
      <w:lvlJc w:val="left"/>
      <w:pPr>
        <w:ind w:left="2880" w:hanging="360"/>
      </w:pPr>
    </w:lvl>
    <w:lvl w:ilvl="4" w:tplc="237A529C">
      <w:start w:val="1"/>
      <w:numFmt w:val="lowerLetter"/>
      <w:lvlText w:val="%5."/>
      <w:lvlJc w:val="left"/>
      <w:pPr>
        <w:ind w:left="3600" w:hanging="360"/>
      </w:pPr>
    </w:lvl>
    <w:lvl w:ilvl="5" w:tplc="7AD6C690">
      <w:start w:val="1"/>
      <w:numFmt w:val="lowerRoman"/>
      <w:lvlText w:val="%6."/>
      <w:lvlJc w:val="right"/>
      <w:pPr>
        <w:ind w:left="4320" w:hanging="180"/>
      </w:pPr>
    </w:lvl>
    <w:lvl w:ilvl="6" w:tplc="39CA6882">
      <w:start w:val="1"/>
      <w:numFmt w:val="decimal"/>
      <w:lvlText w:val="%7."/>
      <w:lvlJc w:val="left"/>
      <w:pPr>
        <w:ind w:left="5040" w:hanging="360"/>
      </w:pPr>
    </w:lvl>
    <w:lvl w:ilvl="7" w:tplc="A8E6F36E">
      <w:start w:val="1"/>
      <w:numFmt w:val="lowerLetter"/>
      <w:lvlText w:val="%8."/>
      <w:lvlJc w:val="left"/>
      <w:pPr>
        <w:ind w:left="5760" w:hanging="360"/>
      </w:pPr>
    </w:lvl>
    <w:lvl w:ilvl="8" w:tplc="50588F56">
      <w:start w:val="1"/>
      <w:numFmt w:val="lowerRoman"/>
      <w:lvlText w:val="%9."/>
      <w:lvlJc w:val="right"/>
      <w:pPr>
        <w:ind w:left="6480" w:hanging="180"/>
      </w:pPr>
    </w:lvl>
  </w:abstractNum>
  <w:abstractNum w:abstractNumId="2" w15:restartNumberingAfterBreak="0">
    <w:nsid w:val="02870384"/>
    <w:multiLevelType w:val="hybridMultilevel"/>
    <w:tmpl w:val="FFFFFFFF"/>
    <w:lvl w:ilvl="0" w:tplc="F27AEFE8">
      <w:start w:val="1"/>
      <w:numFmt w:val="decimal"/>
      <w:lvlText w:val="%1."/>
      <w:lvlJc w:val="left"/>
      <w:pPr>
        <w:ind w:left="720" w:hanging="360"/>
      </w:pPr>
    </w:lvl>
    <w:lvl w:ilvl="1" w:tplc="455A0362">
      <w:start w:val="1"/>
      <w:numFmt w:val="lowerLetter"/>
      <w:lvlText w:val="%2."/>
      <w:lvlJc w:val="left"/>
      <w:pPr>
        <w:ind w:left="1440" w:hanging="360"/>
      </w:pPr>
    </w:lvl>
    <w:lvl w:ilvl="2" w:tplc="39F85712">
      <w:start w:val="1"/>
      <w:numFmt w:val="lowerRoman"/>
      <w:lvlText w:val="%3."/>
      <w:lvlJc w:val="right"/>
      <w:pPr>
        <w:ind w:left="2160" w:hanging="180"/>
      </w:pPr>
    </w:lvl>
    <w:lvl w:ilvl="3" w:tplc="D0668C76">
      <w:start w:val="1"/>
      <w:numFmt w:val="decimal"/>
      <w:lvlText w:val="%4."/>
      <w:lvlJc w:val="left"/>
      <w:pPr>
        <w:ind w:left="2880" w:hanging="360"/>
      </w:pPr>
    </w:lvl>
    <w:lvl w:ilvl="4" w:tplc="2B9A3D72">
      <w:start w:val="1"/>
      <w:numFmt w:val="lowerLetter"/>
      <w:lvlText w:val="%5."/>
      <w:lvlJc w:val="left"/>
      <w:pPr>
        <w:ind w:left="3600" w:hanging="360"/>
      </w:pPr>
    </w:lvl>
    <w:lvl w:ilvl="5" w:tplc="B60A2714">
      <w:start w:val="1"/>
      <w:numFmt w:val="lowerRoman"/>
      <w:lvlText w:val="%6."/>
      <w:lvlJc w:val="right"/>
      <w:pPr>
        <w:ind w:left="4320" w:hanging="180"/>
      </w:pPr>
    </w:lvl>
    <w:lvl w:ilvl="6" w:tplc="9EE8A66A">
      <w:start w:val="1"/>
      <w:numFmt w:val="decimal"/>
      <w:lvlText w:val="%7."/>
      <w:lvlJc w:val="left"/>
      <w:pPr>
        <w:ind w:left="5040" w:hanging="360"/>
      </w:pPr>
    </w:lvl>
    <w:lvl w:ilvl="7" w:tplc="C2468234">
      <w:start w:val="1"/>
      <w:numFmt w:val="lowerLetter"/>
      <w:lvlText w:val="%8."/>
      <w:lvlJc w:val="left"/>
      <w:pPr>
        <w:ind w:left="5760" w:hanging="360"/>
      </w:pPr>
    </w:lvl>
    <w:lvl w:ilvl="8" w:tplc="8FC2AE2A">
      <w:start w:val="1"/>
      <w:numFmt w:val="lowerRoman"/>
      <w:lvlText w:val="%9."/>
      <w:lvlJc w:val="right"/>
      <w:pPr>
        <w:ind w:left="6480" w:hanging="180"/>
      </w:pPr>
    </w:lvl>
  </w:abstractNum>
  <w:abstractNum w:abstractNumId="3" w15:restartNumberingAfterBreak="0">
    <w:nsid w:val="03522251"/>
    <w:multiLevelType w:val="hybridMultilevel"/>
    <w:tmpl w:val="4CF4B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0DE158"/>
    <w:multiLevelType w:val="hybridMultilevel"/>
    <w:tmpl w:val="FFFFFFFF"/>
    <w:lvl w:ilvl="0" w:tplc="031A5E18">
      <w:start w:val="1"/>
      <w:numFmt w:val="decimal"/>
      <w:lvlText w:val="%1."/>
      <w:lvlJc w:val="left"/>
      <w:pPr>
        <w:ind w:left="720" w:hanging="360"/>
      </w:pPr>
    </w:lvl>
    <w:lvl w:ilvl="1" w:tplc="2C44B2CA">
      <w:start w:val="1"/>
      <w:numFmt w:val="lowerLetter"/>
      <w:lvlText w:val="%2."/>
      <w:lvlJc w:val="left"/>
      <w:pPr>
        <w:ind w:left="1440" w:hanging="360"/>
      </w:pPr>
    </w:lvl>
    <w:lvl w:ilvl="2" w:tplc="6FE04B54">
      <w:start w:val="1"/>
      <w:numFmt w:val="lowerRoman"/>
      <w:lvlText w:val="%3."/>
      <w:lvlJc w:val="right"/>
      <w:pPr>
        <w:ind w:left="2160" w:hanging="180"/>
      </w:pPr>
    </w:lvl>
    <w:lvl w:ilvl="3" w:tplc="5098368C">
      <w:start w:val="1"/>
      <w:numFmt w:val="decimal"/>
      <w:lvlText w:val="%4."/>
      <w:lvlJc w:val="left"/>
      <w:pPr>
        <w:ind w:left="2880" w:hanging="360"/>
      </w:pPr>
    </w:lvl>
    <w:lvl w:ilvl="4" w:tplc="2518641A">
      <w:start w:val="1"/>
      <w:numFmt w:val="lowerLetter"/>
      <w:lvlText w:val="%5."/>
      <w:lvlJc w:val="left"/>
      <w:pPr>
        <w:ind w:left="3600" w:hanging="360"/>
      </w:pPr>
    </w:lvl>
    <w:lvl w:ilvl="5" w:tplc="A51CCD28">
      <w:start w:val="1"/>
      <w:numFmt w:val="lowerRoman"/>
      <w:lvlText w:val="%6."/>
      <w:lvlJc w:val="right"/>
      <w:pPr>
        <w:ind w:left="4320" w:hanging="180"/>
      </w:pPr>
    </w:lvl>
    <w:lvl w:ilvl="6" w:tplc="13D2E224">
      <w:start w:val="1"/>
      <w:numFmt w:val="decimal"/>
      <w:lvlText w:val="%7."/>
      <w:lvlJc w:val="left"/>
      <w:pPr>
        <w:ind w:left="5040" w:hanging="360"/>
      </w:pPr>
    </w:lvl>
    <w:lvl w:ilvl="7" w:tplc="1E18C424">
      <w:start w:val="1"/>
      <w:numFmt w:val="lowerLetter"/>
      <w:lvlText w:val="%8."/>
      <w:lvlJc w:val="left"/>
      <w:pPr>
        <w:ind w:left="5760" w:hanging="360"/>
      </w:pPr>
    </w:lvl>
    <w:lvl w:ilvl="8" w:tplc="25AA59AA">
      <w:start w:val="1"/>
      <w:numFmt w:val="lowerRoman"/>
      <w:lvlText w:val="%9."/>
      <w:lvlJc w:val="right"/>
      <w:pPr>
        <w:ind w:left="6480" w:hanging="180"/>
      </w:pPr>
    </w:lvl>
  </w:abstractNum>
  <w:abstractNum w:abstractNumId="5" w15:restartNumberingAfterBreak="0">
    <w:nsid w:val="07B2A0E9"/>
    <w:multiLevelType w:val="hybridMultilevel"/>
    <w:tmpl w:val="FFFFFFFF"/>
    <w:lvl w:ilvl="0" w:tplc="CFBA963E">
      <w:start w:val="1"/>
      <w:numFmt w:val="upperLetter"/>
      <w:lvlText w:val="%1."/>
      <w:lvlJc w:val="left"/>
      <w:pPr>
        <w:ind w:left="720" w:hanging="360"/>
      </w:pPr>
    </w:lvl>
    <w:lvl w:ilvl="1" w:tplc="60C02868">
      <w:start w:val="1"/>
      <w:numFmt w:val="lowerLetter"/>
      <w:lvlText w:val="%2."/>
      <w:lvlJc w:val="left"/>
      <w:pPr>
        <w:ind w:left="1440" w:hanging="360"/>
      </w:pPr>
    </w:lvl>
    <w:lvl w:ilvl="2" w:tplc="A1B42604">
      <w:start w:val="1"/>
      <w:numFmt w:val="lowerRoman"/>
      <w:lvlText w:val="%3."/>
      <w:lvlJc w:val="right"/>
      <w:pPr>
        <w:ind w:left="2160" w:hanging="180"/>
      </w:pPr>
    </w:lvl>
    <w:lvl w:ilvl="3" w:tplc="CCB6F3E0">
      <w:start w:val="1"/>
      <w:numFmt w:val="decimal"/>
      <w:lvlText w:val="%4."/>
      <w:lvlJc w:val="left"/>
      <w:pPr>
        <w:ind w:left="2880" w:hanging="360"/>
      </w:pPr>
    </w:lvl>
    <w:lvl w:ilvl="4" w:tplc="86C8188E">
      <w:start w:val="1"/>
      <w:numFmt w:val="lowerLetter"/>
      <w:lvlText w:val="%5."/>
      <w:lvlJc w:val="left"/>
      <w:pPr>
        <w:ind w:left="3600" w:hanging="360"/>
      </w:pPr>
    </w:lvl>
    <w:lvl w:ilvl="5" w:tplc="5F2C9702">
      <w:start w:val="1"/>
      <w:numFmt w:val="lowerRoman"/>
      <w:lvlText w:val="%6."/>
      <w:lvlJc w:val="right"/>
      <w:pPr>
        <w:ind w:left="4320" w:hanging="180"/>
      </w:pPr>
    </w:lvl>
    <w:lvl w:ilvl="6" w:tplc="8E246094">
      <w:start w:val="1"/>
      <w:numFmt w:val="decimal"/>
      <w:lvlText w:val="%7."/>
      <w:lvlJc w:val="left"/>
      <w:pPr>
        <w:ind w:left="5040" w:hanging="360"/>
      </w:pPr>
    </w:lvl>
    <w:lvl w:ilvl="7" w:tplc="ACB2B64C">
      <w:start w:val="1"/>
      <w:numFmt w:val="lowerLetter"/>
      <w:lvlText w:val="%8."/>
      <w:lvlJc w:val="left"/>
      <w:pPr>
        <w:ind w:left="5760" w:hanging="360"/>
      </w:pPr>
    </w:lvl>
    <w:lvl w:ilvl="8" w:tplc="20524308">
      <w:start w:val="1"/>
      <w:numFmt w:val="lowerRoman"/>
      <w:lvlText w:val="%9."/>
      <w:lvlJc w:val="right"/>
      <w:pPr>
        <w:ind w:left="6480" w:hanging="180"/>
      </w:pPr>
    </w:lvl>
  </w:abstractNum>
  <w:abstractNum w:abstractNumId="6" w15:restartNumberingAfterBreak="0">
    <w:nsid w:val="098BF859"/>
    <w:multiLevelType w:val="hybridMultilevel"/>
    <w:tmpl w:val="FFFFFFFF"/>
    <w:lvl w:ilvl="0" w:tplc="BD5262D2">
      <w:start w:val="1"/>
      <w:numFmt w:val="decimal"/>
      <w:lvlText w:val="%1."/>
      <w:lvlJc w:val="left"/>
      <w:pPr>
        <w:ind w:left="720" w:hanging="360"/>
      </w:pPr>
    </w:lvl>
    <w:lvl w:ilvl="1" w:tplc="671CFCD0">
      <w:start w:val="1"/>
      <w:numFmt w:val="lowerLetter"/>
      <w:lvlText w:val="%2."/>
      <w:lvlJc w:val="left"/>
      <w:pPr>
        <w:ind w:left="1440" w:hanging="360"/>
      </w:pPr>
    </w:lvl>
    <w:lvl w:ilvl="2" w:tplc="3F5AAB84">
      <w:start w:val="1"/>
      <w:numFmt w:val="lowerRoman"/>
      <w:lvlText w:val="%3."/>
      <w:lvlJc w:val="right"/>
      <w:pPr>
        <w:ind w:left="2160" w:hanging="180"/>
      </w:pPr>
    </w:lvl>
    <w:lvl w:ilvl="3" w:tplc="5F9A2158">
      <w:start w:val="1"/>
      <w:numFmt w:val="decimal"/>
      <w:lvlText w:val="%4."/>
      <w:lvlJc w:val="left"/>
      <w:pPr>
        <w:ind w:left="2880" w:hanging="360"/>
      </w:pPr>
    </w:lvl>
    <w:lvl w:ilvl="4" w:tplc="8E4A3B4A">
      <w:start w:val="1"/>
      <w:numFmt w:val="lowerLetter"/>
      <w:lvlText w:val="%5."/>
      <w:lvlJc w:val="left"/>
      <w:pPr>
        <w:ind w:left="3600" w:hanging="360"/>
      </w:pPr>
    </w:lvl>
    <w:lvl w:ilvl="5" w:tplc="0C2C5AB6">
      <w:start w:val="1"/>
      <w:numFmt w:val="lowerRoman"/>
      <w:lvlText w:val="%6."/>
      <w:lvlJc w:val="right"/>
      <w:pPr>
        <w:ind w:left="4320" w:hanging="180"/>
      </w:pPr>
    </w:lvl>
    <w:lvl w:ilvl="6" w:tplc="9042CEC4">
      <w:start w:val="1"/>
      <w:numFmt w:val="decimal"/>
      <w:lvlText w:val="%7."/>
      <w:lvlJc w:val="left"/>
      <w:pPr>
        <w:ind w:left="5040" w:hanging="360"/>
      </w:pPr>
    </w:lvl>
    <w:lvl w:ilvl="7" w:tplc="B4C22600">
      <w:start w:val="1"/>
      <w:numFmt w:val="lowerLetter"/>
      <w:lvlText w:val="%8."/>
      <w:lvlJc w:val="left"/>
      <w:pPr>
        <w:ind w:left="5760" w:hanging="360"/>
      </w:pPr>
    </w:lvl>
    <w:lvl w:ilvl="8" w:tplc="4CDCF4BE">
      <w:start w:val="1"/>
      <w:numFmt w:val="lowerRoman"/>
      <w:lvlText w:val="%9."/>
      <w:lvlJc w:val="right"/>
      <w:pPr>
        <w:ind w:left="6480" w:hanging="180"/>
      </w:pPr>
    </w:lvl>
  </w:abstractNum>
  <w:abstractNum w:abstractNumId="7" w15:restartNumberingAfterBreak="0">
    <w:nsid w:val="0A6785F3"/>
    <w:multiLevelType w:val="hybridMultilevel"/>
    <w:tmpl w:val="FFFFFFFF"/>
    <w:lvl w:ilvl="0" w:tplc="47C6D030">
      <w:start w:val="1"/>
      <w:numFmt w:val="decimal"/>
      <w:lvlText w:val="%1."/>
      <w:lvlJc w:val="left"/>
      <w:pPr>
        <w:ind w:left="720" w:hanging="360"/>
      </w:pPr>
    </w:lvl>
    <w:lvl w:ilvl="1" w:tplc="6C2C7458">
      <w:start w:val="1"/>
      <w:numFmt w:val="lowerLetter"/>
      <w:lvlText w:val="%2."/>
      <w:lvlJc w:val="left"/>
      <w:pPr>
        <w:ind w:left="1440" w:hanging="360"/>
      </w:pPr>
    </w:lvl>
    <w:lvl w:ilvl="2" w:tplc="F0BE3890">
      <w:start w:val="1"/>
      <w:numFmt w:val="lowerRoman"/>
      <w:lvlText w:val="%3."/>
      <w:lvlJc w:val="right"/>
      <w:pPr>
        <w:ind w:left="2160" w:hanging="180"/>
      </w:pPr>
    </w:lvl>
    <w:lvl w:ilvl="3" w:tplc="615A3320">
      <w:start w:val="1"/>
      <w:numFmt w:val="decimal"/>
      <w:lvlText w:val="%4."/>
      <w:lvlJc w:val="left"/>
      <w:pPr>
        <w:ind w:left="2880" w:hanging="360"/>
      </w:pPr>
    </w:lvl>
    <w:lvl w:ilvl="4" w:tplc="AD8C45F2">
      <w:start w:val="1"/>
      <w:numFmt w:val="lowerLetter"/>
      <w:lvlText w:val="%5."/>
      <w:lvlJc w:val="left"/>
      <w:pPr>
        <w:ind w:left="3600" w:hanging="360"/>
      </w:pPr>
    </w:lvl>
    <w:lvl w:ilvl="5" w:tplc="A9826B78">
      <w:start w:val="1"/>
      <w:numFmt w:val="lowerRoman"/>
      <w:lvlText w:val="%6."/>
      <w:lvlJc w:val="right"/>
      <w:pPr>
        <w:ind w:left="4320" w:hanging="180"/>
      </w:pPr>
    </w:lvl>
    <w:lvl w:ilvl="6" w:tplc="41A00602">
      <w:start w:val="1"/>
      <w:numFmt w:val="decimal"/>
      <w:lvlText w:val="%7."/>
      <w:lvlJc w:val="left"/>
      <w:pPr>
        <w:ind w:left="5040" w:hanging="360"/>
      </w:pPr>
    </w:lvl>
    <w:lvl w:ilvl="7" w:tplc="E4BE0C24">
      <w:start w:val="1"/>
      <w:numFmt w:val="lowerLetter"/>
      <w:lvlText w:val="%8."/>
      <w:lvlJc w:val="left"/>
      <w:pPr>
        <w:ind w:left="5760" w:hanging="360"/>
      </w:pPr>
    </w:lvl>
    <w:lvl w:ilvl="8" w:tplc="0D909BDA">
      <w:start w:val="1"/>
      <w:numFmt w:val="lowerRoman"/>
      <w:lvlText w:val="%9."/>
      <w:lvlJc w:val="right"/>
      <w:pPr>
        <w:ind w:left="6480" w:hanging="180"/>
      </w:pPr>
    </w:lvl>
  </w:abstractNum>
  <w:abstractNum w:abstractNumId="8" w15:restartNumberingAfterBreak="0">
    <w:nsid w:val="0A8B7D15"/>
    <w:multiLevelType w:val="hybridMultilevel"/>
    <w:tmpl w:val="A432C2AE"/>
    <w:lvl w:ilvl="0" w:tplc="3B78E6D4">
      <w:start w:val="1"/>
      <w:numFmt w:val="decimal"/>
      <w:lvlText w:val="%1."/>
      <w:lvlJc w:val="left"/>
      <w:pPr>
        <w:ind w:left="720" w:hanging="360"/>
      </w:pPr>
    </w:lvl>
    <w:lvl w:ilvl="1" w:tplc="D4148944">
      <w:start w:val="1"/>
      <w:numFmt w:val="lowerLetter"/>
      <w:lvlText w:val="%2."/>
      <w:lvlJc w:val="left"/>
      <w:pPr>
        <w:ind w:left="1440" w:hanging="360"/>
      </w:pPr>
    </w:lvl>
    <w:lvl w:ilvl="2" w:tplc="967CB910">
      <w:start w:val="1"/>
      <w:numFmt w:val="lowerRoman"/>
      <w:lvlText w:val="%3."/>
      <w:lvlJc w:val="right"/>
      <w:pPr>
        <w:ind w:left="2160" w:hanging="180"/>
      </w:pPr>
    </w:lvl>
    <w:lvl w:ilvl="3" w:tplc="312233A6">
      <w:start w:val="1"/>
      <w:numFmt w:val="decimal"/>
      <w:lvlText w:val="%4."/>
      <w:lvlJc w:val="left"/>
      <w:pPr>
        <w:ind w:left="2880" w:hanging="360"/>
      </w:pPr>
    </w:lvl>
    <w:lvl w:ilvl="4" w:tplc="F0A6D300">
      <w:start w:val="1"/>
      <w:numFmt w:val="lowerLetter"/>
      <w:lvlText w:val="%5."/>
      <w:lvlJc w:val="left"/>
      <w:pPr>
        <w:ind w:left="3600" w:hanging="360"/>
      </w:pPr>
    </w:lvl>
    <w:lvl w:ilvl="5" w:tplc="311A3254">
      <w:start w:val="1"/>
      <w:numFmt w:val="lowerRoman"/>
      <w:lvlText w:val="%6."/>
      <w:lvlJc w:val="right"/>
      <w:pPr>
        <w:ind w:left="4320" w:hanging="180"/>
      </w:pPr>
    </w:lvl>
    <w:lvl w:ilvl="6" w:tplc="341A16F0">
      <w:start w:val="1"/>
      <w:numFmt w:val="decimal"/>
      <w:lvlText w:val="%7."/>
      <w:lvlJc w:val="left"/>
      <w:pPr>
        <w:ind w:left="5040" w:hanging="360"/>
      </w:pPr>
    </w:lvl>
    <w:lvl w:ilvl="7" w:tplc="78446860">
      <w:start w:val="1"/>
      <w:numFmt w:val="lowerLetter"/>
      <w:lvlText w:val="%8."/>
      <w:lvlJc w:val="left"/>
      <w:pPr>
        <w:ind w:left="5760" w:hanging="360"/>
      </w:pPr>
    </w:lvl>
    <w:lvl w:ilvl="8" w:tplc="C1567EE0">
      <w:start w:val="1"/>
      <w:numFmt w:val="lowerRoman"/>
      <w:lvlText w:val="%9."/>
      <w:lvlJc w:val="right"/>
      <w:pPr>
        <w:ind w:left="6480" w:hanging="180"/>
      </w:pPr>
    </w:lvl>
  </w:abstractNum>
  <w:abstractNum w:abstractNumId="9" w15:restartNumberingAfterBreak="0">
    <w:nsid w:val="0AAEEA85"/>
    <w:multiLevelType w:val="hybridMultilevel"/>
    <w:tmpl w:val="FFFFFFFF"/>
    <w:lvl w:ilvl="0" w:tplc="175A4A2A">
      <w:start w:val="1"/>
      <w:numFmt w:val="decimal"/>
      <w:lvlText w:val="%1."/>
      <w:lvlJc w:val="left"/>
      <w:pPr>
        <w:ind w:left="720" w:hanging="360"/>
      </w:pPr>
    </w:lvl>
    <w:lvl w:ilvl="1" w:tplc="B162900C">
      <w:start w:val="1"/>
      <w:numFmt w:val="lowerLetter"/>
      <w:lvlText w:val="%2."/>
      <w:lvlJc w:val="left"/>
      <w:pPr>
        <w:ind w:left="1440" w:hanging="360"/>
      </w:pPr>
    </w:lvl>
    <w:lvl w:ilvl="2" w:tplc="B22E1C76">
      <w:start w:val="1"/>
      <w:numFmt w:val="lowerRoman"/>
      <w:lvlText w:val="%3."/>
      <w:lvlJc w:val="right"/>
      <w:pPr>
        <w:ind w:left="2160" w:hanging="180"/>
      </w:pPr>
    </w:lvl>
    <w:lvl w:ilvl="3" w:tplc="4A3C633C">
      <w:start w:val="1"/>
      <w:numFmt w:val="decimal"/>
      <w:lvlText w:val="%4."/>
      <w:lvlJc w:val="left"/>
      <w:pPr>
        <w:ind w:left="2880" w:hanging="360"/>
      </w:pPr>
    </w:lvl>
    <w:lvl w:ilvl="4" w:tplc="7D8E0D1C">
      <w:start w:val="1"/>
      <w:numFmt w:val="lowerLetter"/>
      <w:lvlText w:val="%5."/>
      <w:lvlJc w:val="left"/>
      <w:pPr>
        <w:ind w:left="3600" w:hanging="360"/>
      </w:pPr>
    </w:lvl>
    <w:lvl w:ilvl="5" w:tplc="3200A66A">
      <w:start w:val="1"/>
      <w:numFmt w:val="lowerRoman"/>
      <w:lvlText w:val="%6."/>
      <w:lvlJc w:val="right"/>
      <w:pPr>
        <w:ind w:left="4320" w:hanging="180"/>
      </w:pPr>
    </w:lvl>
    <w:lvl w:ilvl="6" w:tplc="AD94847A">
      <w:start w:val="1"/>
      <w:numFmt w:val="decimal"/>
      <w:lvlText w:val="%7."/>
      <w:lvlJc w:val="left"/>
      <w:pPr>
        <w:ind w:left="5040" w:hanging="360"/>
      </w:pPr>
    </w:lvl>
    <w:lvl w:ilvl="7" w:tplc="C3C600BC">
      <w:start w:val="1"/>
      <w:numFmt w:val="lowerLetter"/>
      <w:lvlText w:val="%8."/>
      <w:lvlJc w:val="left"/>
      <w:pPr>
        <w:ind w:left="5760" w:hanging="360"/>
      </w:pPr>
    </w:lvl>
    <w:lvl w:ilvl="8" w:tplc="AC1655F2">
      <w:start w:val="1"/>
      <w:numFmt w:val="lowerRoman"/>
      <w:lvlText w:val="%9."/>
      <w:lvlJc w:val="right"/>
      <w:pPr>
        <w:ind w:left="6480" w:hanging="180"/>
      </w:pPr>
    </w:lvl>
  </w:abstractNum>
  <w:abstractNum w:abstractNumId="10" w15:restartNumberingAfterBreak="0">
    <w:nsid w:val="0CD6E0BD"/>
    <w:multiLevelType w:val="hybridMultilevel"/>
    <w:tmpl w:val="65FA9DBE"/>
    <w:lvl w:ilvl="0" w:tplc="FFFC16AA">
      <w:start w:val="1"/>
      <w:numFmt w:val="decimal"/>
      <w:lvlText w:val="%1."/>
      <w:lvlJc w:val="left"/>
      <w:pPr>
        <w:ind w:left="720" w:hanging="360"/>
      </w:pPr>
    </w:lvl>
    <w:lvl w:ilvl="1" w:tplc="FFFFFFFF">
      <w:start w:val="1"/>
      <w:numFmt w:val="decimal"/>
      <w:lvlText w:val="%2)"/>
      <w:lvlJc w:val="left"/>
      <w:pPr>
        <w:ind w:left="1440" w:hanging="360"/>
      </w:pPr>
    </w:lvl>
    <w:lvl w:ilvl="2" w:tplc="B35C5912">
      <w:start w:val="1"/>
      <w:numFmt w:val="lowerRoman"/>
      <w:lvlText w:val="%3."/>
      <w:lvlJc w:val="right"/>
      <w:pPr>
        <w:ind w:left="2160" w:hanging="180"/>
      </w:pPr>
    </w:lvl>
    <w:lvl w:ilvl="3" w:tplc="5972D9BA">
      <w:start w:val="1"/>
      <w:numFmt w:val="decimal"/>
      <w:lvlText w:val="%4."/>
      <w:lvlJc w:val="left"/>
      <w:pPr>
        <w:ind w:left="2880" w:hanging="360"/>
      </w:pPr>
    </w:lvl>
    <w:lvl w:ilvl="4" w:tplc="4B38F476">
      <w:start w:val="1"/>
      <w:numFmt w:val="lowerLetter"/>
      <w:lvlText w:val="%5."/>
      <w:lvlJc w:val="left"/>
      <w:pPr>
        <w:ind w:left="3600" w:hanging="360"/>
      </w:pPr>
    </w:lvl>
    <w:lvl w:ilvl="5" w:tplc="07F46608">
      <w:start w:val="1"/>
      <w:numFmt w:val="lowerRoman"/>
      <w:lvlText w:val="%6."/>
      <w:lvlJc w:val="right"/>
      <w:pPr>
        <w:ind w:left="4320" w:hanging="180"/>
      </w:pPr>
    </w:lvl>
    <w:lvl w:ilvl="6" w:tplc="99D87018">
      <w:start w:val="1"/>
      <w:numFmt w:val="decimal"/>
      <w:lvlText w:val="%7."/>
      <w:lvlJc w:val="left"/>
      <w:pPr>
        <w:ind w:left="5040" w:hanging="360"/>
      </w:pPr>
    </w:lvl>
    <w:lvl w:ilvl="7" w:tplc="C6CAEAAC">
      <w:start w:val="1"/>
      <w:numFmt w:val="lowerLetter"/>
      <w:lvlText w:val="%8."/>
      <w:lvlJc w:val="left"/>
      <w:pPr>
        <w:ind w:left="5760" w:hanging="360"/>
      </w:pPr>
    </w:lvl>
    <w:lvl w:ilvl="8" w:tplc="81FC048E">
      <w:start w:val="1"/>
      <w:numFmt w:val="lowerRoman"/>
      <w:lvlText w:val="%9."/>
      <w:lvlJc w:val="right"/>
      <w:pPr>
        <w:ind w:left="6480" w:hanging="180"/>
      </w:pPr>
    </w:lvl>
  </w:abstractNum>
  <w:abstractNum w:abstractNumId="11" w15:restartNumberingAfterBreak="0">
    <w:nsid w:val="0FCA65AD"/>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0C46FA2"/>
    <w:multiLevelType w:val="hybridMultilevel"/>
    <w:tmpl w:val="FFFFFFFF"/>
    <w:lvl w:ilvl="0" w:tplc="2C9A6848">
      <w:start w:val="1"/>
      <w:numFmt w:val="bullet"/>
      <w:lvlText w:val=""/>
      <w:lvlJc w:val="left"/>
      <w:pPr>
        <w:ind w:left="720" w:hanging="360"/>
      </w:pPr>
      <w:rPr>
        <w:rFonts w:ascii="Symbol" w:hAnsi="Symbol" w:hint="default"/>
      </w:rPr>
    </w:lvl>
    <w:lvl w:ilvl="1" w:tplc="0F660194">
      <w:start w:val="1"/>
      <w:numFmt w:val="bullet"/>
      <w:lvlText w:val="o"/>
      <w:lvlJc w:val="left"/>
      <w:pPr>
        <w:ind w:left="1440" w:hanging="360"/>
      </w:pPr>
      <w:rPr>
        <w:rFonts w:ascii="Courier New" w:hAnsi="Courier New" w:hint="default"/>
      </w:rPr>
    </w:lvl>
    <w:lvl w:ilvl="2" w:tplc="E580DC7A">
      <w:start w:val="1"/>
      <w:numFmt w:val="bullet"/>
      <w:lvlText w:val=""/>
      <w:lvlJc w:val="left"/>
      <w:pPr>
        <w:ind w:left="2160" w:hanging="360"/>
      </w:pPr>
      <w:rPr>
        <w:rFonts w:ascii="Wingdings" w:hAnsi="Wingdings" w:hint="default"/>
      </w:rPr>
    </w:lvl>
    <w:lvl w:ilvl="3" w:tplc="ECF05BCC">
      <w:start w:val="1"/>
      <w:numFmt w:val="bullet"/>
      <w:lvlText w:val=""/>
      <w:lvlJc w:val="left"/>
      <w:pPr>
        <w:ind w:left="2880" w:hanging="360"/>
      </w:pPr>
      <w:rPr>
        <w:rFonts w:ascii="Symbol" w:hAnsi="Symbol" w:hint="default"/>
      </w:rPr>
    </w:lvl>
    <w:lvl w:ilvl="4" w:tplc="154ED834">
      <w:start w:val="1"/>
      <w:numFmt w:val="bullet"/>
      <w:lvlText w:val="o"/>
      <w:lvlJc w:val="left"/>
      <w:pPr>
        <w:ind w:left="3600" w:hanging="360"/>
      </w:pPr>
      <w:rPr>
        <w:rFonts w:ascii="Courier New" w:hAnsi="Courier New" w:hint="default"/>
      </w:rPr>
    </w:lvl>
    <w:lvl w:ilvl="5" w:tplc="05C6FE4E">
      <w:start w:val="1"/>
      <w:numFmt w:val="bullet"/>
      <w:lvlText w:val=""/>
      <w:lvlJc w:val="left"/>
      <w:pPr>
        <w:ind w:left="4320" w:hanging="360"/>
      </w:pPr>
      <w:rPr>
        <w:rFonts w:ascii="Wingdings" w:hAnsi="Wingdings" w:hint="default"/>
      </w:rPr>
    </w:lvl>
    <w:lvl w:ilvl="6" w:tplc="9E4A2CB6">
      <w:start w:val="1"/>
      <w:numFmt w:val="bullet"/>
      <w:lvlText w:val=""/>
      <w:lvlJc w:val="left"/>
      <w:pPr>
        <w:ind w:left="5040" w:hanging="360"/>
      </w:pPr>
      <w:rPr>
        <w:rFonts w:ascii="Symbol" w:hAnsi="Symbol" w:hint="default"/>
      </w:rPr>
    </w:lvl>
    <w:lvl w:ilvl="7" w:tplc="D1321E2C">
      <w:start w:val="1"/>
      <w:numFmt w:val="bullet"/>
      <w:lvlText w:val="o"/>
      <w:lvlJc w:val="left"/>
      <w:pPr>
        <w:ind w:left="5760" w:hanging="360"/>
      </w:pPr>
      <w:rPr>
        <w:rFonts w:ascii="Courier New" w:hAnsi="Courier New" w:hint="default"/>
      </w:rPr>
    </w:lvl>
    <w:lvl w:ilvl="8" w:tplc="F2C88B02">
      <w:start w:val="1"/>
      <w:numFmt w:val="bullet"/>
      <w:lvlText w:val=""/>
      <w:lvlJc w:val="left"/>
      <w:pPr>
        <w:ind w:left="6480" w:hanging="360"/>
      </w:pPr>
      <w:rPr>
        <w:rFonts w:ascii="Wingdings" w:hAnsi="Wingdings" w:hint="default"/>
      </w:rPr>
    </w:lvl>
  </w:abstractNum>
  <w:abstractNum w:abstractNumId="13" w15:restartNumberingAfterBreak="0">
    <w:nsid w:val="11149937"/>
    <w:multiLevelType w:val="hybridMultilevel"/>
    <w:tmpl w:val="FFFFFFFF"/>
    <w:lvl w:ilvl="0" w:tplc="457E5782">
      <w:start w:val="1"/>
      <w:numFmt w:val="decimal"/>
      <w:lvlText w:val="%1."/>
      <w:lvlJc w:val="left"/>
      <w:pPr>
        <w:ind w:left="720" w:hanging="360"/>
      </w:pPr>
    </w:lvl>
    <w:lvl w:ilvl="1" w:tplc="ADB221E8">
      <w:start w:val="1"/>
      <w:numFmt w:val="lowerLetter"/>
      <w:lvlText w:val="%2."/>
      <w:lvlJc w:val="left"/>
      <w:pPr>
        <w:ind w:left="1440" w:hanging="360"/>
      </w:pPr>
    </w:lvl>
    <w:lvl w:ilvl="2" w:tplc="2FCE65C0">
      <w:start w:val="1"/>
      <w:numFmt w:val="lowerRoman"/>
      <w:lvlText w:val="%3."/>
      <w:lvlJc w:val="right"/>
      <w:pPr>
        <w:ind w:left="2160" w:hanging="180"/>
      </w:pPr>
    </w:lvl>
    <w:lvl w:ilvl="3" w:tplc="1334F076">
      <w:start w:val="1"/>
      <w:numFmt w:val="decimal"/>
      <w:lvlText w:val="%4."/>
      <w:lvlJc w:val="left"/>
      <w:pPr>
        <w:ind w:left="2880" w:hanging="360"/>
      </w:pPr>
    </w:lvl>
    <w:lvl w:ilvl="4" w:tplc="6DC6DBC6">
      <w:start w:val="1"/>
      <w:numFmt w:val="lowerLetter"/>
      <w:lvlText w:val="%5."/>
      <w:lvlJc w:val="left"/>
      <w:pPr>
        <w:ind w:left="3600" w:hanging="360"/>
      </w:pPr>
    </w:lvl>
    <w:lvl w:ilvl="5" w:tplc="FAF66C7C">
      <w:start w:val="1"/>
      <w:numFmt w:val="lowerRoman"/>
      <w:lvlText w:val="%6."/>
      <w:lvlJc w:val="right"/>
      <w:pPr>
        <w:ind w:left="4320" w:hanging="180"/>
      </w:pPr>
    </w:lvl>
    <w:lvl w:ilvl="6" w:tplc="541C4AB0">
      <w:start w:val="1"/>
      <w:numFmt w:val="decimal"/>
      <w:lvlText w:val="%7."/>
      <w:lvlJc w:val="left"/>
      <w:pPr>
        <w:ind w:left="5040" w:hanging="360"/>
      </w:pPr>
    </w:lvl>
    <w:lvl w:ilvl="7" w:tplc="D4CACC0A">
      <w:start w:val="1"/>
      <w:numFmt w:val="lowerLetter"/>
      <w:lvlText w:val="%8."/>
      <w:lvlJc w:val="left"/>
      <w:pPr>
        <w:ind w:left="5760" w:hanging="360"/>
      </w:pPr>
    </w:lvl>
    <w:lvl w:ilvl="8" w:tplc="27FC4C80">
      <w:start w:val="1"/>
      <w:numFmt w:val="lowerRoman"/>
      <w:lvlText w:val="%9."/>
      <w:lvlJc w:val="right"/>
      <w:pPr>
        <w:ind w:left="6480" w:hanging="180"/>
      </w:pPr>
    </w:lvl>
  </w:abstractNum>
  <w:abstractNum w:abstractNumId="14" w15:restartNumberingAfterBreak="0">
    <w:nsid w:val="11981FA2"/>
    <w:multiLevelType w:val="hybridMultilevel"/>
    <w:tmpl w:val="5044A4F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79C7EFD"/>
    <w:multiLevelType w:val="hybridMultilevel"/>
    <w:tmpl w:val="86087A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E0A245C"/>
    <w:multiLevelType w:val="hybridMultilevel"/>
    <w:tmpl w:val="D714D27C"/>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E438397"/>
    <w:multiLevelType w:val="hybridMultilevel"/>
    <w:tmpl w:val="FFFFFFFF"/>
    <w:lvl w:ilvl="0" w:tplc="17E037A0">
      <w:start w:val="1"/>
      <w:numFmt w:val="bullet"/>
      <w:lvlText w:val=""/>
      <w:lvlJc w:val="left"/>
      <w:pPr>
        <w:ind w:left="720" w:hanging="360"/>
      </w:pPr>
      <w:rPr>
        <w:rFonts w:ascii="Symbol" w:hAnsi="Symbol" w:hint="default"/>
      </w:rPr>
    </w:lvl>
    <w:lvl w:ilvl="1" w:tplc="722C849C">
      <w:start w:val="1"/>
      <w:numFmt w:val="bullet"/>
      <w:lvlText w:val=""/>
      <w:lvlJc w:val="left"/>
      <w:pPr>
        <w:ind w:left="1440" w:hanging="360"/>
      </w:pPr>
      <w:rPr>
        <w:rFonts w:ascii="Symbol" w:hAnsi="Symbol" w:hint="default"/>
      </w:rPr>
    </w:lvl>
    <w:lvl w:ilvl="2" w:tplc="D7B4D15C">
      <w:start w:val="1"/>
      <w:numFmt w:val="bullet"/>
      <w:lvlText w:val=""/>
      <w:lvlJc w:val="left"/>
      <w:pPr>
        <w:ind w:left="2160" w:hanging="360"/>
      </w:pPr>
      <w:rPr>
        <w:rFonts w:ascii="Wingdings" w:hAnsi="Wingdings" w:hint="default"/>
      </w:rPr>
    </w:lvl>
    <w:lvl w:ilvl="3" w:tplc="5266A64E">
      <w:start w:val="1"/>
      <w:numFmt w:val="bullet"/>
      <w:lvlText w:val=""/>
      <w:lvlJc w:val="left"/>
      <w:pPr>
        <w:ind w:left="2880" w:hanging="360"/>
      </w:pPr>
      <w:rPr>
        <w:rFonts w:ascii="Symbol" w:hAnsi="Symbol" w:hint="default"/>
      </w:rPr>
    </w:lvl>
    <w:lvl w:ilvl="4" w:tplc="70EC9712">
      <w:start w:val="1"/>
      <w:numFmt w:val="bullet"/>
      <w:lvlText w:val="o"/>
      <w:lvlJc w:val="left"/>
      <w:pPr>
        <w:ind w:left="3600" w:hanging="360"/>
      </w:pPr>
      <w:rPr>
        <w:rFonts w:ascii="Courier New" w:hAnsi="Courier New" w:hint="default"/>
      </w:rPr>
    </w:lvl>
    <w:lvl w:ilvl="5" w:tplc="16DA0E3C">
      <w:start w:val="1"/>
      <w:numFmt w:val="bullet"/>
      <w:lvlText w:val=""/>
      <w:lvlJc w:val="left"/>
      <w:pPr>
        <w:ind w:left="4320" w:hanging="360"/>
      </w:pPr>
      <w:rPr>
        <w:rFonts w:ascii="Wingdings" w:hAnsi="Wingdings" w:hint="default"/>
      </w:rPr>
    </w:lvl>
    <w:lvl w:ilvl="6" w:tplc="81F6391A">
      <w:start w:val="1"/>
      <w:numFmt w:val="bullet"/>
      <w:lvlText w:val=""/>
      <w:lvlJc w:val="left"/>
      <w:pPr>
        <w:ind w:left="5040" w:hanging="360"/>
      </w:pPr>
      <w:rPr>
        <w:rFonts w:ascii="Symbol" w:hAnsi="Symbol" w:hint="default"/>
      </w:rPr>
    </w:lvl>
    <w:lvl w:ilvl="7" w:tplc="090C8B9C">
      <w:start w:val="1"/>
      <w:numFmt w:val="bullet"/>
      <w:lvlText w:val="o"/>
      <w:lvlJc w:val="left"/>
      <w:pPr>
        <w:ind w:left="5760" w:hanging="360"/>
      </w:pPr>
      <w:rPr>
        <w:rFonts w:ascii="Courier New" w:hAnsi="Courier New" w:hint="default"/>
      </w:rPr>
    </w:lvl>
    <w:lvl w:ilvl="8" w:tplc="5D3E9818">
      <w:start w:val="1"/>
      <w:numFmt w:val="bullet"/>
      <w:lvlText w:val=""/>
      <w:lvlJc w:val="left"/>
      <w:pPr>
        <w:ind w:left="6480" w:hanging="360"/>
      </w:pPr>
      <w:rPr>
        <w:rFonts w:ascii="Wingdings" w:hAnsi="Wingdings" w:hint="default"/>
      </w:rPr>
    </w:lvl>
  </w:abstractNum>
  <w:abstractNum w:abstractNumId="18" w15:restartNumberingAfterBreak="0">
    <w:nsid w:val="1FC54DA6"/>
    <w:multiLevelType w:val="hybridMultilevel"/>
    <w:tmpl w:val="FFFFFFFF"/>
    <w:lvl w:ilvl="0" w:tplc="95F43EAE">
      <w:start w:val="1"/>
      <w:numFmt w:val="decimal"/>
      <w:lvlText w:val="%1."/>
      <w:lvlJc w:val="left"/>
      <w:pPr>
        <w:ind w:left="720" w:hanging="360"/>
      </w:pPr>
    </w:lvl>
    <w:lvl w:ilvl="1" w:tplc="F028CDF6">
      <w:start w:val="1"/>
      <w:numFmt w:val="lowerLetter"/>
      <w:lvlText w:val="%2."/>
      <w:lvlJc w:val="left"/>
      <w:pPr>
        <w:ind w:left="1440" w:hanging="360"/>
      </w:pPr>
    </w:lvl>
    <w:lvl w:ilvl="2" w:tplc="0BBEFB54">
      <w:start w:val="1"/>
      <w:numFmt w:val="lowerRoman"/>
      <w:lvlText w:val="%3."/>
      <w:lvlJc w:val="right"/>
      <w:pPr>
        <w:ind w:left="2160" w:hanging="180"/>
      </w:pPr>
    </w:lvl>
    <w:lvl w:ilvl="3" w:tplc="7CFC5594">
      <w:start w:val="1"/>
      <w:numFmt w:val="decimal"/>
      <w:lvlText w:val="%4."/>
      <w:lvlJc w:val="left"/>
      <w:pPr>
        <w:ind w:left="2880" w:hanging="360"/>
      </w:pPr>
    </w:lvl>
    <w:lvl w:ilvl="4" w:tplc="82E625BE">
      <w:start w:val="1"/>
      <w:numFmt w:val="lowerLetter"/>
      <w:lvlText w:val="%5."/>
      <w:lvlJc w:val="left"/>
      <w:pPr>
        <w:ind w:left="3600" w:hanging="360"/>
      </w:pPr>
    </w:lvl>
    <w:lvl w:ilvl="5" w:tplc="54EEACAE">
      <w:start w:val="1"/>
      <w:numFmt w:val="lowerRoman"/>
      <w:lvlText w:val="%6."/>
      <w:lvlJc w:val="right"/>
      <w:pPr>
        <w:ind w:left="4320" w:hanging="180"/>
      </w:pPr>
    </w:lvl>
    <w:lvl w:ilvl="6" w:tplc="41107F34">
      <w:start w:val="1"/>
      <w:numFmt w:val="decimal"/>
      <w:lvlText w:val="%7."/>
      <w:lvlJc w:val="left"/>
      <w:pPr>
        <w:ind w:left="5040" w:hanging="360"/>
      </w:pPr>
    </w:lvl>
    <w:lvl w:ilvl="7" w:tplc="5526270C">
      <w:start w:val="1"/>
      <w:numFmt w:val="lowerLetter"/>
      <w:lvlText w:val="%8."/>
      <w:lvlJc w:val="left"/>
      <w:pPr>
        <w:ind w:left="5760" w:hanging="360"/>
      </w:pPr>
    </w:lvl>
    <w:lvl w:ilvl="8" w:tplc="5FE8A28C">
      <w:start w:val="1"/>
      <w:numFmt w:val="lowerRoman"/>
      <w:lvlText w:val="%9."/>
      <w:lvlJc w:val="right"/>
      <w:pPr>
        <w:ind w:left="6480" w:hanging="180"/>
      </w:pPr>
    </w:lvl>
  </w:abstractNum>
  <w:abstractNum w:abstractNumId="19" w15:restartNumberingAfterBreak="0">
    <w:nsid w:val="21F643D6"/>
    <w:multiLevelType w:val="hybridMultilevel"/>
    <w:tmpl w:val="FFFFFFFF"/>
    <w:lvl w:ilvl="0" w:tplc="848E997C">
      <w:start w:val="1"/>
      <w:numFmt w:val="upperLetter"/>
      <w:lvlText w:val="%1."/>
      <w:lvlJc w:val="left"/>
      <w:pPr>
        <w:ind w:left="720" w:hanging="360"/>
      </w:pPr>
    </w:lvl>
    <w:lvl w:ilvl="1" w:tplc="A2040C34">
      <w:start w:val="1"/>
      <w:numFmt w:val="lowerLetter"/>
      <w:lvlText w:val="%2."/>
      <w:lvlJc w:val="left"/>
      <w:pPr>
        <w:ind w:left="1440" w:hanging="360"/>
      </w:pPr>
    </w:lvl>
    <w:lvl w:ilvl="2" w:tplc="ABCAD992">
      <w:start w:val="1"/>
      <w:numFmt w:val="lowerRoman"/>
      <w:lvlText w:val="%3."/>
      <w:lvlJc w:val="right"/>
      <w:pPr>
        <w:ind w:left="2160" w:hanging="180"/>
      </w:pPr>
    </w:lvl>
    <w:lvl w:ilvl="3" w:tplc="3D122536">
      <w:start w:val="1"/>
      <w:numFmt w:val="decimal"/>
      <w:lvlText w:val="%4."/>
      <w:lvlJc w:val="left"/>
      <w:pPr>
        <w:ind w:left="2880" w:hanging="360"/>
      </w:pPr>
    </w:lvl>
    <w:lvl w:ilvl="4" w:tplc="EBC6B2A4">
      <w:start w:val="1"/>
      <w:numFmt w:val="lowerLetter"/>
      <w:lvlText w:val="%5."/>
      <w:lvlJc w:val="left"/>
      <w:pPr>
        <w:ind w:left="3600" w:hanging="360"/>
      </w:pPr>
    </w:lvl>
    <w:lvl w:ilvl="5" w:tplc="DC8EBC8A">
      <w:start w:val="1"/>
      <w:numFmt w:val="lowerRoman"/>
      <w:lvlText w:val="%6."/>
      <w:lvlJc w:val="right"/>
      <w:pPr>
        <w:ind w:left="4320" w:hanging="180"/>
      </w:pPr>
    </w:lvl>
    <w:lvl w:ilvl="6" w:tplc="68D8858A">
      <w:start w:val="1"/>
      <w:numFmt w:val="decimal"/>
      <w:lvlText w:val="%7."/>
      <w:lvlJc w:val="left"/>
      <w:pPr>
        <w:ind w:left="5040" w:hanging="360"/>
      </w:pPr>
    </w:lvl>
    <w:lvl w:ilvl="7" w:tplc="65803E76">
      <w:start w:val="1"/>
      <w:numFmt w:val="lowerLetter"/>
      <w:lvlText w:val="%8."/>
      <w:lvlJc w:val="left"/>
      <w:pPr>
        <w:ind w:left="5760" w:hanging="360"/>
      </w:pPr>
    </w:lvl>
    <w:lvl w:ilvl="8" w:tplc="A41675CA">
      <w:start w:val="1"/>
      <w:numFmt w:val="lowerRoman"/>
      <w:lvlText w:val="%9."/>
      <w:lvlJc w:val="right"/>
      <w:pPr>
        <w:ind w:left="6480" w:hanging="180"/>
      </w:pPr>
    </w:lvl>
  </w:abstractNum>
  <w:abstractNum w:abstractNumId="20" w15:restartNumberingAfterBreak="0">
    <w:nsid w:val="23D19970"/>
    <w:multiLevelType w:val="hybridMultilevel"/>
    <w:tmpl w:val="FFFFFFFF"/>
    <w:lvl w:ilvl="0" w:tplc="B15A52D6">
      <w:start w:val="1"/>
      <w:numFmt w:val="decimal"/>
      <w:lvlText w:val="%1."/>
      <w:lvlJc w:val="left"/>
      <w:pPr>
        <w:ind w:left="720" w:hanging="360"/>
      </w:pPr>
    </w:lvl>
    <w:lvl w:ilvl="1" w:tplc="3C0C0C8A">
      <w:start w:val="1"/>
      <w:numFmt w:val="lowerLetter"/>
      <w:lvlText w:val="%2."/>
      <w:lvlJc w:val="left"/>
      <w:pPr>
        <w:ind w:left="1440" w:hanging="360"/>
      </w:pPr>
    </w:lvl>
    <w:lvl w:ilvl="2" w:tplc="7AE4024C">
      <w:start w:val="1"/>
      <w:numFmt w:val="lowerRoman"/>
      <w:lvlText w:val="%3."/>
      <w:lvlJc w:val="right"/>
      <w:pPr>
        <w:ind w:left="2160" w:hanging="180"/>
      </w:pPr>
    </w:lvl>
    <w:lvl w:ilvl="3" w:tplc="617C61A4">
      <w:start w:val="1"/>
      <w:numFmt w:val="decimal"/>
      <w:lvlText w:val="%4."/>
      <w:lvlJc w:val="left"/>
      <w:pPr>
        <w:ind w:left="2880" w:hanging="360"/>
      </w:pPr>
    </w:lvl>
    <w:lvl w:ilvl="4" w:tplc="307C5CFA">
      <w:start w:val="1"/>
      <w:numFmt w:val="lowerLetter"/>
      <w:lvlText w:val="%5."/>
      <w:lvlJc w:val="left"/>
      <w:pPr>
        <w:ind w:left="3600" w:hanging="360"/>
      </w:pPr>
    </w:lvl>
    <w:lvl w:ilvl="5" w:tplc="64BE5C1C">
      <w:start w:val="1"/>
      <w:numFmt w:val="lowerRoman"/>
      <w:lvlText w:val="%6."/>
      <w:lvlJc w:val="right"/>
      <w:pPr>
        <w:ind w:left="4320" w:hanging="180"/>
      </w:pPr>
    </w:lvl>
    <w:lvl w:ilvl="6" w:tplc="22103642">
      <w:start w:val="1"/>
      <w:numFmt w:val="decimal"/>
      <w:lvlText w:val="%7."/>
      <w:lvlJc w:val="left"/>
      <w:pPr>
        <w:ind w:left="5040" w:hanging="360"/>
      </w:pPr>
    </w:lvl>
    <w:lvl w:ilvl="7" w:tplc="FAA058FA">
      <w:start w:val="1"/>
      <w:numFmt w:val="lowerLetter"/>
      <w:lvlText w:val="%8."/>
      <w:lvlJc w:val="left"/>
      <w:pPr>
        <w:ind w:left="5760" w:hanging="360"/>
      </w:pPr>
    </w:lvl>
    <w:lvl w:ilvl="8" w:tplc="0A3E44BA">
      <w:start w:val="1"/>
      <w:numFmt w:val="lowerRoman"/>
      <w:lvlText w:val="%9."/>
      <w:lvlJc w:val="right"/>
      <w:pPr>
        <w:ind w:left="6480" w:hanging="180"/>
      </w:pPr>
    </w:lvl>
  </w:abstractNum>
  <w:abstractNum w:abstractNumId="21" w15:restartNumberingAfterBreak="0">
    <w:nsid w:val="24079F68"/>
    <w:multiLevelType w:val="hybridMultilevel"/>
    <w:tmpl w:val="FFFFFFFF"/>
    <w:lvl w:ilvl="0" w:tplc="F71A610E">
      <w:start w:val="1"/>
      <w:numFmt w:val="decimal"/>
      <w:lvlText w:val="%1."/>
      <w:lvlJc w:val="left"/>
      <w:pPr>
        <w:ind w:left="720" w:hanging="360"/>
      </w:pPr>
    </w:lvl>
    <w:lvl w:ilvl="1" w:tplc="CADCDF36">
      <w:start w:val="1"/>
      <w:numFmt w:val="lowerLetter"/>
      <w:lvlText w:val="%2."/>
      <w:lvlJc w:val="left"/>
      <w:pPr>
        <w:ind w:left="1440" w:hanging="360"/>
      </w:pPr>
    </w:lvl>
    <w:lvl w:ilvl="2" w:tplc="BBE280E8">
      <w:start w:val="1"/>
      <w:numFmt w:val="lowerRoman"/>
      <w:lvlText w:val="%3."/>
      <w:lvlJc w:val="right"/>
      <w:pPr>
        <w:ind w:left="2160" w:hanging="180"/>
      </w:pPr>
    </w:lvl>
    <w:lvl w:ilvl="3" w:tplc="A5287CC6">
      <w:start w:val="1"/>
      <w:numFmt w:val="decimal"/>
      <w:lvlText w:val="%4."/>
      <w:lvlJc w:val="left"/>
      <w:pPr>
        <w:ind w:left="2880" w:hanging="360"/>
      </w:pPr>
    </w:lvl>
    <w:lvl w:ilvl="4" w:tplc="4A54112E">
      <w:start w:val="1"/>
      <w:numFmt w:val="lowerLetter"/>
      <w:lvlText w:val="%5."/>
      <w:lvlJc w:val="left"/>
      <w:pPr>
        <w:ind w:left="3600" w:hanging="360"/>
      </w:pPr>
    </w:lvl>
    <w:lvl w:ilvl="5" w:tplc="76C2586E">
      <w:start w:val="1"/>
      <w:numFmt w:val="lowerRoman"/>
      <w:lvlText w:val="%6."/>
      <w:lvlJc w:val="right"/>
      <w:pPr>
        <w:ind w:left="4320" w:hanging="180"/>
      </w:pPr>
    </w:lvl>
    <w:lvl w:ilvl="6" w:tplc="EC121BB0">
      <w:start w:val="1"/>
      <w:numFmt w:val="decimal"/>
      <w:lvlText w:val="%7."/>
      <w:lvlJc w:val="left"/>
      <w:pPr>
        <w:ind w:left="5040" w:hanging="360"/>
      </w:pPr>
    </w:lvl>
    <w:lvl w:ilvl="7" w:tplc="95021C12">
      <w:start w:val="1"/>
      <w:numFmt w:val="lowerLetter"/>
      <w:lvlText w:val="%8."/>
      <w:lvlJc w:val="left"/>
      <w:pPr>
        <w:ind w:left="5760" w:hanging="360"/>
      </w:pPr>
    </w:lvl>
    <w:lvl w:ilvl="8" w:tplc="3E942372">
      <w:start w:val="1"/>
      <w:numFmt w:val="lowerRoman"/>
      <w:lvlText w:val="%9."/>
      <w:lvlJc w:val="right"/>
      <w:pPr>
        <w:ind w:left="6480" w:hanging="180"/>
      </w:pPr>
    </w:lvl>
  </w:abstractNum>
  <w:abstractNum w:abstractNumId="22" w15:restartNumberingAfterBreak="0">
    <w:nsid w:val="24EE6E52"/>
    <w:multiLevelType w:val="hybridMultilevel"/>
    <w:tmpl w:val="FFFFFFFF"/>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3" w15:restartNumberingAfterBreak="0">
    <w:nsid w:val="2528D910"/>
    <w:multiLevelType w:val="hybridMultilevel"/>
    <w:tmpl w:val="FFFFFFFF"/>
    <w:lvl w:ilvl="0" w:tplc="D22A2554">
      <w:start w:val="1"/>
      <w:numFmt w:val="upperLetter"/>
      <w:lvlText w:val="%1."/>
      <w:lvlJc w:val="left"/>
      <w:pPr>
        <w:ind w:left="720" w:hanging="360"/>
      </w:pPr>
    </w:lvl>
    <w:lvl w:ilvl="1" w:tplc="7450C60A">
      <w:start w:val="1"/>
      <w:numFmt w:val="lowerLetter"/>
      <w:lvlText w:val="%2."/>
      <w:lvlJc w:val="left"/>
      <w:pPr>
        <w:ind w:left="1440" w:hanging="360"/>
      </w:pPr>
    </w:lvl>
    <w:lvl w:ilvl="2" w:tplc="FDE61402">
      <w:start w:val="1"/>
      <w:numFmt w:val="lowerRoman"/>
      <w:lvlText w:val="%3."/>
      <w:lvlJc w:val="right"/>
      <w:pPr>
        <w:ind w:left="2160" w:hanging="180"/>
      </w:pPr>
    </w:lvl>
    <w:lvl w:ilvl="3" w:tplc="F3661DAE">
      <w:start w:val="1"/>
      <w:numFmt w:val="decimal"/>
      <w:lvlText w:val="%4."/>
      <w:lvlJc w:val="left"/>
      <w:pPr>
        <w:ind w:left="2880" w:hanging="360"/>
      </w:pPr>
    </w:lvl>
    <w:lvl w:ilvl="4" w:tplc="12CEC262">
      <w:start w:val="1"/>
      <w:numFmt w:val="lowerLetter"/>
      <w:lvlText w:val="%5."/>
      <w:lvlJc w:val="left"/>
      <w:pPr>
        <w:ind w:left="3600" w:hanging="360"/>
      </w:pPr>
    </w:lvl>
    <w:lvl w:ilvl="5" w:tplc="BD9C7BF6">
      <w:start w:val="1"/>
      <w:numFmt w:val="lowerRoman"/>
      <w:lvlText w:val="%6."/>
      <w:lvlJc w:val="right"/>
      <w:pPr>
        <w:ind w:left="4320" w:hanging="180"/>
      </w:pPr>
    </w:lvl>
    <w:lvl w:ilvl="6" w:tplc="12A6CFAC">
      <w:start w:val="1"/>
      <w:numFmt w:val="decimal"/>
      <w:lvlText w:val="%7."/>
      <w:lvlJc w:val="left"/>
      <w:pPr>
        <w:ind w:left="5040" w:hanging="360"/>
      </w:pPr>
    </w:lvl>
    <w:lvl w:ilvl="7" w:tplc="AEE63836">
      <w:start w:val="1"/>
      <w:numFmt w:val="lowerLetter"/>
      <w:lvlText w:val="%8."/>
      <w:lvlJc w:val="left"/>
      <w:pPr>
        <w:ind w:left="5760" w:hanging="360"/>
      </w:pPr>
    </w:lvl>
    <w:lvl w:ilvl="8" w:tplc="D6E48CF6">
      <w:start w:val="1"/>
      <w:numFmt w:val="lowerRoman"/>
      <w:lvlText w:val="%9."/>
      <w:lvlJc w:val="right"/>
      <w:pPr>
        <w:ind w:left="6480" w:hanging="180"/>
      </w:pPr>
    </w:lvl>
  </w:abstractNum>
  <w:abstractNum w:abstractNumId="24" w15:restartNumberingAfterBreak="0">
    <w:nsid w:val="2630F4A7"/>
    <w:multiLevelType w:val="hybridMultilevel"/>
    <w:tmpl w:val="FFFFFFFF"/>
    <w:lvl w:ilvl="0" w:tplc="A914E35A">
      <w:start w:val="1"/>
      <w:numFmt w:val="bullet"/>
      <w:lvlText w:val=""/>
      <w:lvlJc w:val="left"/>
      <w:pPr>
        <w:ind w:left="720" w:hanging="360"/>
      </w:pPr>
      <w:rPr>
        <w:rFonts w:ascii="Symbol" w:hAnsi="Symbol" w:hint="default"/>
      </w:rPr>
    </w:lvl>
    <w:lvl w:ilvl="1" w:tplc="B21672F4">
      <w:start w:val="1"/>
      <w:numFmt w:val="bullet"/>
      <w:lvlText w:val=""/>
      <w:lvlJc w:val="left"/>
      <w:pPr>
        <w:ind w:left="1440" w:hanging="360"/>
      </w:pPr>
      <w:rPr>
        <w:rFonts w:ascii="Symbol" w:hAnsi="Symbol" w:hint="default"/>
      </w:rPr>
    </w:lvl>
    <w:lvl w:ilvl="2" w:tplc="6CA43E48">
      <w:start w:val="1"/>
      <w:numFmt w:val="bullet"/>
      <w:lvlText w:val=""/>
      <w:lvlJc w:val="left"/>
      <w:pPr>
        <w:ind w:left="2160" w:hanging="360"/>
      </w:pPr>
      <w:rPr>
        <w:rFonts w:ascii="Wingdings" w:hAnsi="Wingdings" w:hint="default"/>
      </w:rPr>
    </w:lvl>
    <w:lvl w:ilvl="3" w:tplc="D39EDA02">
      <w:start w:val="1"/>
      <w:numFmt w:val="bullet"/>
      <w:lvlText w:val=""/>
      <w:lvlJc w:val="left"/>
      <w:pPr>
        <w:ind w:left="2880" w:hanging="360"/>
      </w:pPr>
      <w:rPr>
        <w:rFonts w:ascii="Symbol" w:hAnsi="Symbol" w:hint="default"/>
      </w:rPr>
    </w:lvl>
    <w:lvl w:ilvl="4" w:tplc="32EAC35A">
      <w:start w:val="1"/>
      <w:numFmt w:val="bullet"/>
      <w:lvlText w:val="o"/>
      <w:lvlJc w:val="left"/>
      <w:pPr>
        <w:ind w:left="3600" w:hanging="360"/>
      </w:pPr>
      <w:rPr>
        <w:rFonts w:ascii="Courier New" w:hAnsi="Courier New" w:hint="default"/>
      </w:rPr>
    </w:lvl>
    <w:lvl w:ilvl="5" w:tplc="ED78AFCC">
      <w:start w:val="1"/>
      <w:numFmt w:val="bullet"/>
      <w:lvlText w:val=""/>
      <w:lvlJc w:val="left"/>
      <w:pPr>
        <w:ind w:left="4320" w:hanging="360"/>
      </w:pPr>
      <w:rPr>
        <w:rFonts w:ascii="Wingdings" w:hAnsi="Wingdings" w:hint="default"/>
      </w:rPr>
    </w:lvl>
    <w:lvl w:ilvl="6" w:tplc="B86E0976">
      <w:start w:val="1"/>
      <w:numFmt w:val="bullet"/>
      <w:lvlText w:val=""/>
      <w:lvlJc w:val="left"/>
      <w:pPr>
        <w:ind w:left="5040" w:hanging="360"/>
      </w:pPr>
      <w:rPr>
        <w:rFonts w:ascii="Symbol" w:hAnsi="Symbol" w:hint="default"/>
      </w:rPr>
    </w:lvl>
    <w:lvl w:ilvl="7" w:tplc="709C7446">
      <w:start w:val="1"/>
      <w:numFmt w:val="bullet"/>
      <w:lvlText w:val="o"/>
      <w:lvlJc w:val="left"/>
      <w:pPr>
        <w:ind w:left="5760" w:hanging="360"/>
      </w:pPr>
      <w:rPr>
        <w:rFonts w:ascii="Courier New" w:hAnsi="Courier New" w:hint="default"/>
      </w:rPr>
    </w:lvl>
    <w:lvl w:ilvl="8" w:tplc="089A5396">
      <w:start w:val="1"/>
      <w:numFmt w:val="bullet"/>
      <w:lvlText w:val=""/>
      <w:lvlJc w:val="left"/>
      <w:pPr>
        <w:ind w:left="6480" w:hanging="360"/>
      </w:pPr>
      <w:rPr>
        <w:rFonts w:ascii="Wingdings" w:hAnsi="Wingdings" w:hint="default"/>
      </w:rPr>
    </w:lvl>
  </w:abstractNum>
  <w:abstractNum w:abstractNumId="25" w15:restartNumberingAfterBreak="0">
    <w:nsid w:val="26BDA30E"/>
    <w:multiLevelType w:val="hybridMultilevel"/>
    <w:tmpl w:val="FFFFFFFF"/>
    <w:lvl w:ilvl="0" w:tplc="07BE4026">
      <w:start w:val="1"/>
      <w:numFmt w:val="upperLetter"/>
      <w:lvlText w:val="%1."/>
      <w:lvlJc w:val="left"/>
      <w:pPr>
        <w:ind w:left="720" w:hanging="360"/>
      </w:pPr>
    </w:lvl>
    <w:lvl w:ilvl="1" w:tplc="5C4AE47A">
      <w:start w:val="1"/>
      <w:numFmt w:val="lowerLetter"/>
      <w:lvlText w:val="%2."/>
      <w:lvlJc w:val="left"/>
      <w:pPr>
        <w:ind w:left="1440" w:hanging="360"/>
      </w:pPr>
    </w:lvl>
    <w:lvl w:ilvl="2" w:tplc="DF403FE2">
      <w:start w:val="1"/>
      <w:numFmt w:val="lowerRoman"/>
      <w:lvlText w:val="%3."/>
      <w:lvlJc w:val="right"/>
      <w:pPr>
        <w:ind w:left="2160" w:hanging="180"/>
      </w:pPr>
    </w:lvl>
    <w:lvl w:ilvl="3" w:tplc="48B82832">
      <w:start w:val="1"/>
      <w:numFmt w:val="decimal"/>
      <w:lvlText w:val="%4."/>
      <w:lvlJc w:val="left"/>
      <w:pPr>
        <w:ind w:left="2880" w:hanging="360"/>
      </w:pPr>
    </w:lvl>
    <w:lvl w:ilvl="4" w:tplc="8F7C016C">
      <w:start w:val="1"/>
      <w:numFmt w:val="lowerLetter"/>
      <w:lvlText w:val="%5."/>
      <w:lvlJc w:val="left"/>
      <w:pPr>
        <w:ind w:left="3600" w:hanging="360"/>
      </w:pPr>
    </w:lvl>
    <w:lvl w:ilvl="5" w:tplc="D924F0FC">
      <w:start w:val="1"/>
      <w:numFmt w:val="lowerRoman"/>
      <w:lvlText w:val="%6."/>
      <w:lvlJc w:val="right"/>
      <w:pPr>
        <w:ind w:left="4320" w:hanging="180"/>
      </w:pPr>
    </w:lvl>
    <w:lvl w:ilvl="6" w:tplc="B294581C">
      <w:start w:val="1"/>
      <w:numFmt w:val="decimal"/>
      <w:lvlText w:val="%7."/>
      <w:lvlJc w:val="left"/>
      <w:pPr>
        <w:ind w:left="5040" w:hanging="360"/>
      </w:pPr>
    </w:lvl>
    <w:lvl w:ilvl="7" w:tplc="BA422EE2">
      <w:start w:val="1"/>
      <w:numFmt w:val="lowerLetter"/>
      <w:lvlText w:val="%8."/>
      <w:lvlJc w:val="left"/>
      <w:pPr>
        <w:ind w:left="5760" w:hanging="360"/>
      </w:pPr>
    </w:lvl>
    <w:lvl w:ilvl="8" w:tplc="F2F418D0">
      <w:start w:val="1"/>
      <w:numFmt w:val="lowerRoman"/>
      <w:lvlText w:val="%9."/>
      <w:lvlJc w:val="right"/>
      <w:pPr>
        <w:ind w:left="6480" w:hanging="180"/>
      </w:pPr>
    </w:lvl>
  </w:abstractNum>
  <w:abstractNum w:abstractNumId="26" w15:restartNumberingAfterBreak="0">
    <w:nsid w:val="284DB536"/>
    <w:multiLevelType w:val="hybridMultilevel"/>
    <w:tmpl w:val="FFFFFFFF"/>
    <w:lvl w:ilvl="0" w:tplc="6D98FAEC">
      <w:start w:val="1"/>
      <w:numFmt w:val="decimal"/>
      <w:lvlText w:val="%1."/>
      <w:lvlJc w:val="left"/>
      <w:pPr>
        <w:ind w:left="720" w:hanging="360"/>
      </w:pPr>
    </w:lvl>
    <w:lvl w:ilvl="1" w:tplc="FA94B288">
      <w:start w:val="1"/>
      <w:numFmt w:val="lowerLetter"/>
      <w:lvlText w:val="%2."/>
      <w:lvlJc w:val="left"/>
      <w:pPr>
        <w:ind w:left="1440" w:hanging="360"/>
      </w:pPr>
    </w:lvl>
    <w:lvl w:ilvl="2" w:tplc="9E443202">
      <w:start w:val="1"/>
      <w:numFmt w:val="lowerRoman"/>
      <w:lvlText w:val="%3."/>
      <w:lvlJc w:val="right"/>
      <w:pPr>
        <w:ind w:left="2160" w:hanging="180"/>
      </w:pPr>
    </w:lvl>
    <w:lvl w:ilvl="3" w:tplc="DA604B14">
      <w:start w:val="1"/>
      <w:numFmt w:val="decimal"/>
      <w:lvlText w:val="%4."/>
      <w:lvlJc w:val="left"/>
      <w:pPr>
        <w:ind w:left="2880" w:hanging="360"/>
      </w:pPr>
    </w:lvl>
    <w:lvl w:ilvl="4" w:tplc="BB96FEC0">
      <w:start w:val="1"/>
      <w:numFmt w:val="lowerLetter"/>
      <w:lvlText w:val="%5."/>
      <w:lvlJc w:val="left"/>
      <w:pPr>
        <w:ind w:left="3600" w:hanging="360"/>
      </w:pPr>
    </w:lvl>
    <w:lvl w:ilvl="5" w:tplc="CBDAEDD0">
      <w:start w:val="1"/>
      <w:numFmt w:val="lowerRoman"/>
      <w:lvlText w:val="%6."/>
      <w:lvlJc w:val="right"/>
      <w:pPr>
        <w:ind w:left="4320" w:hanging="180"/>
      </w:pPr>
    </w:lvl>
    <w:lvl w:ilvl="6" w:tplc="D1F89F88">
      <w:start w:val="1"/>
      <w:numFmt w:val="decimal"/>
      <w:lvlText w:val="%7."/>
      <w:lvlJc w:val="left"/>
      <w:pPr>
        <w:ind w:left="5040" w:hanging="360"/>
      </w:pPr>
    </w:lvl>
    <w:lvl w:ilvl="7" w:tplc="B1CEA5C8">
      <w:start w:val="1"/>
      <w:numFmt w:val="lowerLetter"/>
      <w:lvlText w:val="%8."/>
      <w:lvlJc w:val="left"/>
      <w:pPr>
        <w:ind w:left="5760" w:hanging="360"/>
      </w:pPr>
    </w:lvl>
    <w:lvl w:ilvl="8" w:tplc="67DE1B40">
      <w:start w:val="1"/>
      <w:numFmt w:val="lowerRoman"/>
      <w:lvlText w:val="%9."/>
      <w:lvlJc w:val="right"/>
      <w:pPr>
        <w:ind w:left="6480" w:hanging="180"/>
      </w:pPr>
    </w:lvl>
  </w:abstractNum>
  <w:abstractNum w:abstractNumId="27" w15:restartNumberingAfterBreak="0">
    <w:nsid w:val="28658770"/>
    <w:multiLevelType w:val="hybridMultilevel"/>
    <w:tmpl w:val="FFFFFFFF"/>
    <w:lvl w:ilvl="0" w:tplc="0C985E0C">
      <w:start w:val="1"/>
      <w:numFmt w:val="upperLetter"/>
      <w:lvlText w:val="%1."/>
      <w:lvlJc w:val="left"/>
      <w:pPr>
        <w:ind w:left="720" w:hanging="360"/>
      </w:pPr>
    </w:lvl>
    <w:lvl w:ilvl="1" w:tplc="4F283582">
      <w:start w:val="1"/>
      <w:numFmt w:val="lowerLetter"/>
      <w:lvlText w:val="%2."/>
      <w:lvlJc w:val="left"/>
      <w:pPr>
        <w:ind w:left="1440" w:hanging="360"/>
      </w:pPr>
    </w:lvl>
    <w:lvl w:ilvl="2" w:tplc="491AFBCA">
      <w:start w:val="1"/>
      <w:numFmt w:val="lowerRoman"/>
      <w:lvlText w:val="%3."/>
      <w:lvlJc w:val="right"/>
      <w:pPr>
        <w:ind w:left="2160" w:hanging="180"/>
      </w:pPr>
    </w:lvl>
    <w:lvl w:ilvl="3" w:tplc="34FABECC">
      <w:start w:val="1"/>
      <w:numFmt w:val="decimal"/>
      <w:lvlText w:val="%4."/>
      <w:lvlJc w:val="left"/>
      <w:pPr>
        <w:ind w:left="2880" w:hanging="360"/>
      </w:pPr>
    </w:lvl>
    <w:lvl w:ilvl="4" w:tplc="4052E65A">
      <w:start w:val="1"/>
      <w:numFmt w:val="lowerLetter"/>
      <w:lvlText w:val="%5."/>
      <w:lvlJc w:val="left"/>
      <w:pPr>
        <w:ind w:left="3600" w:hanging="360"/>
      </w:pPr>
    </w:lvl>
    <w:lvl w:ilvl="5" w:tplc="8C5C2EFE">
      <w:start w:val="1"/>
      <w:numFmt w:val="lowerRoman"/>
      <w:lvlText w:val="%6."/>
      <w:lvlJc w:val="right"/>
      <w:pPr>
        <w:ind w:left="4320" w:hanging="180"/>
      </w:pPr>
    </w:lvl>
    <w:lvl w:ilvl="6" w:tplc="387A0E2E">
      <w:start w:val="1"/>
      <w:numFmt w:val="decimal"/>
      <w:lvlText w:val="%7."/>
      <w:lvlJc w:val="left"/>
      <w:pPr>
        <w:ind w:left="5040" w:hanging="360"/>
      </w:pPr>
    </w:lvl>
    <w:lvl w:ilvl="7" w:tplc="75F84AF2">
      <w:start w:val="1"/>
      <w:numFmt w:val="lowerLetter"/>
      <w:lvlText w:val="%8."/>
      <w:lvlJc w:val="left"/>
      <w:pPr>
        <w:ind w:left="5760" w:hanging="360"/>
      </w:pPr>
    </w:lvl>
    <w:lvl w:ilvl="8" w:tplc="B046FB58">
      <w:start w:val="1"/>
      <w:numFmt w:val="lowerRoman"/>
      <w:lvlText w:val="%9."/>
      <w:lvlJc w:val="right"/>
      <w:pPr>
        <w:ind w:left="6480" w:hanging="180"/>
      </w:pPr>
    </w:lvl>
  </w:abstractNum>
  <w:abstractNum w:abstractNumId="28" w15:restartNumberingAfterBreak="0">
    <w:nsid w:val="288370D5"/>
    <w:multiLevelType w:val="hybridMultilevel"/>
    <w:tmpl w:val="BA921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A2C0291"/>
    <w:multiLevelType w:val="hybridMultilevel"/>
    <w:tmpl w:val="FFFFFFFF"/>
    <w:lvl w:ilvl="0" w:tplc="7E82C728">
      <w:start w:val="1"/>
      <w:numFmt w:val="decimal"/>
      <w:lvlText w:val="%1."/>
      <w:lvlJc w:val="left"/>
      <w:pPr>
        <w:ind w:left="720" w:hanging="360"/>
      </w:pPr>
    </w:lvl>
    <w:lvl w:ilvl="1" w:tplc="DBB423DE">
      <w:start w:val="1"/>
      <w:numFmt w:val="lowerLetter"/>
      <w:lvlText w:val="%2."/>
      <w:lvlJc w:val="left"/>
      <w:pPr>
        <w:ind w:left="1440" w:hanging="360"/>
      </w:pPr>
    </w:lvl>
    <w:lvl w:ilvl="2" w:tplc="8654C320">
      <w:start w:val="1"/>
      <w:numFmt w:val="lowerRoman"/>
      <w:lvlText w:val="%3."/>
      <w:lvlJc w:val="right"/>
      <w:pPr>
        <w:ind w:left="2160" w:hanging="180"/>
      </w:pPr>
    </w:lvl>
    <w:lvl w:ilvl="3" w:tplc="53F6743E">
      <w:start w:val="1"/>
      <w:numFmt w:val="decimal"/>
      <w:lvlText w:val="%4."/>
      <w:lvlJc w:val="left"/>
      <w:pPr>
        <w:ind w:left="2880" w:hanging="360"/>
      </w:pPr>
    </w:lvl>
    <w:lvl w:ilvl="4" w:tplc="C824C5DC">
      <w:start w:val="1"/>
      <w:numFmt w:val="lowerLetter"/>
      <w:lvlText w:val="%5."/>
      <w:lvlJc w:val="left"/>
      <w:pPr>
        <w:ind w:left="3600" w:hanging="360"/>
      </w:pPr>
    </w:lvl>
    <w:lvl w:ilvl="5" w:tplc="0F742E24">
      <w:start w:val="1"/>
      <w:numFmt w:val="lowerRoman"/>
      <w:lvlText w:val="%6."/>
      <w:lvlJc w:val="right"/>
      <w:pPr>
        <w:ind w:left="4320" w:hanging="180"/>
      </w:pPr>
    </w:lvl>
    <w:lvl w:ilvl="6" w:tplc="60FAF55A">
      <w:start w:val="1"/>
      <w:numFmt w:val="decimal"/>
      <w:lvlText w:val="%7."/>
      <w:lvlJc w:val="left"/>
      <w:pPr>
        <w:ind w:left="5040" w:hanging="360"/>
      </w:pPr>
    </w:lvl>
    <w:lvl w:ilvl="7" w:tplc="2ACADE98">
      <w:start w:val="1"/>
      <w:numFmt w:val="lowerLetter"/>
      <w:lvlText w:val="%8."/>
      <w:lvlJc w:val="left"/>
      <w:pPr>
        <w:ind w:left="5760" w:hanging="360"/>
      </w:pPr>
    </w:lvl>
    <w:lvl w:ilvl="8" w:tplc="01F68104">
      <w:start w:val="1"/>
      <w:numFmt w:val="lowerRoman"/>
      <w:lvlText w:val="%9."/>
      <w:lvlJc w:val="right"/>
      <w:pPr>
        <w:ind w:left="6480" w:hanging="180"/>
      </w:pPr>
    </w:lvl>
  </w:abstractNum>
  <w:abstractNum w:abstractNumId="30" w15:restartNumberingAfterBreak="0">
    <w:nsid w:val="2A3E9044"/>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A6ACD7A"/>
    <w:multiLevelType w:val="hybridMultilevel"/>
    <w:tmpl w:val="FFFFFFFF"/>
    <w:lvl w:ilvl="0" w:tplc="7F32175C">
      <w:start w:val="1"/>
      <w:numFmt w:val="decimal"/>
      <w:lvlText w:val="%1."/>
      <w:lvlJc w:val="left"/>
      <w:pPr>
        <w:ind w:left="720" w:hanging="360"/>
      </w:pPr>
    </w:lvl>
    <w:lvl w:ilvl="1" w:tplc="68CE4494">
      <w:start w:val="1"/>
      <w:numFmt w:val="lowerLetter"/>
      <w:lvlText w:val="%2."/>
      <w:lvlJc w:val="left"/>
      <w:pPr>
        <w:ind w:left="1440" w:hanging="360"/>
      </w:pPr>
    </w:lvl>
    <w:lvl w:ilvl="2" w:tplc="3778642A">
      <w:start w:val="1"/>
      <w:numFmt w:val="lowerRoman"/>
      <w:lvlText w:val="%3."/>
      <w:lvlJc w:val="right"/>
      <w:pPr>
        <w:ind w:left="2160" w:hanging="180"/>
      </w:pPr>
    </w:lvl>
    <w:lvl w:ilvl="3" w:tplc="0C22CC1E">
      <w:start w:val="1"/>
      <w:numFmt w:val="decimal"/>
      <w:lvlText w:val="%4."/>
      <w:lvlJc w:val="left"/>
      <w:pPr>
        <w:ind w:left="2880" w:hanging="360"/>
      </w:pPr>
    </w:lvl>
    <w:lvl w:ilvl="4" w:tplc="4FC23AAE">
      <w:start w:val="1"/>
      <w:numFmt w:val="lowerLetter"/>
      <w:lvlText w:val="%5."/>
      <w:lvlJc w:val="left"/>
      <w:pPr>
        <w:ind w:left="3600" w:hanging="360"/>
      </w:pPr>
    </w:lvl>
    <w:lvl w:ilvl="5" w:tplc="7B7A85A6">
      <w:start w:val="1"/>
      <w:numFmt w:val="lowerRoman"/>
      <w:lvlText w:val="%6."/>
      <w:lvlJc w:val="right"/>
      <w:pPr>
        <w:ind w:left="4320" w:hanging="180"/>
      </w:pPr>
    </w:lvl>
    <w:lvl w:ilvl="6" w:tplc="B0B22CD4">
      <w:start w:val="1"/>
      <w:numFmt w:val="decimal"/>
      <w:lvlText w:val="%7."/>
      <w:lvlJc w:val="left"/>
      <w:pPr>
        <w:ind w:left="5040" w:hanging="360"/>
      </w:pPr>
    </w:lvl>
    <w:lvl w:ilvl="7" w:tplc="45BA8260">
      <w:start w:val="1"/>
      <w:numFmt w:val="lowerLetter"/>
      <w:lvlText w:val="%8."/>
      <w:lvlJc w:val="left"/>
      <w:pPr>
        <w:ind w:left="5760" w:hanging="360"/>
      </w:pPr>
    </w:lvl>
    <w:lvl w:ilvl="8" w:tplc="39643062">
      <w:start w:val="1"/>
      <w:numFmt w:val="lowerRoman"/>
      <w:lvlText w:val="%9."/>
      <w:lvlJc w:val="right"/>
      <w:pPr>
        <w:ind w:left="6480" w:hanging="180"/>
      </w:pPr>
    </w:lvl>
  </w:abstractNum>
  <w:abstractNum w:abstractNumId="32" w15:restartNumberingAfterBreak="0">
    <w:nsid w:val="2C441148"/>
    <w:multiLevelType w:val="hybridMultilevel"/>
    <w:tmpl w:val="FFFFFFFF"/>
    <w:lvl w:ilvl="0" w:tplc="4BBA7A4E">
      <w:start w:val="1"/>
      <w:numFmt w:val="decimal"/>
      <w:lvlText w:val="%1."/>
      <w:lvlJc w:val="left"/>
      <w:pPr>
        <w:ind w:left="720" w:hanging="360"/>
      </w:pPr>
    </w:lvl>
    <w:lvl w:ilvl="1" w:tplc="8898CA36">
      <w:start w:val="1"/>
      <w:numFmt w:val="lowerLetter"/>
      <w:lvlText w:val="%2."/>
      <w:lvlJc w:val="left"/>
      <w:pPr>
        <w:ind w:left="1440" w:hanging="360"/>
      </w:pPr>
    </w:lvl>
    <w:lvl w:ilvl="2" w:tplc="19B0B2BE">
      <w:start w:val="1"/>
      <w:numFmt w:val="lowerRoman"/>
      <w:lvlText w:val="%3."/>
      <w:lvlJc w:val="right"/>
      <w:pPr>
        <w:ind w:left="2160" w:hanging="180"/>
      </w:pPr>
    </w:lvl>
    <w:lvl w:ilvl="3" w:tplc="CF30FA78">
      <w:start w:val="1"/>
      <w:numFmt w:val="decimal"/>
      <w:lvlText w:val="%4."/>
      <w:lvlJc w:val="left"/>
      <w:pPr>
        <w:ind w:left="2880" w:hanging="360"/>
      </w:pPr>
    </w:lvl>
    <w:lvl w:ilvl="4" w:tplc="73FA97A2">
      <w:start w:val="1"/>
      <w:numFmt w:val="lowerLetter"/>
      <w:lvlText w:val="%5."/>
      <w:lvlJc w:val="left"/>
      <w:pPr>
        <w:ind w:left="3600" w:hanging="360"/>
      </w:pPr>
    </w:lvl>
    <w:lvl w:ilvl="5" w:tplc="95B6F930">
      <w:start w:val="1"/>
      <w:numFmt w:val="lowerRoman"/>
      <w:lvlText w:val="%6."/>
      <w:lvlJc w:val="right"/>
      <w:pPr>
        <w:ind w:left="4320" w:hanging="180"/>
      </w:pPr>
    </w:lvl>
    <w:lvl w:ilvl="6" w:tplc="5D1C5BC0">
      <w:start w:val="1"/>
      <w:numFmt w:val="decimal"/>
      <w:lvlText w:val="%7."/>
      <w:lvlJc w:val="left"/>
      <w:pPr>
        <w:ind w:left="5040" w:hanging="360"/>
      </w:pPr>
    </w:lvl>
    <w:lvl w:ilvl="7" w:tplc="4A52AAA6">
      <w:start w:val="1"/>
      <w:numFmt w:val="lowerLetter"/>
      <w:lvlText w:val="%8."/>
      <w:lvlJc w:val="left"/>
      <w:pPr>
        <w:ind w:left="5760" w:hanging="360"/>
      </w:pPr>
    </w:lvl>
    <w:lvl w:ilvl="8" w:tplc="5450D466">
      <w:start w:val="1"/>
      <w:numFmt w:val="lowerRoman"/>
      <w:lvlText w:val="%9."/>
      <w:lvlJc w:val="right"/>
      <w:pPr>
        <w:ind w:left="6480" w:hanging="180"/>
      </w:pPr>
    </w:lvl>
  </w:abstractNum>
  <w:abstractNum w:abstractNumId="33" w15:restartNumberingAfterBreak="0">
    <w:nsid w:val="2CBD0619"/>
    <w:multiLevelType w:val="hybridMultilevel"/>
    <w:tmpl w:val="27D0E4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EBB8455"/>
    <w:multiLevelType w:val="hybridMultilevel"/>
    <w:tmpl w:val="5044A4F8"/>
    <w:lvl w:ilvl="0" w:tplc="59D6C6A6">
      <w:start w:val="1"/>
      <w:numFmt w:val="upperLetter"/>
      <w:lvlText w:val="%1."/>
      <w:lvlJc w:val="left"/>
      <w:pPr>
        <w:ind w:left="720" w:hanging="360"/>
      </w:pPr>
    </w:lvl>
    <w:lvl w:ilvl="1" w:tplc="889C3576">
      <w:start w:val="1"/>
      <w:numFmt w:val="lowerLetter"/>
      <w:lvlText w:val="%2."/>
      <w:lvlJc w:val="left"/>
      <w:pPr>
        <w:ind w:left="1440" w:hanging="360"/>
      </w:pPr>
    </w:lvl>
    <w:lvl w:ilvl="2" w:tplc="799276C4">
      <w:start w:val="1"/>
      <w:numFmt w:val="lowerRoman"/>
      <w:lvlText w:val="%3."/>
      <w:lvlJc w:val="right"/>
      <w:pPr>
        <w:ind w:left="2160" w:hanging="180"/>
      </w:pPr>
    </w:lvl>
    <w:lvl w:ilvl="3" w:tplc="C6CAEDDE">
      <w:start w:val="1"/>
      <w:numFmt w:val="decimal"/>
      <w:lvlText w:val="%4."/>
      <w:lvlJc w:val="left"/>
      <w:pPr>
        <w:ind w:left="2880" w:hanging="360"/>
      </w:pPr>
    </w:lvl>
    <w:lvl w:ilvl="4" w:tplc="EBE0ADDA">
      <w:start w:val="1"/>
      <w:numFmt w:val="lowerLetter"/>
      <w:lvlText w:val="%5."/>
      <w:lvlJc w:val="left"/>
      <w:pPr>
        <w:ind w:left="3600" w:hanging="360"/>
      </w:pPr>
    </w:lvl>
    <w:lvl w:ilvl="5" w:tplc="34528FB6">
      <w:start w:val="1"/>
      <w:numFmt w:val="lowerRoman"/>
      <w:lvlText w:val="%6."/>
      <w:lvlJc w:val="right"/>
      <w:pPr>
        <w:ind w:left="4320" w:hanging="180"/>
      </w:pPr>
    </w:lvl>
    <w:lvl w:ilvl="6" w:tplc="E6980D54">
      <w:start w:val="1"/>
      <w:numFmt w:val="decimal"/>
      <w:lvlText w:val="%7."/>
      <w:lvlJc w:val="left"/>
      <w:pPr>
        <w:ind w:left="5040" w:hanging="360"/>
      </w:pPr>
    </w:lvl>
    <w:lvl w:ilvl="7" w:tplc="AA6C7D70">
      <w:start w:val="1"/>
      <w:numFmt w:val="lowerLetter"/>
      <w:lvlText w:val="%8."/>
      <w:lvlJc w:val="left"/>
      <w:pPr>
        <w:ind w:left="5760" w:hanging="360"/>
      </w:pPr>
    </w:lvl>
    <w:lvl w:ilvl="8" w:tplc="B56C637A">
      <w:start w:val="1"/>
      <w:numFmt w:val="lowerRoman"/>
      <w:lvlText w:val="%9."/>
      <w:lvlJc w:val="right"/>
      <w:pPr>
        <w:ind w:left="6480" w:hanging="180"/>
      </w:pPr>
    </w:lvl>
  </w:abstractNum>
  <w:abstractNum w:abstractNumId="35" w15:restartNumberingAfterBreak="0">
    <w:nsid w:val="3291AB34"/>
    <w:multiLevelType w:val="hybridMultilevel"/>
    <w:tmpl w:val="FFFFFFFF"/>
    <w:lvl w:ilvl="0" w:tplc="4E1CE2FE">
      <w:start w:val="1"/>
      <w:numFmt w:val="upperLetter"/>
      <w:lvlText w:val="%1."/>
      <w:lvlJc w:val="left"/>
      <w:pPr>
        <w:ind w:left="720" w:hanging="360"/>
      </w:pPr>
    </w:lvl>
    <w:lvl w:ilvl="1" w:tplc="C6125500">
      <w:start w:val="1"/>
      <w:numFmt w:val="lowerLetter"/>
      <w:lvlText w:val="%2."/>
      <w:lvlJc w:val="left"/>
      <w:pPr>
        <w:ind w:left="1440" w:hanging="360"/>
      </w:pPr>
    </w:lvl>
    <w:lvl w:ilvl="2" w:tplc="464638CE">
      <w:start w:val="1"/>
      <w:numFmt w:val="lowerRoman"/>
      <w:lvlText w:val="%3."/>
      <w:lvlJc w:val="right"/>
      <w:pPr>
        <w:ind w:left="2160" w:hanging="180"/>
      </w:pPr>
    </w:lvl>
    <w:lvl w:ilvl="3" w:tplc="C58072AE">
      <w:start w:val="1"/>
      <w:numFmt w:val="decimal"/>
      <w:lvlText w:val="%4."/>
      <w:lvlJc w:val="left"/>
      <w:pPr>
        <w:ind w:left="2880" w:hanging="360"/>
      </w:pPr>
    </w:lvl>
    <w:lvl w:ilvl="4" w:tplc="165E7FEA">
      <w:start w:val="1"/>
      <w:numFmt w:val="lowerLetter"/>
      <w:lvlText w:val="%5."/>
      <w:lvlJc w:val="left"/>
      <w:pPr>
        <w:ind w:left="3600" w:hanging="360"/>
      </w:pPr>
    </w:lvl>
    <w:lvl w:ilvl="5" w:tplc="9AE6E4F6">
      <w:start w:val="1"/>
      <w:numFmt w:val="lowerRoman"/>
      <w:lvlText w:val="%6."/>
      <w:lvlJc w:val="right"/>
      <w:pPr>
        <w:ind w:left="4320" w:hanging="180"/>
      </w:pPr>
    </w:lvl>
    <w:lvl w:ilvl="6" w:tplc="3AF06054">
      <w:start w:val="1"/>
      <w:numFmt w:val="decimal"/>
      <w:lvlText w:val="%7."/>
      <w:lvlJc w:val="left"/>
      <w:pPr>
        <w:ind w:left="5040" w:hanging="360"/>
      </w:pPr>
    </w:lvl>
    <w:lvl w:ilvl="7" w:tplc="F65A6E62">
      <w:start w:val="1"/>
      <w:numFmt w:val="lowerLetter"/>
      <w:lvlText w:val="%8."/>
      <w:lvlJc w:val="left"/>
      <w:pPr>
        <w:ind w:left="5760" w:hanging="360"/>
      </w:pPr>
    </w:lvl>
    <w:lvl w:ilvl="8" w:tplc="108AFF26">
      <w:start w:val="1"/>
      <w:numFmt w:val="lowerRoman"/>
      <w:lvlText w:val="%9."/>
      <w:lvlJc w:val="right"/>
      <w:pPr>
        <w:ind w:left="6480" w:hanging="180"/>
      </w:pPr>
    </w:lvl>
  </w:abstractNum>
  <w:abstractNum w:abstractNumId="36" w15:restartNumberingAfterBreak="0">
    <w:nsid w:val="33F8B06F"/>
    <w:multiLevelType w:val="hybridMultilevel"/>
    <w:tmpl w:val="FFFFFFFF"/>
    <w:lvl w:ilvl="0" w:tplc="0E960FCE">
      <w:start w:val="1"/>
      <w:numFmt w:val="decimal"/>
      <w:lvlText w:val="%1."/>
      <w:lvlJc w:val="left"/>
      <w:pPr>
        <w:ind w:left="720" w:hanging="360"/>
      </w:pPr>
    </w:lvl>
    <w:lvl w:ilvl="1" w:tplc="99D88BFC">
      <w:start w:val="1"/>
      <w:numFmt w:val="lowerLetter"/>
      <w:lvlText w:val="%2."/>
      <w:lvlJc w:val="left"/>
      <w:pPr>
        <w:ind w:left="1440" w:hanging="360"/>
      </w:pPr>
    </w:lvl>
    <w:lvl w:ilvl="2" w:tplc="BF0CA226">
      <w:start w:val="1"/>
      <w:numFmt w:val="lowerRoman"/>
      <w:lvlText w:val="%3."/>
      <w:lvlJc w:val="right"/>
      <w:pPr>
        <w:ind w:left="2160" w:hanging="180"/>
      </w:pPr>
    </w:lvl>
    <w:lvl w:ilvl="3" w:tplc="391C3258">
      <w:start w:val="1"/>
      <w:numFmt w:val="decimal"/>
      <w:lvlText w:val="%4."/>
      <w:lvlJc w:val="left"/>
      <w:pPr>
        <w:ind w:left="2880" w:hanging="360"/>
      </w:pPr>
    </w:lvl>
    <w:lvl w:ilvl="4" w:tplc="D548E17C">
      <w:start w:val="1"/>
      <w:numFmt w:val="lowerLetter"/>
      <w:lvlText w:val="%5."/>
      <w:lvlJc w:val="left"/>
      <w:pPr>
        <w:ind w:left="3600" w:hanging="360"/>
      </w:pPr>
    </w:lvl>
    <w:lvl w:ilvl="5" w:tplc="CC186D18">
      <w:start w:val="1"/>
      <w:numFmt w:val="lowerRoman"/>
      <w:lvlText w:val="%6."/>
      <w:lvlJc w:val="right"/>
      <w:pPr>
        <w:ind w:left="4320" w:hanging="180"/>
      </w:pPr>
    </w:lvl>
    <w:lvl w:ilvl="6" w:tplc="C3F8AF7A">
      <w:start w:val="1"/>
      <w:numFmt w:val="decimal"/>
      <w:lvlText w:val="%7."/>
      <w:lvlJc w:val="left"/>
      <w:pPr>
        <w:ind w:left="5040" w:hanging="360"/>
      </w:pPr>
    </w:lvl>
    <w:lvl w:ilvl="7" w:tplc="7E26D3BA">
      <w:start w:val="1"/>
      <w:numFmt w:val="lowerLetter"/>
      <w:lvlText w:val="%8."/>
      <w:lvlJc w:val="left"/>
      <w:pPr>
        <w:ind w:left="5760" w:hanging="360"/>
      </w:pPr>
    </w:lvl>
    <w:lvl w:ilvl="8" w:tplc="2CB0E28E">
      <w:start w:val="1"/>
      <w:numFmt w:val="lowerRoman"/>
      <w:lvlText w:val="%9."/>
      <w:lvlJc w:val="right"/>
      <w:pPr>
        <w:ind w:left="6480" w:hanging="180"/>
      </w:pPr>
    </w:lvl>
  </w:abstractNum>
  <w:abstractNum w:abstractNumId="37" w15:restartNumberingAfterBreak="0">
    <w:nsid w:val="370CED6C"/>
    <w:multiLevelType w:val="hybridMultilevel"/>
    <w:tmpl w:val="FFFFFFFF"/>
    <w:lvl w:ilvl="0" w:tplc="1C82F2C2">
      <w:start w:val="1"/>
      <w:numFmt w:val="decimal"/>
      <w:lvlText w:val="%1."/>
      <w:lvlJc w:val="left"/>
      <w:pPr>
        <w:ind w:left="720" w:hanging="360"/>
      </w:pPr>
    </w:lvl>
    <w:lvl w:ilvl="1" w:tplc="A57AE254">
      <w:start w:val="1"/>
      <w:numFmt w:val="lowerLetter"/>
      <w:lvlText w:val="%2."/>
      <w:lvlJc w:val="left"/>
      <w:pPr>
        <w:ind w:left="1440" w:hanging="360"/>
      </w:pPr>
    </w:lvl>
    <w:lvl w:ilvl="2" w:tplc="71DC8AE8">
      <w:start w:val="1"/>
      <w:numFmt w:val="lowerRoman"/>
      <w:lvlText w:val="%3."/>
      <w:lvlJc w:val="right"/>
      <w:pPr>
        <w:ind w:left="2160" w:hanging="180"/>
      </w:pPr>
    </w:lvl>
    <w:lvl w:ilvl="3" w:tplc="9184DEE4">
      <w:start w:val="1"/>
      <w:numFmt w:val="decimal"/>
      <w:lvlText w:val="%4."/>
      <w:lvlJc w:val="left"/>
      <w:pPr>
        <w:ind w:left="2880" w:hanging="360"/>
      </w:pPr>
    </w:lvl>
    <w:lvl w:ilvl="4" w:tplc="64D263F4">
      <w:start w:val="1"/>
      <w:numFmt w:val="lowerLetter"/>
      <w:lvlText w:val="%5."/>
      <w:lvlJc w:val="left"/>
      <w:pPr>
        <w:ind w:left="3600" w:hanging="360"/>
      </w:pPr>
    </w:lvl>
    <w:lvl w:ilvl="5" w:tplc="F9AE3412">
      <w:start w:val="1"/>
      <w:numFmt w:val="lowerRoman"/>
      <w:lvlText w:val="%6."/>
      <w:lvlJc w:val="right"/>
      <w:pPr>
        <w:ind w:left="4320" w:hanging="180"/>
      </w:pPr>
    </w:lvl>
    <w:lvl w:ilvl="6" w:tplc="E006EF52">
      <w:start w:val="1"/>
      <w:numFmt w:val="decimal"/>
      <w:lvlText w:val="%7."/>
      <w:lvlJc w:val="left"/>
      <w:pPr>
        <w:ind w:left="5040" w:hanging="360"/>
      </w:pPr>
    </w:lvl>
    <w:lvl w:ilvl="7" w:tplc="CC24024C">
      <w:start w:val="1"/>
      <w:numFmt w:val="lowerLetter"/>
      <w:lvlText w:val="%8."/>
      <w:lvlJc w:val="left"/>
      <w:pPr>
        <w:ind w:left="5760" w:hanging="360"/>
      </w:pPr>
    </w:lvl>
    <w:lvl w:ilvl="8" w:tplc="9E943BB0">
      <w:start w:val="1"/>
      <w:numFmt w:val="lowerRoman"/>
      <w:lvlText w:val="%9."/>
      <w:lvlJc w:val="right"/>
      <w:pPr>
        <w:ind w:left="6480" w:hanging="180"/>
      </w:pPr>
    </w:lvl>
  </w:abstractNum>
  <w:abstractNum w:abstractNumId="38" w15:restartNumberingAfterBreak="0">
    <w:nsid w:val="3A9F6451"/>
    <w:multiLevelType w:val="hybridMultilevel"/>
    <w:tmpl w:val="FFFFFFFF"/>
    <w:lvl w:ilvl="0" w:tplc="E1368804">
      <w:start w:val="1"/>
      <w:numFmt w:val="upperLetter"/>
      <w:lvlText w:val="%1."/>
      <w:lvlJc w:val="left"/>
      <w:pPr>
        <w:ind w:left="720" w:hanging="360"/>
      </w:pPr>
    </w:lvl>
    <w:lvl w:ilvl="1" w:tplc="A6CEB722">
      <w:start w:val="1"/>
      <w:numFmt w:val="lowerLetter"/>
      <w:lvlText w:val="%2."/>
      <w:lvlJc w:val="left"/>
      <w:pPr>
        <w:ind w:left="1440" w:hanging="360"/>
      </w:pPr>
    </w:lvl>
    <w:lvl w:ilvl="2" w:tplc="40043762">
      <w:start w:val="1"/>
      <w:numFmt w:val="lowerRoman"/>
      <w:lvlText w:val="%3."/>
      <w:lvlJc w:val="right"/>
      <w:pPr>
        <w:ind w:left="2160" w:hanging="180"/>
      </w:pPr>
    </w:lvl>
    <w:lvl w:ilvl="3" w:tplc="1B282DBC">
      <w:start w:val="1"/>
      <w:numFmt w:val="decimal"/>
      <w:lvlText w:val="%4."/>
      <w:lvlJc w:val="left"/>
      <w:pPr>
        <w:ind w:left="2880" w:hanging="360"/>
      </w:pPr>
    </w:lvl>
    <w:lvl w:ilvl="4" w:tplc="D004A376">
      <w:start w:val="1"/>
      <w:numFmt w:val="lowerLetter"/>
      <w:lvlText w:val="%5."/>
      <w:lvlJc w:val="left"/>
      <w:pPr>
        <w:ind w:left="3600" w:hanging="360"/>
      </w:pPr>
    </w:lvl>
    <w:lvl w:ilvl="5" w:tplc="89F271D8">
      <w:start w:val="1"/>
      <w:numFmt w:val="lowerRoman"/>
      <w:lvlText w:val="%6."/>
      <w:lvlJc w:val="right"/>
      <w:pPr>
        <w:ind w:left="4320" w:hanging="180"/>
      </w:pPr>
    </w:lvl>
    <w:lvl w:ilvl="6" w:tplc="D226BD7C">
      <w:start w:val="1"/>
      <w:numFmt w:val="decimal"/>
      <w:lvlText w:val="%7."/>
      <w:lvlJc w:val="left"/>
      <w:pPr>
        <w:ind w:left="5040" w:hanging="360"/>
      </w:pPr>
    </w:lvl>
    <w:lvl w:ilvl="7" w:tplc="BFA25F1A">
      <w:start w:val="1"/>
      <w:numFmt w:val="lowerLetter"/>
      <w:lvlText w:val="%8."/>
      <w:lvlJc w:val="left"/>
      <w:pPr>
        <w:ind w:left="5760" w:hanging="360"/>
      </w:pPr>
    </w:lvl>
    <w:lvl w:ilvl="8" w:tplc="D32826DC">
      <w:start w:val="1"/>
      <w:numFmt w:val="lowerRoman"/>
      <w:lvlText w:val="%9."/>
      <w:lvlJc w:val="right"/>
      <w:pPr>
        <w:ind w:left="6480" w:hanging="180"/>
      </w:pPr>
    </w:lvl>
  </w:abstractNum>
  <w:abstractNum w:abstractNumId="39" w15:restartNumberingAfterBreak="0">
    <w:nsid w:val="3D81157A"/>
    <w:multiLevelType w:val="hybridMultilevel"/>
    <w:tmpl w:val="FFFFFFFF"/>
    <w:lvl w:ilvl="0" w:tplc="7C4264A4">
      <w:start w:val="1"/>
      <w:numFmt w:val="decimal"/>
      <w:lvlText w:val="%1."/>
      <w:lvlJc w:val="left"/>
      <w:pPr>
        <w:ind w:left="720" w:hanging="360"/>
      </w:pPr>
    </w:lvl>
    <w:lvl w:ilvl="1" w:tplc="5FACE7BE">
      <w:start w:val="1"/>
      <w:numFmt w:val="lowerLetter"/>
      <w:lvlText w:val="%2."/>
      <w:lvlJc w:val="left"/>
      <w:pPr>
        <w:ind w:left="1440" w:hanging="360"/>
      </w:pPr>
    </w:lvl>
    <w:lvl w:ilvl="2" w:tplc="0678A908">
      <w:start w:val="1"/>
      <w:numFmt w:val="lowerRoman"/>
      <w:lvlText w:val="%3."/>
      <w:lvlJc w:val="right"/>
      <w:pPr>
        <w:ind w:left="2160" w:hanging="180"/>
      </w:pPr>
    </w:lvl>
    <w:lvl w:ilvl="3" w:tplc="2CC04970">
      <w:start w:val="1"/>
      <w:numFmt w:val="decimal"/>
      <w:lvlText w:val="%4."/>
      <w:lvlJc w:val="left"/>
      <w:pPr>
        <w:ind w:left="2880" w:hanging="360"/>
      </w:pPr>
    </w:lvl>
    <w:lvl w:ilvl="4" w:tplc="C4C685CA">
      <w:start w:val="1"/>
      <w:numFmt w:val="lowerLetter"/>
      <w:lvlText w:val="%5."/>
      <w:lvlJc w:val="left"/>
      <w:pPr>
        <w:ind w:left="3600" w:hanging="360"/>
      </w:pPr>
    </w:lvl>
    <w:lvl w:ilvl="5" w:tplc="2DE4EE5E">
      <w:start w:val="1"/>
      <w:numFmt w:val="lowerRoman"/>
      <w:lvlText w:val="%6."/>
      <w:lvlJc w:val="right"/>
      <w:pPr>
        <w:ind w:left="4320" w:hanging="180"/>
      </w:pPr>
    </w:lvl>
    <w:lvl w:ilvl="6" w:tplc="334C4BFE">
      <w:start w:val="1"/>
      <w:numFmt w:val="decimal"/>
      <w:lvlText w:val="%7."/>
      <w:lvlJc w:val="left"/>
      <w:pPr>
        <w:ind w:left="5040" w:hanging="360"/>
      </w:pPr>
    </w:lvl>
    <w:lvl w:ilvl="7" w:tplc="D11C99F0">
      <w:start w:val="1"/>
      <w:numFmt w:val="lowerLetter"/>
      <w:lvlText w:val="%8."/>
      <w:lvlJc w:val="left"/>
      <w:pPr>
        <w:ind w:left="5760" w:hanging="360"/>
      </w:pPr>
    </w:lvl>
    <w:lvl w:ilvl="8" w:tplc="06ECC55E">
      <w:start w:val="1"/>
      <w:numFmt w:val="lowerRoman"/>
      <w:lvlText w:val="%9."/>
      <w:lvlJc w:val="right"/>
      <w:pPr>
        <w:ind w:left="6480" w:hanging="180"/>
      </w:pPr>
    </w:lvl>
  </w:abstractNum>
  <w:abstractNum w:abstractNumId="40" w15:restartNumberingAfterBreak="0">
    <w:nsid w:val="3DACB378"/>
    <w:multiLevelType w:val="hybridMultilevel"/>
    <w:tmpl w:val="FFFFFFFF"/>
    <w:lvl w:ilvl="0" w:tplc="A82AF4CA">
      <w:start w:val="1"/>
      <w:numFmt w:val="upperLetter"/>
      <w:lvlText w:val="%1."/>
      <w:lvlJc w:val="left"/>
      <w:pPr>
        <w:ind w:left="720" w:hanging="360"/>
      </w:pPr>
    </w:lvl>
    <w:lvl w:ilvl="1" w:tplc="8B360864">
      <w:start w:val="1"/>
      <w:numFmt w:val="lowerLetter"/>
      <w:lvlText w:val="%2."/>
      <w:lvlJc w:val="left"/>
      <w:pPr>
        <w:ind w:left="1440" w:hanging="360"/>
      </w:pPr>
    </w:lvl>
    <w:lvl w:ilvl="2" w:tplc="5F2C70DC">
      <w:start w:val="1"/>
      <w:numFmt w:val="lowerRoman"/>
      <w:lvlText w:val="%3."/>
      <w:lvlJc w:val="right"/>
      <w:pPr>
        <w:ind w:left="2160" w:hanging="180"/>
      </w:pPr>
    </w:lvl>
    <w:lvl w:ilvl="3" w:tplc="29FE541A">
      <w:start w:val="1"/>
      <w:numFmt w:val="decimal"/>
      <w:lvlText w:val="%4."/>
      <w:lvlJc w:val="left"/>
      <w:pPr>
        <w:ind w:left="2880" w:hanging="360"/>
      </w:pPr>
    </w:lvl>
    <w:lvl w:ilvl="4" w:tplc="EBBC2400">
      <w:start w:val="1"/>
      <w:numFmt w:val="lowerLetter"/>
      <w:lvlText w:val="%5."/>
      <w:lvlJc w:val="left"/>
      <w:pPr>
        <w:ind w:left="3600" w:hanging="360"/>
      </w:pPr>
    </w:lvl>
    <w:lvl w:ilvl="5" w:tplc="9F84F348">
      <w:start w:val="1"/>
      <w:numFmt w:val="lowerRoman"/>
      <w:lvlText w:val="%6."/>
      <w:lvlJc w:val="right"/>
      <w:pPr>
        <w:ind w:left="4320" w:hanging="180"/>
      </w:pPr>
    </w:lvl>
    <w:lvl w:ilvl="6" w:tplc="B4A8421A">
      <w:start w:val="1"/>
      <w:numFmt w:val="decimal"/>
      <w:lvlText w:val="%7."/>
      <w:lvlJc w:val="left"/>
      <w:pPr>
        <w:ind w:left="5040" w:hanging="360"/>
      </w:pPr>
    </w:lvl>
    <w:lvl w:ilvl="7" w:tplc="4DE48E06">
      <w:start w:val="1"/>
      <w:numFmt w:val="lowerLetter"/>
      <w:lvlText w:val="%8."/>
      <w:lvlJc w:val="left"/>
      <w:pPr>
        <w:ind w:left="5760" w:hanging="360"/>
      </w:pPr>
    </w:lvl>
    <w:lvl w:ilvl="8" w:tplc="E708D970">
      <w:start w:val="1"/>
      <w:numFmt w:val="lowerRoman"/>
      <w:lvlText w:val="%9."/>
      <w:lvlJc w:val="right"/>
      <w:pPr>
        <w:ind w:left="6480" w:hanging="180"/>
      </w:pPr>
    </w:lvl>
  </w:abstractNum>
  <w:abstractNum w:abstractNumId="41" w15:restartNumberingAfterBreak="0">
    <w:nsid w:val="3FBA01BA"/>
    <w:multiLevelType w:val="hybridMultilevel"/>
    <w:tmpl w:val="FFFFFFFF"/>
    <w:lvl w:ilvl="0" w:tplc="DEFACA66">
      <w:start w:val="1"/>
      <w:numFmt w:val="decimal"/>
      <w:lvlText w:val="%1."/>
      <w:lvlJc w:val="left"/>
      <w:pPr>
        <w:ind w:left="720" w:hanging="360"/>
      </w:pPr>
    </w:lvl>
    <w:lvl w:ilvl="1" w:tplc="5788835A">
      <w:start w:val="1"/>
      <w:numFmt w:val="lowerLetter"/>
      <w:lvlText w:val="%2."/>
      <w:lvlJc w:val="left"/>
      <w:pPr>
        <w:ind w:left="1440" w:hanging="360"/>
      </w:pPr>
    </w:lvl>
    <w:lvl w:ilvl="2" w:tplc="845885E4">
      <w:start w:val="1"/>
      <w:numFmt w:val="lowerRoman"/>
      <w:lvlText w:val="%3."/>
      <w:lvlJc w:val="right"/>
      <w:pPr>
        <w:ind w:left="2160" w:hanging="180"/>
      </w:pPr>
    </w:lvl>
    <w:lvl w:ilvl="3" w:tplc="000AD258">
      <w:start w:val="1"/>
      <w:numFmt w:val="decimal"/>
      <w:lvlText w:val="%4."/>
      <w:lvlJc w:val="left"/>
      <w:pPr>
        <w:ind w:left="2880" w:hanging="360"/>
      </w:pPr>
    </w:lvl>
    <w:lvl w:ilvl="4" w:tplc="0D84CD5E">
      <w:start w:val="1"/>
      <w:numFmt w:val="lowerLetter"/>
      <w:lvlText w:val="%5."/>
      <w:lvlJc w:val="left"/>
      <w:pPr>
        <w:ind w:left="3600" w:hanging="360"/>
      </w:pPr>
    </w:lvl>
    <w:lvl w:ilvl="5" w:tplc="14A8C494">
      <w:start w:val="1"/>
      <w:numFmt w:val="lowerRoman"/>
      <w:lvlText w:val="%6."/>
      <w:lvlJc w:val="right"/>
      <w:pPr>
        <w:ind w:left="4320" w:hanging="180"/>
      </w:pPr>
    </w:lvl>
    <w:lvl w:ilvl="6" w:tplc="0F78C312">
      <w:start w:val="1"/>
      <w:numFmt w:val="decimal"/>
      <w:lvlText w:val="%7."/>
      <w:lvlJc w:val="left"/>
      <w:pPr>
        <w:ind w:left="5040" w:hanging="360"/>
      </w:pPr>
    </w:lvl>
    <w:lvl w:ilvl="7" w:tplc="0F98A1C2">
      <w:start w:val="1"/>
      <w:numFmt w:val="lowerLetter"/>
      <w:lvlText w:val="%8."/>
      <w:lvlJc w:val="left"/>
      <w:pPr>
        <w:ind w:left="5760" w:hanging="360"/>
      </w:pPr>
    </w:lvl>
    <w:lvl w:ilvl="8" w:tplc="02280D74">
      <w:start w:val="1"/>
      <w:numFmt w:val="lowerRoman"/>
      <w:lvlText w:val="%9."/>
      <w:lvlJc w:val="right"/>
      <w:pPr>
        <w:ind w:left="6480" w:hanging="180"/>
      </w:pPr>
    </w:lvl>
  </w:abstractNum>
  <w:abstractNum w:abstractNumId="42" w15:restartNumberingAfterBreak="0">
    <w:nsid w:val="3FF9063E"/>
    <w:multiLevelType w:val="multilevel"/>
    <w:tmpl w:val="5070565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41DD7CA0"/>
    <w:multiLevelType w:val="hybridMultilevel"/>
    <w:tmpl w:val="FFFFFFFF"/>
    <w:lvl w:ilvl="0" w:tplc="F87C5E16">
      <w:start w:val="1"/>
      <w:numFmt w:val="decimal"/>
      <w:lvlText w:val="%1."/>
      <w:lvlJc w:val="left"/>
      <w:pPr>
        <w:ind w:left="720" w:hanging="360"/>
      </w:pPr>
    </w:lvl>
    <w:lvl w:ilvl="1" w:tplc="C7F6DBD0">
      <w:start w:val="1"/>
      <w:numFmt w:val="lowerLetter"/>
      <w:lvlText w:val="%2."/>
      <w:lvlJc w:val="left"/>
      <w:pPr>
        <w:ind w:left="1440" w:hanging="360"/>
      </w:pPr>
    </w:lvl>
    <w:lvl w:ilvl="2" w:tplc="3A2C3D52">
      <w:start w:val="1"/>
      <w:numFmt w:val="lowerRoman"/>
      <w:lvlText w:val="%3."/>
      <w:lvlJc w:val="right"/>
      <w:pPr>
        <w:ind w:left="2160" w:hanging="180"/>
      </w:pPr>
    </w:lvl>
    <w:lvl w:ilvl="3" w:tplc="EC123086">
      <w:start w:val="1"/>
      <w:numFmt w:val="decimal"/>
      <w:lvlText w:val="%4."/>
      <w:lvlJc w:val="left"/>
      <w:pPr>
        <w:ind w:left="2880" w:hanging="360"/>
      </w:pPr>
    </w:lvl>
    <w:lvl w:ilvl="4" w:tplc="0810A4C8">
      <w:start w:val="1"/>
      <w:numFmt w:val="lowerLetter"/>
      <w:lvlText w:val="%5."/>
      <w:lvlJc w:val="left"/>
      <w:pPr>
        <w:ind w:left="3600" w:hanging="360"/>
      </w:pPr>
    </w:lvl>
    <w:lvl w:ilvl="5" w:tplc="289E9FFC">
      <w:start w:val="1"/>
      <w:numFmt w:val="lowerRoman"/>
      <w:lvlText w:val="%6."/>
      <w:lvlJc w:val="right"/>
      <w:pPr>
        <w:ind w:left="4320" w:hanging="180"/>
      </w:pPr>
    </w:lvl>
    <w:lvl w:ilvl="6" w:tplc="EEE8ECB6">
      <w:start w:val="1"/>
      <w:numFmt w:val="decimal"/>
      <w:lvlText w:val="%7."/>
      <w:lvlJc w:val="left"/>
      <w:pPr>
        <w:ind w:left="5040" w:hanging="360"/>
      </w:pPr>
    </w:lvl>
    <w:lvl w:ilvl="7" w:tplc="840639FE">
      <w:start w:val="1"/>
      <w:numFmt w:val="lowerLetter"/>
      <w:lvlText w:val="%8."/>
      <w:lvlJc w:val="left"/>
      <w:pPr>
        <w:ind w:left="5760" w:hanging="360"/>
      </w:pPr>
    </w:lvl>
    <w:lvl w:ilvl="8" w:tplc="15A23F2E">
      <w:start w:val="1"/>
      <w:numFmt w:val="lowerRoman"/>
      <w:lvlText w:val="%9."/>
      <w:lvlJc w:val="right"/>
      <w:pPr>
        <w:ind w:left="6480" w:hanging="180"/>
      </w:pPr>
    </w:lvl>
  </w:abstractNum>
  <w:abstractNum w:abstractNumId="44" w15:restartNumberingAfterBreak="0">
    <w:nsid w:val="432012BA"/>
    <w:multiLevelType w:val="hybridMultilevel"/>
    <w:tmpl w:val="FFFFFFFF"/>
    <w:lvl w:ilvl="0" w:tplc="AA4A6AFC">
      <w:start w:val="1"/>
      <w:numFmt w:val="decimal"/>
      <w:lvlText w:val="%1."/>
      <w:lvlJc w:val="left"/>
      <w:pPr>
        <w:ind w:left="1800" w:hanging="360"/>
      </w:pPr>
    </w:lvl>
    <w:lvl w:ilvl="1" w:tplc="AF5CD5EE">
      <w:start w:val="1"/>
      <w:numFmt w:val="lowerLetter"/>
      <w:lvlText w:val="%2."/>
      <w:lvlJc w:val="left"/>
      <w:pPr>
        <w:ind w:left="2520" w:hanging="360"/>
      </w:pPr>
    </w:lvl>
    <w:lvl w:ilvl="2" w:tplc="9698DFFE">
      <w:start w:val="1"/>
      <w:numFmt w:val="lowerRoman"/>
      <w:lvlText w:val="%3."/>
      <w:lvlJc w:val="right"/>
      <w:pPr>
        <w:ind w:left="3240" w:hanging="180"/>
      </w:pPr>
    </w:lvl>
    <w:lvl w:ilvl="3" w:tplc="CEE83E56">
      <w:start w:val="1"/>
      <w:numFmt w:val="decimal"/>
      <w:lvlText w:val="%4."/>
      <w:lvlJc w:val="left"/>
      <w:pPr>
        <w:ind w:left="3960" w:hanging="360"/>
      </w:pPr>
    </w:lvl>
    <w:lvl w:ilvl="4" w:tplc="F01E62A2">
      <w:start w:val="1"/>
      <w:numFmt w:val="lowerLetter"/>
      <w:lvlText w:val="%5."/>
      <w:lvlJc w:val="left"/>
      <w:pPr>
        <w:ind w:left="4680" w:hanging="360"/>
      </w:pPr>
    </w:lvl>
    <w:lvl w:ilvl="5" w:tplc="57DCFC98">
      <w:start w:val="1"/>
      <w:numFmt w:val="lowerRoman"/>
      <w:lvlText w:val="%6."/>
      <w:lvlJc w:val="right"/>
      <w:pPr>
        <w:ind w:left="5400" w:hanging="180"/>
      </w:pPr>
    </w:lvl>
    <w:lvl w:ilvl="6" w:tplc="06A43AB2">
      <w:start w:val="1"/>
      <w:numFmt w:val="decimal"/>
      <w:lvlText w:val="%7."/>
      <w:lvlJc w:val="left"/>
      <w:pPr>
        <w:ind w:left="6120" w:hanging="360"/>
      </w:pPr>
    </w:lvl>
    <w:lvl w:ilvl="7" w:tplc="3AF0618A">
      <w:start w:val="1"/>
      <w:numFmt w:val="lowerLetter"/>
      <w:lvlText w:val="%8."/>
      <w:lvlJc w:val="left"/>
      <w:pPr>
        <w:ind w:left="6840" w:hanging="360"/>
      </w:pPr>
    </w:lvl>
    <w:lvl w:ilvl="8" w:tplc="546C3BA4">
      <w:start w:val="1"/>
      <w:numFmt w:val="lowerRoman"/>
      <w:lvlText w:val="%9."/>
      <w:lvlJc w:val="right"/>
      <w:pPr>
        <w:ind w:left="7560" w:hanging="180"/>
      </w:pPr>
    </w:lvl>
  </w:abstractNum>
  <w:abstractNum w:abstractNumId="45" w15:restartNumberingAfterBreak="0">
    <w:nsid w:val="45F1CBF3"/>
    <w:multiLevelType w:val="hybridMultilevel"/>
    <w:tmpl w:val="FFFFFFFF"/>
    <w:lvl w:ilvl="0" w:tplc="75049B02">
      <w:start w:val="1"/>
      <w:numFmt w:val="upperLetter"/>
      <w:lvlText w:val="%1."/>
      <w:lvlJc w:val="left"/>
      <w:pPr>
        <w:ind w:left="720" w:hanging="360"/>
      </w:pPr>
    </w:lvl>
    <w:lvl w:ilvl="1" w:tplc="3356F194">
      <w:start w:val="1"/>
      <w:numFmt w:val="lowerLetter"/>
      <w:lvlText w:val="%2."/>
      <w:lvlJc w:val="left"/>
      <w:pPr>
        <w:ind w:left="1440" w:hanging="360"/>
      </w:pPr>
    </w:lvl>
    <w:lvl w:ilvl="2" w:tplc="48289FC0">
      <w:start w:val="1"/>
      <w:numFmt w:val="lowerRoman"/>
      <w:lvlText w:val="%3."/>
      <w:lvlJc w:val="right"/>
      <w:pPr>
        <w:ind w:left="2160" w:hanging="180"/>
      </w:pPr>
    </w:lvl>
    <w:lvl w:ilvl="3" w:tplc="FCCCE94E">
      <w:start w:val="1"/>
      <w:numFmt w:val="decimal"/>
      <w:lvlText w:val="%4."/>
      <w:lvlJc w:val="left"/>
      <w:pPr>
        <w:ind w:left="2880" w:hanging="360"/>
      </w:pPr>
    </w:lvl>
    <w:lvl w:ilvl="4" w:tplc="E8CC6600">
      <w:start w:val="1"/>
      <w:numFmt w:val="lowerLetter"/>
      <w:lvlText w:val="%5."/>
      <w:lvlJc w:val="left"/>
      <w:pPr>
        <w:ind w:left="3600" w:hanging="360"/>
      </w:pPr>
    </w:lvl>
    <w:lvl w:ilvl="5" w:tplc="93D26EC8">
      <w:start w:val="1"/>
      <w:numFmt w:val="lowerRoman"/>
      <w:lvlText w:val="%6."/>
      <w:lvlJc w:val="right"/>
      <w:pPr>
        <w:ind w:left="4320" w:hanging="180"/>
      </w:pPr>
    </w:lvl>
    <w:lvl w:ilvl="6" w:tplc="4EA0A954">
      <w:start w:val="1"/>
      <w:numFmt w:val="decimal"/>
      <w:lvlText w:val="%7."/>
      <w:lvlJc w:val="left"/>
      <w:pPr>
        <w:ind w:left="5040" w:hanging="360"/>
      </w:pPr>
    </w:lvl>
    <w:lvl w:ilvl="7" w:tplc="7B96CD0E">
      <w:start w:val="1"/>
      <w:numFmt w:val="lowerLetter"/>
      <w:lvlText w:val="%8."/>
      <w:lvlJc w:val="left"/>
      <w:pPr>
        <w:ind w:left="5760" w:hanging="360"/>
      </w:pPr>
    </w:lvl>
    <w:lvl w:ilvl="8" w:tplc="0F4AD0B4">
      <w:start w:val="1"/>
      <w:numFmt w:val="lowerRoman"/>
      <w:lvlText w:val="%9."/>
      <w:lvlJc w:val="right"/>
      <w:pPr>
        <w:ind w:left="6480" w:hanging="180"/>
      </w:pPr>
    </w:lvl>
  </w:abstractNum>
  <w:abstractNum w:abstractNumId="46" w15:restartNumberingAfterBreak="0">
    <w:nsid w:val="46EA9220"/>
    <w:multiLevelType w:val="hybridMultilevel"/>
    <w:tmpl w:val="FFFFFFFF"/>
    <w:lvl w:ilvl="0" w:tplc="7436CF70">
      <w:start w:val="1"/>
      <w:numFmt w:val="decimal"/>
      <w:lvlText w:val="%1."/>
      <w:lvlJc w:val="left"/>
      <w:pPr>
        <w:ind w:left="720" w:hanging="360"/>
      </w:pPr>
    </w:lvl>
    <w:lvl w:ilvl="1" w:tplc="B464D0BC">
      <w:start w:val="1"/>
      <w:numFmt w:val="lowerLetter"/>
      <w:lvlText w:val="%2."/>
      <w:lvlJc w:val="left"/>
      <w:pPr>
        <w:ind w:left="1440" w:hanging="360"/>
      </w:pPr>
    </w:lvl>
    <w:lvl w:ilvl="2" w:tplc="45D43316">
      <w:start w:val="1"/>
      <w:numFmt w:val="lowerRoman"/>
      <w:lvlText w:val="%3."/>
      <w:lvlJc w:val="right"/>
      <w:pPr>
        <w:ind w:left="2160" w:hanging="180"/>
      </w:pPr>
    </w:lvl>
    <w:lvl w:ilvl="3" w:tplc="48F07E7C">
      <w:start w:val="1"/>
      <w:numFmt w:val="decimal"/>
      <w:lvlText w:val="%4."/>
      <w:lvlJc w:val="left"/>
      <w:pPr>
        <w:ind w:left="2880" w:hanging="360"/>
      </w:pPr>
    </w:lvl>
    <w:lvl w:ilvl="4" w:tplc="BF5C9DF8">
      <w:start w:val="1"/>
      <w:numFmt w:val="lowerLetter"/>
      <w:lvlText w:val="%5."/>
      <w:lvlJc w:val="left"/>
      <w:pPr>
        <w:ind w:left="3600" w:hanging="360"/>
      </w:pPr>
    </w:lvl>
    <w:lvl w:ilvl="5" w:tplc="DD48981E">
      <w:start w:val="1"/>
      <w:numFmt w:val="lowerRoman"/>
      <w:lvlText w:val="%6."/>
      <w:lvlJc w:val="right"/>
      <w:pPr>
        <w:ind w:left="4320" w:hanging="180"/>
      </w:pPr>
    </w:lvl>
    <w:lvl w:ilvl="6" w:tplc="61F2E9AC">
      <w:start w:val="1"/>
      <w:numFmt w:val="decimal"/>
      <w:lvlText w:val="%7."/>
      <w:lvlJc w:val="left"/>
      <w:pPr>
        <w:ind w:left="5040" w:hanging="360"/>
      </w:pPr>
    </w:lvl>
    <w:lvl w:ilvl="7" w:tplc="F216BE6E">
      <w:start w:val="1"/>
      <w:numFmt w:val="lowerLetter"/>
      <w:lvlText w:val="%8."/>
      <w:lvlJc w:val="left"/>
      <w:pPr>
        <w:ind w:left="5760" w:hanging="360"/>
      </w:pPr>
    </w:lvl>
    <w:lvl w:ilvl="8" w:tplc="F9AA7AFC">
      <w:start w:val="1"/>
      <w:numFmt w:val="lowerRoman"/>
      <w:lvlText w:val="%9."/>
      <w:lvlJc w:val="right"/>
      <w:pPr>
        <w:ind w:left="6480" w:hanging="180"/>
      </w:pPr>
    </w:lvl>
  </w:abstractNum>
  <w:abstractNum w:abstractNumId="47" w15:restartNumberingAfterBreak="0">
    <w:nsid w:val="470A0800"/>
    <w:multiLevelType w:val="hybridMultilevel"/>
    <w:tmpl w:val="53ECF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72B2D51"/>
    <w:multiLevelType w:val="hybridMultilevel"/>
    <w:tmpl w:val="FFFFFFFF"/>
    <w:lvl w:ilvl="0" w:tplc="BBF8C1C2">
      <w:start w:val="1"/>
      <w:numFmt w:val="upperLetter"/>
      <w:lvlText w:val="%1."/>
      <w:lvlJc w:val="left"/>
      <w:pPr>
        <w:ind w:left="720" w:hanging="360"/>
      </w:pPr>
    </w:lvl>
    <w:lvl w:ilvl="1" w:tplc="E83A932A">
      <w:start w:val="1"/>
      <w:numFmt w:val="lowerLetter"/>
      <w:lvlText w:val="%2."/>
      <w:lvlJc w:val="left"/>
      <w:pPr>
        <w:ind w:left="1440" w:hanging="360"/>
      </w:pPr>
    </w:lvl>
    <w:lvl w:ilvl="2" w:tplc="4B9C0EA0">
      <w:start w:val="1"/>
      <w:numFmt w:val="lowerRoman"/>
      <w:lvlText w:val="%3."/>
      <w:lvlJc w:val="right"/>
      <w:pPr>
        <w:ind w:left="2160" w:hanging="180"/>
      </w:pPr>
    </w:lvl>
    <w:lvl w:ilvl="3" w:tplc="82C8CD12">
      <w:start w:val="1"/>
      <w:numFmt w:val="decimal"/>
      <w:lvlText w:val="%4."/>
      <w:lvlJc w:val="left"/>
      <w:pPr>
        <w:ind w:left="2880" w:hanging="360"/>
      </w:pPr>
    </w:lvl>
    <w:lvl w:ilvl="4" w:tplc="CE4E1D5E">
      <w:start w:val="1"/>
      <w:numFmt w:val="lowerLetter"/>
      <w:lvlText w:val="%5."/>
      <w:lvlJc w:val="left"/>
      <w:pPr>
        <w:ind w:left="3600" w:hanging="360"/>
      </w:pPr>
    </w:lvl>
    <w:lvl w:ilvl="5" w:tplc="007ABEFA">
      <w:start w:val="1"/>
      <w:numFmt w:val="lowerRoman"/>
      <w:lvlText w:val="%6."/>
      <w:lvlJc w:val="right"/>
      <w:pPr>
        <w:ind w:left="4320" w:hanging="180"/>
      </w:pPr>
    </w:lvl>
    <w:lvl w:ilvl="6" w:tplc="FDFC4E0C">
      <w:start w:val="1"/>
      <w:numFmt w:val="decimal"/>
      <w:lvlText w:val="%7."/>
      <w:lvlJc w:val="left"/>
      <w:pPr>
        <w:ind w:left="5040" w:hanging="360"/>
      </w:pPr>
    </w:lvl>
    <w:lvl w:ilvl="7" w:tplc="766201AA">
      <w:start w:val="1"/>
      <w:numFmt w:val="lowerLetter"/>
      <w:lvlText w:val="%8."/>
      <w:lvlJc w:val="left"/>
      <w:pPr>
        <w:ind w:left="5760" w:hanging="360"/>
      </w:pPr>
    </w:lvl>
    <w:lvl w:ilvl="8" w:tplc="3F400F20">
      <w:start w:val="1"/>
      <w:numFmt w:val="lowerRoman"/>
      <w:lvlText w:val="%9."/>
      <w:lvlJc w:val="right"/>
      <w:pPr>
        <w:ind w:left="6480" w:hanging="180"/>
      </w:pPr>
    </w:lvl>
  </w:abstractNum>
  <w:abstractNum w:abstractNumId="49" w15:restartNumberingAfterBreak="0">
    <w:nsid w:val="4D28D543"/>
    <w:multiLevelType w:val="hybridMultilevel"/>
    <w:tmpl w:val="FFFFFFFF"/>
    <w:lvl w:ilvl="0" w:tplc="25883EC6">
      <w:start w:val="1"/>
      <w:numFmt w:val="decimal"/>
      <w:lvlText w:val="%1."/>
      <w:lvlJc w:val="left"/>
      <w:pPr>
        <w:ind w:left="1800" w:hanging="360"/>
      </w:pPr>
    </w:lvl>
    <w:lvl w:ilvl="1" w:tplc="9F76FC88">
      <w:start w:val="1"/>
      <w:numFmt w:val="lowerLetter"/>
      <w:lvlText w:val="%2."/>
      <w:lvlJc w:val="left"/>
      <w:pPr>
        <w:ind w:left="2520" w:hanging="360"/>
      </w:pPr>
    </w:lvl>
    <w:lvl w:ilvl="2" w:tplc="B52AAEBE">
      <w:start w:val="1"/>
      <w:numFmt w:val="lowerRoman"/>
      <w:lvlText w:val="%3."/>
      <w:lvlJc w:val="right"/>
      <w:pPr>
        <w:ind w:left="3240" w:hanging="180"/>
      </w:pPr>
    </w:lvl>
    <w:lvl w:ilvl="3" w:tplc="5F54A65C">
      <w:start w:val="1"/>
      <w:numFmt w:val="decimal"/>
      <w:lvlText w:val="%4."/>
      <w:lvlJc w:val="left"/>
      <w:pPr>
        <w:ind w:left="3960" w:hanging="360"/>
      </w:pPr>
    </w:lvl>
    <w:lvl w:ilvl="4" w:tplc="AEC68732">
      <w:start w:val="1"/>
      <w:numFmt w:val="lowerLetter"/>
      <w:lvlText w:val="%5."/>
      <w:lvlJc w:val="left"/>
      <w:pPr>
        <w:ind w:left="4680" w:hanging="360"/>
      </w:pPr>
    </w:lvl>
    <w:lvl w:ilvl="5" w:tplc="22CC56E0">
      <w:start w:val="1"/>
      <w:numFmt w:val="lowerRoman"/>
      <w:lvlText w:val="%6."/>
      <w:lvlJc w:val="right"/>
      <w:pPr>
        <w:ind w:left="5400" w:hanging="180"/>
      </w:pPr>
    </w:lvl>
    <w:lvl w:ilvl="6" w:tplc="2214A53A">
      <w:start w:val="1"/>
      <w:numFmt w:val="decimal"/>
      <w:lvlText w:val="%7."/>
      <w:lvlJc w:val="left"/>
      <w:pPr>
        <w:ind w:left="6120" w:hanging="360"/>
      </w:pPr>
    </w:lvl>
    <w:lvl w:ilvl="7" w:tplc="2EA6E5EA">
      <w:start w:val="1"/>
      <w:numFmt w:val="lowerLetter"/>
      <w:lvlText w:val="%8."/>
      <w:lvlJc w:val="left"/>
      <w:pPr>
        <w:ind w:left="6840" w:hanging="360"/>
      </w:pPr>
    </w:lvl>
    <w:lvl w:ilvl="8" w:tplc="F4864A06">
      <w:start w:val="1"/>
      <w:numFmt w:val="lowerRoman"/>
      <w:lvlText w:val="%9."/>
      <w:lvlJc w:val="right"/>
      <w:pPr>
        <w:ind w:left="7560" w:hanging="180"/>
      </w:pPr>
    </w:lvl>
  </w:abstractNum>
  <w:abstractNum w:abstractNumId="50" w15:restartNumberingAfterBreak="0">
    <w:nsid w:val="4EE5CD9B"/>
    <w:multiLevelType w:val="multilevel"/>
    <w:tmpl w:val="FFFFFFFF"/>
    <w:lvl w:ilvl="0">
      <w:start w:val="1"/>
      <w:numFmt w:val="decimal"/>
      <w:lvlText w:val="%1."/>
      <w:lvlJc w:val="left"/>
      <w:pPr>
        <w:ind w:left="1080" w:hanging="360"/>
      </w:pPr>
    </w:lvl>
    <w:lvl w:ilvl="1">
      <w:start w:val="1"/>
      <w:numFmt w:val="decimal"/>
      <w:lvlText w:val="%1."/>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53773B7E"/>
    <w:multiLevelType w:val="hybridMultilevel"/>
    <w:tmpl w:val="FFFFFFFF"/>
    <w:lvl w:ilvl="0" w:tplc="30C8F3D0">
      <w:start w:val="1"/>
      <w:numFmt w:val="bullet"/>
      <w:lvlText w:val="·"/>
      <w:lvlJc w:val="left"/>
      <w:pPr>
        <w:ind w:left="1440" w:hanging="360"/>
      </w:pPr>
      <w:rPr>
        <w:rFonts w:ascii="Symbol" w:hAnsi="Symbol" w:hint="default"/>
      </w:rPr>
    </w:lvl>
    <w:lvl w:ilvl="1" w:tplc="39B4062E">
      <w:start w:val="1"/>
      <w:numFmt w:val="bullet"/>
      <w:lvlText w:val="o"/>
      <w:lvlJc w:val="left"/>
      <w:pPr>
        <w:ind w:left="2160" w:hanging="360"/>
      </w:pPr>
      <w:rPr>
        <w:rFonts w:ascii="Courier New" w:hAnsi="Courier New" w:hint="default"/>
      </w:rPr>
    </w:lvl>
    <w:lvl w:ilvl="2" w:tplc="65C6DD66">
      <w:start w:val="1"/>
      <w:numFmt w:val="bullet"/>
      <w:lvlText w:val=""/>
      <w:lvlJc w:val="left"/>
      <w:pPr>
        <w:ind w:left="2880" w:hanging="360"/>
      </w:pPr>
      <w:rPr>
        <w:rFonts w:ascii="Wingdings" w:hAnsi="Wingdings" w:hint="default"/>
      </w:rPr>
    </w:lvl>
    <w:lvl w:ilvl="3" w:tplc="52423834">
      <w:start w:val="1"/>
      <w:numFmt w:val="bullet"/>
      <w:lvlText w:val=""/>
      <w:lvlJc w:val="left"/>
      <w:pPr>
        <w:ind w:left="3600" w:hanging="360"/>
      </w:pPr>
      <w:rPr>
        <w:rFonts w:ascii="Symbol" w:hAnsi="Symbol" w:hint="default"/>
      </w:rPr>
    </w:lvl>
    <w:lvl w:ilvl="4" w:tplc="967A330E">
      <w:start w:val="1"/>
      <w:numFmt w:val="bullet"/>
      <w:lvlText w:val="o"/>
      <w:lvlJc w:val="left"/>
      <w:pPr>
        <w:ind w:left="4320" w:hanging="360"/>
      </w:pPr>
      <w:rPr>
        <w:rFonts w:ascii="Courier New" w:hAnsi="Courier New" w:hint="default"/>
      </w:rPr>
    </w:lvl>
    <w:lvl w:ilvl="5" w:tplc="F6D62B90">
      <w:start w:val="1"/>
      <w:numFmt w:val="bullet"/>
      <w:lvlText w:val=""/>
      <w:lvlJc w:val="left"/>
      <w:pPr>
        <w:ind w:left="5040" w:hanging="360"/>
      </w:pPr>
      <w:rPr>
        <w:rFonts w:ascii="Wingdings" w:hAnsi="Wingdings" w:hint="default"/>
      </w:rPr>
    </w:lvl>
    <w:lvl w:ilvl="6" w:tplc="B99AD910">
      <w:start w:val="1"/>
      <w:numFmt w:val="bullet"/>
      <w:lvlText w:val=""/>
      <w:lvlJc w:val="left"/>
      <w:pPr>
        <w:ind w:left="5760" w:hanging="360"/>
      </w:pPr>
      <w:rPr>
        <w:rFonts w:ascii="Symbol" w:hAnsi="Symbol" w:hint="default"/>
      </w:rPr>
    </w:lvl>
    <w:lvl w:ilvl="7" w:tplc="BB789EB4">
      <w:start w:val="1"/>
      <w:numFmt w:val="bullet"/>
      <w:lvlText w:val="o"/>
      <w:lvlJc w:val="left"/>
      <w:pPr>
        <w:ind w:left="6480" w:hanging="360"/>
      </w:pPr>
      <w:rPr>
        <w:rFonts w:ascii="Courier New" w:hAnsi="Courier New" w:hint="default"/>
      </w:rPr>
    </w:lvl>
    <w:lvl w:ilvl="8" w:tplc="FD72C9CA">
      <w:start w:val="1"/>
      <w:numFmt w:val="bullet"/>
      <w:lvlText w:val=""/>
      <w:lvlJc w:val="left"/>
      <w:pPr>
        <w:ind w:left="7200" w:hanging="360"/>
      </w:pPr>
      <w:rPr>
        <w:rFonts w:ascii="Wingdings" w:hAnsi="Wingdings" w:hint="default"/>
      </w:rPr>
    </w:lvl>
  </w:abstractNum>
  <w:abstractNum w:abstractNumId="52" w15:restartNumberingAfterBreak="0">
    <w:nsid w:val="5564C2E7"/>
    <w:multiLevelType w:val="hybridMultilevel"/>
    <w:tmpl w:val="FFFFFFFF"/>
    <w:lvl w:ilvl="0" w:tplc="8ED61074">
      <w:start w:val="1"/>
      <w:numFmt w:val="decimal"/>
      <w:lvlText w:val="%1."/>
      <w:lvlJc w:val="left"/>
      <w:pPr>
        <w:ind w:left="720" w:hanging="360"/>
      </w:pPr>
    </w:lvl>
    <w:lvl w:ilvl="1" w:tplc="71BA6528">
      <w:start w:val="1"/>
      <w:numFmt w:val="lowerLetter"/>
      <w:lvlText w:val="%2."/>
      <w:lvlJc w:val="left"/>
      <w:pPr>
        <w:ind w:left="1440" w:hanging="360"/>
      </w:pPr>
    </w:lvl>
    <w:lvl w:ilvl="2" w:tplc="29703982">
      <w:start w:val="1"/>
      <w:numFmt w:val="lowerRoman"/>
      <w:lvlText w:val="%3."/>
      <w:lvlJc w:val="right"/>
      <w:pPr>
        <w:ind w:left="2160" w:hanging="180"/>
      </w:pPr>
    </w:lvl>
    <w:lvl w:ilvl="3" w:tplc="97E6CBF0">
      <w:start w:val="1"/>
      <w:numFmt w:val="decimal"/>
      <w:lvlText w:val="%4."/>
      <w:lvlJc w:val="left"/>
      <w:pPr>
        <w:ind w:left="2880" w:hanging="360"/>
      </w:pPr>
    </w:lvl>
    <w:lvl w:ilvl="4" w:tplc="4ECA14A4">
      <w:start w:val="1"/>
      <w:numFmt w:val="lowerLetter"/>
      <w:lvlText w:val="%5."/>
      <w:lvlJc w:val="left"/>
      <w:pPr>
        <w:ind w:left="3600" w:hanging="360"/>
      </w:pPr>
    </w:lvl>
    <w:lvl w:ilvl="5" w:tplc="17846B24">
      <w:start w:val="1"/>
      <w:numFmt w:val="lowerRoman"/>
      <w:lvlText w:val="%6."/>
      <w:lvlJc w:val="right"/>
      <w:pPr>
        <w:ind w:left="4320" w:hanging="180"/>
      </w:pPr>
    </w:lvl>
    <w:lvl w:ilvl="6" w:tplc="DE20EF7A">
      <w:start w:val="1"/>
      <w:numFmt w:val="decimal"/>
      <w:lvlText w:val="%7."/>
      <w:lvlJc w:val="left"/>
      <w:pPr>
        <w:ind w:left="5040" w:hanging="360"/>
      </w:pPr>
    </w:lvl>
    <w:lvl w:ilvl="7" w:tplc="AEAECA0C">
      <w:start w:val="1"/>
      <w:numFmt w:val="lowerLetter"/>
      <w:lvlText w:val="%8."/>
      <w:lvlJc w:val="left"/>
      <w:pPr>
        <w:ind w:left="5760" w:hanging="360"/>
      </w:pPr>
    </w:lvl>
    <w:lvl w:ilvl="8" w:tplc="C27E0EA4">
      <w:start w:val="1"/>
      <w:numFmt w:val="lowerRoman"/>
      <w:lvlText w:val="%9."/>
      <w:lvlJc w:val="right"/>
      <w:pPr>
        <w:ind w:left="6480" w:hanging="180"/>
      </w:pPr>
    </w:lvl>
  </w:abstractNum>
  <w:abstractNum w:abstractNumId="53" w15:restartNumberingAfterBreak="0">
    <w:nsid w:val="5730A89D"/>
    <w:multiLevelType w:val="hybridMultilevel"/>
    <w:tmpl w:val="FFFFFFFF"/>
    <w:lvl w:ilvl="0" w:tplc="A80079E8">
      <w:start w:val="1"/>
      <w:numFmt w:val="upperLetter"/>
      <w:lvlText w:val="%1."/>
      <w:lvlJc w:val="left"/>
      <w:pPr>
        <w:ind w:left="720" w:hanging="360"/>
      </w:pPr>
    </w:lvl>
    <w:lvl w:ilvl="1" w:tplc="1D3CF388">
      <w:start w:val="1"/>
      <w:numFmt w:val="lowerLetter"/>
      <w:lvlText w:val="%2."/>
      <w:lvlJc w:val="left"/>
      <w:pPr>
        <w:ind w:left="1440" w:hanging="360"/>
      </w:pPr>
    </w:lvl>
    <w:lvl w:ilvl="2" w:tplc="3FBA3EEA">
      <w:start w:val="1"/>
      <w:numFmt w:val="lowerRoman"/>
      <w:lvlText w:val="%3."/>
      <w:lvlJc w:val="right"/>
      <w:pPr>
        <w:ind w:left="2160" w:hanging="180"/>
      </w:pPr>
    </w:lvl>
    <w:lvl w:ilvl="3" w:tplc="E012CFD6">
      <w:start w:val="1"/>
      <w:numFmt w:val="decimal"/>
      <w:lvlText w:val="%4."/>
      <w:lvlJc w:val="left"/>
      <w:pPr>
        <w:ind w:left="2880" w:hanging="360"/>
      </w:pPr>
    </w:lvl>
    <w:lvl w:ilvl="4" w:tplc="D75A1562">
      <w:start w:val="1"/>
      <w:numFmt w:val="lowerLetter"/>
      <w:lvlText w:val="%5."/>
      <w:lvlJc w:val="left"/>
      <w:pPr>
        <w:ind w:left="3600" w:hanging="360"/>
      </w:pPr>
    </w:lvl>
    <w:lvl w:ilvl="5" w:tplc="BF9E8C7E">
      <w:start w:val="1"/>
      <w:numFmt w:val="lowerRoman"/>
      <w:lvlText w:val="%6."/>
      <w:lvlJc w:val="right"/>
      <w:pPr>
        <w:ind w:left="4320" w:hanging="180"/>
      </w:pPr>
    </w:lvl>
    <w:lvl w:ilvl="6" w:tplc="4D0C4B3A">
      <w:start w:val="1"/>
      <w:numFmt w:val="decimal"/>
      <w:lvlText w:val="%7."/>
      <w:lvlJc w:val="left"/>
      <w:pPr>
        <w:ind w:left="5040" w:hanging="360"/>
      </w:pPr>
    </w:lvl>
    <w:lvl w:ilvl="7" w:tplc="77544126">
      <w:start w:val="1"/>
      <w:numFmt w:val="lowerLetter"/>
      <w:lvlText w:val="%8."/>
      <w:lvlJc w:val="left"/>
      <w:pPr>
        <w:ind w:left="5760" w:hanging="360"/>
      </w:pPr>
    </w:lvl>
    <w:lvl w:ilvl="8" w:tplc="DF5EC046">
      <w:start w:val="1"/>
      <w:numFmt w:val="lowerRoman"/>
      <w:lvlText w:val="%9."/>
      <w:lvlJc w:val="right"/>
      <w:pPr>
        <w:ind w:left="6480" w:hanging="180"/>
      </w:pPr>
    </w:lvl>
  </w:abstractNum>
  <w:abstractNum w:abstractNumId="54" w15:restartNumberingAfterBreak="0">
    <w:nsid w:val="587C3BCB"/>
    <w:multiLevelType w:val="hybridMultilevel"/>
    <w:tmpl w:val="FFFFFFFF"/>
    <w:lvl w:ilvl="0" w:tplc="14B6DE9A">
      <w:start w:val="1"/>
      <w:numFmt w:val="decimal"/>
      <w:lvlText w:val="%1."/>
      <w:lvlJc w:val="left"/>
      <w:pPr>
        <w:ind w:left="720" w:hanging="360"/>
      </w:pPr>
    </w:lvl>
    <w:lvl w:ilvl="1" w:tplc="6F8CD842">
      <w:start w:val="1"/>
      <w:numFmt w:val="lowerLetter"/>
      <w:lvlText w:val="%2."/>
      <w:lvlJc w:val="left"/>
      <w:pPr>
        <w:ind w:left="1440" w:hanging="360"/>
      </w:pPr>
    </w:lvl>
    <w:lvl w:ilvl="2" w:tplc="D32001BA">
      <w:start w:val="1"/>
      <w:numFmt w:val="lowerRoman"/>
      <w:lvlText w:val="%3."/>
      <w:lvlJc w:val="right"/>
      <w:pPr>
        <w:ind w:left="2160" w:hanging="180"/>
      </w:pPr>
    </w:lvl>
    <w:lvl w:ilvl="3" w:tplc="7A4AE43C">
      <w:start w:val="1"/>
      <w:numFmt w:val="decimal"/>
      <w:lvlText w:val="%4."/>
      <w:lvlJc w:val="left"/>
      <w:pPr>
        <w:ind w:left="2880" w:hanging="360"/>
      </w:pPr>
    </w:lvl>
    <w:lvl w:ilvl="4" w:tplc="94A28F24">
      <w:start w:val="1"/>
      <w:numFmt w:val="lowerLetter"/>
      <w:lvlText w:val="%5."/>
      <w:lvlJc w:val="left"/>
      <w:pPr>
        <w:ind w:left="3600" w:hanging="360"/>
      </w:pPr>
    </w:lvl>
    <w:lvl w:ilvl="5" w:tplc="DCC65AB2">
      <w:start w:val="1"/>
      <w:numFmt w:val="lowerRoman"/>
      <w:lvlText w:val="%6."/>
      <w:lvlJc w:val="right"/>
      <w:pPr>
        <w:ind w:left="4320" w:hanging="180"/>
      </w:pPr>
    </w:lvl>
    <w:lvl w:ilvl="6" w:tplc="F94EBF9A">
      <w:start w:val="1"/>
      <w:numFmt w:val="decimal"/>
      <w:lvlText w:val="%7."/>
      <w:lvlJc w:val="left"/>
      <w:pPr>
        <w:ind w:left="5040" w:hanging="360"/>
      </w:pPr>
    </w:lvl>
    <w:lvl w:ilvl="7" w:tplc="221AA50C">
      <w:start w:val="1"/>
      <w:numFmt w:val="lowerLetter"/>
      <w:lvlText w:val="%8."/>
      <w:lvlJc w:val="left"/>
      <w:pPr>
        <w:ind w:left="5760" w:hanging="360"/>
      </w:pPr>
    </w:lvl>
    <w:lvl w:ilvl="8" w:tplc="6330B884">
      <w:start w:val="1"/>
      <w:numFmt w:val="lowerRoman"/>
      <w:lvlText w:val="%9."/>
      <w:lvlJc w:val="right"/>
      <w:pPr>
        <w:ind w:left="6480" w:hanging="180"/>
      </w:pPr>
    </w:lvl>
  </w:abstractNum>
  <w:abstractNum w:abstractNumId="55" w15:restartNumberingAfterBreak="0">
    <w:nsid w:val="58F5D95F"/>
    <w:multiLevelType w:val="hybridMultilevel"/>
    <w:tmpl w:val="FFFFFFFF"/>
    <w:lvl w:ilvl="0" w:tplc="2A66D578">
      <w:start w:val="1"/>
      <w:numFmt w:val="upperLetter"/>
      <w:lvlText w:val="%1."/>
      <w:lvlJc w:val="left"/>
      <w:pPr>
        <w:ind w:left="720" w:hanging="360"/>
      </w:pPr>
    </w:lvl>
    <w:lvl w:ilvl="1" w:tplc="FDAA01DC">
      <w:start w:val="1"/>
      <w:numFmt w:val="lowerLetter"/>
      <w:lvlText w:val="%2."/>
      <w:lvlJc w:val="left"/>
      <w:pPr>
        <w:ind w:left="1440" w:hanging="360"/>
      </w:pPr>
    </w:lvl>
    <w:lvl w:ilvl="2" w:tplc="A1E0A238">
      <w:start w:val="1"/>
      <w:numFmt w:val="lowerRoman"/>
      <w:lvlText w:val="%3."/>
      <w:lvlJc w:val="right"/>
      <w:pPr>
        <w:ind w:left="2160" w:hanging="180"/>
      </w:pPr>
    </w:lvl>
    <w:lvl w:ilvl="3" w:tplc="BEAEBA50">
      <w:start w:val="1"/>
      <w:numFmt w:val="decimal"/>
      <w:lvlText w:val="%4."/>
      <w:lvlJc w:val="left"/>
      <w:pPr>
        <w:ind w:left="2880" w:hanging="360"/>
      </w:pPr>
    </w:lvl>
    <w:lvl w:ilvl="4" w:tplc="325A1090">
      <w:start w:val="1"/>
      <w:numFmt w:val="lowerLetter"/>
      <w:lvlText w:val="%5."/>
      <w:lvlJc w:val="left"/>
      <w:pPr>
        <w:ind w:left="3600" w:hanging="360"/>
      </w:pPr>
    </w:lvl>
    <w:lvl w:ilvl="5" w:tplc="B268CC6C">
      <w:start w:val="1"/>
      <w:numFmt w:val="lowerRoman"/>
      <w:lvlText w:val="%6."/>
      <w:lvlJc w:val="right"/>
      <w:pPr>
        <w:ind w:left="4320" w:hanging="180"/>
      </w:pPr>
    </w:lvl>
    <w:lvl w:ilvl="6" w:tplc="E1F2C41E">
      <w:start w:val="1"/>
      <w:numFmt w:val="decimal"/>
      <w:lvlText w:val="%7."/>
      <w:lvlJc w:val="left"/>
      <w:pPr>
        <w:ind w:left="5040" w:hanging="360"/>
      </w:pPr>
    </w:lvl>
    <w:lvl w:ilvl="7" w:tplc="68027560">
      <w:start w:val="1"/>
      <w:numFmt w:val="lowerLetter"/>
      <w:lvlText w:val="%8."/>
      <w:lvlJc w:val="left"/>
      <w:pPr>
        <w:ind w:left="5760" w:hanging="360"/>
      </w:pPr>
    </w:lvl>
    <w:lvl w:ilvl="8" w:tplc="4BD47B02">
      <w:start w:val="1"/>
      <w:numFmt w:val="lowerRoman"/>
      <w:lvlText w:val="%9."/>
      <w:lvlJc w:val="right"/>
      <w:pPr>
        <w:ind w:left="6480" w:hanging="180"/>
      </w:pPr>
    </w:lvl>
  </w:abstractNum>
  <w:abstractNum w:abstractNumId="56" w15:restartNumberingAfterBreak="0">
    <w:nsid w:val="59CFF3A8"/>
    <w:multiLevelType w:val="hybridMultilevel"/>
    <w:tmpl w:val="FFFFFFFF"/>
    <w:lvl w:ilvl="0" w:tplc="AC4EAF42">
      <w:start w:val="1"/>
      <w:numFmt w:val="decimal"/>
      <w:lvlText w:val="%1."/>
      <w:lvlJc w:val="left"/>
      <w:pPr>
        <w:ind w:left="720" w:hanging="360"/>
      </w:pPr>
    </w:lvl>
    <w:lvl w:ilvl="1" w:tplc="224ABB3E">
      <w:start w:val="1"/>
      <w:numFmt w:val="lowerLetter"/>
      <w:lvlText w:val="%2."/>
      <w:lvlJc w:val="left"/>
      <w:pPr>
        <w:ind w:left="1440" w:hanging="360"/>
      </w:pPr>
    </w:lvl>
    <w:lvl w:ilvl="2" w:tplc="F01262DC">
      <w:start w:val="1"/>
      <w:numFmt w:val="lowerRoman"/>
      <w:lvlText w:val="%3."/>
      <w:lvlJc w:val="right"/>
      <w:pPr>
        <w:ind w:left="2160" w:hanging="180"/>
      </w:pPr>
    </w:lvl>
    <w:lvl w:ilvl="3" w:tplc="26529D64">
      <w:start w:val="1"/>
      <w:numFmt w:val="decimal"/>
      <w:lvlText w:val="%4."/>
      <w:lvlJc w:val="left"/>
      <w:pPr>
        <w:ind w:left="2880" w:hanging="360"/>
      </w:pPr>
    </w:lvl>
    <w:lvl w:ilvl="4" w:tplc="8CD2BE72">
      <w:start w:val="1"/>
      <w:numFmt w:val="lowerLetter"/>
      <w:lvlText w:val="%5."/>
      <w:lvlJc w:val="left"/>
      <w:pPr>
        <w:ind w:left="3600" w:hanging="360"/>
      </w:pPr>
    </w:lvl>
    <w:lvl w:ilvl="5" w:tplc="8CC87226">
      <w:start w:val="1"/>
      <w:numFmt w:val="lowerRoman"/>
      <w:lvlText w:val="%6."/>
      <w:lvlJc w:val="right"/>
      <w:pPr>
        <w:ind w:left="4320" w:hanging="180"/>
      </w:pPr>
    </w:lvl>
    <w:lvl w:ilvl="6" w:tplc="BC4427A8">
      <w:start w:val="1"/>
      <w:numFmt w:val="decimal"/>
      <w:lvlText w:val="%7."/>
      <w:lvlJc w:val="left"/>
      <w:pPr>
        <w:ind w:left="5040" w:hanging="360"/>
      </w:pPr>
    </w:lvl>
    <w:lvl w:ilvl="7" w:tplc="B7188B5E">
      <w:start w:val="1"/>
      <w:numFmt w:val="lowerLetter"/>
      <w:lvlText w:val="%8."/>
      <w:lvlJc w:val="left"/>
      <w:pPr>
        <w:ind w:left="5760" w:hanging="360"/>
      </w:pPr>
    </w:lvl>
    <w:lvl w:ilvl="8" w:tplc="0464E7C4">
      <w:start w:val="1"/>
      <w:numFmt w:val="lowerRoman"/>
      <w:lvlText w:val="%9."/>
      <w:lvlJc w:val="right"/>
      <w:pPr>
        <w:ind w:left="6480" w:hanging="180"/>
      </w:pPr>
    </w:lvl>
  </w:abstractNum>
  <w:abstractNum w:abstractNumId="57" w15:restartNumberingAfterBreak="0">
    <w:nsid w:val="5A498800"/>
    <w:multiLevelType w:val="hybridMultilevel"/>
    <w:tmpl w:val="F378E8FA"/>
    <w:lvl w:ilvl="0" w:tplc="6F3A7BEC">
      <w:start w:val="1"/>
      <w:numFmt w:val="decimal"/>
      <w:lvlText w:val="%1."/>
      <w:lvlJc w:val="left"/>
      <w:pPr>
        <w:ind w:left="720" w:hanging="360"/>
      </w:pPr>
    </w:lvl>
    <w:lvl w:ilvl="1" w:tplc="9D266C00">
      <w:start w:val="1"/>
      <w:numFmt w:val="lowerLetter"/>
      <w:lvlText w:val="%2."/>
      <w:lvlJc w:val="left"/>
      <w:pPr>
        <w:ind w:left="1440" w:hanging="360"/>
      </w:pPr>
    </w:lvl>
    <w:lvl w:ilvl="2" w:tplc="BBF895B0">
      <w:start w:val="1"/>
      <w:numFmt w:val="lowerRoman"/>
      <w:lvlText w:val="%3."/>
      <w:lvlJc w:val="right"/>
      <w:pPr>
        <w:ind w:left="2160" w:hanging="180"/>
      </w:pPr>
    </w:lvl>
    <w:lvl w:ilvl="3" w:tplc="0CAECE02">
      <w:start w:val="1"/>
      <w:numFmt w:val="decimal"/>
      <w:lvlText w:val="%4."/>
      <w:lvlJc w:val="left"/>
      <w:pPr>
        <w:ind w:left="2880" w:hanging="360"/>
      </w:pPr>
    </w:lvl>
    <w:lvl w:ilvl="4" w:tplc="C8F4EBDA">
      <w:start w:val="1"/>
      <w:numFmt w:val="lowerLetter"/>
      <w:lvlText w:val="%5."/>
      <w:lvlJc w:val="left"/>
      <w:pPr>
        <w:ind w:left="3600" w:hanging="360"/>
      </w:pPr>
    </w:lvl>
    <w:lvl w:ilvl="5" w:tplc="9B7A3E66">
      <w:start w:val="1"/>
      <w:numFmt w:val="lowerRoman"/>
      <w:lvlText w:val="%6."/>
      <w:lvlJc w:val="right"/>
      <w:pPr>
        <w:ind w:left="4320" w:hanging="180"/>
      </w:pPr>
    </w:lvl>
    <w:lvl w:ilvl="6" w:tplc="339E8CF8">
      <w:start w:val="1"/>
      <w:numFmt w:val="decimal"/>
      <w:lvlText w:val="%7."/>
      <w:lvlJc w:val="left"/>
      <w:pPr>
        <w:ind w:left="5040" w:hanging="360"/>
      </w:pPr>
    </w:lvl>
    <w:lvl w:ilvl="7" w:tplc="ACD4D610">
      <w:start w:val="1"/>
      <w:numFmt w:val="lowerLetter"/>
      <w:lvlText w:val="%8."/>
      <w:lvlJc w:val="left"/>
      <w:pPr>
        <w:ind w:left="5760" w:hanging="360"/>
      </w:pPr>
    </w:lvl>
    <w:lvl w:ilvl="8" w:tplc="DA98B180">
      <w:start w:val="1"/>
      <w:numFmt w:val="lowerRoman"/>
      <w:lvlText w:val="%9."/>
      <w:lvlJc w:val="right"/>
      <w:pPr>
        <w:ind w:left="6480" w:hanging="180"/>
      </w:pPr>
    </w:lvl>
  </w:abstractNum>
  <w:abstractNum w:abstractNumId="58" w15:restartNumberingAfterBreak="0">
    <w:nsid w:val="5AB110CD"/>
    <w:multiLevelType w:val="hybridMultilevel"/>
    <w:tmpl w:val="693C8F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5CD71C52"/>
    <w:multiLevelType w:val="hybridMultilevel"/>
    <w:tmpl w:val="FFFFFFFF"/>
    <w:lvl w:ilvl="0" w:tplc="5BA2BB3E">
      <w:start w:val="1"/>
      <w:numFmt w:val="decimal"/>
      <w:lvlText w:val="%1."/>
      <w:lvlJc w:val="left"/>
      <w:pPr>
        <w:ind w:left="720" w:hanging="360"/>
      </w:pPr>
    </w:lvl>
    <w:lvl w:ilvl="1" w:tplc="E3BC3D38">
      <w:start w:val="1"/>
      <w:numFmt w:val="lowerLetter"/>
      <w:lvlText w:val="%2."/>
      <w:lvlJc w:val="left"/>
      <w:pPr>
        <w:ind w:left="1440" w:hanging="360"/>
      </w:pPr>
    </w:lvl>
    <w:lvl w:ilvl="2" w:tplc="10281F20">
      <w:start w:val="1"/>
      <w:numFmt w:val="lowerRoman"/>
      <w:lvlText w:val="%3."/>
      <w:lvlJc w:val="right"/>
      <w:pPr>
        <w:ind w:left="2160" w:hanging="180"/>
      </w:pPr>
    </w:lvl>
    <w:lvl w:ilvl="3" w:tplc="68B2D726">
      <w:start w:val="1"/>
      <w:numFmt w:val="decimal"/>
      <w:lvlText w:val="%4."/>
      <w:lvlJc w:val="left"/>
      <w:pPr>
        <w:ind w:left="2880" w:hanging="360"/>
      </w:pPr>
    </w:lvl>
    <w:lvl w:ilvl="4" w:tplc="46908BC2">
      <w:start w:val="1"/>
      <w:numFmt w:val="lowerLetter"/>
      <w:lvlText w:val="%5."/>
      <w:lvlJc w:val="left"/>
      <w:pPr>
        <w:ind w:left="3600" w:hanging="360"/>
      </w:pPr>
    </w:lvl>
    <w:lvl w:ilvl="5" w:tplc="1D688F7E">
      <w:start w:val="1"/>
      <w:numFmt w:val="lowerRoman"/>
      <w:lvlText w:val="%6."/>
      <w:lvlJc w:val="right"/>
      <w:pPr>
        <w:ind w:left="4320" w:hanging="180"/>
      </w:pPr>
    </w:lvl>
    <w:lvl w:ilvl="6" w:tplc="61EE6954">
      <w:start w:val="1"/>
      <w:numFmt w:val="decimal"/>
      <w:lvlText w:val="%7."/>
      <w:lvlJc w:val="left"/>
      <w:pPr>
        <w:ind w:left="5040" w:hanging="360"/>
      </w:pPr>
    </w:lvl>
    <w:lvl w:ilvl="7" w:tplc="19540946">
      <w:start w:val="1"/>
      <w:numFmt w:val="lowerLetter"/>
      <w:lvlText w:val="%8."/>
      <w:lvlJc w:val="left"/>
      <w:pPr>
        <w:ind w:left="5760" w:hanging="360"/>
      </w:pPr>
    </w:lvl>
    <w:lvl w:ilvl="8" w:tplc="2772A8C8">
      <w:start w:val="1"/>
      <w:numFmt w:val="lowerRoman"/>
      <w:lvlText w:val="%9."/>
      <w:lvlJc w:val="right"/>
      <w:pPr>
        <w:ind w:left="6480" w:hanging="180"/>
      </w:pPr>
    </w:lvl>
  </w:abstractNum>
  <w:abstractNum w:abstractNumId="60" w15:restartNumberingAfterBreak="0">
    <w:nsid w:val="5F32146E"/>
    <w:multiLevelType w:val="hybridMultilevel"/>
    <w:tmpl w:val="FFFFFFFF"/>
    <w:lvl w:ilvl="0" w:tplc="CD9C8980">
      <w:start w:val="1"/>
      <w:numFmt w:val="upperLetter"/>
      <w:lvlText w:val="%1."/>
      <w:lvlJc w:val="left"/>
      <w:pPr>
        <w:ind w:left="720" w:hanging="360"/>
      </w:pPr>
    </w:lvl>
    <w:lvl w:ilvl="1" w:tplc="9E280E4E">
      <w:start w:val="1"/>
      <w:numFmt w:val="lowerLetter"/>
      <w:lvlText w:val="%2."/>
      <w:lvlJc w:val="left"/>
      <w:pPr>
        <w:ind w:left="1440" w:hanging="360"/>
      </w:pPr>
    </w:lvl>
    <w:lvl w:ilvl="2" w:tplc="36DC28FE">
      <w:start w:val="1"/>
      <w:numFmt w:val="lowerRoman"/>
      <w:lvlText w:val="%3."/>
      <w:lvlJc w:val="right"/>
      <w:pPr>
        <w:ind w:left="2160" w:hanging="180"/>
      </w:pPr>
    </w:lvl>
    <w:lvl w:ilvl="3" w:tplc="26DC4AE4">
      <w:start w:val="1"/>
      <w:numFmt w:val="decimal"/>
      <w:lvlText w:val="%4."/>
      <w:lvlJc w:val="left"/>
      <w:pPr>
        <w:ind w:left="2880" w:hanging="360"/>
      </w:pPr>
    </w:lvl>
    <w:lvl w:ilvl="4" w:tplc="703E8A70">
      <w:start w:val="1"/>
      <w:numFmt w:val="lowerLetter"/>
      <w:lvlText w:val="%5."/>
      <w:lvlJc w:val="left"/>
      <w:pPr>
        <w:ind w:left="3600" w:hanging="360"/>
      </w:pPr>
    </w:lvl>
    <w:lvl w:ilvl="5" w:tplc="69404DB0">
      <w:start w:val="1"/>
      <w:numFmt w:val="lowerRoman"/>
      <w:lvlText w:val="%6."/>
      <w:lvlJc w:val="right"/>
      <w:pPr>
        <w:ind w:left="4320" w:hanging="180"/>
      </w:pPr>
    </w:lvl>
    <w:lvl w:ilvl="6" w:tplc="CE729A5A">
      <w:start w:val="1"/>
      <w:numFmt w:val="decimal"/>
      <w:lvlText w:val="%7."/>
      <w:lvlJc w:val="left"/>
      <w:pPr>
        <w:ind w:left="5040" w:hanging="360"/>
      </w:pPr>
    </w:lvl>
    <w:lvl w:ilvl="7" w:tplc="0BB8CDEC">
      <w:start w:val="1"/>
      <w:numFmt w:val="lowerLetter"/>
      <w:lvlText w:val="%8."/>
      <w:lvlJc w:val="left"/>
      <w:pPr>
        <w:ind w:left="5760" w:hanging="360"/>
      </w:pPr>
    </w:lvl>
    <w:lvl w:ilvl="8" w:tplc="86E45A2A">
      <w:start w:val="1"/>
      <w:numFmt w:val="lowerRoman"/>
      <w:lvlText w:val="%9."/>
      <w:lvlJc w:val="right"/>
      <w:pPr>
        <w:ind w:left="6480" w:hanging="180"/>
      </w:pPr>
    </w:lvl>
  </w:abstractNum>
  <w:abstractNum w:abstractNumId="61" w15:restartNumberingAfterBreak="0">
    <w:nsid w:val="5FE40577"/>
    <w:multiLevelType w:val="hybridMultilevel"/>
    <w:tmpl w:val="FFFFFFFF"/>
    <w:lvl w:ilvl="0" w:tplc="705CEFFA">
      <w:start w:val="1"/>
      <w:numFmt w:val="decimal"/>
      <w:lvlText w:val="%1."/>
      <w:lvlJc w:val="left"/>
      <w:pPr>
        <w:ind w:left="1800" w:hanging="360"/>
      </w:pPr>
    </w:lvl>
    <w:lvl w:ilvl="1" w:tplc="07826A76">
      <w:start w:val="1"/>
      <w:numFmt w:val="lowerLetter"/>
      <w:lvlText w:val="%2."/>
      <w:lvlJc w:val="left"/>
      <w:pPr>
        <w:ind w:left="2520" w:hanging="360"/>
      </w:pPr>
    </w:lvl>
    <w:lvl w:ilvl="2" w:tplc="B7AA67DC">
      <w:start w:val="1"/>
      <w:numFmt w:val="lowerRoman"/>
      <w:lvlText w:val="%3."/>
      <w:lvlJc w:val="right"/>
      <w:pPr>
        <w:ind w:left="3240" w:hanging="180"/>
      </w:pPr>
    </w:lvl>
    <w:lvl w:ilvl="3" w:tplc="EA566528">
      <w:start w:val="1"/>
      <w:numFmt w:val="decimal"/>
      <w:lvlText w:val="%4."/>
      <w:lvlJc w:val="left"/>
      <w:pPr>
        <w:ind w:left="3960" w:hanging="360"/>
      </w:pPr>
    </w:lvl>
    <w:lvl w:ilvl="4" w:tplc="3F3EA82C">
      <w:start w:val="1"/>
      <w:numFmt w:val="lowerLetter"/>
      <w:lvlText w:val="%5."/>
      <w:lvlJc w:val="left"/>
      <w:pPr>
        <w:ind w:left="4680" w:hanging="360"/>
      </w:pPr>
    </w:lvl>
    <w:lvl w:ilvl="5" w:tplc="1B7A8A54">
      <w:start w:val="1"/>
      <w:numFmt w:val="lowerRoman"/>
      <w:lvlText w:val="%6."/>
      <w:lvlJc w:val="right"/>
      <w:pPr>
        <w:ind w:left="5400" w:hanging="180"/>
      </w:pPr>
    </w:lvl>
    <w:lvl w:ilvl="6" w:tplc="247E722C">
      <w:start w:val="1"/>
      <w:numFmt w:val="decimal"/>
      <w:lvlText w:val="%7."/>
      <w:lvlJc w:val="left"/>
      <w:pPr>
        <w:ind w:left="6120" w:hanging="360"/>
      </w:pPr>
    </w:lvl>
    <w:lvl w:ilvl="7" w:tplc="89FE75F6">
      <w:start w:val="1"/>
      <w:numFmt w:val="lowerLetter"/>
      <w:lvlText w:val="%8."/>
      <w:lvlJc w:val="left"/>
      <w:pPr>
        <w:ind w:left="6840" w:hanging="360"/>
      </w:pPr>
    </w:lvl>
    <w:lvl w:ilvl="8" w:tplc="EB2A692C">
      <w:start w:val="1"/>
      <w:numFmt w:val="lowerRoman"/>
      <w:lvlText w:val="%9."/>
      <w:lvlJc w:val="right"/>
      <w:pPr>
        <w:ind w:left="7560" w:hanging="180"/>
      </w:pPr>
    </w:lvl>
  </w:abstractNum>
  <w:abstractNum w:abstractNumId="62" w15:restartNumberingAfterBreak="0">
    <w:nsid w:val="640885F2"/>
    <w:multiLevelType w:val="hybridMultilevel"/>
    <w:tmpl w:val="FFFFFFFF"/>
    <w:lvl w:ilvl="0" w:tplc="71287216">
      <w:start w:val="1"/>
      <w:numFmt w:val="bullet"/>
      <w:lvlText w:val=""/>
      <w:lvlJc w:val="left"/>
      <w:pPr>
        <w:ind w:left="720" w:hanging="360"/>
      </w:pPr>
      <w:rPr>
        <w:rFonts w:ascii="Symbol" w:hAnsi="Symbol" w:hint="default"/>
      </w:rPr>
    </w:lvl>
    <w:lvl w:ilvl="1" w:tplc="4A3672AA">
      <w:start w:val="1"/>
      <w:numFmt w:val="bullet"/>
      <w:lvlText w:val="o"/>
      <w:lvlJc w:val="left"/>
      <w:pPr>
        <w:ind w:left="1440" w:hanging="360"/>
      </w:pPr>
      <w:rPr>
        <w:rFonts w:ascii="Courier New" w:hAnsi="Courier New" w:hint="default"/>
      </w:rPr>
    </w:lvl>
    <w:lvl w:ilvl="2" w:tplc="4CF85520">
      <w:start w:val="1"/>
      <w:numFmt w:val="bullet"/>
      <w:lvlText w:val=""/>
      <w:lvlJc w:val="left"/>
      <w:pPr>
        <w:ind w:left="2160" w:hanging="360"/>
      </w:pPr>
      <w:rPr>
        <w:rFonts w:ascii="Wingdings" w:hAnsi="Wingdings" w:hint="default"/>
      </w:rPr>
    </w:lvl>
    <w:lvl w:ilvl="3" w:tplc="0B1443BE">
      <w:start w:val="1"/>
      <w:numFmt w:val="bullet"/>
      <w:lvlText w:val=""/>
      <w:lvlJc w:val="left"/>
      <w:pPr>
        <w:ind w:left="2880" w:hanging="360"/>
      </w:pPr>
      <w:rPr>
        <w:rFonts w:ascii="Symbol" w:hAnsi="Symbol" w:hint="default"/>
      </w:rPr>
    </w:lvl>
    <w:lvl w:ilvl="4" w:tplc="36282128">
      <w:start w:val="1"/>
      <w:numFmt w:val="bullet"/>
      <w:lvlText w:val="o"/>
      <w:lvlJc w:val="left"/>
      <w:pPr>
        <w:ind w:left="3600" w:hanging="360"/>
      </w:pPr>
      <w:rPr>
        <w:rFonts w:ascii="Courier New" w:hAnsi="Courier New" w:hint="default"/>
      </w:rPr>
    </w:lvl>
    <w:lvl w:ilvl="5" w:tplc="48D0DF00">
      <w:start w:val="1"/>
      <w:numFmt w:val="bullet"/>
      <w:lvlText w:val=""/>
      <w:lvlJc w:val="left"/>
      <w:pPr>
        <w:ind w:left="4320" w:hanging="360"/>
      </w:pPr>
      <w:rPr>
        <w:rFonts w:ascii="Wingdings" w:hAnsi="Wingdings" w:hint="default"/>
      </w:rPr>
    </w:lvl>
    <w:lvl w:ilvl="6" w:tplc="9C109B84">
      <w:start w:val="1"/>
      <w:numFmt w:val="bullet"/>
      <w:lvlText w:val=""/>
      <w:lvlJc w:val="left"/>
      <w:pPr>
        <w:ind w:left="5040" w:hanging="360"/>
      </w:pPr>
      <w:rPr>
        <w:rFonts w:ascii="Symbol" w:hAnsi="Symbol" w:hint="default"/>
      </w:rPr>
    </w:lvl>
    <w:lvl w:ilvl="7" w:tplc="93FA4522">
      <w:start w:val="1"/>
      <w:numFmt w:val="bullet"/>
      <w:lvlText w:val="o"/>
      <w:lvlJc w:val="left"/>
      <w:pPr>
        <w:ind w:left="5760" w:hanging="360"/>
      </w:pPr>
      <w:rPr>
        <w:rFonts w:ascii="Courier New" w:hAnsi="Courier New" w:hint="default"/>
      </w:rPr>
    </w:lvl>
    <w:lvl w:ilvl="8" w:tplc="AFA4AA80">
      <w:start w:val="1"/>
      <w:numFmt w:val="bullet"/>
      <w:lvlText w:val=""/>
      <w:lvlJc w:val="left"/>
      <w:pPr>
        <w:ind w:left="6480" w:hanging="360"/>
      </w:pPr>
      <w:rPr>
        <w:rFonts w:ascii="Wingdings" w:hAnsi="Wingdings" w:hint="default"/>
      </w:rPr>
    </w:lvl>
  </w:abstractNum>
  <w:abstractNum w:abstractNumId="63" w15:restartNumberingAfterBreak="0">
    <w:nsid w:val="66DEBA2C"/>
    <w:multiLevelType w:val="hybridMultilevel"/>
    <w:tmpl w:val="FFFFFFFF"/>
    <w:lvl w:ilvl="0" w:tplc="B52C0000">
      <w:start w:val="1"/>
      <w:numFmt w:val="upperLetter"/>
      <w:lvlText w:val="%1."/>
      <w:lvlJc w:val="left"/>
      <w:pPr>
        <w:ind w:left="720" w:hanging="360"/>
      </w:pPr>
    </w:lvl>
    <w:lvl w:ilvl="1" w:tplc="7A7ECAD6">
      <w:start w:val="1"/>
      <w:numFmt w:val="lowerLetter"/>
      <w:lvlText w:val="%2."/>
      <w:lvlJc w:val="left"/>
      <w:pPr>
        <w:ind w:left="1440" w:hanging="360"/>
      </w:pPr>
    </w:lvl>
    <w:lvl w:ilvl="2" w:tplc="2BC48DC4">
      <w:start w:val="1"/>
      <w:numFmt w:val="lowerRoman"/>
      <w:lvlText w:val="%3."/>
      <w:lvlJc w:val="right"/>
      <w:pPr>
        <w:ind w:left="2160" w:hanging="180"/>
      </w:pPr>
    </w:lvl>
    <w:lvl w:ilvl="3" w:tplc="01F45020">
      <w:start w:val="1"/>
      <w:numFmt w:val="decimal"/>
      <w:lvlText w:val="%4."/>
      <w:lvlJc w:val="left"/>
      <w:pPr>
        <w:ind w:left="2880" w:hanging="360"/>
      </w:pPr>
    </w:lvl>
    <w:lvl w:ilvl="4" w:tplc="6C960E50">
      <w:start w:val="1"/>
      <w:numFmt w:val="lowerLetter"/>
      <w:lvlText w:val="%5."/>
      <w:lvlJc w:val="left"/>
      <w:pPr>
        <w:ind w:left="3600" w:hanging="360"/>
      </w:pPr>
    </w:lvl>
    <w:lvl w:ilvl="5" w:tplc="6B96C988">
      <w:start w:val="1"/>
      <w:numFmt w:val="lowerRoman"/>
      <w:lvlText w:val="%6."/>
      <w:lvlJc w:val="right"/>
      <w:pPr>
        <w:ind w:left="4320" w:hanging="180"/>
      </w:pPr>
    </w:lvl>
    <w:lvl w:ilvl="6" w:tplc="1EDA1022">
      <w:start w:val="1"/>
      <w:numFmt w:val="decimal"/>
      <w:lvlText w:val="%7."/>
      <w:lvlJc w:val="left"/>
      <w:pPr>
        <w:ind w:left="5040" w:hanging="360"/>
      </w:pPr>
    </w:lvl>
    <w:lvl w:ilvl="7" w:tplc="38CE9854">
      <w:start w:val="1"/>
      <w:numFmt w:val="lowerLetter"/>
      <w:lvlText w:val="%8."/>
      <w:lvlJc w:val="left"/>
      <w:pPr>
        <w:ind w:left="5760" w:hanging="360"/>
      </w:pPr>
    </w:lvl>
    <w:lvl w:ilvl="8" w:tplc="761EC372">
      <w:start w:val="1"/>
      <w:numFmt w:val="lowerRoman"/>
      <w:lvlText w:val="%9."/>
      <w:lvlJc w:val="right"/>
      <w:pPr>
        <w:ind w:left="6480" w:hanging="180"/>
      </w:pPr>
    </w:lvl>
  </w:abstractNum>
  <w:abstractNum w:abstractNumId="64" w15:restartNumberingAfterBreak="0">
    <w:nsid w:val="6804C89E"/>
    <w:multiLevelType w:val="hybridMultilevel"/>
    <w:tmpl w:val="FFFFFFFF"/>
    <w:lvl w:ilvl="0" w:tplc="52001EFC">
      <w:start w:val="1"/>
      <w:numFmt w:val="decimal"/>
      <w:lvlText w:val="%1."/>
      <w:lvlJc w:val="left"/>
      <w:pPr>
        <w:ind w:left="720" w:hanging="360"/>
      </w:pPr>
    </w:lvl>
    <w:lvl w:ilvl="1" w:tplc="2D78B142">
      <w:start w:val="1"/>
      <w:numFmt w:val="lowerLetter"/>
      <w:lvlText w:val="%2."/>
      <w:lvlJc w:val="left"/>
      <w:pPr>
        <w:ind w:left="1440" w:hanging="360"/>
      </w:pPr>
    </w:lvl>
    <w:lvl w:ilvl="2" w:tplc="C582A05A">
      <w:start w:val="1"/>
      <w:numFmt w:val="lowerRoman"/>
      <w:lvlText w:val="%3."/>
      <w:lvlJc w:val="right"/>
      <w:pPr>
        <w:ind w:left="2160" w:hanging="180"/>
      </w:pPr>
    </w:lvl>
    <w:lvl w:ilvl="3" w:tplc="340405D0">
      <w:start w:val="1"/>
      <w:numFmt w:val="decimal"/>
      <w:lvlText w:val="%4."/>
      <w:lvlJc w:val="left"/>
      <w:pPr>
        <w:ind w:left="2880" w:hanging="360"/>
      </w:pPr>
    </w:lvl>
    <w:lvl w:ilvl="4" w:tplc="3A7651B4">
      <w:start w:val="1"/>
      <w:numFmt w:val="lowerLetter"/>
      <w:lvlText w:val="%5."/>
      <w:lvlJc w:val="left"/>
      <w:pPr>
        <w:ind w:left="3600" w:hanging="360"/>
      </w:pPr>
    </w:lvl>
    <w:lvl w:ilvl="5" w:tplc="BB702AEE">
      <w:start w:val="1"/>
      <w:numFmt w:val="lowerRoman"/>
      <w:lvlText w:val="%6."/>
      <w:lvlJc w:val="right"/>
      <w:pPr>
        <w:ind w:left="4320" w:hanging="180"/>
      </w:pPr>
    </w:lvl>
    <w:lvl w:ilvl="6" w:tplc="3B1C145C">
      <w:start w:val="1"/>
      <w:numFmt w:val="decimal"/>
      <w:lvlText w:val="%7."/>
      <w:lvlJc w:val="left"/>
      <w:pPr>
        <w:ind w:left="5040" w:hanging="360"/>
      </w:pPr>
    </w:lvl>
    <w:lvl w:ilvl="7" w:tplc="764247CC">
      <w:start w:val="1"/>
      <w:numFmt w:val="lowerLetter"/>
      <w:lvlText w:val="%8."/>
      <w:lvlJc w:val="left"/>
      <w:pPr>
        <w:ind w:left="5760" w:hanging="360"/>
      </w:pPr>
    </w:lvl>
    <w:lvl w:ilvl="8" w:tplc="B62EB700">
      <w:start w:val="1"/>
      <w:numFmt w:val="lowerRoman"/>
      <w:lvlText w:val="%9."/>
      <w:lvlJc w:val="right"/>
      <w:pPr>
        <w:ind w:left="6480" w:hanging="180"/>
      </w:pPr>
    </w:lvl>
  </w:abstractNum>
  <w:abstractNum w:abstractNumId="65" w15:restartNumberingAfterBreak="0">
    <w:nsid w:val="695DB02C"/>
    <w:multiLevelType w:val="hybridMultilevel"/>
    <w:tmpl w:val="FFFFFFFF"/>
    <w:lvl w:ilvl="0" w:tplc="B0D6880A">
      <w:start w:val="1"/>
      <w:numFmt w:val="decimal"/>
      <w:lvlText w:val="%1."/>
      <w:lvlJc w:val="left"/>
      <w:pPr>
        <w:ind w:left="720" w:hanging="360"/>
      </w:pPr>
    </w:lvl>
    <w:lvl w:ilvl="1" w:tplc="58D0AB82">
      <w:start w:val="1"/>
      <w:numFmt w:val="lowerLetter"/>
      <w:lvlText w:val="%2."/>
      <w:lvlJc w:val="left"/>
      <w:pPr>
        <w:ind w:left="1440" w:hanging="360"/>
      </w:pPr>
    </w:lvl>
    <w:lvl w:ilvl="2" w:tplc="20825D64">
      <w:start w:val="1"/>
      <w:numFmt w:val="lowerRoman"/>
      <w:lvlText w:val="%3."/>
      <w:lvlJc w:val="right"/>
      <w:pPr>
        <w:ind w:left="2160" w:hanging="180"/>
      </w:pPr>
    </w:lvl>
    <w:lvl w:ilvl="3" w:tplc="1E12F6AA">
      <w:start w:val="1"/>
      <w:numFmt w:val="decimal"/>
      <w:lvlText w:val="%4."/>
      <w:lvlJc w:val="left"/>
      <w:pPr>
        <w:ind w:left="2880" w:hanging="360"/>
      </w:pPr>
    </w:lvl>
    <w:lvl w:ilvl="4" w:tplc="79320CF0">
      <w:start w:val="1"/>
      <w:numFmt w:val="lowerLetter"/>
      <w:lvlText w:val="%5."/>
      <w:lvlJc w:val="left"/>
      <w:pPr>
        <w:ind w:left="3600" w:hanging="360"/>
      </w:pPr>
    </w:lvl>
    <w:lvl w:ilvl="5" w:tplc="A99A2CAE">
      <w:start w:val="1"/>
      <w:numFmt w:val="lowerRoman"/>
      <w:lvlText w:val="%6."/>
      <w:lvlJc w:val="right"/>
      <w:pPr>
        <w:ind w:left="4320" w:hanging="180"/>
      </w:pPr>
    </w:lvl>
    <w:lvl w:ilvl="6" w:tplc="7AA0F024">
      <w:start w:val="1"/>
      <w:numFmt w:val="decimal"/>
      <w:lvlText w:val="%7."/>
      <w:lvlJc w:val="left"/>
      <w:pPr>
        <w:ind w:left="5040" w:hanging="360"/>
      </w:pPr>
    </w:lvl>
    <w:lvl w:ilvl="7" w:tplc="30B04382">
      <w:start w:val="1"/>
      <w:numFmt w:val="lowerLetter"/>
      <w:lvlText w:val="%8."/>
      <w:lvlJc w:val="left"/>
      <w:pPr>
        <w:ind w:left="5760" w:hanging="360"/>
      </w:pPr>
    </w:lvl>
    <w:lvl w:ilvl="8" w:tplc="2E92FCCE">
      <w:start w:val="1"/>
      <w:numFmt w:val="lowerRoman"/>
      <w:lvlText w:val="%9."/>
      <w:lvlJc w:val="right"/>
      <w:pPr>
        <w:ind w:left="6480" w:hanging="180"/>
      </w:pPr>
    </w:lvl>
  </w:abstractNum>
  <w:abstractNum w:abstractNumId="66" w15:restartNumberingAfterBreak="0">
    <w:nsid w:val="6AE9F1C8"/>
    <w:multiLevelType w:val="hybridMultilevel"/>
    <w:tmpl w:val="FFFFFFFF"/>
    <w:lvl w:ilvl="0" w:tplc="8B26B7A2">
      <w:start w:val="1"/>
      <w:numFmt w:val="decimal"/>
      <w:lvlText w:val="%1."/>
      <w:lvlJc w:val="left"/>
      <w:pPr>
        <w:ind w:left="720" w:hanging="360"/>
      </w:pPr>
    </w:lvl>
    <w:lvl w:ilvl="1" w:tplc="69C4F160">
      <w:start w:val="1"/>
      <w:numFmt w:val="lowerLetter"/>
      <w:lvlText w:val="%2."/>
      <w:lvlJc w:val="left"/>
      <w:pPr>
        <w:ind w:left="1440" w:hanging="360"/>
      </w:pPr>
    </w:lvl>
    <w:lvl w:ilvl="2" w:tplc="9EBC39F6">
      <w:start w:val="1"/>
      <w:numFmt w:val="lowerRoman"/>
      <w:lvlText w:val="%3."/>
      <w:lvlJc w:val="right"/>
      <w:pPr>
        <w:ind w:left="2160" w:hanging="180"/>
      </w:pPr>
    </w:lvl>
    <w:lvl w:ilvl="3" w:tplc="F6688AA8">
      <w:start w:val="1"/>
      <w:numFmt w:val="decimal"/>
      <w:lvlText w:val="%4."/>
      <w:lvlJc w:val="left"/>
      <w:pPr>
        <w:ind w:left="2880" w:hanging="360"/>
      </w:pPr>
    </w:lvl>
    <w:lvl w:ilvl="4" w:tplc="CEA663B8">
      <w:start w:val="1"/>
      <w:numFmt w:val="lowerLetter"/>
      <w:lvlText w:val="%5."/>
      <w:lvlJc w:val="left"/>
      <w:pPr>
        <w:ind w:left="3600" w:hanging="360"/>
      </w:pPr>
    </w:lvl>
    <w:lvl w:ilvl="5" w:tplc="24AAEFB4">
      <w:start w:val="1"/>
      <w:numFmt w:val="lowerRoman"/>
      <w:lvlText w:val="%6."/>
      <w:lvlJc w:val="right"/>
      <w:pPr>
        <w:ind w:left="4320" w:hanging="180"/>
      </w:pPr>
    </w:lvl>
    <w:lvl w:ilvl="6" w:tplc="9004940A">
      <w:start w:val="1"/>
      <w:numFmt w:val="decimal"/>
      <w:lvlText w:val="%7."/>
      <w:lvlJc w:val="left"/>
      <w:pPr>
        <w:ind w:left="5040" w:hanging="360"/>
      </w:pPr>
    </w:lvl>
    <w:lvl w:ilvl="7" w:tplc="CD2A5244">
      <w:start w:val="1"/>
      <w:numFmt w:val="lowerLetter"/>
      <w:lvlText w:val="%8."/>
      <w:lvlJc w:val="left"/>
      <w:pPr>
        <w:ind w:left="5760" w:hanging="360"/>
      </w:pPr>
    </w:lvl>
    <w:lvl w:ilvl="8" w:tplc="4C247846">
      <w:start w:val="1"/>
      <w:numFmt w:val="lowerRoman"/>
      <w:lvlText w:val="%9."/>
      <w:lvlJc w:val="right"/>
      <w:pPr>
        <w:ind w:left="6480" w:hanging="180"/>
      </w:pPr>
    </w:lvl>
  </w:abstractNum>
  <w:abstractNum w:abstractNumId="67" w15:restartNumberingAfterBreak="0">
    <w:nsid w:val="6B1C673A"/>
    <w:multiLevelType w:val="hybridMultilevel"/>
    <w:tmpl w:val="FFFFFFFF"/>
    <w:lvl w:ilvl="0" w:tplc="E370FDAA">
      <w:start w:val="1"/>
      <w:numFmt w:val="upperLetter"/>
      <w:lvlText w:val="%1."/>
      <w:lvlJc w:val="left"/>
      <w:pPr>
        <w:ind w:left="720" w:hanging="360"/>
      </w:pPr>
    </w:lvl>
    <w:lvl w:ilvl="1" w:tplc="2B5A7C8A">
      <w:start w:val="1"/>
      <w:numFmt w:val="lowerLetter"/>
      <w:lvlText w:val="%2."/>
      <w:lvlJc w:val="left"/>
      <w:pPr>
        <w:ind w:left="1440" w:hanging="360"/>
      </w:pPr>
    </w:lvl>
    <w:lvl w:ilvl="2" w:tplc="2ACC6084">
      <w:start w:val="1"/>
      <w:numFmt w:val="lowerRoman"/>
      <w:lvlText w:val="%3."/>
      <w:lvlJc w:val="right"/>
      <w:pPr>
        <w:ind w:left="2160" w:hanging="180"/>
      </w:pPr>
    </w:lvl>
    <w:lvl w:ilvl="3" w:tplc="29A8625C">
      <w:start w:val="1"/>
      <w:numFmt w:val="decimal"/>
      <w:lvlText w:val="%4."/>
      <w:lvlJc w:val="left"/>
      <w:pPr>
        <w:ind w:left="2880" w:hanging="360"/>
      </w:pPr>
    </w:lvl>
    <w:lvl w:ilvl="4" w:tplc="CE8A2D9C">
      <w:start w:val="1"/>
      <w:numFmt w:val="lowerLetter"/>
      <w:lvlText w:val="%5."/>
      <w:lvlJc w:val="left"/>
      <w:pPr>
        <w:ind w:left="3600" w:hanging="360"/>
      </w:pPr>
    </w:lvl>
    <w:lvl w:ilvl="5" w:tplc="05E21482">
      <w:start w:val="1"/>
      <w:numFmt w:val="lowerRoman"/>
      <w:lvlText w:val="%6."/>
      <w:lvlJc w:val="right"/>
      <w:pPr>
        <w:ind w:left="4320" w:hanging="180"/>
      </w:pPr>
    </w:lvl>
    <w:lvl w:ilvl="6" w:tplc="23E437AC">
      <w:start w:val="1"/>
      <w:numFmt w:val="decimal"/>
      <w:lvlText w:val="%7."/>
      <w:lvlJc w:val="left"/>
      <w:pPr>
        <w:ind w:left="5040" w:hanging="360"/>
      </w:pPr>
    </w:lvl>
    <w:lvl w:ilvl="7" w:tplc="18B09438">
      <w:start w:val="1"/>
      <w:numFmt w:val="lowerLetter"/>
      <w:lvlText w:val="%8."/>
      <w:lvlJc w:val="left"/>
      <w:pPr>
        <w:ind w:left="5760" w:hanging="360"/>
      </w:pPr>
    </w:lvl>
    <w:lvl w:ilvl="8" w:tplc="B8ECBA64">
      <w:start w:val="1"/>
      <w:numFmt w:val="lowerRoman"/>
      <w:lvlText w:val="%9."/>
      <w:lvlJc w:val="right"/>
      <w:pPr>
        <w:ind w:left="6480" w:hanging="180"/>
      </w:pPr>
    </w:lvl>
  </w:abstractNum>
  <w:abstractNum w:abstractNumId="68" w15:restartNumberingAfterBreak="0">
    <w:nsid w:val="6D5F065E"/>
    <w:multiLevelType w:val="hybridMultilevel"/>
    <w:tmpl w:val="FFFFFFFF"/>
    <w:lvl w:ilvl="0" w:tplc="D64801AC">
      <w:start w:val="1"/>
      <w:numFmt w:val="decimal"/>
      <w:lvlText w:val="%1."/>
      <w:lvlJc w:val="left"/>
      <w:pPr>
        <w:ind w:left="720" w:hanging="360"/>
      </w:pPr>
    </w:lvl>
    <w:lvl w:ilvl="1" w:tplc="851CE132">
      <w:start w:val="1"/>
      <w:numFmt w:val="lowerLetter"/>
      <w:lvlText w:val="%2."/>
      <w:lvlJc w:val="left"/>
      <w:pPr>
        <w:ind w:left="1440" w:hanging="360"/>
      </w:pPr>
    </w:lvl>
    <w:lvl w:ilvl="2" w:tplc="CCEC1A10">
      <w:start w:val="1"/>
      <w:numFmt w:val="lowerRoman"/>
      <w:lvlText w:val="%3."/>
      <w:lvlJc w:val="right"/>
      <w:pPr>
        <w:ind w:left="2160" w:hanging="180"/>
      </w:pPr>
    </w:lvl>
    <w:lvl w:ilvl="3" w:tplc="321A8DB0">
      <w:start w:val="1"/>
      <w:numFmt w:val="decimal"/>
      <w:lvlText w:val="%4."/>
      <w:lvlJc w:val="left"/>
      <w:pPr>
        <w:ind w:left="2880" w:hanging="360"/>
      </w:pPr>
    </w:lvl>
    <w:lvl w:ilvl="4" w:tplc="3320C3D6">
      <w:start w:val="1"/>
      <w:numFmt w:val="lowerLetter"/>
      <w:lvlText w:val="%5."/>
      <w:lvlJc w:val="left"/>
      <w:pPr>
        <w:ind w:left="3600" w:hanging="360"/>
      </w:pPr>
    </w:lvl>
    <w:lvl w:ilvl="5" w:tplc="8CB46C38">
      <w:start w:val="1"/>
      <w:numFmt w:val="lowerRoman"/>
      <w:lvlText w:val="%6."/>
      <w:lvlJc w:val="right"/>
      <w:pPr>
        <w:ind w:left="4320" w:hanging="180"/>
      </w:pPr>
    </w:lvl>
    <w:lvl w:ilvl="6" w:tplc="2C0AF5F4">
      <w:start w:val="1"/>
      <w:numFmt w:val="decimal"/>
      <w:lvlText w:val="%7."/>
      <w:lvlJc w:val="left"/>
      <w:pPr>
        <w:ind w:left="5040" w:hanging="360"/>
      </w:pPr>
    </w:lvl>
    <w:lvl w:ilvl="7" w:tplc="36DE29C6">
      <w:start w:val="1"/>
      <w:numFmt w:val="lowerLetter"/>
      <w:lvlText w:val="%8."/>
      <w:lvlJc w:val="left"/>
      <w:pPr>
        <w:ind w:left="5760" w:hanging="360"/>
      </w:pPr>
    </w:lvl>
    <w:lvl w:ilvl="8" w:tplc="0442A474">
      <w:start w:val="1"/>
      <w:numFmt w:val="lowerRoman"/>
      <w:lvlText w:val="%9."/>
      <w:lvlJc w:val="right"/>
      <w:pPr>
        <w:ind w:left="6480" w:hanging="180"/>
      </w:pPr>
    </w:lvl>
  </w:abstractNum>
  <w:abstractNum w:abstractNumId="69" w15:restartNumberingAfterBreak="0">
    <w:nsid w:val="6E4BF8CD"/>
    <w:multiLevelType w:val="hybridMultilevel"/>
    <w:tmpl w:val="FFFFFFFF"/>
    <w:lvl w:ilvl="0" w:tplc="56403D16">
      <w:start w:val="1"/>
      <w:numFmt w:val="decimal"/>
      <w:lvlText w:val="%1."/>
      <w:lvlJc w:val="left"/>
      <w:pPr>
        <w:ind w:left="720" w:hanging="360"/>
      </w:pPr>
    </w:lvl>
    <w:lvl w:ilvl="1" w:tplc="FC387AF6">
      <w:start w:val="1"/>
      <w:numFmt w:val="lowerLetter"/>
      <w:lvlText w:val="%2."/>
      <w:lvlJc w:val="left"/>
      <w:pPr>
        <w:ind w:left="1440" w:hanging="360"/>
      </w:pPr>
    </w:lvl>
    <w:lvl w:ilvl="2" w:tplc="93968B4E">
      <w:start w:val="1"/>
      <w:numFmt w:val="lowerRoman"/>
      <w:lvlText w:val="%3."/>
      <w:lvlJc w:val="right"/>
      <w:pPr>
        <w:ind w:left="2160" w:hanging="180"/>
      </w:pPr>
    </w:lvl>
    <w:lvl w:ilvl="3" w:tplc="9BDCF3B0">
      <w:start w:val="1"/>
      <w:numFmt w:val="decimal"/>
      <w:lvlText w:val="%4."/>
      <w:lvlJc w:val="left"/>
      <w:pPr>
        <w:ind w:left="2880" w:hanging="360"/>
      </w:pPr>
    </w:lvl>
    <w:lvl w:ilvl="4" w:tplc="5C62B014">
      <w:start w:val="1"/>
      <w:numFmt w:val="lowerLetter"/>
      <w:lvlText w:val="%5."/>
      <w:lvlJc w:val="left"/>
      <w:pPr>
        <w:ind w:left="3600" w:hanging="360"/>
      </w:pPr>
    </w:lvl>
    <w:lvl w:ilvl="5" w:tplc="99B2D58C">
      <w:start w:val="1"/>
      <w:numFmt w:val="lowerRoman"/>
      <w:lvlText w:val="%6."/>
      <w:lvlJc w:val="right"/>
      <w:pPr>
        <w:ind w:left="4320" w:hanging="180"/>
      </w:pPr>
    </w:lvl>
    <w:lvl w:ilvl="6" w:tplc="F64A1EAE">
      <w:start w:val="1"/>
      <w:numFmt w:val="decimal"/>
      <w:lvlText w:val="%7."/>
      <w:lvlJc w:val="left"/>
      <w:pPr>
        <w:ind w:left="5040" w:hanging="360"/>
      </w:pPr>
    </w:lvl>
    <w:lvl w:ilvl="7" w:tplc="4E4C480C">
      <w:start w:val="1"/>
      <w:numFmt w:val="lowerLetter"/>
      <w:lvlText w:val="%8."/>
      <w:lvlJc w:val="left"/>
      <w:pPr>
        <w:ind w:left="5760" w:hanging="360"/>
      </w:pPr>
    </w:lvl>
    <w:lvl w:ilvl="8" w:tplc="43A4614C">
      <w:start w:val="1"/>
      <w:numFmt w:val="lowerRoman"/>
      <w:lvlText w:val="%9."/>
      <w:lvlJc w:val="right"/>
      <w:pPr>
        <w:ind w:left="6480" w:hanging="180"/>
      </w:pPr>
    </w:lvl>
  </w:abstractNum>
  <w:abstractNum w:abstractNumId="70" w15:restartNumberingAfterBreak="0">
    <w:nsid w:val="71211CBD"/>
    <w:multiLevelType w:val="hybridMultilevel"/>
    <w:tmpl w:val="FFFFFFFF"/>
    <w:lvl w:ilvl="0" w:tplc="44E68854">
      <w:start w:val="1"/>
      <w:numFmt w:val="decimal"/>
      <w:lvlText w:val="%1."/>
      <w:lvlJc w:val="left"/>
      <w:pPr>
        <w:ind w:left="720" w:hanging="360"/>
      </w:pPr>
    </w:lvl>
    <w:lvl w:ilvl="1" w:tplc="832A5546">
      <w:start w:val="1"/>
      <w:numFmt w:val="lowerLetter"/>
      <w:lvlText w:val="%2."/>
      <w:lvlJc w:val="left"/>
      <w:pPr>
        <w:ind w:left="1440" w:hanging="360"/>
      </w:pPr>
    </w:lvl>
    <w:lvl w:ilvl="2" w:tplc="D4A2CA9E">
      <w:start w:val="1"/>
      <w:numFmt w:val="lowerRoman"/>
      <w:lvlText w:val="%3."/>
      <w:lvlJc w:val="right"/>
      <w:pPr>
        <w:ind w:left="2160" w:hanging="180"/>
      </w:pPr>
    </w:lvl>
    <w:lvl w:ilvl="3" w:tplc="C528355A">
      <w:start w:val="1"/>
      <w:numFmt w:val="decimal"/>
      <w:lvlText w:val="%4."/>
      <w:lvlJc w:val="left"/>
      <w:pPr>
        <w:ind w:left="2880" w:hanging="360"/>
      </w:pPr>
    </w:lvl>
    <w:lvl w:ilvl="4" w:tplc="20C46E52">
      <w:start w:val="1"/>
      <w:numFmt w:val="lowerLetter"/>
      <w:lvlText w:val="%5."/>
      <w:lvlJc w:val="left"/>
      <w:pPr>
        <w:ind w:left="3600" w:hanging="360"/>
      </w:pPr>
    </w:lvl>
    <w:lvl w:ilvl="5" w:tplc="9C561698">
      <w:start w:val="1"/>
      <w:numFmt w:val="lowerRoman"/>
      <w:lvlText w:val="%6."/>
      <w:lvlJc w:val="right"/>
      <w:pPr>
        <w:ind w:left="4320" w:hanging="180"/>
      </w:pPr>
    </w:lvl>
    <w:lvl w:ilvl="6" w:tplc="414A3B80">
      <w:start w:val="1"/>
      <w:numFmt w:val="decimal"/>
      <w:lvlText w:val="%7."/>
      <w:lvlJc w:val="left"/>
      <w:pPr>
        <w:ind w:left="5040" w:hanging="360"/>
      </w:pPr>
    </w:lvl>
    <w:lvl w:ilvl="7" w:tplc="E7EE2B1A">
      <w:start w:val="1"/>
      <w:numFmt w:val="lowerLetter"/>
      <w:lvlText w:val="%8."/>
      <w:lvlJc w:val="left"/>
      <w:pPr>
        <w:ind w:left="5760" w:hanging="360"/>
      </w:pPr>
    </w:lvl>
    <w:lvl w:ilvl="8" w:tplc="EE3C0076">
      <w:start w:val="1"/>
      <w:numFmt w:val="lowerRoman"/>
      <w:lvlText w:val="%9."/>
      <w:lvlJc w:val="right"/>
      <w:pPr>
        <w:ind w:left="6480" w:hanging="180"/>
      </w:pPr>
    </w:lvl>
  </w:abstractNum>
  <w:abstractNum w:abstractNumId="71" w15:restartNumberingAfterBreak="0">
    <w:nsid w:val="754901E2"/>
    <w:multiLevelType w:val="hybridMultilevel"/>
    <w:tmpl w:val="FFFFFFFF"/>
    <w:lvl w:ilvl="0" w:tplc="1C06866E">
      <w:start w:val="1"/>
      <w:numFmt w:val="upperLetter"/>
      <w:lvlText w:val="%1."/>
      <w:lvlJc w:val="left"/>
      <w:pPr>
        <w:ind w:left="720" w:hanging="360"/>
      </w:pPr>
    </w:lvl>
    <w:lvl w:ilvl="1" w:tplc="B790C048">
      <w:start w:val="1"/>
      <w:numFmt w:val="lowerLetter"/>
      <w:lvlText w:val="%2."/>
      <w:lvlJc w:val="left"/>
      <w:pPr>
        <w:ind w:left="1440" w:hanging="360"/>
      </w:pPr>
    </w:lvl>
    <w:lvl w:ilvl="2" w:tplc="392E2922">
      <w:start w:val="1"/>
      <w:numFmt w:val="lowerRoman"/>
      <w:lvlText w:val="%3."/>
      <w:lvlJc w:val="right"/>
      <w:pPr>
        <w:ind w:left="2160" w:hanging="180"/>
      </w:pPr>
    </w:lvl>
    <w:lvl w:ilvl="3" w:tplc="4866D432">
      <w:start w:val="1"/>
      <w:numFmt w:val="decimal"/>
      <w:lvlText w:val="%4."/>
      <w:lvlJc w:val="left"/>
      <w:pPr>
        <w:ind w:left="2880" w:hanging="360"/>
      </w:pPr>
    </w:lvl>
    <w:lvl w:ilvl="4" w:tplc="3190E5C0">
      <w:start w:val="1"/>
      <w:numFmt w:val="lowerLetter"/>
      <w:lvlText w:val="%5."/>
      <w:lvlJc w:val="left"/>
      <w:pPr>
        <w:ind w:left="3600" w:hanging="360"/>
      </w:pPr>
    </w:lvl>
    <w:lvl w:ilvl="5" w:tplc="86C83F52">
      <w:start w:val="1"/>
      <w:numFmt w:val="lowerRoman"/>
      <w:lvlText w:val="%6."/>
      <w:lvlJc w:val="right"/>
      <w:pPr>
        <w:ind w:left="4320" w:hanging="180"/>
      </w:pPr>
    </w:lvl>
    <w:lvl w:ilvl="6" w:tplc="7CDC7CE6">
      <w:start w:val="1"/>
      <w:numFmt w:val="decimal"/>
      <w:lvlText w:val="%7."/>
      <w:lvlJc w:val="left"/>
      <w:pPr>
        <w:ind w:left="5040" w:hanging="360"/>
      </w:pPr>
    </w:lvl>
    <w:lvl w:ilvl="7" w:tplc="E1EEE56E">
      <w:start w:val="1"/>
      <w:numFmt w:val="lowerLetter"/>
      <w:lvlText w:val="%8."/>
      <w:lvlJc w:val="left"/>
      <w:pPr>
        <w:ind w:left="5760" w:hanging="360"/>
      </w:pPr>
    </w:lvl>
    <w:lvl w:ilvl="8" w:tplc="7228C22A">
      <w:start w:val="1"/>
      <w:numFmt w:val="lowerRoman"/>
      <w:lvlText w:val="%9."/>
      <w:lvlJc w:val="right"/>
      <w:pPr>
        <w:ind w:left="6480" w:hanging="180"/>
      </w:pPr>
    </w:lvl>
  </w:abstractNum>
  <w:abstractNum w:abstractNumId="72" w15:restartNumberingAfterBreak="0">
    <w:nsid w:val="7965ED48"/>
    <w:multiLevelType w:val="hybridMultilevel"/>
    <w:tmpl w:val="FFFFFFFF"/>
    <w:lvl w:ilvl="0" w:tplc="12F22908">
      <w:start w:val="1"/>
      <w:numFmt w:val="decimal"/>
      <w:lvlText w:val="%1."/>
      <w:lvlJc w:val="left"/>
      <w:pPr>
        <w:ind w:left="720" w:hanging="360"/>
      </w:pPr>
    </w:lvl>
    <w:lvl w:ilvl="1" w:tplc="6DE463C6">
      <w:start w:val="1"/>
      <w:numFmt w:val="lowerLetter"/>
      <w:lvlText w:val="%2."/>
      <w:lvlJc w:val="left"/>
      <w:pPr>
        <w:ind w:left="1440" w:hanging="360"/>
      </w:pPr>
    </w:lvl>
    <w:lvl w:ilvl="2" w:tplc="3E4AFD34">
      <w:start w:val="1"/>
      <w:numFmt w:val="lowerRoman"/>
      <w:lvlText w:val="%3."/>
      <w:lvlJc w:val="right"/>
      <w:pPr>
        <w:ind w:left="2160" w:hanging="180"/>
      </w:pPr>
    </w:lvl>
    <w:lvl w:ilvl="3" w:tplc="698CB324">
      <w:start w:val="1"/>
      <w:numFmt w:val="decimal"/>
      <w:lvlText w:val="%4."/>
      <w:lvlJc w:val="left"/>
      <w:pPr>
        <w:ind w:left="2880" w:hanging="360"/>
      </w:pPr>
    </w:lvl>
    <w:lvl w:ilvl="4" w:tplc="1A546234">
      <w:start w:val="1"/>
      <w:numFmt w:val="lowerLetter"/>
      <w:lvlText w:val="%5."/>
      <w:lvlJc w:val="left"/>
      <w:pPr>
        <w:ind w:left="3600" w:hanging="360"/>
      </w:pPr>
    </w:lvl>
    <w:lvl w:ilvl="5" w:tplc="DC9AA772">
      <w:start w:val="1"/>
      <w:numFmt w:val="lowerRoman"/>
      <w:lvlText w:val="%6."/>
      <w:lvlJc w:val="right"/>
      <w:pPr>
        <w:ind w:left="4320" w:hanging="180"/>
      </w:pPr>
    </w:lvl>
    <w:lvl w:ilvl="6" w:tplc="4564916E">
      <w:start w:val="1"/>
      <w:numFmt w:val="decimal"/>
      <w:lvlText w:val="%7."/>
      <w:lvlJc w:val="left"/>
      <w:pPr>
        <w:ind w:left="5040" w:hanging="360"/>
      </w:pPr>
    </w:lvl>
    <w:lvl w:ilvl="7" w:tplc="957C4664">
      <w:start w:val="1"/>
      <w:numFmt w:val="lowerLetter"/>
      <w:lvlText w:val="%8."/>
      <w:lvlJc w:val="left"/>
      <w:pPr>
        <w:ind w:left="5760" w:hanging="360"/>
      </w:pPr>
    </w:lvl>
    <w:lvl w:ilvl="8" w:tplc="CA92F16A">
      <w:start w:val="1"/>
      <w:numFmt w:val="lowerRoman"/>
      <w:lvlText w:val="%9."/>
      <w:lvlJc w:val="right"/>
      <w:pPr>
        <w:ind w:left="6480" w:hanging="180"/>
      </w:pPr>
    </w:lvl>
  </w:abstractNum>
  <w:abstractNum w:abstractNumId="73" w15:restartNumberingAfterBreak="0">
    <w:nsid w:val="796742A1"/>
    <w:multiLevelType w:val="hybridMultilevel"/>
    <w:tmpl w:val="FFFFFFFF"/>
    <w:lvl w:ilvl="0" w:tplc="FFFFFFFF">
      <w:start w:val="1"/>
      <w:numFmt w:val="decimal"/>
      <w:lvlText w:val="%1."/>
      <w:lvlJc w:val="left"/>
      <w:pPr>
        <w:ind w:left="720" w:hanging="360"/>
      </w:pPr>
    </w:lvl>
    <w:lvl w:ilvl="1" w:tplc="D77A0D82">
      <w:start w:val="1"/>
      <w:numFmt w:val="lowerLetter"/>
      <w:lvlText w:val="%2."/>
      <w:lvlJc w:val="left"/>
      <w:pPr>
        <w:ind w:left="1440" w:hanging="360"/>
      </w:pPr>
    </w:lvl>
    <w:lvl w:ilvl="2" w:tplc="A63CF136">
      <w:start w:val="1"/>
      <w:numFmt w:val="lowerRoman"/>
      <w:lvlText w:val="%3."/>
      <w:lvlJc w:val="right"/>
      <w:pPr>
        <w:ind w:left="2160" w:hanging="180"/>
      </w:pPr>
    </w:lvl>
    <w:lvl w:ilvl="3" w:tplc="482AF97C">
      <w:start w:val="1"/>
      <w:numFmt w:val="decimal"/>
      <w:lvlText w:val="%4."/>
      <w:lvlJc w:val="left"/>
      <w:pPr>
        <w:ind w:left="2880" w:hanging="360"/>
      </w:pPr>
    </w:lvl>
    <w:lvl w:ilvl="4" w:tplc="A71EABD4">
      <w:start w:val="1"/>
      <w:numFmt w:val="lowerLetter"/>
      <w:lvlText w:val="%5."/>
      <w:lvlJc w:val="left"/>
      <w:pPr>
        <w:ind w:left="3600" w:hanging="360"/>
      </w:pPr>
    </w:lvl>
    <w:lvl w:ilvl="5" w:tplc="869EC43E">
      <w:start w:val="1"/>
      <w:numFmt w:val="lowerRoman"/>
      <w:lvlText w:val="%6."/>
      <w:lvlJc w:val="right"/>
      <w:pPr>
        <w:ind w:left="4320" w:hanging="180"/>
      </w:pPr>
    </w:lvl>
    <w:lvl w:ilvl="6" w:tplc="25A8F8FE">
      <w:start w:val="1"/>
      <w:numFmt w:val="decimal"/>
      <w:lvlText w:val="%7."/>
      <w:lvlJc w:val="left"/>
      <w:pPr>
        <w:ind w:left="5040" w:hanging="360"/>
      </w:pPr>
    </w:lvl>
    <w:lvl w:ilvl="7" w:tplc="CE400AF0">
      <w:start w:val="1"/>
      <w:numFmt w:val="lowerLetter"/>
      <w:lvlText w:val="%8."/>
      <w:lvlJc w:val="left"/>
      <w:pPr>
        <w:ind w:left="5760" w:hanging="360"/>
      </w:pPr>
    </w:lvl>
    <w:lvl w:ilvl="8" w:tplc="DB32AC98">
      <w:start w:val="1"/>
      <w:numFmt w:val="lowerRoman"/>
      <w:lvlText w:val="%9."/>
      <w:lvlJc w:val="right"/>
      <w:pPr>
        <w:ind w:left="6480" w:hanging="180"/>
      </w:pPr>
    </w:lvl>
  </w:abstractNum>
  <w:abstractNum w:abstractNumId="74" w15:restartNumberingAfterBreak="0">
    <w:nsid w:val="799A12C9"/>
    <w:multiLevelType w:val="hybridMultilevel"/>
    <w:tmpl w:val="FFFFFFFF"/>
    <w:lvl w:ilvl="0" w:tplc="D2DE33C0">
      <w:start w:val="1"/>
      <w:numFmt w:val="decimal"/>
      <w:lvlText w:val="%1."/>
      <w:lvlJc w:val="left"/>
      <w:pPr>
        <w:ind w:left="720" w:hanging="360"/>
      </w:pPr>
    </w:lvl>
    <w:lvl w:ilvl="1" w:tplc="92F2C21A">
      <w:start w:val="1"/>
      <w:numFmt w:val="lowerLetter"/>
      <w:lvlText w:val="%2."/>
      <w:lvlJc w:val="left"/>
      <w:pPr>
        <w:ind w:left="1440" w:hanging="360"/>
      </w:pPr>
    </w:lvl>
    <w:lvl w:ilvl="2" w:tplc="D236E574">
      <w:start w:val="1"/>
      <w:numFmt w:val="lowerRoman"/>
      <w:lvlText w:val="%3."/>
      <w:lvlJc w:val="right"/>
      <w:pPr>
        <w:ind w:left="2160" w:hanging="180"/>
      </w:pPr>
    </w:lvl>
    <w:lvl w:ilvl="3" w:tplc="33884A1C">
      <w:start w:val="1"/>
      <w:numFmt w:val="decimal"/>
      <w:lvlText w:val="%4."/>
      <w:lvlJc w:val="left"/>
      <w:pPr>
        <w:ind w:left="2880" w:hanging="360"/>
      </w:pPr>
    </w:lvl>
    <w:lvl w:ilvl="4" w:tplc="9DFC71DE">
      <w:start w:val="1"/>
      <w:numFmt w:val="lowerLetter"/>
      <w:lvlText w:val="%5."/>
      <w:lvlJc w:val="left"/>
      <w:pPr>
        <w:ind w:left="3600" w:hanging="360"/>
      </w:pPr>
    </w:lvl>
    <w:lvl w:ilvl="5" w:tplc="E38050F0">
      <w:start w:val="1"/>
      <w:numFmt w:val="lowerRoman"/>
      <w:lvlText w:val="%6."/>
      <w:lvlJc w:val="right"/>
      <w:pPr>
        <w:ind w:left="4320" w:hanging="180"/>
      </w:pPr>
    </w:lvl>
    <w:lvl w:ilvl="6" w:tplc="778A4BA8">
      <w:start w:val="1"/>
      <w:numFmt w:val="decimal"/>
      <w:lvlText w:val="%7."/>
      <w:lvlJc w:val="left"/>
      <w:pPr>
        <w:ind w:left="5040" w:hanging="360"/>
      </w:pPr>
    </w:lvl>
    <w:lvl w:ilvl="7" w:tplc="F5EE6EFA">
      <w:start w:val="1"/>
      <w:numFmt w:val="lowerLetter"/>
      <w:lvlText w:val="%8."/>
      <w:lvlJc w:val="left"/>
      <w:pPr>
        <w:ind w:left="5760" w:hanging="360"/>
      </w:pPr>
    </w:lvl>
    <w:lvl w:ilvl="8" w:tplc="D53CEA6A">
      <w:start w:val="1"/>
      <w:numFmt w:val="lowerRoman"/>
      <w:lvlText w:val="%9."/>
      <w:lvlJc w:val="right"/>
      <w:pPr>
        <w:ind w:left="6480" w:hanging="180"/>
      </w:pPr>
    </w:lvl>
  </w:abstractNum>
  <w:abstractNum w:abstractNumId="75" w15:restartNumberingAfterBreak="0">
    <w:nsid w:val="7A5941E4"/>
    <w:multiLevelType w:val="hybridMultilevel"/>
    <w:tmpl w:val="FFFFFFFF"/>
    <w:lvl w:ilvl="0" w:tplc="8E78FF8A">
      <w:start w:val="1"/>
      <w:numFmt w:val="upperLetter"/>
      <w:lvlText w:val="%1."/>
      <w:lvlJc w:val="left"/>
      <w:pPr>
        <w:ind w:left="720" w:hanging="360"/>
      </w:pPr>
    </w:lvl>
    <w:lvl w:ilvl="1" w:tplc="D7569F76">
      <w:start w:val="1"/>
      <w:numFmt w:val="lowerLetter"/>
      <w:lvlText w:val="%2."/>
      <w:lvlJc w:val="left"/>
      <w:pPr>
        <w:ind w:left="1440" w:hanging="360"/>
      </w:pPr>
    </w:lvl>
    <w:lvl w:ilvl="2" w:tplc="03EE3E58">
      <w:start w:val="1"/>
      <w:numFmt w:val="lowerRoman"/>
      <w:lvlText w:val="%3."/>
      <w:lvlJc w:val="right"/>
      <w:pPr>
        <w:ind w:left="2160" w:hanging="180"/>
      </w:pPr>
    </w:lvl>
    <w:lvl w:ilvl="3" w:tplc="055E28DA">
      <w:start w:val="1"/>
      <w:numFmt w:val="decimal"/>
      <w:lvlText w:val="%4."/>
      <w:lvlJc w:val="left"/>
      <w:pPr>
        <w:ind w:left="2880" w:hanging="360"/>
      </w:pPr>
    </w:lvl>
    <w:lvl w:ilvl="4" w:tplc="896EB36E">
      <w:start w:val="1"/>
      <w:numFmt w:val="lowerLetter"/>
      <w:lvlText w:val="%5."/>
      <w:lvlJc w:val="left"/>
      <w:pPr>
        <w:ind w:left="3600" w:hanging="360"/>
      </w:pPr>
    </w:lvl>
    <w:lvl w:ilvl="5" w:tplc="0204B61E">
      <w:start w:val="1"/>
      <w:numFmt w:val="lowerRoman"/>
      <w:lvlText w:val="%6."/>
      <w:lvlJc w:val="right"/>
      <w:pPr>
        <w:ind w:left="4320" w:hanging="180"/>
      </w:pPr>
    </w:lvl>
    <w:lvl w:ilvl="6" w:tplc="0DC6B4FC">
      <w:start w:val="1"/>
      <w:numFmt w:val="decimal"/>
      <w:lvlText w:val="%7."/>
      <w:lvlJc w:val="left"/>
      <w:pPr>
        <w:ind w:left="5040" w:hanging="360"/>
      </w:pPr>
    </w:lvl>
    <w:lvl w:ilvl="7" w:tplc="DD106A68">
      <w:start w:val="1"/>
      <w:numFmt w:val="lowerLetter"/>
      <w:lvlText w:val="%8."/>
      <w:lvlJc w:val="left"/>
      <w:pPr>
        <w:ind w:left="5760" w:hanging="360"/>
      </w:pPr>
    </w:lvl>
    <w:lvl w:ilvl="8" w:tplc="85AC8920">
      <w:start w:val="1"/>
      <w:numFmt w:val="lowerRoman"/>
      <w:lvlText w:val="%9."/>
      <w:lvlJc w:val="right"/>
      <w:pPr>
        <w:ind w:left="6480" w:hanging="180"/>
      </w:pPr>
    </w:lvl>
  </w:abstractNum>
  <w:abstractNum w:abstractNumId="76" w15:restartNumberingAfterBreak="0">
    <w:nsid w:val="7FDE2A5E"/>
    <w:multiLevelType w:val="hybridMultilevel"/>
    <w:tmpl w:val="A432C2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707603695">
    <w:abstractNumId w:val="8"/>
  </w:num>
  <w:num w:numId="2" w16cid:durableId="1444838289">
    <w:abstractNumId w:val="34"/>
  </w:num>
  <w:num w:numId="3" w16cid:durableId="1418866397">
    <w:abstractNumId w:val="68"/>
  </w:num>
  <w:num w:numId="4" w16cid:durableId="68307646">
    <w:abstractNumId w:val="37"/>
  </w:num>
  <w:num w:numId="5" w16cid:durableId="759790240">
    <w:abstractNumId w:val="53"/>
  </w:num>
  <w:num w:numId="6" w16cid:durableId="66463200">
    <w:abstractNumId w:val="52"/>
  </w:num>
  <w:num w:numId="7" w16cid:durableId="1175462098">
    <w:abstractNumId w:val="32"/>
  </w:num>
  <w:num w:numId="8" w16cid:durableId="684017025">
    <w:abstractNumId w:val="26"/>
  </w:num>
  <w:num w:numId="9" w16cid:durableId="693268771">
    <w:abstractNumId w:val="12"/>
  </w:num>
  <w:num w:numId="10" w16cid:durableId="1496188898">
    <w:abstractNumId w:val="38"/>
  </w:num>
  <w:num w:numId="11" w16cid:durableId="1017853838">
    <w:abstractNumId w:val="36"/>
  </w:num>
  <w:num w:numId="12" w16cid:durableId="1172455972">
    <w:abstractNumId w:val="41"/>
  </w:num>
  <w:num w:numId="13" w16cid:durableId="884175414">
    <w:abstractNumId w:val="63"/>
  </w:num>
  <w:num w:numId="14" w16cid:durableId="958756116">
    <w:abstractNumId w:val="39"/>
  </w:num>
  <w:num w:numId="15" w16cid:durableId="85345683">
    <w:abstractNumId w:val="71"/>
  </w:num>
  <w:num w:numId="16" w16cid:durableId="700055768">
    <w:abstractNumId w:val="69"/>
  </w:num>
  <w:num w:numId="17" w16cid:durableId="1857380682">
    <w:abstractNumId w:val="35"/>
  </w:num>
  <w:num w:numId="18" w16cid:durableId="928973538">
    <w:abstractNumId w:val="55"/>
  </w:num>
  <w:num w:numId="19" w16cid:durableId="1456562529">
    <w:abstractNumId w:val="13"/>
  </w:num>
  <w:num w:numId="20" w16cid:durableId="860321729">
    <w:abstractNumId w:val="9"/>
  </w:num>
  <w:num w:numId="21" w16cid:durableId="654601277">
    <w:abstractNumId w:val="48"/>
  </w:num>
  <w:num w:numId="22" w16cid:durableId="252784755">
    <w:abstractNumId w:val="59"/>
  </w:num>
  <w:num w:numId="23" w16cid:durableId="2120247932">
    <w:abstractNumId w:val="49"/>
  </w:num>
  <w:num w:numId="24" w16cid:durableId="1205412465">
    <w:abstractNumId w:val="17"/>
  </w:num>
  <w:num w:numId="25" w16cid:durableId="508523583">
    <w:abstractNumId w:val="1"/>
  </w:num>
  <w:num w:numId="26" w16cid:durableId="1356926492">
    <w:abstractNumId w:val="75"/>
  </w:num>
  <w:num w:numId="27" w16cid:durableId="1722483137">
    <w:abstractNumId w:val="31"/>
  </w:num>
  <w:num w:numId="28" w16cid:durableId="28259352">
    <w:abstractNumId w:val="27"/>
  </w:num>
  <w:num w:numId="29" w16cid:durableId="1418019801">
    <w:abstractNumId w:val="54"/>
  </w:num>
  <w:num w:numId="30" w16cid:durableId="886143703">
    <w:abstractNumId w:val="19"/>
  </w:num>
  <w:num w:numId="31" w16cid:durableId="1061707241">
    <w:abstractNumId w:val="46"/>
  </w:num>
  <w:num w:numId="32" w16cid:durableId="647131012">
    <w:abstractNumId w:val="67"/>
  </w:num>
  <w:num w:numId="33" w16cid:durableId="591279501">
    <w:abstractNumId w:val="66"/>
  </w:num>
  <w:num w:numId="34" w16cid:durableId="1663465903">
    <w:abstractNumId w:val="61"/>
  </w:num>
  <w:num w:numId="35" w16cid:durableId="2131387856">
    <w:abstractNumId w:val="44"/>
  </w:num>
  <w:num w:numId="36" w16cid:durableId="1798521088">
    <w:abstractNumId w:val="51"/>
  </w:num>
  <w:num w:numId="37" w16cid:durableId="1763649958">
    <w:abstractNumId w:val="18"/>
  </w:num>
  <w:num w:numId="38" w16cid:durableId="92211549">
    <w:abstractNumId w:val="64"/>
  </w:num>
  <w:num w:numId="39" w16cid:durableId="675379914">
    <w:abstractNumId w:val="73"/>
  </w:num>
  <w:num w:numId="40" w16cid:durableId="1703360646">
    <w:abstractNumId w:val="70"/>
  </w:num>
  <w:num w:numId="41" w16cid:durableId="500973522">
    <w:abstractNumId w:val="5"/>
  </w:num>
  <w:num w:numId="42" w16cid:durableId="1957132605">
    <w:abstractNumId w:val="6"/>
  </w:num>
  <w:num w:numId="43" w16cid:durableId="654340669">
    <w:abstractNumId w:val="60"/>
  </w:num>
  <w:num w:numId="44" w16cid:durableId="782001431">
    <w:abstractNumId w:val="20"/>
  </w:num>
  <w:num w:numId="45" w16cid:durableId="1256019894">
    <w:abstractNumId w:val="2"/>
  </w:num>
  <w:num w:numId="46" w16cid:durableId="1396470380">
    <w:abstractNumId w:val="45"/>
  </w:num>
  <w:num w:numId="47" w16cid:durableId="1690133464">
    <w:abstractNumId w:val="4"/>
  </w:num>
  <w:num w:numId="48" w16cid:durableId="1179464118">
    <w:abstractNumId w:val="56"/>
  </w:num>
  <w:num w:numId="49" w16cid:durableId="1964534939">
    <w:abstractNumId w:val="74"/>
  </w:num>
  <w:num w:numId="50" w16cid:durableId="1094549220">
    <w:abstractNumId w:val="29"/>
  </w:num>
  <w:num w:numId="51" w16cid:durableId="1807157586">
    <w:abstractNumId w:val="65"/>
  </w:num>
  <w:num w:numId="52" w16cid:durableId="1210460105">
    <w:abstractNumId w:val="72"/>
  </w:num>
  <w:num w:numId="53" w16cid:durableId="1930848441">
    <w:abstractNumId w:val="21"/>
  </w:num>
  <w:num w:numId="54" w16cid:durableId="272636586">
    <w:abstractNumId w:val="0"/>
  </w:num>
  <w:num w:numId="55" w16cid:durableId="1537422229">
    <w:abstractNumId w:val="42"/>
  </w:num>
  <w:num w:numId="56" w16cid:durableId="470370485">
    <w:abstractNumId w:val="33"/>
  </w:num>
  <w:num w:numId="57" w16cid:durableId="1553075145">
    <w:abstractNumId w:val="3"/>
  </w:num>
  <w:num w:numId="58" w16cid:durableId="164516301">
    <w:abstractNumId w:val="16"/>
  </w:num>
  <w:num w:numId="59" w16cid:durableId="308675238">
    <w:abstractNumId w:val="28"/>
  </w:num>
  <w:num w:numId="60" w16cid:durableId="1145971899">
    <w:abstractNumId w:val="47"/>
  </w:num>
  <w:num w:numId="61" w16cid:durableId="536624261">
    <w:abstractNumId w:val="57"/>
  </w:num>
  <w:num w:numId="62" w16cid:durableId="2022002745">
    <w:abstractNumId w:val="10"/>
  </w:num>
  <w:num w:numId="63" w16cid:durableId="1318874073">
    <w:abstractNumId w:val="50"/>
  </w:num>
  <w:num w:numId="64" w16cid:durableId="1046413577">
    <w:abstractNumId w:val="40"/>
  </w:num>
  <w:num w:numId="65" w16cid:durableId="1470703788">
    <w:abstractNumId w:val="43"/>
  </w:num>
  <w:num w:numId="66" w16cid:durableId="808742099">
    <w:abstractNumId w:val="62"/>
  </w:num>
  <w:num w:numId="67" w16cid:durableId="1521551212">
    <w:abstractNumId w:val="58"/>
  </w:num>
  <w:num w:numId="68" w16cid:durableId="537085456">
    <w:abstractNumId w:val="22"/>
  </w:num>
  <w:num w:numId="69" w16cid:durableId="868176409">
    <w:abstractNumId w:val="25"/>
  </w:num>
  <w:num w:numId="70" w16cid:durableId="1026641977">
    <w:abstractNumId w:val="23"/>
  </w:num>
  <w:num w:numId="71" w16cid:durableId="1462839371">
    <w:abstractNumId w:val="7"/>
  </w:num>
  <w:num w:numId="72" w16cid:durableId="275260604">
    <w:abstractNumId w:val="30"/>
  </w:num>
  <w:num w:numId="73" w16cid:durableId="37750956">
    <w:abstractNumId w:val="11"/>
  </w:num>
  <w:num w:numId="74" w16cid:durableId="1410039308">
    <w:abstractNumId w:val="15"/>
  </w:num>
  <w:num w:numId="75" w16cid:durableId="1460535366">
    <w:abstractNumId w:val="76"/>
  </w:num>
  <w:num w:numId="76" w16cid:durableId="936057619">
    <w:abstractNumId w:val="14"/>
  </w:num>
  <w:num w:numId="77" w16cid:durableId="1386951257">
    <w:abstractNumId w:val="2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ctiveWritingStyle w:appName="MSWord" w:lang="en-US" w:vendorID="8" w:dllVersion="513"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0NjM0NLQwMTEyNrZQ0lEKTi0uzszPAykwNKoFAG6qicYtAAAA"/>
  </w:docVars>
  <w:rsids>
    <w:rsidRoot w:val="00227770"/>
    <w:rsid w:val="00011954"/>
    <w:rsid w:val="00014859"/>
    <w:rsid w:val="000154BF"/>
    <w:rsid w:val="00017ECA"/>
    <w:rsid w:val="00022587"/>
    <w:rsid w:val="000226FE"/>
    <w:rsid w:val="00036A01"/>
    <w:rsid w:val="000426DD"/>
    <w:rsid w:val="00044F14"/>
    <w:rsid w:val="00045DBC"/>
    <w:rsid w:val="00046E38"/>
    <w:rsid w:val="00050F65"/>
    <w:rsid w:val="000537CF"/>
    <w:rsid w:val="000560E0"/>
    <w:rsid w:val="0007266F"/>
    <w:rsid w:val="0008555B"/>
    <w:rsid w:val="00090778"/>
    <w:rsid w:val="000B5D0B"/>
    <w:rsid w:val="000B7423"/>
    <w:rsid w:val="000C2BD2"/>
    <w:rsid w:val="000C44F1"/>
    <w:rsid w:val="000C556E"/>
    <w:rsid w:val="000C7ACC"/>
    <w:rsid w:val="000C7FE9"/>
    <w:rsid w:val="000D3B01"/>
    <w:rsid w:val="000D50C9"/>
    <w:rsid w:val="000D680A"/>
    <w:rsid w:val="000E0260"/>
    <w:rsid w:val="000E289D"/>
    <w:rsid w:val="000F106B"/>
    <w:rsid w:val="000F345C"/>
    <w:rsid w:val="001023BD"/>
    <w:rsid w:val="001046DE"/>
    <w:rsid w:val="00105522"/>
    <w:rsid w:val="0010763C"/>
    <w:rsid w:val="001120F3"/>
    <w:rsid w:val="00112F63"/>
    <w:rsid w:val="00114A85"/>
    <w:rsid w:val="0012373F"/>
    <w:rsid w:val="001273E6"/>
    <w:rsid w:val="00130907"/>
    <w:rsid w:val="001376B4"/>
    <w:rsid w:val="001428F7"/>
    <w:rsid w:val="00147078"/>
    <w:rsid w:val="00153F39"/>
    <w:rsid w:val="00156DEC"/>
    <w:rsid w:val="00160295"/>
    <w:rsid w:val="0016248B"/>
    <w:rsid w:val="001629B6"/>
    <w:rsid w:val="00163129"/>
    <w:rsid w:val="00173FEB"/>
    <w:rsid w:val="00180E8D"/>
    <w:rsid w:val="00184ECD"/>
    <w:rsid w:val="00187793"/>
    <w:rsid w:val="00190516"/>
    <w:rsid w:val="00193A69"/>
    <w:rsid w:val="001952D5"/>
    <w:rsid w:val="001A6547"/>
    <w:rsid w:val="001A71DE"/>
    <w:rsid w:val="001A7CFD"/>
    <w:rsid w:val="001B0677"/>
    <w:rsid w:val="001B52AE"/>
    <w:rsid w:val="001B7EFD"/>
    <w:rsid w:val="001C2335"/>
    <w:rsid w:val="001C6C9B"/>
    <w:rsid w:val="001C7D99"/>
    <w:rsid w:val="001D03CA"/>
    <w:rsid w:val="001D1DEB"/>
    <w:rsid w:val="001E23B2"/>
    <w:rsid w:val="001E5F5B"/>
    <w:rsid w:val="001F370A"/>
    <w:rsid w:val="001F5A08"/>
    <w:rsid w:val="00201825"/>
    <w:rsid w:val="002036FF"/>
    <w:rsid w:val="00203CAD"/>
    <w:rsid w:val="00204A70"/>
    <w:rsid w:val="00205DAE"/>
    <w:rsid w:val="00207EE4"/>
    <w:rsid w:val="002129D5"/>
    <w:rsid w:val="00213EDE"/>
    <w:rsid w:val="00223587"/>
    <w:rsid w:val="0022491E"/>
    <w:rsid w:val="00227770"/>
    <w:rsid w:val="002315C2"/>
    <w:rsid w:val="002317D5"/>
    <w:rsid w:val="002359C8"/>
    <w:rsid w:val="002407AB"/>
    <w:rsid w:val="00241471"/>
    <w:rsid w:val="00242726"/>
    <w:rsid w:val="0024593C"/>
    <w:rsid w:val="00246C0F"/>
    <w:rsid w:val="0025254A"/>
    <w:rsid w:val="002633A4"/>
    <w:rsid w:val="00274368"/>
    <w:rsid w:val="0027728D"/>
    <w:rsid w:val="00280822"/>
    <w:rsid w:val="002848A4"/>
    <w:rsid w:val="00292CBC"/>
    <w:rsid w:val="002946DA"/>
    <w:rsid w:val="0029494B"/>
    <w:rsid w:val="0029638D"/>
    <w:rsid w:val="002968EC"/>
    <w:rsid w:val="002A1EAF"/>
    <w:rsid w:val="002A2FEF"/>
    <w:rsid w:val="002A37A0"/>
    <w:rsid w:val="002B1E8E"/>
    <w:rsid w:val="002B2191"/>
    <w:rsid w:val="002C44BB"/>
    <w:rsid w:val="002C4D3E"/>
    <w:rsid w:val="002C5B83"/>
    <w:rsid w:val="002D0D42"/>
    <w:rsid w:val="002D2FF1"/>
    <w:rsid w:val="002E14B2"/>
    <w:rsid w:val="002E5ED6"/>
    <w:rsid w:val="002F4B52"/>
    <w:rsid w:val="00302CA8"/>
    <w:rsid w:val="003054DD"/>
    <w:rsid w:val="00313BC7"/>
    <w:rsid w:val="00313FAC"/>
    <w:rsid w:val="00316425"/>
    <w:rsid w:val="00316738"/>
    <w:rsid w:val="00320112"/>
    <w:rsid w:val="00320BB8"/>
    <w:rsid w:val="00334C74"/>
    <w:rsid w:val="00335962"/>
    <w:rsid w:val="00337B10"/>
    <w:rsid w:val="003433D9"/>
    <w:rsid w:val="003438D5"/>
    <w:rsid w:val="00344C5C"/>
    <w:rsid w:val="0035332D"/>
    <w:rsid w:val="00362EF8"/>
    <w:rsid w:val="003649C9"/>
    <w:rsid w:val="00372B5A"/>
    <w:rsid w:val="00382979"/>
    <w:rsid w:val="00390892"/>
    <w:rsid w:val="003A07A5"/>
    <w:rsid w:val="003A45B9"/>
    <w:rsid w:val="003A5C90"/>
    <w:rsid w:val="003B2299"/>
    <w:rsid w:val="003B2C99"/>
    <w:rsid w:val="003C078E"/>
    <w:rsid w:val="003C1B2D"/>
    <w:rsid w:val="003D7794"/>
    <w:rsid w:val="003E1CFC"/>
    <w:rsid w:val="003E4EF3"/>
    <w:rsid w:val="003F1156"/>
    <w:rsid w:val="003F2863"/>
    <w:rsid w:val="003F7704"/>
    <w:rsid w:val="00403936"/>
    <w:rsid w:val="004065FE"/>
    <w:rsid w:val="00406DE9"/>
    <w:rsid w:val="0040D196"/>
    <w:rsid w:val="00413FE2"/>
    <w:rsid w:val="00422961"/>
    <w:rsid w:val="004300CC"/>
    <w:rsid w:val="00434305"/>
    <w:rsid w:val="00436617"/>
    <w:rsid w:val="00441194"/>
    <w:rsid w:val="00441887"/>
    <w:rsid w:val="004426B5"/>
    <w:rsid w:val="004477CC"/>
    <w:rsid w:val="004508F3"/>
    <w:rsid w:val="00455DBE"/>
    <w:rsid w:val="0046326B"/>
    <w:rsid w:val="00465B02"/>
    <w:rsid w:val="00471C1E"/>
    <w:rsid w:val="00475A18"/>
    <w:rsid w:val="004877FA"/>
    <w:rsid w:val="00492B7D"/>
    <w:rsid w:val="00493D19"/>
    <w:rsid w:val="0049585B"/>
    <w:rsid w:val="004A4488"/>
    <w:rsid w:val="004A4D2B"/>
    <w:rsid w:val="004A684F"/>
    <w:rsid w:val="004B24D7"/>
    <w:rsid w:val="004B6E4C"/>
    <w:rsid w:val="004C7470"/>
    <w:rsid w:val="004C7ED6"/>
    <w:rsid w:val="004D04FA"/>
    <w:rsid w:val="004D21A7"/>
    <w:rsid w:val="004D2999"/>
    <w:rsid w:val="004D309A"/>
    <w:rsid w:val="004D5A01"/>
    <w:rsid w:val="004D77FD"/>
    <w:rsid w:val="004F1D4D"/>
    <w:rsid w:val="004F34B9"/>
    <w:rsid w:val="004F36DE"/>
    <w:rsid w:val="005025DD"/>
    <w:rsid w:val="00512110"/>
    <w:rsid w:val="00523208"/>
    <w:rsid w:val="00523A11"/>
    <w:rsid w:val="00525E80"/>
    <w:rsid w:val="005360CD"/>
    <w:rsid w:val="00546E68"/>
    <w:rsid w:val="00547B53"/>
    <w:rsid w:val="005535D9"/>
    <w:rsid w:val="0055D405"/>
    <w:rsid w:val="005633A4"/>
    <w:rsid w:val="00570244"/>
    <w:rsid w:val="005767D6"/>
    <w:rsid w:val="00577A6A"/>
    <w:rsid w:val="00581910"/>
    <w:rsid w:val="00582A41"/>
    <w:rsid w:val="00583340"/>
    <w:rsid w:val="005963E9"/>
    <w:rsid w:val="00596E7A"/>
    <w:rsid w:val="005A0ADF"/>
    <w:rsid w:val="005A1264"/>
    <w:rsid w:val="005A1463"/>
    <w:rsid w:val="005A1AAE"/>
    <w:rsid w:val="005A7B41"/>
    <w:rsid w:val="005C2E70"/>
    <w:rsid w:val="005C5343"/>
    <w:rsid w:val="005C767A"/>
    <w:rsid w:val="005D04CC"/>
    <w:rsid w:val="005D4C72"/>
    <w:rsid w:val="005D5BE2"/>
    <w:rsid w:val="005E06A0"/>
    <w:rsid w:val="005E2CAB"/>
    <w:rsid w:val="005E7B45"/>
    <w:rsid w:val="005F1D23"/>
    <w:rsid w:val="005F2B51"/>
    <w:rsid w:val="005F3087"/>
    <w:rsid w:val="00607989"/>
    <w:rsid w:val="0061044B"/>
    <w:rsid w:val="00616A3A"/>
    <w:rsid w:val="00620630"/>
    <w:rsid w:val="00622120"/>
    <w:rsid w:val="00637D9E"/>
    <w:rsid w:val="00637EC1"/>
    <w:rsid w:val="00642812"/>
    <w:rsid w:val="00645613"/>
    <w:rsid w:val="00653852"/>
    <w:rsid w:val="00655CD0"/>
    <w:rsid w:val="00655FC8"/>
    <w:rsid w:val="00656CE6"/>
    <w:rsid w:val="00662048"/>
    <w:rsid w:val="00667FEC"/>
    <w:rsid w:val="006825DE"/>
    <w:rsid w:val="00683046"/>
    <w:rsid w:val="006833F5"/>
    <w:rsid w:val="0068416E"/>
    <w:rsid w:val="006858E3"/>
    <w:rsid w:val="00685CC0"/>
    <w:rsid w:val="00687675"/>
    <w:rsid w:val="00687F94"/>
    <w:rsid w:val="0069251C"/>
    <w:rsid w:val="00692AA2"/>
    <w:rsid w:val="006A400F"/>
    <w:rsid w:val="006A4F05"/>
    <w:rsid w:val="006A5E3B"/>
    <w:rsid w:val="006A6236"/>
    <w:rsid w:val="006A66BC"/>
    <w:rsid w:val="006A7191"/>
    <w:rsid w:val="006B1481"/>
    <w:rsid w:val="006B15D4"/>
    <w:rsid w:val="006D49E9"/>
    <w:rsid w:val="006D668D"/>
    <w:rsid w:val="006E006C"/>
    <w:rsid w:val="006E2F11"/>
    <w:rsid w:val="006E3976"/>
    <w:rsid w:val="006F40CA"/>
    <w:rsid w:val="0070691E"/>
    <w:rsid w:val="007146EE"/>
    <w:rsid w:val="00721687"/>
    <w:rsid w:val="00727116"/>
    <w:rsid w:val="00727F54"/>
    <w:rsid w:val="007311B1"/>
    <w:rsid w:val="0073406F"/>
    <w:rsid w:val="007378CE"/>
    <w:rsid w:val="00747638"/>
    <w:rsid w:val="00755C68"/>
    <w:rsid w:val="00762340"/>
    <w:rsid w:val="0077379A"/>
    <w:rsid w:val="00785F15"/>
    <w:rsid w:val="00792174"/>
    <w:rsid w:val="0079B6C4"/>
    <w:rsid w:val="007A0D99"/>
    <w:rsid w:val="007A0DD2"/>
    <w:rsid w:val="007A66F5"/>
    <w:rsid w:val="007B0526"/>
    <w:rsid w:val="007C01DC"/>
    <w:rsid w:val="007C3625"/>
    <w:rsid w:val="007C74A0"/>
    <w:rsid w:val="007D426D"/>
    <w:rsid w:val="007D4EF1"/>
    <w:rsid w:val="007D6F0B"/>
    <w:rsid w:val="007E3D31"/>
    <w:rsid w:val="007E5B81"/>
    <w:rsid w:val="007F1F4A"/>
    <w:rsid w:val="007F22A1"/>
    <w:rsid w:val="007F4435"/>
    <w:rsid w:val="008021E0"/>
    <w:rsid w:val="008038AA"/>
    <w:rsid w:val="00805BF2"/>
    <w:rsid w:val="008100F9"/>
    <w:rsid w:val="00810B27"/>
    <w:rsid w:val="00811162"/>
    <w:rsid w:val="00816AD2"/>
    <w:rsid w:val="008251C8"/>
    <w:rsid w:val="00836ED0"/>
    <w:rsid w:val="00851780"/>
    <w:rsid w:val="00853B0B"/>
    <w:rsid w:val="0085539C"/>
    <w:rsid w:val="00855CD4"/>
    <w:rsid w:val="00855F07"/>
    <w:rsid w:val="00865487"/>
    <w:rsid w:val="00865755"/>
    <w:rsid w:val="00865F98"/>
    <w:rsid w:val="00874CF1"/>
    <w:rsid w:val="00880D29"/>
    <w:rsid w:val="00880DC5"/>
    <w:rsid w:val="008811A4"/>
    <w:rsid w:val="008825D4"/>
    <w:rsid w:val="008839B2"/>
    <w:rsid w:val="00890E18"/>
    <w:rsid w:val="00891727"/>
    <w:rsid w:val="00892CF8"/>
    <w:rsid w:val="008957B5"/>
    <w:rsid w:val="008AFA9B"/>
    <w:rsid w:val="008B493D"/>
    <w:rsid w:val="008B4E54"/>
    <w:rsid w:val="008B5D38"/>
    <w:rsid w:val="008B69D9"/>
    <w:rsid w:val="008B7F58"/>
    <w:rsid w:val="008C0638"/>
    <w:rsid w:val="008C501A"/>
    <w:rsid w:val="008C613D"/>
    <w:rsid w:val="008C7C3A"/>
    <w:rsid w:val="008D1762"/>
    <w:rsid w:val="008D4F11"/>
    <w:rsid w:val="008D725D"/>
    <w:rsid w:val="008E0BAA"/>
    <w:rsid w:val="008F0BD4"/>
    <w:rsid w:val="008F328D"/>
    <w:rsid w:val="009008B3"/>
    <w:rsid w:val="00902FF1"/>
    <w:rsid w:val="0090366D"/>
    <w:rsid w:val="009040A6"/>
    <w:rsid w:val="009148C3"/>
    <w:rsid w:val="00930D39"/>
    <w:rsid w:val="00933ED3"/>
    <w:rsid w:val="00940149"/>
    <w:rsid w:val="009450B4"/>
    <w:rsid w:val="00946015"/>
    <w:rsid w:val="00946BC1"/>
    <w:rsid w:val="00951490"/>
    <w:rsid w:val="00957163"/>
    <w:rsid w:val="00964399"/>
    <w:rsid w:val="00966E7E"/>
    <w:rsid w:val="009743CB"/>
    <w:rsid w:val="0098445F"/>
    <w:rsid w:val="009907B9"/>
    <w:rsid w:val="00990BC2"/>
    <w:rsid w:val="00990F26"/>
    <w:rsid w:val="009921AE"/>
    <w:rsid w:val="00997C21"/>
    <w:rsid w:val="009A7EA3"/>
    <w:rsid w:val="009C0016"/>
    <w:rsid w:val="009D044E"/>
    <w:rsid w:val="009E0B4E"/>
    <w:rsid w:val="009E3C3C"/>
    <w:rsid w:val="009F05AA"/>
    <w:rsid w:val="009F3162"/>
    <w:rsid w:val="009F583A"/>
    <w:rsid w:val="00A012D6"/>
    <w:rsid w:val="00A064DA"/>
    <w:rsid w:val="00A10627"/>
    <w:rsid w:val="00A1124D"/>
    <w:rsid w:val="00A12E73"/>
    <w:rsid w:val="00A130D2"/>
    <w:rsid w:val="00A144DC"/>
    <w:rsid w:val="00A15960"/>
    <w:rsid w:val="00A16664"/>
    <w:rsid w:val="00A1712E"/>
    <w:rsid w:val="00A347E2"/>
    <w:rsid w:val="00A41323"/>
    <w:rsid w:val="00A41DA4"/>
    <w:rsid w:val="00A54C26"/>
    <w:rsid w:val="00A669E2"/>
    <w:rsid w:val="00A742ED"/>
    <w:rsid w:val="00A7697C"/>
    <w:rsid w:val="00A808E3"/>
    <w:rsid w:val="00A8229E"/>
    <w:rsid w:val="00A87B10"/>
    <w:rsid w:val="00A95062"/>
    <w:rsid w:val="00A9525C"/>
    <w:rsid w:val="00AA351C"/>
    <w:rsid w:val="00AA694D"/>
    <w:rsid w:val="00AA7A54"/>
    <w:rsid w:val="00AB07D2"/>
    <w:rsid w:val="00AB55C1"/>
    <w:rsid w:val="00AC52E2"/>
    <w:rsid w:val="00AC6A1B"/>
    <w:rsid w:val="00AC6E77"/>
    <w:rsid w:val="00AC7086"/>
    <w:rsid w:val="00AD07AC"/>
    <w:rsid w:val="00AD2882"/>
    <w:rsid w:val="00AD3AA3"/>
    <w:rsid w:val="00AD7899"/>
    <w:rsid w:val="00AE018D"/>
    <w:rsid w:val="00AE3038"/>
    <w:rsid w:val="00AF4E01"/>
    <w:rsid w:val="00AF73C1"/>
    <w:rsid w:val="00B003A6"/>
    <w:rsid w:val="00B020A0"/>
    <w:rsid w:val="00B203A3"/>
    <w:rsid w:val="00B210B1"/>
    <w:rsid w:val="00B22340"/>
    <w:rsid w:val="00B23138"/>
    <w:rsid w:val="00B27A50"/>
    <w:rsid w:val="00B309A8"/>
    <w:rsid w:val="00B3307D"/>
    <w:rsid w:val="00B37720"/>
    <w:rsid w:val="00B43A33"/>
    <w:rsid w:val="00B531E9"/>
    <w:rsid w:val="00B605DC"/>
    <w:rsid w:val="00B6638E"/>
    <w:rsid w:val="00B66F8C"/>
    <w:rsid w:val="00B81E7B"/>
    <w:rsid w:val="00B81E8B"/>
    <w:rsid w:val="00B82302"/>
    <w:rsid w:val="00BA5ACC"/>
    <w:rsid w:val="00BA61A9"/>
    <w:rsid w:val="00BB236E"/>
    <w:rsid w:val="00BB48ED"/>
    <w:rsid w:val="00BC0DAB"/>
    <w:rsid w:val="00BC25BA"/>
    <w:rsid w:val="00BC3274"/>
    <w:rsid w:val="00BD1042"/>
    <w:rsid w:val="00BD19AC"/>
    <w:rsid w:val="00BD607B"/>
    <w:rsid w:val="00BD755E"/>
    <w:rsid w:val="00BE3F1E"/>
    <w:rsid w:val="00BF3D5F"/>
    <w:rsid w:val="00C00842"/>
    <w:rsid w:val="00C12541"/>
    <w:rsid w:val="00C12EFC"/>
    <w:rsid w:val="00C1613D"/>
    <w:rsid w:val="00C23814"/>
    <w:rsid w:val="00C23A90"/>
    <w:rsid w:val="00C24DC0"/>
    <w:rsid w:val="00C263CD"/>
    <w:rsid w:val="00C26A1A"/>
    <w:rsid w:val="00C457EE"/>
    <w:rsid w:val="00C47653"/>
    <w:rsid w:val="00C50457"/>
    <w:rsid w:val="00C539CA"/>
    <w:rsid w:val="00C61EFF"/>
    <w:rsid w:val="00C644E3"/>
    <w:rsid w:val="00C65739"/>
    <w:rsid w:val="00C67F0D"/>
    <w:rsid w:val="00C70F6F"/>
    <w:rsid w:val="00C732D1"/>
    <w:rsid w:val="00C742D4"/>
    <w:rsid w:val="00C85840"/>
    <w:rsid w:val="00C954D6"/>
    <w:rsid w:val="00C970AA"/>
    <w:rsid w:val="00CA2816"/>
    <w:rsid w:val="00CA5072"/>
    <w:rsid w:val="00CB1B96"/>
    <w:rsid w:val="00CB3D3D"/>
    <w:rsid w:val="00CB419D"/>
    <w:rsid w:val="00CB58BB"/>
    <w:rsid w:val="00CC624F"/>
    <w:rsid w:val="00CC6838"/>
    <w:rsid w:val="00CD091A"/>
    <w:rsid w:val="00CE306E"/>
    <w:rsid w:val="00CF4E05"/>
    <w:rsid w:val="00D003E6"/>
    <w:rsid w:val="00D0071F"/>
    <w:rsid w:val="00D04CEC"/>
    <w:rsid w:val="00D05A18"/>
    <w:rsid w:val="00D06707"/>
    <w:rsid w:val="00D1A7D0"/>
    <w:rsid w:val="00D2305B"/>
    <w:rsid w:val="00D267D1"/>
    <w:rsid w:val="00D31A98"/>
    <w:rsid w:val="00D370A9"/>
    <w:rsid w:val="00D41D2A"/>
    <w:rsid w:val="00D420AC"/>
    <w:rsid w:val="00D44441"/>
    <w:rsid w:val="00D5539D"/>
    <w:rsid w:val="00D61019"/>
    <w:rsid w:val="00D638F9"/>
    <w:rsid w:val="00D63EE5"/>
    <w:rsid w:val="00D64464"/>
    <w:rsid w:val="00D671EE"/>
    <w:rsid w:val="00D70A43"/>
    <w:rsid w:val="00D75D5D"/>
    <w:rsid w:val="00D807D1"/>
    <w:rsid w:val="00D84F63"/>
    <w:rsid w:val="00D85630"/>
    <w:rsid w:val="00D8585E"/>
    <w:rsid w:val="00D8613A"/>
    <w:rsid w:val="00D86B9A"/>
    <w:rsid w:val="00D90BA6"/>
    <w:rsid w:val="00D90EF9"/>
    <w:rsid w:val="00D94678"/>
    <w:rsid w:val="00D96ABA"/>
    <w:rsid w:val="00DA2110"/>
    <w:rsid w:val="00DA41A5"/>
    <w:rsid w:val="00DA481B"/>
    <w:rsid w:val="00DC7BAF"/>
    <w:rsid w:val="00DD15B7"/>
    <w:rsid w:val="00DE050F"/>
    <w:rsid w:val="00DE22F9"/>
    <w:rsid w:val="00DE60F4"/>
    <w:rsid w:val="00DE7CB0"/>
    <w:rsid w:val="00DF35CB"/>
    <w:rsid w:val="00E04B58"/>
    <w:rsid w:val="00E12A86"/>
    <w:rsid w:val="00E21736"/>
    <w:rsid w:val="00E2A478"/>
    <w:rsid w:val="00E32CE3"/>
    <w:rsid w:val="00E37A04"/>
    <w:rsid w:val="00E442BE"/>
    <w:rsid w:val="00E5310B"/>
    <w:rsid w:val="00E56064"/>
    <w:rsid w:val="00E62E92"/>
    <w:rsid w:val="00E67D79"/>
    <w:rsid w:val="00E7413D"/>
    <w:rsid w:val="00E748E1"/>
    <w:rsid w:val="00E76B73"/>
    <w:rsid w:val="00E770DB"/>
    <w:rsid w:val="00E86489"/>
    <w:rsid w:val="00E9B259"/>
    <w:rsid w:val="00EB5890"/>
    <w:rsid w:val="00ED00E1"/>
    <w:rsid w:val="00EE1821"/>
    <w:rsid w:val="00EE3734"/>
    <w:rsid w:val="00EE6107"/>
    <w:rsid w:val="00EF3676"/>
    <w:rsid w:val="00EF665E"/>
    <w:rsid w:val="00F008AD"/>
    <w:rsid w:val="00F012A9"/>
    <w:rsid w:val="00F012DE"/>
    <w:rsid w:val="00F0601F"/>
    <w:rsid w:val="00F167E0"/>
    <w:rsid w:val="00F2281D"/>
    <w:rsid w:val="00F23081"/>
    <w:rsid w:val="00F24869"/>
    <w:rsid w:val="00F26F22"/>
    <w:rsid w:val="00F34F4E"/>
    <w:rsid w:val="00F403E2"/>
    <w:rsid w:val="00F50C50"/>
    <w:rsid w:val="00F573B9"/>
    <w:rsid w:val="00F605CE"/>
    <w:rsid w:val="00F6129C"/>
    <w:rsid w:val="00F622F9"/>
    <w:rsid w:val="00F661AC"/>
    <w:rsid w:val="00F734BE"/>
    <w:rsid w:val="00F7712D"/>
    <w:rsid w:val="00F8157D"/>
    <w:rsid w:val="00F84023"/>
    <w:rsid w:val="00F87508"/>
    <w:rsid w:val="00F947D1"/>
    <w:rsid w:val="00F9498C"/>
    <w:rsid w:val="00F94D2B"/>
    <w:rsid w:val="00F96210"/>
    <w:rsid w:val="00FA0946"/>
    <w:rsid w:val="00FA0D1B"/>
    <w:rsid w:val="00FA0DE2"/>
    <w:rsid w:val="00FB0183"/>
    <w:rsid w:val="00FB0A22"/>
    <w:rsid w:val="00FB622D"/>
    <w:rsid w:val="00FC01D3"/>
    <w:rsid w:val="00FC2A5B"/>
    <w:rsid w:val="00FC7185"/>
    <w:rsid w:val="00FD647B"/>
    <w:rsid w:val="00FE1886"/>
    <w:rsid w:val="00FF562D"/>
    <w:rsid w:val="00FF6DB3"/>
    <w:rsid w:val="010FE478"/>
    <w:rsid w:val="0115A085"/>
    <w:rsid w:val="011BC7A3"/>
    <w:rsid w:val="013C669F"/>
    <w:rsid w:val="0154BF9E"/>
    <w:rsid w:val="016DD449"/>
    <w:rsid w:val="01738CBD"/>
    <w:rsid w:val="01819B80"/>
    <w:rsid w:val="018AC9D2"/>
    <w:rsid w:val="018D6D8B"/>
    <w:rsid w:val="01932F64"/>
    <w:rsid w:val="01992053"/>
    <w:rsid w:val="0199FAB6"/>
    <w:rsid w:val="019B957E"/>
    <w:rsid w:val="01C2E3FF"/>
    <w:rsid w:val="01CCAA32"/>
    <w:rsid w:val="01E8E96B"/>
    <w:rsid w:val="01EAB3FA"/>
    <w:rsid w:val="02005E29"/>
    <w:rsid w:val="021687FB"/>
    <w:rsid w:val="02268DE8"/>
    <w:rsid w:val="023F12A5"/>
    <w:rsid w:val="0252CF17"/>
    <w:rsid w:val="02613E7A"/>
    <w:rsid w:val="027305BC"/>
    <w:rsid w:val="02807544"/>
    <w:rsid w:val="0283413C"/>
    <w:rsid w:val="0288EA45"/>
    <w:rsid w:val="02AD8A95"/>
    <w:rsid w:val="02C86F91"/>
    <w:rsid w:val="02EF7240"/>
    <w:rsid w:val="02FEBF71"/>
    <w:rsid w:val="0303C15D"/>
    <w:rsid w:val="03258E68"/>
    <w:rsid w:val="03377B41"/>
    <w:rsid w:val="033AC319"/>
    <w:rsid w:val="0344D9BD"/>
    <w:rsid w:val="0349879E"/>
    <w:rsid w:val="0356685D"/>
    <w:rsid w:val="036B11B7"/>
    <w:rsid w:val="037A7629"/>
    <w:rsid w:val="037C9AA4"/>
    <w:rsid w:val="03946533"/>
    <w:rsid w:val="03A22EC0"/>
    <w:rsid w:val="03A36C0E"/>
    <w:rsid w:val="03A4D6BC"/>
    <w:rsid w:val="03A72645"/>
    <w:rsid w:val="03E9D31A"/>
    <w:rsid w:val="03F5EE3F"/>
    <w:rsid w:val="04094892"/>
    <w:rsid w:val="040F7304"/>
    <w:rsid w:val="041A2931"/>
    <w:rsid w:val="042FBF9E"/>
    <w:rsid w:val="0436806C"/>
    <w:rsid w:val="044065F0"/>
    <w:rsid w:val="044843F0"/>
    <w:rsid w:val="045BEB2B"/>
    <w:rsid w:val="045F85EB"/>
    <w:rsid w:val="04660132"/>
    <w:rsid w:val="04670B0F"/>
    <w:rsid w:val="046FA00C"/>
    <w:rsid w:val="04C9ADCB"/>
    <w:rsid w:val="04CE46EB"/>
    <w:rsid w:val="04D62ED3"/>
    <w:rsid w:val="04D7B181"/>
    <w:rsid w:val="04EFB199"/>
    <w:rsid w:val="04F95C06"/>
    <w:rsid w:val="05046998"/>
    <w:rsid w:val="050F561E"/>
    <w:rsid w:val="0516C71A"/>
    <w:rsid w:val="051E3031"/>
    <w:rsid w:val="053498EB"/>
    <w:rsid w:val="0549DA9B"/>
    <w:rsid w:val="054C6879"/>
    <w:rsid w:val="054F15FE"/>
    <w:rsid w:val="05500ED9"/>
    <w:rsid w:val="05508341"/>
    <w:rsid w:val="0558C5AD"/>
    <w:rsid w:val="055A9FD9"/>
    <w:rsid w:val="05631B5C"/>
    <w:rsid w:val="056791D1"/>
    <w:rsid w:val="057878D4"/>
    <w:rsid w:val="058DA15E"/>
    <w:rsid w:val="05A15CC4"/>
    <w:rsid w:val="05B0FB48"/>
    <w:rsid w:val="05BF8133"/>
    <w:rsid w:val="05C68407"/>
    <w:rsid w:val="05C6E3FB"/>
    <w:rsid w:val="05DCA7E3"/>
    <w:rsid w:val="061390B6"/>
    <w:rsid w:val="0614D079"/>
    <w:rsid w:val="0618EA3D"/>
    <w:rsid w:val="062A1951"/>
    <w:rsid w:val="064501B2"/>
    <w:rsid w:val="0659C768"/>
    <w:rsid w:val="06649156"/>
    <w:rsid w:val="06694CC3"/>
    <w:rsid w:val="0698DBE6"/>
    <w:rsid w:val="06B3A3EE"/>
    <w:rsid w:val="06C986E1"/>
    <w:rsid w:val="06D2CD48"/>
    <w:rsid w:val="06D53CB1"/>
    <w:rsid w:val="06E33443"/>
    <w:rsid w:val="0705EFF5"/>
    <w:rsid w:val="070F9A1A"/>
    <w:rsid w:val="0722BD4E"/>
    <w:rsid w:val="0740EBCB"/>
    <w:rsid w:val="0745D412"/>
    <w:rsid w:val="0761E4FC"/>
    <w:rsid w:val="07633A3B"/>
    <w:rsid w:val="07640389"/>
    <w:rsid w:val="0779403C"/>
    <w:rsid w:val="077E1920"/>
    <w:rsid w:val="0787EC24"/>
    <w:rsid w:val="0788859E"/>
    <w:rsid w:val="079BDF57"/>
    <w:rsid w:val="079F7FF7"/>
    <w:rsid w:val="07A26EB3"/>
    <w:rsid w:val="07B8580C"/>
    <w:rsid w:val="07BA1AC1"/>
    <w:rsid w:val="07C73C21"/>
    <w:rsid w:val="07C9C3DC"/>
    <w:rsid w:val="07E765A2"/>
    <w:rsid w:val="07EC2CE3"/>
    <w:rsid w:val="07F1AEA5"/>
    <w:rsid w:val="07FE5935"/>
    <w:rsid w:val="0807050D"/>
    <w:rsid w:val="0829CAFF"/>
    <w:rsid w:val="084AED3D"/>
    <w:rsid w:val="0853C34D"/>
    <w:rsid w:val="08735871"/>
    <w:rsid w:val="087FFB0A"/>
    <w:rsid w:val="0884093B"/>
    <w:rsid w:val="088D7AD2"/>
    <w:rsid w:val="08A54561"/>
    <w:rsid w:val="08C1D7C4"/>
    <w:rsid w:val="08CA1853"/>
    <w:rsid w:val="08CC2116"/>
    <w:rsid w:val="08D30AA0"/>
    <w:rsid w:val="08E6259F"/>
    <w:rsid w:val="08EA0F03"/>
    <w:rsid w:val="08ECB1E8"/>
    <w:rsid w:val="08F65A5C"/>
    <w:rsid w:val="09371AF1"/>
    <w:rsid w:val="0944608E"/>
    <w:rsid w:val="09523988"/>
    <w:rsid w:val="0956F595"/>
    <w:rsid w:val="096E39FE"/>
    <w:rsid w:val="0978C08A"/>
    <w:rsid w:val="09798C3A"/>
    <w:rsid w:val="09BB761C"/>
    <w:rsid w:val="09D632BA"/>
    <w:rsid w:val="09D649FD"/>
    <w:rsid w:val="09D8C791"/>
    <w:rsid w:val="09F603B2"/>
    <w:rsid w:val="0A063375"/>
    <w:rsid w:val="0A101FE3"/>
    <w:rsid w:val="0A18E4AE"/>
    <w:rsid w:val="0A1BF818"/>
    <w:rsid w:val="0A20364C"/>
    <w:rsid w:val="0A24C5F9"/>
    <w:rsid w:val="0A350790"/>
    <w:rsid w:val="0A49249F"/>
    <w:rsid w:val="0A5F4AC2"/>
    <w:rsid w:val="0A6FF709"/>
    <w:rsid w:val="0A74E8D2"/>
    <w:rsid w:val="0A7828C3"/>
    <w:rsid w:val="0A9F3F8E"/>
    <w:rsid w:val="0AC474F0"/>
    <w:rsid w:val="0AD19FC5"/>
    <w:rsid w:val="0ADE9A0C"/>
    <w:rsid w:val="0AF1CD23"/>
    <w:rsid w:val="0AF37AD4"/>
    <w:rsid w:val="0AF4B53E"/>
    <w:rsid w:val="0AFCD497"/>
    <w:rsid w:val="0B096AD7"/>
    <w:rsid w:val="0B12E7BA"/>
    <w:rsid w:val="0B165C5A"/>
    <w:rsid w:val="0B1797BA"/>
    <w:rsid w:val="0B25C4FA"/>
    <w:rsid w:val="0B2F7023"/>
    <w:rsid w:val="0B3EA6AB"/>
    <w:rsid w:val="0B4D315A"/>
    <w:rsid w:val="0B6376E5"/>
    <w:rsid w:val="0B66BD63"/>
    <w:rsid w:val="0B6941A2"/>
    <w:rsid w:val="0B70B036"/>
    <w:rsid w:val="0B7504EC"/>
    <w:rsid w:val="0B796278"/>
    <w:rsid w:val="0B7B1E84"/>
    <w:rsid w:val="0B9A7237"/>
    <w:rsid w:val="0B9AA11A"/>
    <w:rsid w:val="0B9D34BE"/>
    <w:rsid w:val="0BC9C3F4"/>
    <w:rsid w:val="0BFC6559"/>
    <w:rsid w:val="0C026A62"/>
    <w:rsid w:val="0C035D3D"/>
    <w:rsid w:val="0C045928"/>
    <w:rsid w:val="0C0AD83A"/>
    <w:rsid w:val="0C145A77"/>
    <w:rsid w:val="0C1D125A"/>
    <w:rsid w:val="0C23EB7B"/>
    <w:rsid w:val="0C369867"/>
    <w:rsid w:val="0C375161"/>
    <w:rsid w:val="0C4C84CD"/>
    <w:rsid w:val="0C4F4D7F"/>
    <w:rsid w:val="0C5BAB1C"/>
    <w:rsid w:val="0C85DF18"/>
    <w:rsid w:val="0C9A015E"/>
    <w:rsid w:val="0C9BB251"/>
    <w:rsid w:val="0CB03C97"/>
    <w:rsid w:val="0CD8C8F1"/>
    <w:rsid w:val="0CDE71EE"/>
    <w:rsid w:val="0CF4E472"/>
    <w:rsid w:val="0D21A32A"/>
    <w:rsid w:val="0D3B8F52"/>
    <w:rsid w:val="0D654A49"/>
    <w:rsid w:val="0D6CB760"/>
    <w:rsid w:val="0D709900"/>
    <w:rsid w:val="0D8EEEB2"/>
    <w:rsid w:val="0D8FD9EB"/>
    <w:rsid w:val="0D97C580"/>
    <w:rsid w:val="0D9F003A"/>
    <w:rsid w:val="0DA331CB"/>
    <w:rsid w:val="0DAAF162"/>
    <w:rsid w:val="0DAD6731"/>
    <w:rsid w:val="0DB288B8"/>
    <w:rsid w:val="0DBFCCC5"/>
    <w:rsid w:val="0DC4CCBD"/>
    <w:rsid w:val="0DD0BBEB"/>
    <w:rsid w:val="0DD6766A"/>
    <w:rsid w:val="0E04FEE3"/>
    <w:rsid w:val="0E0550E0"/>
    <w:rsid w:val="0E05E3DB"/>
    <w:rsid w:val="0E13069A"/>
    <w:rsid w:val="0E1FF798"/>
    <w:rsid w:val="0E504C84"/>
    <w:rsid w:val="0E55D513"/>
    <w:rsid w:val="0E5F4B70"/>
    <w:rsid w:val="0E6F83FF"/>
    <w:rsid w:val="0E71596F"/>
    <w:rsid w:val="0E7CD5D3"/>
    <w:rsid w:val="0EDA7F12"/>
    <w:rsid w:val="0EE37D92"/>
    <w:rsid w:val="0EE6B267"/>
    <w:rsid w:val="0F0462C5"/>
    <w:rsid w:val="0F2DF743"/>
    <w:rsid w:val="0F40ECEE"/>
    <w:rsid w:val="0F435A21"/>
    <w:rsid w:val="0F4DDB75"/>
    <w:rsid w:val="0F651C52"/>
    <w:rsid w:val="0F6FB051"/>
    <w:rsid w:val="0FB02C44"/>
    <w:rsid w:val="0FB6CF51"/>
    <w:rsid w:val="0FBB5DD9"/>
    <w:rsid w:val="0FC2E094"/>
    <w:rsid w:val="0FC6180A"/>
    <w:rsid w:val="0FD4D062"/>
    <w:rsid w:val="0FE56892"/>
    <w:rsid w:val="0FEA1C9A"/>
    <w:rsid w:val="0FF6AEBA"/>
    <w:rsid w:val="0FF7715F"/>
    <w:rsid w:val="0FFA0D16"/>
    <w:rsid w:val="0FFCD5EC"/>
    <w:rsid w:val="0FFE86BD"/>
    <w:rsid w:val="10029686"/>
    <w:rsid w:val="1004AE10"/>
    <w:rsid w:val="101E4619"/>
    <w:rsid w:val="104632BA"/>
    <w:rsid w:val="1046A962"/>
    <w:rsid w:val="105814FC"/>
    <w:rsid w:val="105F81C9"/>
    <w:rsid w:val="1067F651"/>
    <w:rsid w:val="1070BA20"/>
    <w:rsid w:val="10738CA6"/>
    <w:rsid w:val="10A4048F"/>
    <w:rsid w:val="10B3F2F5"/>
    <w:rsid w:val="10BF5A5B"/>
    <w:rsid w:val="10C81907"/>
    <w:rsid w:val="10CD477E"/>
    <w:rsid w:val="10D43165"/>
    <w:rsid w:val="10D6C179"/>
    <w:rsid w:val="10E29A52"/>
    <w:rsid w:val="10FCCA5C"/>
    <w:rsid w:val="10FE94A0"/>
    <w:rsid w:val="110D490C"/>
    <w:rsid w:val="11173A66"/>
    <w:rsid w:val="111A8E14"/>
    <w:rsid w:val="1122739A"/>
    <w:rsid w:val="1130B84A"/>
    <w:rsid w:val="113B2FFA"/>
    <w:rsid w:val="114D3467"/>
    <w:rsid w:val="11531518"/>
    <w:rsid w:val="1153FABA"/>
    <w:rsid w:val="11840DE0"/>
    <w:rsid w:val="118F5C4A"/>
    <w:rsid w:val="119534BD"/>
    <w:rsid w:val="119C4A22"/>
    <w:rsid w:val="11A8957A"/>
    <w:rsid w:val="11ADC628"/>
    <w:rsid w:val="11B62C79"/>
    <w:rsid w:val="11D0EBE8"/>
    <w:rsid w:val="11ED8C69"/>
    <w:rsid w:val="11FF6A46"/>
    <w:rsid w:val="1203C6B2"/>
    <w:rsid w:val="1209E68C"/>
    <w:rsid w:val="120AFF51"/>
    <w:rsid w:val="121EAA86"/>
    <w:rsid w:val="122AFA37"/>
    <w:rsid w:val="12398E92"/>
    <w:rsid w:val="124A0650"/>
    <w:rsid w:val="124FC356"/>
    <w:rsid w:val="12621090"/>
    <w:rsid w:val="1270F660"/>
    <w:rsid w:val="127B8832"/>
    <w:rsid w:val="1286036C"/>
    <w:rsid w:val="1291D37D"/>
    <w:rsid w:val="12ABFFAD"/>
    <w:rsid w:val="12AF6D04"/>
    <w:rsid w:val="12B31B31"/>
    <w:rsid w:val="12B4BC5A"/>
    <w:rsid w:val="12B91443"/>
    <w:rsid w:val="12C6F80F"/>
    <w:rsid w:val="12C79942"/>
    <w:rsid w:val="12CD3843"/>
    <w:rsid w:val="12E46922"/>
    <w:rsid w:val="13304497"/>
    <w:rsid w:val="1346B5A0"/>
    <w:rsid w:val="134977F5"/>
    <w:rsid w:val="134FBC29"/>
    <w:rsid w:val="135E42E2"/>
    <w:rsid w:val="13848503"/>
    <w:rsid w:val="138A7693"/>
    <w:rsid w:val="139F79A4"/>
    <w:rsid w:val="13A44D78"/>
    <w:rsid w:val="13ABA9B7"/>
    <w:rsid w:val="13B15050"/>
    <w:rsid w:val="13B1EB98"/>
    <w:rsid w:val="13D1F3E1"/>
    <w:rsid w:val="13D4405F"/>
    <w:rsid w:val="13DC931C"/>
    <w:rsid w:val="1400559E"/>
    <w:rsid w:val="14095C80"/>
    <w:rsid w:val="1428F570"/>
    <w:rsid w:val="14509A3A"/>
    <w:rsid w:val="14558E0D"/>
    <w:rsid w:val="14591D2E"/>
    <w:rsid w:val="145A7834"/>
    <w:rsid w:val="146A6F1A"/>
    <w:rsid w:val="1471096C"/>
    <w:rsid w:val="14A589B8"/>
    <w:rsid w:val="14C41396"/>
    <w:rsid w:val="14D04441"/>
    <w:rsid w:val="1537AAEC"/>
    <w:rsid w:val="155C88FD"/>
    <w:rsid w:val="1566F479"/>
    <w:rsid w:val="158050E4"/>
    <w:rsid w:val="158EB785"/>
    <w:rsid w:val="15A2AAB8"/>
    <w:rsid w:val="15A47240"/>
    <w:rsid w:val="15B4E074"/>
    <w:rsid w:val="15B5F4D3"/>
    <w:rsid w:val="15C0F7F0"/>
    <w:rsid w:val="15C307DF"/>
    <w:rsid w:val="15F41D86"/>
    <w:rsid w:val="1615883C"/>
    <w:rsid w:val="16170ED4"/>
    <w:rsid w:val="1618A563"/>
    <w:rsid w:val="162E83E2"/>
    <w:rsid w:val="16476986"/>
    <w:rsid w:val="164F2A1E"/>
    <w:rsid w:val="165FF2A3"/>
    <w:rsid w:val="1667C6E4"/>
    <w:rsid w:val="16939F6D"/>
    <w:rsid w:val="169DC82D"/>
    <w:rsid w:val="16A35A9A"/>
    <w:rsid w:val="16AE7ADC"/>
    <w:rsid w:val="16C056AA"/>
    <w:rsid w:val="16D09F5B"/>
    <w:rsid w:val="16D1D421"/>
    <w:rsid w:val="16DF316F"/>
    <w:rsid w:val="16E53447"/>
    <w:rsid w:val="16F107B1"/>
    <w:rsid w:val="1707E936"/>
    <w:rsid w:val="170994A3"/>
    <w:rsid w:val="170F052D"/>
    <w:rsid w:val="1717A84C"/>
    <w:rsid w:val="17180529"/>
    <w:rsid w:val="172248BC"/>
    <w:rsid w:val="173A82AD"/>
    <w:rsid w:val="1777E8EC"/>
    <w:rsid w:val="178CBA30"/>
    <w:rsid w:val="178DA92F"/>
    <w:rsid w:val="17901EC7"/>
    <w:rsid w:val="17904700"/>
    <w:rsid w:val="1794221A"/>
    <w:rsid w:val="1798EC06"/>
    <w:rsid w:val="17B75ACD"/>
    <w:rsid w:val="17BF1678"/>
    <w:rsid w:val="17EDA791"/>
    <w:rsid w:val="17F21F97"/>
    <w:rsid w:val="17FEAEA1"/>
    <w:rsid w:val="1800B963"/>
    <w:rsid w:val="18098961"/>
    <w:rsid w:val="1813DCA2"/>
    <w:rsid w:val="18148C7F"/>
    <w:rsid w:val="18225897"/>
    <w:rsid w:val="183EDBC2"/>
    <w:rsid w:val="18407E62"/>
    <w:rsid w:val="184E3949"/>
    <w:rsid w:val="18515E4D"/>
    <w:rsid w:val="1851C2F4"/>
    <w:rsid w:val="185EA631"/>
    <w:rsid w:val="187225D6"/>
    <w:rsid w:val="18770799"/>
    <w:rsid w:val="1887ECCB"/>
    <w:rsid w:val="188CE304"/>
    <w:rsid w:val="1894ABAB"/>
    <w:rsid w:val="1894BD13"/>
    <w:rsid w:val="18CF2F58"/>
    <w:rsid w:val="18F83CCB"/>
    <w:rsid w:val="192B9D14"/>
    <w:rsid w:val="19486DDE"/>
    <w:rsid w:val="195DC9C5"/>
    <w:rsid w:val="196C4398"/>
    <w:rsid w:val="1972AD75"/>
    <w:rsid w:val="197344ED"/>
    <w:rsid w:val="19C027A8"/>
    <w:rsid w:val="19DAA38F"/>
    <w:rsid w:val="19E2C5C5"/>
    <w:rsid w:val="19EDEF3C"/>
    <w:rsid w:val="19F1E80B"/>
    <w:rsid w:val="1A072AF1"/>
    <w:rsid w:val="1A409DED"/>
    <w:rsid w:val="1A44B77F"/>
    <w:rsid w:val="1A58975A"/>
    <w:rsid w:val="1A600502"/>
    <w:rsid w:val="1A6D689E"/>
    <w:rsid w:val="1A748FCE"/>
    <w:rsid w:val="1A82595B"/>
    <w:rsid w:val="1A9D5D50"/>
    <w:rsid w:val="1AA18D50"/>
    <w:rsid w:val="1AB50151"/>
    <w:rsid w:val="1AC3C9F3"/>
    <w:rsid w:val="1AC3F90C"/>
    <w:rsid w:val="1ACB22EF"/>
    <w:rsid w:val="1AD91FE2"/>
    <w:rsid w:val="1AECF4A8"/>
    <w:rsid w:val="1AF7E62A"/>
    <w:rsid w:val="1B05933B"/>
    <w:rsid w:val="1B0E0A1E"/>
    <w:rsid w:val="1B20E6A7"/>
    <w:rsid w:val="1B257F57"/>
    <w:rsid w:val="1B2AF026"/>
    <w:rsid w:val="1B3B686C"/>
    <w:rsid w:val="1B52E56E"/>
    <w:rsid w:val="1B67C319"/>
    <w:rsid w:val="1B6F1E88"/>
    <w:rsid w:val="1B7692D1"/>
    <w:rsid w:val="1B8087BC"/>
    <w:rsid w:val="1B8270D3"/>
    <w:rsid w:val="1B86FD16"/>
    <w:rsid w:val="1B8BC681"/>
    <w:rsid w:val="1BC31F61"/>
    <w:rsid w:val="1BC4067F"/>
    <w:rsid w:val="1BD1984D"/>
    <w:rsid w:val="1BD472C7"/>
    <w:rsid w:val="1BD7C039"/>
    <w:rsid w:val="1BEA777C"/>
    <w:rsid w:val="1C15D54C"/>
    <w:rsid w:val="1C1E8E63"/>
    <w:rsid w:val="1C1FC7EB"/>
    <w:rsid w:val="1C226A78"/>
    <w:rsid w:val="1C2522C9"/>
    <w:rsid w:val="1C2F4615"/>
    <w:rsid w:val="1C30716E"/>
    <w:rsid w:val="1C314F7F"/>
    <w:rsid w:val="1C444396"/>
    <w:rsid w:val="1C4542B2"/>
    <w:rsid w:val="1C4A7EF3"/>
    <w:rsid w:val="1C5571A9"/>
    <w:rsid w:val="1C5D0B69"/>
    <w:rsid w:val="1C60C6BA"/>
    <w:rsid w:val="1C6C111E"/>
    <w:rsid w:val="1C74E11B"/>
    <w:rsid w:val="1CB935CB"/>
    <w:rsid w:val="1CBCCE45"/>
    <w:rsid w:val="1CDAAA5B"/>
    <w:rsid w:val="1CED7031"/>
    <w:rsid w:val="1CF16C62"/>
    <w:rsid w:val="1CF2E063"/>
    <w:rsid w:val="1D05F3E0"/>
    <w:rsid w:val="1D2B1263"/>
    <w:rsid w:val="1D362860"/>
    <w:rsid w:val="1D39EFE3"/>
    <w:rsid w:val="1D49D6B6"/>
    <w:rsid w:val="1D608304"/>
    <w:rsid w:val="1D895EF8"/>
    <w:rsid w:val="1D98749D"/>
    <w:rsid w:val="1D9D15F7"/>
    <w:rsid w:val="1DA359FD"/>
    <w:rsid w:val="1DBE2205"/>
    <w:rsid w:val="1DF656DE"/>
    <w:rsid w:val="1DFC25FB"/>
    <w:rsid w:val="1E0D443B"/>
    <w:rsid w:val="1E17BE5F"/>
    <w:rsid w:val="1E1C2488"/>
    <w:rsid w:val="1E231FD0"/>
    <w:rsid w:val="1E32DEFA"/>
    <w:rsid w:val="1E3EFA65"/>
    <w:rsid w:val="1E3FABC9"/>
    <w:rsid w:val="1E90DB36"/>
    <w:rsid w:val="1EA8D6BE"/>
    <w:rsid w:val="1EBC6F75"/>
    <w:rsid w:val="1ED79DFC"/>
    <w:rsid w:val="1ED8E357"/>
    <w:rsid w:val="1EF0462C"/>
    <w:rsid w:val="1EF6A01B"/>
    <w:rsid w:val="1EF6BAA6"/>
    <w:rsid w:val="1EFC1F40"/>
    <w:rsid w:val="1F001846"/>
    <w:rsid w:val="1F0ACC87"/>
    <w:rsid w:val="1F23C27D"/>
    <w:rsid w:val="1F334302"/>
    <w:rsid w:val="1F796ABC"/>
    <w:rsid w:val="1F7EAB55"/>
    <w:rsid w:val="1F7EC80B"/>
    <w:rsid w:val="1F85951F"/>
    <w:rsid w:val="1F8899CB"/>
    <w:rsid w:val="1FAAED21"/>
    <w:rsid w:val="1FB05847"/>
    <w:rsid w:val="1FFF453B"/>
    <w:rsid w:val="2001A31B"/>
    <w:rsid w:val="20021A24"/>
    <w:rsid w:val="201AD1DA"/>
    <w:rsid w:val="2021554C"/>
    <w:rsid w:val="202E8341"/>
    <w:rsid w:val="202FB4DB"/>
    <w:rsid w:val="20378E29"/>
    <w:rsid w:val="203D4BBE"/>
    <w:rsid w:val="205B9D29"/>
    <w:rsid w:val="205CF41A"/>
    <w:rsid w:val="205D4AAC"/>
    <w:rsid w:val="205E799C"/>
    <w:rsid w:val="20674094"/>
    <w:rsid w:val="20825C72"/>
    <w:rsid w:val="209F3780"/>
    <w:rsid w:val="20A734C4"/>
    <w:rsid w:val="20B03B58"/>
    <w:rsid w:val="20C090CC"/>
    <w:rsid w:val="20CE31D2"/>
    <w:rsid w:val="20DC784C"/>
    <w:rsid w:val="20E7388A"/>
    <w:rsid w:val="20FD38BE"/>
    <w:rsid w:val="210C9341"/>
    <w:rsid w:val="2116B8F2"/>
    <w:rsid w:val="211B973B"/>
    <w:rsid w:val="21216F3B"/>
    <w:rsid w:val="212ACD0A"/>
    <w:rsid w:val="212DF5C8"/>
    <w:rsid w:val="213F2069"/>
    <w:rsid w:val="21505D31"/>
    <w:rsid w:val="215BCEDD"/>
    <w:rsid w:val="21868BA3"/>
    <w:rsid w:val="2188EFD2"/>
    <w:rsid w:val="219B02D8"/>
    <w:rsid w:val="219DE6B2"/>
    <w:rsid w:val="21A1FED0"/>
    <w:rsid w:val="21B0C943"/>
    <w:rsid w:val="21B29769"/>
    <w:rsid w:val="21B3EC9D"/>
    <w:rsid w:val="21B97BD2"/>
    <w:rsid w:val="21CA53A2"/>
    <w:rsid w:val="21E07780"/>
    <w:rsid w:val="21E60C95"/>
    <w:rsid w:val="21ED7DFE"/>
    <w:rsid w:val="21F3C03E"/>
    <w:rsid w:val="21FC978E"/>
    <w:rsid w:val="221692F4"/>
    <w:rsid w:val="2226A7D8"/>
    <w:rsid w:val="222F39B9"/>
    <w:rsid w:val="222F74DA"/>
    <w:rsid w:val="22328775"/>
    <w:rsid w:val="22408E69"/>
    <w:rsid w:val="22483288"/>
    <w:rsid w:val="224BC2BD"/>
    <w:rsid w:val="22621685"/>
    <w:rsid w:val="22686B05"/>
    <w:rsid w:val="226991A4"/>
    <w:rsid w:val="226CEDD0"/>
    <w:rsid w:val="22A6EAD9"/>
    <w:rsid w:val="22AA652E"/>
    <w:rsid w:val="22B09B69"/>
    <w:rsid w:val="22BC7553"/>
    <w:rsid w:val="22CE70B8"/>
    <w:rsid w:val="22DE1B50"/>
    <w:rsid w:val="22E513F7"/>
    <w:rsid w:val="22E9D77C"/>
    <w:rsid w:val="22FA0D74"/>
    <w:rsid w:val="2302FC42"/>
    <w:rsid w:val="2305CF5F"/>
    <w:rsid w:val="2311D410"/>
    <w:rsid w:val="231C5425"/>
    <w:rsid w:val="2324C033"/>
    <w:rsid w:val="234B143B"/>
    <w:rsid w:val="23585E96"/>
    <w:rsid w:val="23644C59"/>
    <w:rsid w:val="236691E5"/>
    <w:rsid w:val="2368B208"/>
    <w:rsid w:val="23806BE4"/>
    <w:rsid w:val="23856EEF"/>
    <w:rsid w:val="23B53101"/>
    <w:rsid w:val="23BF4729"/>
    <w:rsid w:val="23C16F86"/>
    <w:rsid w:val="23C6CFF2"/>
    <w:rsid w:val="23CF61A0"/>
    <w:rsid w:val="23D66F68"/>
    <w:rsid w:val="23DB0AB9"/>
    <w:rsid w:val="23E6AE20"/>
    <w:rsid w:val="241DE5EA"/>
    <w:rsid w:val="243A0E4E"/>
    <w:rsid w:val="244A096E"/>
    <w:rsid w:val="245BE397"/>
    <w:rsid w:val="246A6834"/>
    <w:rsid w:val="246B8AE5"/>
    <w:rsid w:val="246F9FDF"/>
    <w:rsid w:val="249125DB"/>
    <w:rsid w:val="249C5548"/>
    <w:rsid w:val="24A45CC4"/>
    <w:rsid w:val="24AE343C"/>
    <w:rsid w:val="24AF97D0"/>
    <w:rsid w:val="24B19697"/>
    <w:rsid w:val="24CAD590"/>
    <w:rsid w:val="24D9BFF2"/>
    <w:rsid w:val="24DEA1BB"/>
    <w:rsid w:val="24E39630"/>
    <w:rsid w:val="24E43CFC"/>
    <w:rsid w:val="24ED08D4"/>
    <w:rsid w:val="24ED3E8B"/>
    <w:rsid w:val="24F1D73B"/>
    <w:rsid w:val="250D4F28"/>
    <w:rsid w:val="25181842"/>
    <w:rsid w:val="252BB0F9"/>
    <w:rsid w:val="25443498"/>
    <w:rsid w:val="2555B7A8"/>
    <w:rsid w:val="256990BF"/>
    <w:rsid w:val="256D7187"/>
    <w:rsid w:val="2574E609"/>
    <w:rsid w:val="257B7624"/>
    <w:rsid w:val="258D3A6E"/>
    <w:rsid w:val="2596CE73"/>
    <w:rsid w:val="25A3F963"/>
    <w:rsid w:val="25ABB1CF"/>
    <w:rsid w:val="25AEFC20"/>
    <w:rsid w:val="25BF88E5"/>
    <w:rsid w:val="26084E1A"/>
    <w:rsid w:val="260E18EC"/>
    <w:rsid w:val="261CAA21"/>
    <w:rsid w:val="26285552"/>
    <w:rsid w:val="2648E715"/>
    <w:rsid w:val="265B0301"/>
    <w:rsid w:val="266AFFDB"/>
    <w:rsid w:val="266CFF69"/>
    <w:rsid w:val="267028B4"/>
    <w:rsid w:val="267EF657"/>
    <w:rsid w:val="26868815"/>
    <w:rsid w:val="2691F2B9"/>
    <w:rsid w:val="269F53CD"/>
    <w:rsid w:val="26A3E754"/>
    <w:rsid w:val="26B9CB14"/>
    <w:rsid w:val="26CEF207"/>
    <w:rsid w:val="26E07F63"/>
    <w:rsid w:val="26E67B3A"/>
    <w:rsid w:val="26F11660"/>
    <w:rsid w:val="26F444C7"/>
    <w:rsid w:val="26F5ECB1"/>
    <w:rsid w:val="27034597"/>
    <w:rsid w:val="2713446F"/>
    <w:rsid w:val="2713A79A"/>
    <w:rsid w:val="271581D6"/>
    <w:rsid w:val="27169DCF"/>
    <w:rsid w:val="27199BE7"/>
    <w:rsid w:val="27317B5D"/>
    <w:rsid w:val="273E4DD0"/>
    <w:rsid w:val="274F4EC1"/>
    <w:rsid w:val="275D6CD1"/>
    <w:rsid w:val="276A99EE"/>
    <w:rsid w:val="2787DDCD"/>
    <w:rsid w:val="278F7814"/>
    <w:rsid w:val="27913E7C"/>
    <w:rsid w:val="27BC133E"/>
    <w:rsid w:val="27BD1016"/>
    <w:rsid w:val="27C33DE7"/>
    <w:rsid w:val="27EC9B41"/>
    <w:rsid w:val="27F2A752"/>
    <w:rsid w:val="281E053A"/>
    <w:rsid w:val="282F0B3A"/>
    <w:rsid w:val="283F18F9"/>
    <w:rsid w:val="284EB697"/>
    <w:rsid w:val="284F5B6D"/>
    <w:rsid w:val="285B450D"/>
    <w:rsid w:val="2868E161"/>
    <w:rsid w:val="287AD48C"/>
    <w:rsid w:val="2896826F"/>
    <w:rsid w:val="2897123A"/>
    <w:rsid w:val="28BA5647"/>
    <w:rsid w:val="28C774A3"/>
    <w:rsid w:val="28CE1BAB"/>
    <w:rsid w:val="28DD0C8F"/>
    <w:rsid w:val="28E3EA09"/>
    <w:rsid w:val="28E71CC5"/>
    <w:rsid w:val="28F372CB"/>
    <w:rsid w:val="29002B47"/>
    <w:rsid w:val="290974EB"/>
    <w:rsid w:val="291FDF50"/>
    <w:rsid w:val="293B8E71"/>
    <w:rsid w:val="293C8A6F"/>
    <w:rsid w:val="2950DC21"/>
    <w:rsid w:val="2966E680"/>
    <w:rsid w:val="2980800D"/>
    <w:rsid w:val="29BDC07A"/>
    <w:rsid w:val="29EBA4FF"/>
    <w:rsid w:val="2A29B143"/>
    <w:rsid w:val="2A2A44F7"/>
    <w:rsid w:val="2A38A477"/>
    <w:rsid w:val="2A5355D5"/>
    <w:rsid w:val="2A7122A1"/>
    <w:rsid w:val="2A82887F"/>
    <w:rsid w:val="2A847C4E"/>
    <w:rsid w:val="2A947692"/>
    <w:rsid w:val="2A9C4EB6"/>
    <w:rsid w:val="2AAF47A2"/>
    <w:rsid w:val="2AC1EED2"/>
    <w:rsid w:val="2AC24FA4"/>
    <w:rsid w:val="2AC42D39"/>
    <w:rsid w:val="2AC52400"/>
    <w:rsid w:val="2AD30B31"/>
    <w:rsid w:val="2AE1A847"/>
    <w:rsid w:val="2AEB3A61"/>
    <w:rsid w:val="2AED59B3"/>
    <w:rsid w:val="2AF3ED42"/>
    <w:rsid w:val="2AF88634"/>
    <w:rsid w:val="2AFEFA2C"/>
    <w:rsid w:val="2B068210"/>
    <w:rsid w:val="2B0D76AF"/>
    <w:rsid w:val="2B1B4A64"/>
    <w:rsid w:val="2B271B19"/>
    <w:rsid w:val="2B397BA9"/>
    <w:rsid w:val="2B4AADC0"/>
    <w:rsid w:val="2B509F3E"/>
    <w:rsid w:val="2B537E80"/>
    <w:rsid w:val="2B5389FA"/>
    <w:rsid w:val="2B58C25F"/>
    <w:rsid w:val="2B62D903"/>
    <w:rsid w:val="2B654A3B"/>
    <w:rsid w:val="2B78B93D"/>
    <w:rsid w:val="2B7F6B20"/>
    <w:rsid w:val="2B8084F4"/>
    <w:rsid w:val="2B8FD685"/>
    <w:rsid w:val="2B93DD88"/>
    <w:rsid w:val="2B98756F"/>
    <w:rsid w:val="2B994286"/>
    <w:rsid w:val="2BA2632A"/>
    <w:rsid w:val="2BA3B73D"/>
    <w:rsid w:val="2BAB0B73"/>
    <w:rsid w:val="2BD21111"/>
    <w:rsid w:val="2BD564EC"/>
    <w:rsid w:val="2BDB7C6D"/>
    <w:rsid w:val="2BF5D189"/>
    <w:rsid w:val="2C00B0ED"/>
    <w:rsid w:val="2C0101A8"/>
    <w:rsid w:val="2C04E479"/>
    <w:rsid w:val="2C201949"/>
    <w:rsid w:val="2C26783C"/>
    <w:rsid w:val="2C28A255"/>
    <w:rsid w:val="2C2E066E"/>
    <w:rsid w:val="2C3046F3"/>
    <w:rsid w:val="2C69B08D"/>
    <w:rsid w:val="2C83EF27"/>
    <w:rsid w:val="2C98C06B"/>
    <w:rsid w:val="2CA0BEDA"/>
    <w:rsid w:val="2CA29FF7"/>
    <w:rsid w:val="2CA5B7BB"/>
    <w:rsid w:val="2CB3D90F"/>
    <w:rsid w:val="2CC1BBA6"/>
    <w:rsid w:val="2CDA7045"/>
    <w:rsid w:val="2CE11DA1"/>
    <w:rsid w:val="2CE62DFF"/>
    <w:rsid w:val="2D0471FA"/>
    <w:rsid w:val="2D0C5866"/>
    <w:rsid w:val="2D122A9E"/>
    <w:rsid w:val="2D1B54CB"/>
    <w:rsid w:val="2D232A27"/>
    <w:rsid w:val="2D3C5284"/>
    <w:rsid w:val="2D41582E"/>
    <w:rsid w:val="2D493A98"/>
    <w:rsid w:val="2D67EE1B"/>
    <w:rsid w:val="2D724C53"/>
    <w:rsid w:val="2D79DAD3"/>
    <w:rsid w:val="2D81A6D6"/>
    <w:rsid w:val="2D871D97"/>
    <w:rsid w:val="2D8F6930"/>
    <w:rsid w:val="2DCD549F"/>
    <w:rsid w:val="2DF1C653"/>
    <w:rsid w:val="2DFEFB2C"/>
    <w:rsid w:val="2E1689EF"/>
    <w:rsid w:val="2E1A472D"/>
    <w:rsid w:val="2E1EF7C7"/>
    <w:rsid w:val="2E2572D2"/>
    <w:rsid w:val="2E2D005D"/>
    <w:rsid w:val="2E371872"/>
    <w:rsid w:val="2E416597"/>
    <w:rsid w:val="2E454F83"/>
    <w:rsid w:val="2E580C9E"/>
    <w:rsid w:val="2E59840E"/>
    <w:rsid w:val="2E61399A"/>
    <w:rsid w:val="2E71B04C"/>
    <w:rsid w:val="2E90F9A3"/>
    <w:rsid w:val="2E935EDB"/>
    <w:rsid w:val="2E98B54E"/>
    <w:rsid w:val="2EA01431"/>
    <w:rsid w:val="2EA28137"/>
    <w:rsid w:val="2EA476D4"/>
    <w:rsid w:val="2EAA66C5"/>
    <w:rsid w:val="2EB1EAB5"/>
    <w:rsid w:val="2EB96AE2"/>
    <w:rsid w:val="2ECB787F"/>
    <w:rsid w:val="2ECD84FF"/>
    <w:rsid w:val="2EE5984A"/>
    <w:rsid w:val="2EF0AF04"/>
    <w:rsid w:val="2EFE8D5E"/>
    <w:rsid w:val="2F0E8824"/>
    <w:rsid w:val="2F135EA2"/>
    <w:rsid w:val="2F25E8BF"/>
    <w:rsid w:val="2F49C8AD"/>
    <w:rsid w:val="2F585591"/>
    <w:rsid w:val="2F5FAB9F"/>
    <w:rsid w:val="2F7B30E1"/>
    <w:rsid w:val="2FA7E88E"/>
    <w:rsid w:val="2FADA351"/>
    <w:rsid w:val="2FB79C70"/>
    <w:rsid w:val="2FBAF871"/>
    <w:rsid w:val="2FF25522"/>
    <w:rsid w:val="30175232"/>
    <w:rsid w:val="303FF35F"/>
    <w:rsid w:val="3056495E"/>
    <w:rsid w:val="30621C38"/>
    <w:rsid w:val="30784DAE"/>
    <w:rsid w:val="308F52C6"/>
    <w:rsid w:val="3099F8DF"/>
    <w:rsid w:val="309CA9D1"/>
    <w:rsid w:val="30BF2792"/>
    <w:rsid w:val="30C44066"/>
    <w:rsid w:val="30D296D7"/>
    <w:rsid w:val="30E6CAC4"/>
    <w:rsid w:val="30F04229"/>
    <w:rsid w:val="310C5ACD"/>
    <w:rsid w:val="31102D7A"/>
    <w:rsid w:val="31336222"/>
    <w:rsid w:val="31575F98"/>
    <w:rsid w:val="316B0372"/>
    <w:rsid w:val="31B32293"/>
    <w:rsid w:val="31C0996F"/>
    <w:rsid w:val="31DBF230"/>
    <w:rsid w:val="31E5F0A7"/>
    <w:rsid w:val="320FC3A7"/>
    <w:rsid w:val="321EB428"/>
    <w:rsid w:val="322C9519"/>
    <w:rsid w:val="3230E7D3"/>
    <w:rsid w:val="32473AB0"/>
    <w:rsid w:val="325DE030"/>
    <w:rsid w:val="325F6CFC"/>
    <w:rsid w:val="32600F0C"/>
    <w:rsid w:val="327BFA25"/>
    <w:rsid w:val="3285221E"/>
    <w:rsid w:val="328EA025"/>
    <w:rsid w:val="3299968E"/>
    <w:rsid w:val="32C2837B"/>
    <w:rsid w:val="32CBE30A"/>
    <w:rsid w:val="32D36E28"/>
    <w:rsid w:val="32DC98D0"/>
    <w:rsid w:val="32E07BCD"/>
    <w:rsid w:val="32FEE14A"/>
    <w:rsid w:val="330AD33D"/>
    <w:rsid w:val="330C495F"/>
    <w:rsid w:val="330D73E0"/>
    <w:rsid w:val="332E0BB4"/>
    <w:rsid w:val="333651B8"/>
    <w:rsid w:val="333900DB"/>
    <w:rsid w:val="333B7B75"/>
    <w:rsid w:val="337ADACB"/>
    <w:rsid w:val="339848C1"/>
    <w:rsid w:val="339B238E"/>
    <w:rsid w:val="339B67F8"/>
    <w:rsid w:val="339EF6B1"/>
    <w:rsid w:val="33AD0F26"/>
    <w:rsid w:val="33B5530F"/>
    <w:rsid w:val="33B55702"/>
    <w:rsid w:val="33CC2BBE"/>
    <w:rsid w:val="33D07E42"/>
    <w:rsid w:val="33DCC1E6"/>
    <w:rsid w:val="33EBEDF0"/>
    <w:rsid w:val="33F2183E"/>
    <w:rsid w:val="3414A96C"/>
    <w:rsid w:val="3416F475"/>
    <w:rsid w:val="34289F86"/>
    <w:rsid w:val="3428D780"/>
    <w:rsid w:val="344A3F2B"/>
    <w:rsid w:val="3459FFFA"/>
    <w:rsid w:val="34679090"/>
    <w:rsid w:val="34827873"/>
    <w:rsid w:val="3488E8E6"/>
    <w:rsid w:val="34B36C5C"/>
    <w:rsid w:val="34D567B9"/>
    <w:rsid w:val="34D9485D"/>
    <w:rsid w:val="34E18EB7"/>
    <w:rsid w:val="350FAF96"/>
    <w:rsid w:val="3511A854"/>
    <w:rsid w:val="35268829"/>
    <w:rsid w:val="352AAFEC"/>
    <w:rsid w:val="35323D8A"/>
    <w:rsid w:val="3533ABBB"/>
    <w:rsid w:val="353C4871"/>
    <w:rsid w:val="355EA903"/>
    <w:rsid w:val="356C9FF2"/>
    <w:rsid w:val="359585F9"/>
    <w:rsid w:val="359BCC7C"/>
    <w:rsid w:val="35B443D6"/>
    <w:rsid w:val="35C403DC"/>
    <w:rsid w:val="35D23C5D"/>
    <w:rsid w:val="35DD1AB8"/>
    <w:rsid w:val="35FEFA48"/>
    <w:rsid w:val="36007F9A"/>
    <w:rsid w:val="36130281"/>
    <w:rsid w:val="362D4F8B"/>
    <w:rsid w:val="362FABE6"/>
    <w:rsid w:val="36426667"/>
    <w:rsid w:val="36548DA3"/>
    <w:rsid w:val="3676FB86"/>
    <w:rsid w:val="368EA1B8"/>
    <w:rsid w:val="36963CA1"/>
    <w:rsid w:val="369B1A01"/>
    <w:rsid w:val="36A6A4A8"/>
    <w:rsid w:val="36C911CA"/>
    <w:rsid w:val="36E0268C"/>
    <w:rsid w:val="36E3A1EE"/>
    <w:rsid w:val="36E63636"/>
    <w:rsid w:val="36F291BC"/>
    <w:rsid w:val="3713CB30"/>
    <w:rsid w:val="3720B535"/>
    <w:rsid w:val="372E7D69"/>
    <w:rsid w:val="3740F2BE"/>
    <w:rsid w:val="3742155A"/>
    <w:rsid w:val="374DF131"/>
    <w:rsid w:val="374E1212"/>
    <w:rsid w:val="37510B5D"/>
    <w:rsid w:val="375FDBA1"/>
    <w:rsid w:val="3777A23D"/>
    <w:rsid w:val="3794A5B4"/>
    <w:rsid w:val="37A63926"/>
    <w:rsid w:val="37B6F19C"/>
    <w:rsid w:val="37BD2ADD"/>
    <w:rsid w:val="37C3F030"/>
    <w:rsid w:val="37C51A97"/>
    <w:rsid w:val="37C68743"/>
    <w:rsid w:val="37C84779"/>
    <w:rsid w:val="37D25DAB"/>
    <w:rsid w:val="37E58C88"/>
    <w:rsid w:val="37E6D7ED"/>
    <w:rsid w:val="37EB67AE"/>
    <w:rsid w:val="37F2C4D0"/>
    <w:rsid w:val="37F5C43B"/>
    <w:rsid w:val="37F87596"/>
    <w:rsid w:val="38001FE5"/>
    <w:rsid w:val="3801033B"/>
    <w:rsid w:val="380E5C21"/>
    <w:rsid w:val="380E9902"/>
    <w:rsid w:val="3818E4A5"/>
    <w:rsid w:val="3819C6F1"/>
    <w:rsid w:val="382E892A"/>
    <w:rsid w:val="383E3F75"/>
    <w:rsid w:val="385085DC"/>
    <w:rsid w:val="3852FE6D"/>
    <w:rsid w:val="3866221E"/>
    <w:rsid w:val="38744FCB"/>
    <w:rsid w:val="38770AA7"/>
    <w:rsid w:val="388CE647"/>
    <w:rsid w:val="38A19104"/>
    <w:rsid w:val="38A2EB32"/>
    <w:rsid w:val="38C18191"/>
    <w:rsid w:val="38EED1E1"/>
    <w:rsid w:val="38F4C0BF"/>
    <w:rsid w:val="3907CA21"/>
    <w:rsid w:val="390FDB36"/>
    <w:rsid w:val="3921BE41"/>
    <w:rsid w:val="39307615"/>
    <w:rsid w:val="3932E81D"/>
    <w:rsid w:val="393FB385"/>
    <w:rsid w:val="396CDFE5"/>
    <w:rsid w:val="397EADBC"/>
    <w:rsid w:val="399D7D72"/>
    <w:rsid w:val="39C126D7"/>
    <w:rsid w:val="39CBCA91"/>
    <w:rsid w:val="39EA90B3"/>
    <w:rsid w:val="39F13CB5"/>
    <w:rsid w:val="39FFD8BF"/>
    <w:rsid w:val="3A040B0F"/>
    <w:rsid w:val="3A084CF9"/>
    <w:rsid w:val="3A4344CC"/>
    <w:rsid w:val="3A69BE53"/>
    <w:rsid w:val="3A6CE0DB"/>
    <w:rsid w:val="3A7AEF6F"/>
    <w:rsid w:val="3AABBB95"/>
    <w:rsid w:val="3AB182A9"/>
    <w:rsid w:val="3AC1107D"/>
    <w:rsid w:val="3ACE97A3"/>
    <w:rsid w:val="3AD1F6F4"/>
    <w:rsid w:val="3AD4D21C"/>
    <w:rsid w:val="3AE3968F"/>
    <w:rsid w:val="3AE52A26"/>
    <w:rsid w:val="3AEACD7D"/>
    <w:rsid w:val="3AFB9525"/>
    <w:rsid w:val="3B146CA3"/>
    <w:rsid w:val="3B1E04DA"/>
    <w:rsid w:val="3B4D39C9"/>
    <w:rsid w:val="3B88345A"/>
    <w:rsid w:val="3B8D4C11"/>
    <w:rsid w:val="3BA84AF4"/>
    <w:rsid w:val="3BB1BEF5"/>
    <w:rsid w:val="3BC0C1D1"/>
    <w:rsid w:val="3BCBEE97"/>
    <w:rsid w:val="3BCED9AD"/>
    <w:rsid w:val="3C095E86"/>
    <w:rsid w:val="3C0C8764"/>
    <w:rsid w:val="3C2EA2A8"/>
    <w:rsid w:val="3C406D0E"/>
    <w:rsid w:val="3C458F4D"/>
    <w:rsid w:val="3C4A1741"/>
    <w:rsid w:val="3C6BDE6F"/>
    <w:rsid w:val="3C769769"/>
    <w:rsid w:val="3C9023AC"/>
    <w:rsid w:val="3C9D7E49"/>
    <w:rsid w:val="3CA0ADAE"/>
    <w:rsid w:val="3CA8AA08"/>
    <w:rsid w:val="3CBC1472"/>
    <w:rsid w:val="3CDD65FC"/>
    <w:rsid w:val="3CE28807"/>
    <w:rsid w:val="3CE8C8E7"/>
    <w:rsid w:val="3CEEA4C4"/>
    <w:rsid w:val="3D26E77E"/>
    <w:rsid w:val="3D2C0764"/>
    <w:rsid w:val="3D4553F6"/>
    <w:rsid w:val="3D4B0232"/>
    <w:rsid w:val="3D5AF3B8"/>
    <w:rsid w:val="3D69BAE8"/>
    <w:rsid w:val="3D6E0315"/>
    <w:rsid w:val="3D8C26F1"/>
    <w:rsid w:val="3D93F6DE"/>
    <w:rsid w:val="3DC6F331"/>
    <w:rsid w:val="3DCF50EC"/>
    <w:rsid w:val="3DF3A357"/>
    <w:rsid w:val="3DFD2147"/>
    <w:rsid w:val="3DFDE2AB"/>
    <w:rsid w:val="3E153D7C"/>
    <w:rsid w:val="3E226E3F"/>
    <w:rsid w:val="3E2AB260"/>
    <w:rsid w:val="3E3889FF"/>
    <w:rsid w:val="3E44B852"/>
    <w:rsid w:val="3E53AD33"/>
    <w:rsid w:val="3E6D3A37"/>
    <w:rsid w:val="3E7A8492"/>
    <w:rsid w:val="3E9D7512"/>
    <w:rsid w:val="3E9E8085"/>
    <w:rsid w:val="3EB281F1"/>
    <w:rsid w:val="3EBD917C"/>
    <w:rsid w:val="3EDDD635"/>
    <w:rsid w:val="3EF0CAAF"/>
    <w:rsid w:val="3EF9C263"/>
    <w:rsid w:val="3F058B49"/>
    <w:rsid w:val="3F0A515F"/>
    <w:rsid w:val="3F0BC217"/>
    <w:rsid w:val="3F12334E"/>
    <w:rsid w:val="3F16D2E5"/>
    <w:rsid w:val="3F271245"/>
    <w:rsid w:val="3F29178A"/>
    <w:rsid w:val="3F332A6B"/>
    <w:rsid w:val="3F3608A2"/>
    <w:rsid w:val="3F49E259"/>
    <w:rsid w:val="3F4A001A"/>
    <w:rsid w:val="3F815C1C"/>
    <w:rsid w:val="3F82E6F3"/>
    <w:rsid w:val="3F90641A"/>
    <w:rsid w:val="3F967E01"/>
    <w:rsid w:val="3F9964B5"/>
    <w:rsid w:val="3FB0164B"/>
    <w:rsid w:val="3FB20F84"/>
    <w:rsid w:val="3FB2DFC2"/>
    <w:rsid w:val="3FB2FB46"/>
    <w:rsid w:val="3FB8EF68"/>
    <w:rsid w:val="3FCD7A3B"/>
    <w:rsid w:val="3FDD5338"/>
    <w:rsid w:val="3FF6BBB8"/>
    <w:rsid w:val="400124A3"/>
    <w:rsid w:val="40094D2A"/>
    <w:rsid w:val="4013E9E7"/>
    <w:rsid w:val="401ED5AE"/>
    <w:rsid w:val="403D6F6E"/>
    <w:rsid w:val="4047F0AD"/>
    <w:rsid w:val="4060E96E"/>
    <w:rsid w:val="407B746C"/>
    <w:rsid w:val="407CF04D"/>
    <w:rsid w:val="407FC561"/>
    <w:rsid w:val="407FE10C"/>
    <w:rsid w:val="40A1703D"/>
    <w:rsid w:val="40B47E8E"/>
    <w:rsid w:val="40BE7D48"/>
    <w:rsid w:val="40E8A67A"/>
    <w:rsid w:val="40EAEB49"/>
    <w:rsid w:val="410E5063"/>
    <w:rsid w:val="4122591C"/>
    <w:rsid w:val="41262735"/>
    <w:rsid w:val="41376E81"/>
    <w:rsid w:val="413E6C6C"/>
    <w:rsid w:val="4144321B"/>
    <w:rsid w:val="414B8949"/>
    <w:rsid w:val="414DDFE5"/>
    <w:rsid w:val="415E9F71"/>
    <w:rsid w:val="41629B2C"/>
    <w:rsid w:val="416C96ED"/>
    <w:rsid w:val="4172E3BB"/>
    <w:rsid w:val="417535D7"/>
    <w:rsid w:val="41772B74"/>
    <w:rsid w:val="417F5A17"/>
    <w:rsid w:val="4184F501"/>
    <w:rsid w:val="41856B66"/>
    <w:rsid w:val="4191C1D0"/>
    <w:rsid w:val="4193BB09"/>
    <w:rsid w:val="4197DE11"/>
    <w:rsid w:val="4199946F"/>
    <w:rsid w:val="41B061D5"/>
    <w:rsid w:val="41EB82EE"/>
    <w:rsid w:val="41EFCB31"/>
    <w:rsid w:val="420F1CF4"/>
    <w:rsid w:val="421B70DA"/>
    <w:rsid w:val="422C9928"/>
    <w:rsid w:val="424E54C0"/>
    <w:rsid w:val="426AF503"/>
    <w:rsid w:val="426CD0A1"/>
    <w:rsid w:val="42729D8A"/>
    <w:rsid w:val="427B4A48"/>
    <w:rsid w:val="428360CC"/>
    <w:rsid w:val="429CFEA2"/>
    <w:rsid w:val="42B80D6F"/>
    <w:rsid w:val="42C3705F"/>
    <w:rsid w:val="42C8688D"/>
    <w:rsid w:val="42D012CE"/>
    <w:rsid w:val="42D7585B"/>
    <w:rsid w:val="42DD7185"/>
    <w:rsid w:val="42EC8F41"/>
    <w:rsid w:val="42EDE354"/>
    <w:rsid w:val="432B8007"/>
    <w:rsid w:val="4339481E"/>
    <w:rsid w:val="4351DFF6"/>
    <w:rsid w:val="43596B8D"/>
    <w:rsid w:val="437D646F"/>
    <w:rsid w:val="437EA027"/>
    <w:rsid w:val="4387534F"/>
    <w:rsid w:val="438F7B00"/>
    <w:rsid w:val="4391B16E"/>
    <w:rsid w:val="43B83812"/>
    <w:rsid w:val="43BD9B35"/>
    <w:rsid w:val="43C45005"/>
    <w:rsid w:val="43E38653"/>
    <w:rsid w:val="43F79F4F"/>
    <w:rsid w:val="440846A2"/>
    <w:rsid w:val="4424B1C4"/>
    <w:rsid w:val="4435B78C"/>
    <w:rsid w:val="44628C81"/>
    <w:rsid w:val="4465E1FE"/>
    <w:rsid w:val="4482D76E"/>
    <w:rsid w:val="449C5268"/>
    <w:rsid w:val="44A91650"/>
    <w:rsid w:val="44BBFE4B"/>
    <w:rsid w:val="44C2A4F7"/>
    <w:rsid w:val="44DB611E"/>
    <w:rsid w:val="44E47A9B"/>
    <w:rsid w:val="4502CFAB"/>
    <w:rsid w:val="4518F3E0"/>
    <w:rsid w:val="451B8AE6"/>
    <w:rsid w:val="451E9029"/>
    <w:rsid w:val="453D0705"/>
    <w:rsid w:val="4558ACBE"/>
    <w:rsid w:val="455BBA87"/>
    <w:rsid w:val="457E09ED"/>
    <w:rsid w:val="4591401D"/>
    <w:rsid w:val="459C6FE2"/>
    <w:rsid w:val="45BDF230"/>
    <w:rsid w:val="45BF03D7"/>
    <w:rsid w:val="45C5C8CC"/>
    <w:rsid w:val="45CF1CDB"/>
    <w:rsid w:val="4602B3EC"/>
    <w:rsid w:val="46165F9A"/>
    <w:rsid w:val="4616E6A3"/>
    <w:rsid w:val="46271C3F"/>
    <w:rsid w:val="462D6D69"/>
    <w:rsid w:val="4630E32C"/>
    <w:rsid w:val="46395107"/>
    <w:rsid w:val="46583353"/>
    <w:rsid w:val="465F24BA"/>
    <w:rsid w:val="466C700B"/>
    <w:rsid w:val="46917E93"/>
    <w:rsid w:val="4698F759"/>
    <w:rsid w:val="46999296"/>
    <w:rsid w:val="46B50924"/>
    <w:rsid w:val="46B66260"/>
    <w:rsid w:val="46BB35B1"/>
    <w:rsid w:val="46C8CDBE"/>
    <w:rsid w:val="47294DC7"/>
    <w:rsid w:val="472AB817"/>
    <w:rsid w:val="47311237"/>
    <w:rsid w:val="473617D8"/>
    <w:rsid w:val="473A409D"/>
    <w:rsid w:val="474ECD20"/>
    <w:rsid w:val="47556C99"/>
    <w:rsid w:val="47571592"/>
    <w:rsid w:val="475B9D86"/>
    <w:rsid w:val="475CE433"/>
    <w:rsid w:val="4777DFBF"/>
    <w:rsid w:val="47828938"/>
    <w:rsid w:val="478579FE"/>
    <w:rsid w:val="47951C15"/>
    <w:rsid w:val="47AD45BA"/>
    <w:rsid w:val="47C81528"/>
    <w:rsid w:val="47CA0FDD"/>
    <w:rsid w:val="47DFA420"/>
    <w:rsid w:val="47E7C10B"/>
    <w:rsid w:val="48046021"/>
    <w:rsid w:val="480474A0"/>
    <w:rsid w:val="48136D08"/>
    <w:rsid w:val="481DDBF9"/>
    <w:rsid w:val="48294290"/>
    <w:rsid w:val="482DB60A"/>
    <w:rsid w:val="484264BF"/>
    <w:rsid w:val="4843ED42"/>
    <w:rsid w:val="485501CC"/>
    <w:rsid w:val="4858BE86"/>
    <w:rsid w:val="48604141"/>
    <w:rsid w:val="48617775"/>
    <w:rsid w:val="4873CE24"/>
    <w:rsid w:val="4882D515"/>
    <w:rsid w:val="4883D0AF"/>
    <w:rsid w:val="48A38875"/>
    <w:rsid w:val="48A9F2F5"/>
    <w:rsid w:val="48CAFAD4"/>
    <w:rsid w:val="48FB18D7"/>
    <w:rsid w:val="48FDC7D6"/>
    <w:rsid w:val="491AFE03"/>
    <w:rsid w:val="49223162"/>
    <w:rsid w:val="4935270E"/>
    <w:rsid w:val="49375002"/>
    <w:rsid w:val="493DE650"/>
    <w:rsid w:val="494340DB"/>
    <w:rsid w:val="49465532"/>
    <w:rsid w:val="4959C315"/>
    <w:rsid w:val="49622490"/>
    <w:rsid w:val="49B3398B"/>
    <w:rsid w:val="49E11C27"/>
    <w:rsid w:val="4A0F86E1"/>
    <w:rsid w:val="4A1A9BFD"/>
    <w:rsid w:val="4A37583B"/>
    <w:rsid w:val="4A48E422"/>
    <w:rsid w:val="4A546027"/>
    <w:rsid w:val="4A560030"/>
    <w:rsid w:val="4A5C0694"/>
    <w:rsid w:val="4A5C1B7C"/>
    <w:rsid w:val="4A67E8DD"/>
    <w:rsid w:val="4A84C18F"/>
    <w:rsid w:val="4A92A6D0"/>
    <w:rsid w:val="4AA4296F"/>
    <w:rsid w:val="4ACC4723"/>
    <w:rsid w:val="4AEC6FFE"/>
    <w:rsid w:val="4AECDBE9"/>
    <w:rsid w:val="4B00E33C"/>
    <w:rsid w:val="4B04C89F"/>
    <w:rsid w:val="4B161D3C"/>
    <w:rsid w:val="4B19FCD7"/>
    <w:rsid w:val="4B1A8645"/>
    <w:rsid w:val="4B258328"/>
    <w:rsid w:val="4B2CC7F8"/>
    <w:rsid w:val="4B3473D0"/>
    <w:rsid w:val="4B3C18E3"/>
    <w:rsid w:val="4B3F9BAD"/>
    <w:rsid w:val="4B3FDF59"/>
    <w:rsid w:val="4B40FE3A"/>
    <w:rsid w:val="4B414B26"/>
    <w:rsid w:val="4B5FA23B"/>
    <w:rsid w:val="4B700FE7"/>
    <w:rsid w:val="4B7E0D79"/>
    <w:rsid w:val="4B831B57"/>
    <w:rsid w:val="4BAE0B80"/>
    <w:rsid w:val="4BB59254"/>
    <w:rsid w:val="4BB939A0"/>
    <w:rsid w:val="4BD955DD"/>
    <w:rsid w:val="4BEBFBD7"/>
    <w:rsid w:val="4BF906F7"/>
    <w:rsid w:val="4C082070"/>
    <w:rsid w:val="4C0CCBCC"/>
    <w:rsid w:val="4C198464"/>
    <w:rsid w:val="4C19EA92"/>
    <w:rsid w:val="4C3468E4"/>
    <w:rsid w:val="4C3529C5"/>
    <w:rsid w:val="4C385A35"/>
    <w:rsid w:val="4C3A3EB1"/>
    <w:rsid w:val="4C575F14"/>
    <w:rsid w:val="4C86FC53"/>
    <w:rsid w:val="4C8C52D9"/>
    <w:rsid w:val="4C995CB8"/>
    <w:rsid w:val="4CAAFD31"/>
    <w:rsid w:val="4CCB30F5"/>
    <w:rsid w:val="4CEC3BF5"/>
    <w:rsid w:val="4CEFC24E"/>
    <w:rsid w:val="4CF8D500"/>
    <w:rsid w:val="4CFF9B6C"/>
    <w:rsid w:val="4D1A3BCB"/>
    <w:rsid w:val="4D25D282"/>
    <w:rsid w:val="4D2E3595"/>
    <w:rsid w:val="4D5B97C3"/>
    <w:rsid w:val="4D72BEC1"/>
    <w:rsid w:val="4D735E5A"/>
    <w:rsid w:val="4D7920A3"/>
    <w:rsid w:val="4D7FF56E"/>
    <w:rsid w:val="4D87CC38"/>
    <w:rsid w:val="4DA2C38B"/>
    <w:rsid w:val="4DA33618"/>
    <w:rsid w:val="4DAECFF9"/>
    <w:rsid w:val="4DBE70B5"/>
    <w:rsid w:val="4DCDEBF8"/>
    <w:rsid w:val="4DFF3956"/>
    <w:rsid w:val="4E1BD961"/>
    <w:rsid w:val="4E215E17"/>
    <w:rsid w:val="4E22CCB4"/>
    <w:rsid w:val="4E24C901"/>
    <w:rsid w:val="4E29DDCF"/>
    <w:rsid w:val="4E31F9D7"/>
    <w:rsid w:val="4E327E84"/>
    <w:rsid w:val="4E53FED3"/>
    <w:rsid w:val="4E84CA5A"/>
    <w:rsid w:val="4E9AFE55"/>
    <w:rsid w:val="4EA7A4AF"/>
    <w:rsid w:val="4EAE673B"/>
    <w:rsid w:val="4EB98705"/>
    <w:rsid w:val="4EC70D2C"/>
    <w:rsid w:val="4EE1EC8C"/>
    <w:rsid w:val="4EE600A5"/>
    <w:rsid w:val="4EE8E455"/>
    <w:rsid w:val="4EF21A71"/>
    <w:rsid w:val="4F0284E3"/>
    <w:rsid w:val="4F12440D"/>
    <w:rsid w:val="4F1F3B3C"/>
    <w:rsid w:val="4F2A548C"/>
    <w:rsid w:val="4F34B380"/>
    <w:rsid w:val="4F3EB439"/>
    <w:rsid w:val="4F52833C"/>
    <w:rsid w:val="4F6A1F95"/>
    <w:rsid w:val="4F6D9994"/>
    <w:rsid w:val="4F791696"/>
    <w:rsid w:val="4F877076"/>
    <w:rsid w:val="4F9D0F8C"/>
    <w:rsid w:val="4F9DEF0C"/>
    <w:rsid w:val="4FB5DB63"/>
    <w:rsid w:val="4FBDA2CE"/>
    <w:rsid w:val="4FD5C96B"/>
    <w:rsid w:val="4FDC623E"/>
    <w:rsid w:val="4FF286B0"/>
    <w:rsid w:val="50037AB0"/>
    <w:rsid w:val="500AA407"/>
    <w:rsid w:val="500DCBA3"/>
    <w:rsid w:val="500F9C40"/>
    <w:rsid w:val="5021516F"/>
    <w:rsid w:val="5024F33A"/>
    <w:rsid w:val="502E14A7"/>
    <w:rsid w:val="50417656"/>
    <w:rsid w:val="5045A148"/>
    <w:rsid w:val="504700B8"/>
    <w:rsid w:val="504A22D3"/>
    <w:rsid w:val="507E8F89"/>
    <w:rsid w:val="50A40C7F"/>
    <w:rsid w:val="50A7C38A"/>
    <w:rsid w:val="50AABC60"/>
    <w:rsid w:val="50AE7915"/>
    <w:rsid w:val="50B0EB48"/>
    <w:rsid w:val="50D53F89"/>
    <w:rsid w:val="50E3E0ED"/>
    <w:rsid w:val="50F37004"/>
    <w:rsid w:val="50F84BCF"/>
    <w:rsid w:val="50FD6060"/>
    <w:rsid w:val="51042503"/>
    <w:rsid w:val="510DF2EC"/>
    <w:rsid w:val="5115D37B"/>
    <w:rsid w:val="512D4347"/>
    <w:rsid w:val="513B4366"/>
    <w:rsid w:val="515AC914"/>
    <w:rsid w:val="515F30C0"/>
    <w:rsid w:val="517E9C93"/>
    <w:rsid w:val="5184A3FD"/>
    <w:rsid w:val="518DCDDB"/>
    <w:rsid w:val="519BE691"/>
    <w:rsid w:val="51C39382"/>
    <w:rsid w:val="51C6CF3D"/>
    <w:rsid w:val="51DCA137"/>
    <w:rsid w:val="51EFF559"/>
    <w:rsid w:val="52163973"/>
    <w:rsid w:val="522415C2"/>
    <w:rsid w:val="522C353C"/>
    <w:rsid w:val="522DAEB9"/>
    <w:rsid w:val="52320630"/>
    <w:rsid w:val="5236B7D9"/>
    <w:rsid w:val="52567B0F"/>
    <w:rsid w:val="525797A4"/>
    <w:rsid w:val="526574A9"/>
    <w:rsid w:val="5269D55F"/>
    <w:rsid w:val="526F4DFD"/>
    <w:rsid w:val="5293BEED"/>
    <w:rsid w:val="52941C30"/>
    <w:rsid w:val="529D3590"/>
    <w:rsid w:val="52C79A9C"/>
    <w:rsid w:val="52CA0E32"/>
    <w:rsid w:val="52F63DD7"/>
    <w:rsid w:val="531BE35F"/>
    <w:rsid w:val="53235266"/>
    <w:rsid w:val="53313CC4"/>
    <w:rsid w:val="5338875B"/>
    <w:rsid w:val="5363A186"/>
    <w:rsid w:val="537494E1"/>
    <w:rsid w:val="537D4D6A"/>
    <w:rsid w:val="537D8805"/>
    <w:rsid w:val="53ACB26E"/>
    <w:rsid w:val="53C93C8F"/>
    <w:rsid w:val="53EEEA95"/>
    <w:rsid w:val="53F88A73"/>
    <w:rsid w:val="53FD5345"/>
    <w:rsid w:val="53FEBA7D"/>
    <w:rsid w:val="540427B1"/>
    <w:rsid w:val="540824A3"/>
    <w:rsid w:val="54088DC0"/>
    <w:rsid w:val="540FD728"/>
    <w:rsid w:val="54259DF0"/>
    <w:rsid w:val="542FEC91"/>
    <w:rsid w:val="54425830"/>
    <w:rsid w:val="54457777"/>
    <w:rsid w:val="54634780"/>
    <w:rsid w:val="5464E409"/>
    <w:rsid w:val="5468F8CB"/>
    <w:rsid w:val="5474E7F9"/>
    <w:rsid w:val="549808A0"/>
    <w:rsid w:val="5499CFEE"/>
    <w:rsid w:val="54A0D499"/>
    <w:rsid w:val="54B5D8AE"/>
    <w:rsid w:val="54CE6560"/>
    <w:rsid w:val="54CE8124"/>
    <w:rsid w:val="54DFE785"/>
    <w:rsid w:val="550BC1A7"/>
    <w:rsid w:val="5547E803"/>
    <w:rsid w:val="555F43AA"/>
    <w:rsid w:val="556FE740"/>
    <w:rsid w:val="5580A0AD"/>
    <w:rsid w:val="5592CB00"/>
    <w:rsid w:val="55A116A3"/>
    <w:rsid w:val="55BDCC40"/>
    <w:rsid w:val="55C1C1BB"/>
    <w:rsid w:val="55D69CBA"/>
    <w:rsid w:val="55E4B063"/>
    <w:rsid w:val="55E7FF22"/>
    <w:rsid w:val="5600B46A"/>
    <w:rsid w:val="56119992"/>
    <w:rsid w:val="5626B9D6"/>
    <w:rsid w:val="56383503"/>
    <w:rsid w:val="564FD72C"/>
    <w:rsid w:val="5650CF05"/>
    <w:rsid w:val="5666913B"/>
    <w:rsid w:val="567401AA"/>
    <w:rsid w:val="56817FEB"/>
    <w:rsid w:val="568B48B8"/>
    <w:rsid w:val="568B8343"/>
    <w:rsid w:val="569BA285"/>
    <w:rsid w:val="569DD40A"/>
    <w:rsid w:val="56A547D4"/>
    <w:rsid w:val="56A88710"/>
    <w:rsid w:val="56D75FBA"/>
    <w:rsid w:val="56E99CBE"/>
    <w:rsid w:val="5718DFDA"/>
    <w:rsid w:val="5724A48C"/>
    <w:rsid w:val="5732E8FD"/>
    <w:rsid w:val="573990DC"/>
    <w:rsid w:val="57698ED0"/>
    <w:rsid w:val="5776906A"/>
    <w:rsid w:val="577AED87"/>
    <w:rsid w:val="5790CED6"/>
    <w:rsid w:val="579400C8"/>
    <w:rsid w:val="57A04FE1"/>
    <w:rsid w:val="57A0F2EB"/>
    <w:rsid w:val="57BB4BC6"/>
    <w:rsid w:val="57BDC2FE"/>
    <w:rsid w:val="57C44747"/>
    <w:rsid w:val="57D0EE97"/>
    <w:rsid w:val="57D3A9DA"/>
    <w:rsid w:val="57D8DC1D"/>
    <w:rsid w:val="57DFB8C1"/>
    <w:rsid w:val="57ED0EA5"/>
    <w:rsid w:val="58037E36"/>
    <w:rsid w:val="580AD73C"/>
    <w:rsid w:val="580B389F"/>
    <w:rsid w:val="580FBB95"/>
    <w:rsid w:val="5817FFF4"/>
    <w:rsid w:val="58197E6A"/>
    <w:rsid w:val="581CAE1F"/>
    <w:rsid w:val="581E0A20"/>
    <w:rsid w:val="58245CB6"/>
    <w:rsid w:val="58418596"/>
    <w:rsid w:val="585D34FA"/>
    <w:rsid w:val="5870BD7B"/>
    <w:rsid w:val="58A66E4E"/>
    <w:rsid w:val="58A90269"/>
    <w:rsid w:val="58D27FFD"/>
    <w:rsid w:val="58D3FEC1"/>
    <w:rsid w:val="5900B981"/>
    <w:rsid w:val="592F30BF"/>
    <w:rsid w:val="59543316"/>
    <w:rsid w:val="59602489"/>
    <w:rsid w:val="5960D9B2"/>
    <w:rsid w:val="5964FCFF"/>
    <w:rsid w:val="596CBEF8"/>
    <w:rsid w:val="596F90F3"/>
    <w:rsid w:val="59979266"/>
    <w:rsid w:val="59C33F29"/>
    <w:rsid w:val="59DF3E30"/>
    <w:rsid w:val="59E30E3A"/>
    <w:rsid w:val="5A06CA47"/>
    <w:rsid w:val="5A39A539"/>
    <w:rsid w:val="5A49BCE8"/>
    <w:rsid w:val="5A876BF2"/>
    <w:rsid w:val="5A8FF149"/>
    <w:rsid w:val="5A9428A4"/>
    <w:rsid w:val="5A9D8FA3"/>
    <w:rsid w:val="5A9FD253"/>
    <w:rsid w:val="5AAF344A"/>
    <w:rsid w:val="5AB812C3"/>
    <w:rsid w:val="5AC06F2E"/>
    <w:rsid w:val="5AD4258D"/>
    <w:rsid w:val="5ADACBDD"/>
    <w:rsid w:val="5AE26DDF"/>
    <w:rsid w:val="5AE3DC1E"/>
    <w:rsid w:val="5AEABEFA"/>
    <w:rsid w:val="5AEE0636"/>
    <w:rsid w:val="5AF87C2E"/>
    <w:rsid w:val="5B1FC392"/>
    <w:rsid w:val="5B478430"/>
    <w:rsid w:val="5B5087B4"/>
    <w:rsid w:val="5B61DACE"/>
    <w:rsid w:val="5B753335"/>
    <w:rsid w:val="5B78249C"/>
    <w:rsid w:val="5B7B8F2D"/>
    <w:rsid w:val="5B84B1A8"/>
    <w:rsid w:val="5BA38691"/>
    <w:rsid w:val="5BA7C6C5"/>
    <w:rsid w:val="5BAA834E"/>
    <w:rsid w:val="5BC4A734"/>
    <w:rsid w:val="5BD6F038"/>
    <w:rsid w:val="5BE2C2B5"/>
    <w:rsid w:val="5BE3E00A"/>
    <w:rsid w:val="5BF96AE5"/>
    <w:rsid w:val="5BFC845B"/>
    <w:rsid w:val="5C06D79C"/>
    <w:rsid w:val="5C2940D6"/>
    <w:rsid w:val="5C2A44A9"/>
    <w:rsid w:val="5C2FB608"/>
    <w:rsid w:val="5C52FE17"/>
    <w:rsid w:val="5C55A6E0"/>
    <w:rsid w:val="5C5A9C2A"/>
    <w:rsid w:val="5C73792A"/>
    <w:rsid w:val="5C889C45"/>
    <w:rsid w:val="5C957B7F"/>
    <w:rsid w:val="5CB21210"/>
    <w:rsid w:val="5CB9948D"/>
    <w:rsid w:val="5CBEF5EC"/>
    <w:rsid w:val="5CF366FF"/>
    <w:rsid w:val="5D041EB1"/>
    <w:rsid w:val="5D0D1126"/>
    <w:rsid w:val="5D1A4FA1"/>
    <w:rsid w:val="5D40B530"/>
    <w:rsid w:val="5D4E4733"/>
    <w:rsid w:val="5D5D1291"/>
    <w:rsid w:val="5D63B8E1"/>
    <w:rsid w:val="5D7E938E"/>
    <w:rsid w:val="5D8D03CF"/>
    <w:rsid w:val="5DA29C31"/>
    <w:rsid w:val="5DA36A46"/>
    <w:rsid w:val="5DA3C69A"/>
    <w:rsid w:val="5DB8EEE9"/>
    <w:rsid w:val="5DD1A0F8"/>
    <w:rsid w:val="5DD994CB"/>
    <w:rsid w:val="5DE164AF"/>
    <w:rsid w:val="5DEF2CB7"/>
    <w:rsid w:val="5DFF7B7A"/>
    <w:rsid w:val="5E03973D"/>
    <w:rsid w:val="5E314BE0"/>
    <w:rsid w:val="5E34730E"/>
    <w:rsid w:val="5E3BC821"/>
    <w:rsid w:val="5E3D01A9"/>
    <w:rsid w:val="5E3E26B4"/>
    <w:rsid w:val="5E3FEAA6"/>
    <w:rsid w:val="5E657DDF"/>
    <w:rsid w:val="5E703857"/>
    <w:rsid w:val="5E82E996"/>
    <w:rsid w:val="5E8BD2F2"/>
    <w:rsid w:val="5E989DF2"/>
    <w:rsid w:val="5EA332E6"/>
    <w:rsid w:val="5EC14075"/>
    <w:rsid w:val="5ECBF9D7"/>
    <w:rsid w:val="5ECCD379"/>
    <w:rsid w:val="5ED65ECF"/>
    <w:rsid w:val="5EDFBDD5"/>
    <w:rsid w:val="5EF26625"/>
    <w:rsid w:val="5EFA668D"/>
    <w:rsid w:val="5EFBAF02"/>
    <w:rsid w:val="5F1BF44E"/>
    <w:rsid w:val="5F1E2E7D"/>
    <w:rsid w:val="5F3CEF5B"/>
    <w:rsid w:val="5F50341F"/>
    <w:rsid w:val="5F7580C0"/>
    <w:rsid w:val="5FA06B7C"/>
    <w:rsid w:val="5FCEEF1C"/>
    <w:rsid w:val="5FEF4F7A"/>
    <w:rsid w:val="5FF2C3B5"/>
    <w:rsid w:val="5FF8EAD3"/>
    <w:rsid w:val="600253ED"/>
    <w:rsid w:val="60078B5C"/>
    <w:rsid w:val="60154DB6"/>
    <w:rsid w:val="601EB9F7"/>
    <w:rsid w:val="6022AC67"/>
    <w:rsid w:val="60327A75"/>
    <w:rsid w:val="603C5354"/>
    <w:rsid w:val="605018B8"/>
    <w:rsid w:val="607C0948"/>
    <w:rsid w:val="608D87C3"/>
    <w:rsid w:val="60BBC3F6"/>
    <w:rsid w:val="60E08999"/>
    <w:rsid w:val="60FCEBF8"/>
    <w:rsid w:val="6116BB70"/>
    <w:rsid w:val="61283DB6"/>
    <w:rsid w:val="612A7DB4"/>
    <w:rsid w:val="6135404B"/>
    <w:rsid w:val="6145B95E"/>
    <w:rsid w:val="615694B7"/>
    <w:rsid w:val="6168C362"/>
    <w:rsid w:val="617D4652"/>
    <w:rsid w:val="61819F6A"/>
    <w:rsid w:val="618B0443"/>
    <w:rsid w:val="61A42801"/>
    <w:rsid w:val="61B1B188"/>
    <w:rsid w:val="61BA6499"/>
    <w:rsid w:val="61BD4016"/>
    <w:rsid w:val="61E59ACA"/>
    <w:rsid w:val="61F0968C"/>
    <w:rsid w:val="61F2B7B3"/>
    <w:rsid w:val="61F3F32C"/>
    <w:rsid w:val="61F9BC5F"/>
    <w:rsid w:val="62058C45"/>
    <w:rsid w:val="62086DA4"/>
    <w:rsid w:val="62335FB1"/>
    <w:rsid w:val="624164E9"/>
    <w:rsid w:val="62497C7B"/>
    <w:rsid w:val="62660F2D"/>
    <w:rsid w:val="62840E23"/>
    <w:rsid w:val="62871C66"/>
    <w:rsid w:val="6289D8FB"/>
    <w:rsid w:val="62B02CAD"/>
    <w:rsid w:val="62BC713E"/>
    <w:rsid w:val="62C6D2BB"/>
    <w:rsid w:val="6318C5EF"/>
    <w:rsid w:val="631B8EC4"/>
    <w:rsid w:val="6326A5D1"/>
    <w:rsid w:val="63283B59"/>
    <w:rsid w:val="633C57C9"/>
    <w:rsid w:val="633FCE2E"/>
    <w:rsid w:val="634458EB"/>
    <w:rsid w:val="63537A3D"/>
    <w:rsid w:val="635667CB"/>
    <w:rsid w:val="636C0F4E"/>
    <w:rsid w:val="63774BD2"/>
    <w:rsid w:val="638D3D65"/>
    <w:rsid w:val="638FC38D"/>
    <w:rsid w:val="63974B9E"/>
    <w:rsid w:val="639E7832"/>
    <w:rsid w:val="63A9DED4"/>
    <w:rsid w:val="63B23459"/>
    <w:rsid w:val="63D8FDAA"/>
    <w:rsid w:val="63EDD9A4"/>
    <w:rsid w:val="63F6B98E"/>
    <w:rsid w:val="63FD8401"/>
    <w:rsid w:val="64180179"/>
    <w:rsid w:val="641A561B"/>
    <w:rsid w:val="64203106"/>
    <w:rsid w:val="64217DA1"/>
    <w:rsid w:val="642277EC"/>
    <w:rsid w:val="6429629F"/>
    <w:rsid w:val="644EC783"/>
    <w:rsid w:val="646C58C0"/>
    <w:rsid w:val="64AD4907"/>
    <w:rsid w:val="64D8282A"/>
    <w:rsid w:val="6502D173"/>
    <w:rsid w:val="650784D2"/>
    <w:rsid w:val="6518C06C"/>
    <w:rsid w:val="65214FD4"/>
    <w:rsid w:val="6523570A"/>
    <w:rsid w:val="652651F9"/>
    <w:rsid w:val="6552BD04"/>
    <w:rsid w:val="65682476"/>
    <w:rsid w:val="65703604"/>
    <w:rsid w:val="65714236"/>
    <w:rsid w:val="657BA356"/>
    <w:rsid w:val="658793ED"/>
    <w:rsid w:val="65C3523A"/>
    <w:rsid w:val="65C6AFD7"/>
    <w:rsid w:val="65C780AD"/>
    <w:rsid w:val="65D6608E"/>
    <w:rsid w:val="65E1F023"/>
    <w:rsid w:val="65E6EF6E"/>
    <w:rsid w:val="660DA04B"/>
    <w:rsid w:val="663B9A9A"/>
    <w:rsid w:val="663FF95B"/>
    <w:rsid w:val="6642BF0C"/>
    <w:rsid w:val="66432E37"/>
    <w:rsid w:val="6656C0A0"/>
    <w:rsid w:val="6658F127"/>
    <w:rsid w:val="666D9650"/>
    <w:rsid w:val="666F267E"/>
    <w:rsid w:val="667788DC"/>
    <w:rsid w:val="6686E550"/>
    <w:rsid w:val="66999742"/>
    <w:rsid w:val="669BC036"/>
    <w:rsid w:val="66ADC6C9"/>
    <w:rsid w:val="66B15D17"/>
    <w:rsid w:val="66B41D6D"/>
    <w:rsid w:val="66C5815A"/>
    <w:rsid w:val="66CA1F79"/>
    <w:rsid w:val="66CA9E3E"/>
    <w:rsid w:val="66D62665"/>
    <w:rsid w:val="66E3E211"/>
    <w:rsid w:val="66EE28BE"/>
    <w:rsid w:val="66F0EB45"/>
    <w:rsid w:val="66F172CA"/>
    <w:rsid w:val="670A9B27"/>
    <w:rsid w:val="6716660C"/>
    <w:rsid w:val="671EB406"/>
    <w:rsid w:val="672EFDD1"/>
    <w:rsid w:val="674684C0"/>
    <w:rsid w:val="6748D380"/>
    <w:rsid w:val="6751472B"/>
    <w:rsid w:val="67526C98"/>
    <w:rsid w:val="6753D81C"/>
    <w:rsid w:val="675DD6B5"/>
    <w:rsid w:val="6766534B"/>
    <w:rsid w:val="67725DE0"/>
    <w:rsid w:val="677C3D97"/>
    <w:rsid w:val="677D9F7C"/>
    <w:rsid w:val="678EA3B0"/>
    <w:rsid w:val="67925ED3"/>
    <w:rsid w:val="679DC67B"/>
    <w:rsid w:val="679F5B62"/>
    <w:rsid w:val="67CBE09D"/>
    <w:rsid w:val="67CC2734"/>
    <w:rsid w:val="67CDC3C1"/>
    <w:rsid w:val="67D76861"/>
    <w:rsid w:val="67DBBD13"/>
    <w:rsid w:val="67EF4F2F"/>
    <w:rsid w:val="68036EFB"/>
    <w:rsid w:val="68048615"/>
    <w:rsid w:val="681AE121"/>
    <w:rsid w:val="681E9A2E"/>
    <w:rsid w:val="683C7A74"/>
    <w:rsid w:val="683D1E65"/>
    <w:rsid w:val="68402CD1"/>
    <w:rsid w:val="685AB7DA"/>
    <w:rsid w:val="688C962B"/>
    <w:rsid w:val="689656AF"/>
    <w:rsid w:val="68A28A04"/>
    <w:rsid w:val="68B8C232"/>
    <w:rsid w:val="68DC512C"/>
    <w:rsid w:val="68F06B0D"/>
    <w:rsid w:val="68F784E0"/>
    <w:rsid w:val="690EA3E4"/>
    <w:rsid w:val="691FACFC"/>
    <w:rsid w:val="69502B16"/>
    <w:rsid w:val="69611F29"/>
    <w:rsid w:val="69793246"/>
    <w:rsid w:val="698E038A"/>
    <w:rsid w:val="698ECDD3"/>
    <w:rsid w:val="69919976"/>
    <w:rsid w:val="69952ABA"/>
    <w:rsid w:val="6999C0C9"/>
    <w:rsid w:val="69A8C612"/>
    <w:rsid w:val="69BE2935"/>
    <w:rsid w:val="69C0329F"/>
    <w:rsid w:val="69C5DA2F"/>
    <w:rsid w:val="69CF8D22"/>
    <w:rsid w:val="69DA6F05"/>
    <w:rsid w:val="6A012354"/>
    <w:rsid w:val="6A087867"/>
    <w:rsid w:val="6A165A3A"/>
    <w:rsid w:val="6A1B5724"/>
    <w:rsid w:val="6A2FD4B3"/>
    <w:rsid w:val="6A3EB3D3"/>
    <w:rsid w:val="6A659B94"/>
    <w:rsid w:val="6A68C4F1"/>
    <w:rsid w:val="6A7A20D3"/>
    <w:rsid w:val="6A7B7F15"/>
    <w:rsid w:val="6A7C7E6B"/>
    <w:rsid w:val="6A8EF897"/>
    <w:rsid w:val="6A916DBD"/>
    <w:rsid w:val="6A9DF031"/>
    <w:rsid w:val="6AB08A67"/>
    <w:rsid w:val="6ABF9698"/>
    <w:rsid w:val="6AC5A935"/>
    <w:rsid w:val="6AC5C14D"/>
    <w:rsid w:val="6ACD25E6"/>
    <w:rsid w:val="6AEB5D82"/>
    <w:rsid w:val="6AEDC35F"/>
    <w:rsid w:val="6AF22EB2"/>
    <w:rsid w:val="6AF2AA7C"/>
    <w:rsid w:val="6B0204F3"/>
    <w:rsid w:val="6B42003E"/>
    <w:rsid w:val="6B565011"/>
    <w:rsid w:val="6B697968"/>
    <w:rsid w:val="6B785FD3"/>
    <w:rsid w:val="6B84203E"/>
    <w:rsid w:val="6BA63BDD"/>
    <w:rsid w:val="6BB5C5C4"/>
    <w:rsid w:val="6BBBB02C"/>
    <w:rsid w:val="6BC2324F"/>
    <w:rsid w:val="6BC3E7CE"/>
    <w:rsid w:val="6BC49137"/>
    <w:rsid w:val="6BCA3DF6"/>
    <w:rsid w:val="6BD07CFC"/>
    <w:rsid w:val="6BD3EBA5"/>
    <w:rsid w:val="6BE41315"/>
    <w:rsid w:val="6BE43F27"/>
    <w:rsid w:val="6BEFC749"/>
    <w:rsid w:val="6C0990C0"/>
    <w:rsid w:val="6C452ECB"/>
    <w:rsid w:val="6C51B3EB"/>
    <w:rsid w:val="6C590DAB"/>
    <w:rsid w:val="6C590FC6"/>
    <w:rsid w:val="6C5E2DC4"/>
    <w:rsid w:val="6C62C8B9"/>
    <w:rsid w:val="6C82759D"/>
    <w:rsid w:val="6CA5AB13"/>
    <w:rsid w:val="6CB75512"/>
    <w:rsid w:val="6CC29FAE"/>
    <w:rsid w:val="6CCC3F97"/>
    <w:rsid w:val="6CD1E050"/>
    <w:rsid w:val="6CD8E734"/>
    <w:rsid w:val="6CE6AC80"/>
    <w:rsid w:val="6CECC87C"/>
    <w:rsid w:val="6CEE5A2C"/>
    <w:rsid w:val="6CFBC1F3"/>
    <w:rsid w:val="6D13BEB2"/>
    <w:rsid w:val="6D18B286"/>
    <w:rsid w:val="6D296847"/>
    <w:rsid w:val="6D57ADEF"/>
    <w:rsid w:val="6D74016A"/>
    <w:rsid w:val="6D8AA748"/>
    <w:rsid w:val="6D9870D5"/>
    <w:rsid w:val="6DB240CA"/>
    <w:rsid w:val="6DD40CD6"/>
    <w:rsid w:val="6DE19BCD"/>
    <w:rsid w:val="6DED9861"/>
    <w:rsid w:val="6E26FCD2"/>
    <w:rsid w:val="6E2D9F02"/>
    <w:rsid w:val="6E3933B2"/>
    <w:rsid w:val="6E3E8605"/>
    <w:rsid w:val="6E49E7BE"/>
    <w:rsid w:val="6E4C59A5"/>
    <w:rsid w:val="6E5116EF"/>
    <w:rsid w:val="6E532F2E"/>
    <w:rsid w:val="6E7A7B65"/>
    <w:rsid w:val="6E86F7F6"/>
    <w:rsid w:val="6E9B7661"/>
    <w:rsid w:val="6E9E23CC"/>
    <w:rsid w:val="6EA35EB1"/>
    <w:rsid w:val="6EC78D37"/>
    <w:rsid w:val="6ED7F529"/>
    <w:rsid w:val="6EE48852"/>
    <w:rsid w:val="6EE558CB"/>
    <w:rsid w:val="6EEBDB6B"/>
    <w:rsid w:val="6EF3A405"/>
    <w:rsid w:val="6EFB8CB0"/>
    <w:rsid w:val="6EFE1C2F"/>
    <w:rsid w:val="6F0A6CF6"/>
    <w:rsid w:val="6F0ACD01"/>
    <w:rsid w:val="6F3C0BAC"/>
    <w:rsid w:val="6F40E26F"/>
    <w:rsid w:val="6F4287B0"/>
    <w:rsid w:val="6F55C64D"/>
    <w:rsid w:val="6F5D56FC"/>
    <w:rsid w:val="6F67FD23"/>
    <w:rsid w:val="6F90E81E"/>
    <w:rsid w:val="6F979ED9"/>
    <w:rsid w:val="6F9939F3"/>
    <w:rsid w:val="6FA271DB"/>
    <w:rsid w:val="6FAB5626"/>
    <w:rsid w:val="6FB9B511"/>
    <w:rsid w:val="6FC100DE"/>
    <w:rsid w:val="6FC2C29B"/>
    <w:rsid w:val="6FC8B7DE"/>
    <w:rsid w:val="6FCC8192"/>
    <w:rsid w:val="6FDAD5F4"/>
    <w:rsid w:val="6FDD7804"/>
    <w:rsid w:val="6FE1AEE4"/>
    <w:rsid w:val="6FE63432"/>
    <w:rsid w:val="6FFADCB1"/>
    <w:rsid w:val="6FFC7252"/>
    <w:rsid w:val="700010A3"/>
    <w:rsid w:val="7003E059"/>
    <w:rsid w:val="7005E32F"/>
    <w:rsid w:val="70154D7C"/>
    <w:rsid w:val="701B26FB"/>
    <w:rsid w:val="7032146F"/>
    <w:rsid w:val="7063FC57"/>
    <w:rsid w:val="707A01A4"/>
    <w:rsid w:val="70870116"/>
    <w:rsid w:val="708E1B8E"/>
    <w:rsid w:val="7091B200"/>
    <w:rsid w:val="70985510"/>
    <w:rsid w:val="709FA6FF"/>
    <w:rsid w:val="70A0DC96"/>
    <w:rsid w:val="70A5B81E"/>
    <w:rsid w:val="70A69D62"/>
    <w:rsid w:val="70BDF698"/>
    <w:rsid w:val="70C1B092"/>
    <w:rsid w:val="70C3F4F4"/>
    <w:rsid w:val="70EFB5C6"/>
    <w:rsid w:val="714891CD"/>
    <w:rsid w:val="717A5696"/>
    <w:rsid w:val="7194CCFC"/>
    <w:rsid w:val="71ABD3A5"/>
    <w:rsid w:val="71BE98B8"/>
    <w:rsid w:val="71C32528"/>
    <w:rsid w:val="71CC15D1"/>
    <w:rsid w:val="720260B7"/>
    <w:rsid w:val="72027356"/>
    <w:rsid w:val="72072EF2"/>
    <w:rsid w:val="723F699D"/>
    <w:rsid w:val="72473EAE"/>
    <w:rsid w:val="724FF105"/>
    <w:rsid w:val="72549AEA"/>
    <w:rsid w:val="72645A14"/>
    <w:rsid w:val="72675AFA"/>
    <w:rsid w:val="72707CC3"/>
    <w:rsid w:val="72749789"/>
    <w:rsid w:val="7289130B"/>
    <w:rsid w:val="728F705B"/>
    <w:rsid w:val="729A763D"/>
    <w:rsid w:val="72B27716"/>
    <w:rsid w:val="72C45A8D"/>
    <w:rsid w:val="72D408CB"/>
    <w:rsid w:val="72D85B16"/>
    <w:rsid w:val="72E07E65"/>
    <w:rsid w:val="72E14150"/>
    <w:rsid w:val="72FBA5A5"/>
    <w:rsid w:val="72FD393C"/>
    <w:rsid w:val="730DDC9B"/>
    <w:rsid w:val="731B7C60"/>
    <w:rsid w:val="731C4C2B"/>
    <w:rsid w:val="733CEC79"/>
    <w:rsid w:val="734F806A"/>
    <w:rsid w:val="73545149"/>
    <w:rsid w:val="737AD01E"/>
    <w:rsid w:val="73B38B47"/>
    <w:rsid w:val="73B77E9B"/>
    <w:rsid w:val="73C8E288"/>
    <w:rsid w:val="73D6947A"/>
    <w:rsid w:val="73D90094"/>
    <w:rsid w:val="73FC758A"/>
    <w:rsid w:val="74069E19"/>
    <w:rsid w:val="74275688"/>
    <w:rsid w:val="743535C7"/>
    <w:rsid w:val="743555B1"/>
    <w:rsid w:val="743E30F8"/>
    <w:rsid w:val="74A44664"/>
    <w:rsid w:val="74AC373C"/>
    <w:rsid w:val="74B2F9CC"/>
    <w:rsid w:val="74BEB08C"/>
    <w:rsid w:val="74C2EAA4"/>
    <w:rsid w:val="74D0B29A"/>
    <w:rsid w:val="74D1A990"/>
    <w:rsid w:val="74D4A409"/>
    <w:rsid w:val="74F5197C"/>
    <w:rsid w:val="74F8E596"/>
    <w:rsid w:val="7509F515"/>
    <w:rsid w:val="7518CE0F"/>
    <w:rsid w:val="751BFD54"/>
    <w:rsid w:val="75217DE5"/>
    <w:rsid w:val="752B4A85"/>
    <w:rsid w:val="752F6ECD"/>
    <w:rsid w:val="7533F6C1"/>
    <w:rsid w:val="753900E4"/>
    <w:rsid w:val="756FA48D"/>
    <w:rsid w:val="759D7AE0"/>
    <w:rsid w:val="759FAFE5"/>
    <w:rsid w:val="75B2E762"/>
    <w:rsid w:val="75CA1019"/>
    <w:rsid w:val="75D5C221"/>
    <w:rsid w:val="75DD44FB"/>
    <w:rsid w:val="75EB1DB2"/>
    <w:rsid w:val="75F97B74"/>
    <w:rsid w:val="76086639"/>
    <w:rsid w:val="7625159D"/>
    <w:rsid w:val="76262EDD"/>
    <w:rsid w:val="762FD910"/>
    <w:rsid w:val="763876FF"/>
    <w:rsid w:val="763FBA79"/>
    <w:rsid w:val="765288D3"/>
    <w:rsid w:val="7653419E"/>
    <w:rsid w:val="76581BCD"/>
    <w:rsid w:val="7664028F"/>
    <w:rsid w:val="766CEC34"/>
    <w:rsid w:val="768725BE"/>
    <w:rsid w:val="76B325D8"/>
    <w:rsid w:val="76D5D1DA"/>
    <w:rsid w:val="76D65BA7"/>
    <w:rsid w:val="76DC3C9C"/>
    <w:rsid w:val="76EB4C64"/>
    <w:rsid w:val="77011487"/>
    <w:rsid w:val="770EB680"/>
    <w:rsid w:val="7713CB6E"/>
    <w:rsid w:val="7714A1AB"/>
    <w:rsid w:val="771AC43A"/>
    <w:rsid w:val="771E8BD2"/>
    <w:rsid w:val="772CA33E"/>
    <w:rsid w:val="77337ED4"/>
    <w:rsid w:val="774D81AB"/>
    <w:rsid w:val="7751BC59"/>
    <w:rsid w:val="77739A2C"/>
    <w:rsid w:val="77928091"/>
    <w:rsid w:val="779281D4"/>
    <w:rsid w:val="77A98B44"/>
    <w:rsid w:val="77B0956A"/>
    <w:rsid w:val="77B55527"/>
    <w:rsid w:val="77C6FE00"/>
    <w:rsid w:val="77E36CF2"/>
    <w:rsid w:val="77F0F6D6"/>
    <w:rsid w:val="77FAB6BA"/>
    <w:rsid w:val="780A613F"/>
    <w:rsid w:val="7833AD86"/>
    <w:rsid w:val="783DD973"/>
    <w:rsid w:val="785904A6"/>
    <w:rsid w:val="78729DF3"/>
    <w:rsid w:val="7873D0CB"/>
    <w:rsid w:val="78745CD6"/>
    <w:rsid w:val="787DDA0C"/>
    <w:rsid w:val="789042D8"/>
    <w:rsid w:val="789537B7"/>
    <w:rsid w:val="789EBBC4"/>
    <w:rsid w:val="78B0720C"/>
    <w:rsid w:val="78BE6A2D"/>
    <w:rsid w:val="78CCFA8A"/>
    <w:rsid w:val="78F113A5"/>
    <w:rsid w:val="78F1CF7B"/>
    <w:rsid w:val="78F578AE"/>
    <w:rsid w:val="7909D9F8"/>
    <w:rsid w:val="79114D35"/>
    <w:rsid w:val="793A91C0"/>
    <w:rsid w:val="793E1F70"/>
    <w:rsid w:val="793FA113"/>
    <w:rsid w:val="79407199"/>
    <w:rsid w:val="7951844D"/>
    <w:rsid w:val="795614EA"/>
    <w:rsid w:val="79572CFF"/>
    <w:rsid w:val="795AAE3C"/>
    <w:rsid w:val="795F27A5"/>
    <w:rsid w:val="7963EFEF"/>
    <w:rsid w:val="7965B391"/>
    <w:rsid w:val="79775B3B"/>
    <w:rsid w:val="79908398"/>
    <w:rsid w:val="79A19E64"/>
    <w:rsid w:val="79A92A4E"/>
    <w:rsid w:val="79B95318"/>
    <w:rsid w:val="79C4E0B1"/>
    <w:rsid w:val="79C617B1"/>
    <w:rsid w:val="79E1C599"/>
    <w:rsid w:val="79EF5211"/>
    <w:rsid w:val="79F44A3F"/>
    <w:rsid w:val="7A080376"/>
    <w:rsid w:val="7A238F36"/>
    <w:rsid w:val="7A4724DC"/>
    <w:rsid w:val="7A5A1695"/>
    <w:rsid w:val="7A5EB123"/>
    <w:rsid w:val="7A6BC3CC"/>
    <w:rsid w:val="7A7DD34E"/>
    <w:rsid w:val="7A86AAA6"/>
    <w:rsid w:val="7A893666"/>
    <w:rsid w:val="7A929E9E"/>
    <w:rsid w:val="7A9EC75B"/>
    <w:rsid w:val="7AB03F9B"/>
    <w:rsid w:val="7AB706F1"/>
    <w:rsid w:val="7B0B9D56"/>
    <w:rsid w:val="7B15C1D9"/>
    <w:rsid w:val="7B298A28"/>
    <w:rsid w:val="7B2C53F9"/>
    <w:rsid w:val="7B2DCE6A"/>
    <w:rsid w:val="7B34C5B2"/>
    <w:rsid w:val="7B4B1701"/>
    <w:rsid w:val="7B6B2FFF"/>
    <w:rsid w:val="7B72E677"/>
    <w:rsid w:val="7BA48A13"/>
    <w:rsid w:val="7BB6F0E6"/>
    <w:rsid w:val="7BC1C864"/>
    <w:rsid w:val="7BD110EB"/>
    <w:rsid w:val="7BD281D9"/>
    <w:rsid w:val="7BEAA41C"/>
    <w:rsid w:val="7C07CA71"/>
    <w:rsid w:val="7C082789"/>
    <w:rsid w:val="7C0FD594"/>
    <w:rsid w:val="7C14318D"/>
    <w:rsid w:val="7C23F3C3"/>
    <w:rsid w:val="7C259E3F"/>
    <w:rsid w:val="7C2D5E1D"/>
    <w:rsid w:val="7C2E5F9F"/>
    <w:rsid w:val="7C8146C6"/>
    <w:rsid w:val="7C999CCA"/>
    <w:rsid w:val="7C9A71F1"/>
    <w:rsid w:val="7C9ACBF6"/>
    <w:rsid w:val="7CA4E354"/>
    <w:rsid w:val="7CBA9FD6"/>
    <w:rsid w:val="7CBC10AE"/>
    <w:rsid w:val="7CCB4DCD"/>
    <w:rsid w:val="7CD38B79"/>
    <w:rsid w:val="7CF68D26"/>
    <w:rsid w:val="7D00A2A5"/>
    <w:rsid w:val="7D281719"/>
    <w:rsid w:val="7D31A661"/>
    <w:rsid w:val="7D35626E"/>
    <w:rsid w:val="7D5BAEBD"/>
    <w:rsid w:val="7D7119AA"/>
    <w:rsid w:val="7D860997"/>
    <w:rsid w:val="7D91E06D"/>
    <w:rsid w:val="7D9875ED"/>
    <w:rsid w:val="7DC835F6"/>
    <w:rsid w:val="7DC9A7E8"/>
    <w:rsid w:val="7DD186AB"/>
    <w:rsid w:val="7DDD1AFC"/>
    <w:rsid w:val="7DDD6CDC"/>
    <w:rsid w:val="7DF5F065"/>
    <w:rsid w:val="7E131777"/>
    <w:rsid w:val="7E1887FC"/>
    <w:rsid w:val="7E1CA32C"/>
    <w:rsid w:val="7E222DC1"/>
    <w:rsid w:val="7E378EB1"/>
    <w:rsid w:val="7E563A3D"/>
    <w:rsid w:val="7E5B1DAA"/>
    <w:rsid w:val="7E615552"/>
    <w:rsid w:val="7E62C90B"/>
    <w:rsid w:val="7E7A0E9A"/>
    <w:rsid w:val="7E847BB4"/>
    <w:rsid w:val="7E872232"/>
    <w:rsid w:val="7EB124A4"/>
    <w:rsid w:val="7EC87BF3"/>
    <w:rsid w:val="7EDE4EE2"/>
    <w:rsid w:val="7EEAE4EE"/>
    <w:rsid w:val="7EEBECA0"/>
    <w:rsid w:val="7EEE9F19"/>
    <w:rsid w:val="7F1FEB6E"/>
    <w:rsid w:val="7F48660C"/>
    <w:rsid w:val="7F52C2BB"/>
    <w:rsid w:val="7F543D59"/>
    <w:rsid w:val="7F638886"/>
    <w:rsid w:val="7F78CFD1"/>
    <w:rsid w:val="7F79CBF0"/>
    <w:rsid w:val="7F811ADF"/>
    <w:rsid w:val="7F97C174"/>
    <w:rsid w:val="7FB59B86"/>
    <w:rsid w:val="7FD90D33"/>
    <w:rsid w:val="7FEEF970"/>
    <w:rsid w:val="7FFD650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AA33E"/>
  <w15:docId w15:val="{D7D8F43E-6900-4DC3-8F0E-EC04CA441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8ED"/>
    <w:pPr>
      <w:widowControl w:val="0"/>
      <w:spacing w:line="240" w:lineRule="atLeast"/>
    </w:pPr>
    <w:rPr>
      <w:sz w:val="22"/>
    </w:rPr>
  </w:style>
  <w:style w:type="paragraph" w:styleId="Heading1">
    <w:name w:val="heading 1"/>
    <w:basedOn w:val="Normal"/>
    <w:next w:val="Normal"/>
    <w:qFormat/>
    <w:rsid w:val="00BB48ED"/>
    <w:pPr>
      <w:keepNext/>
      <w:numPr>
        <w:numId w:val="54"/>
      </w:numPr>
      <w:spacing w:before="120" w:after="60"/>
      <w:ind w:left="720" w:hanging="720"/>
      <w:outlineLvl w:val="0"/>
    </w:pPr>
    <w:rPr>
      <w:b/>
      <w:sz w:val="24"/>
    </w:rPr>
  </w:style>
  <w:style w:type="paragraph" w:styleId="Heading2">
    <w:name w:val="heading 2"/>
    <w:basedOn w:val="Heading1"/>
    <w:next w:val="Normal"/>
    <w:autoRedefine/>
    <w:qFormat/>
    <w:rsid w:val="00BB48ED"/>
    <w:pPr>
      <w:numPr>
        <w:ilvl w:val="1"/>
      </w:numPr>
      <w:outlineLvl w:val="1"/>
    </w:pPr>
  </w:style>
  <w:style w:type="paragraph" w:styleId="Heading3">
    <w:name w:val="heading 3"/>
    <w:basedOn w:val="Heading1"/>
    <w:next w:val="Normal"/>
    <w:qFormat/>
    <w:rsid w:val="00BB48ED"/>
    <w:pPr>
      <w:numPr>
        <w:ilvl w:val="2"/>
      </w:numPr>
      <w:outlineLvl w:val="2"/>
    </w:pPr>
  </w:style>
  <w:style w:type="paragraph" w:styleId="Heading4">
    <w:name w:val="heading 4"/>
    <w:basedOn w:val="Heading1"/>
    <w:next w:val="Normal"/>
    <w:qFormat/>
    <w:rsid w:val="00BB48ED"/>
    <w:pPr>
      <w:numPr>
        <w:ilvl w:val="3"/>
      </w:numPr>
      <w:outlineLvl w:val="3"/>
    </w:pPr>
  </w:style>
  <w:style w:type="paragraph" w:styleId="Heading5">
    <w:name w:val="heading 5"/>
    <w:basedOn w:val="Normal"/>
    <w:next w:val="Normal"/>
    <w:qFormat/>
    <w:rsid w:val="00F0601F"/>
    <w:pPr>
      <w:numPr>
        <w:ilvl w:val="4"/>
        <w:numId w:val="54"/>
      </w:numPr>
      <w:spacing w:before="240" w:after="60"/>
      <w:ind w:left="2880"/>
      <w:outlineLvl w:val="4"/>
    </w:pPr>
  </w:style>
  <w:style w:type="paragraph" w:styleId="Heading6">
    <w:name w:val="heading 6"/>
    <w:basedOn w:val="Normal"/>
    <w:next w:val="Normal"/>
    <w:qFormat/>
    <w:rsid w:val="00F0601F"/>
    <w:pPr>
      <w:numPr>
        <w:ilvl w:val="5"/>
        <w:numId w:val="54"/>
      </w:numPr>
      <w:spacing w:before="240" w:after="60"/>
      <w:ind w:left="2880"/>
      <w:outlineLvl w:val="5"/>
    </w:pPr>
    <w:rPr>
      <w:i/>
    </w:rPr>
  </w:style>
  <w:style w:type="paragraph" w:styleId="Heading7">
    <w:name w:val="heading 7"/>
    <w:basedOn w:val="Normal"/>
    <w:next w:val="Normal"/>
    <w:qFormat/>
    <w:rsid w:val="00F0601F"/>
    <w:pPr>
      <w:numPr>
        <w:ilvl w:val="6"/>
        <w:numId w:val="54"/>
      </w:numPr>
      <w:spacing w:before="240" w:after="60"/>
      <w:ind w:left="2880"/>
      <w:outlineLvl w:val="6"/>
    </w:pPr>
  </w:style>
  <w:style w:type="paragraph" w:styleId="Heading8">
    <w:name w:val="heading 8"/>
    <w:basedOn w:val="Normal"/>
    <w:next w:val="Normal"/>
    <w:qFormat/>
    <w:rsid w:val="00F0601F"/>
    <w:pPr>
      <w:numPr>
        <w:ilvl w:val="7"/>
        <w:numId w:val="54"/>
      </w:numPr>
      <w:spacing w:before="240" w:after="60"/>
      <w:ind w:left="2880"/>
      <w:outlineLvl w:val="7"/>
    </w:pPr>
    <w:rPr>
      <w:i/>
    </w:rPr>
  </w:style>
  <w:style w:type="paragraph" w:styleId="Heading9">
    <w:name w:val="heading 9"/>
    <w:basedOn w:val="Normal"/>
    <w:next w:val="Normal"/>
    <w:qFormat/>
    <w:rsid w:val="00F0601F"/>
    <w:pPr>
      <w:numPr>
        <w:ilvl w:val="8"/>
        <w:numId w:val="54"/>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F0601F"/>
    <w:pPr>
      <w:spacing w:before="80"/>
      <w:ind w:left="720"/>
      <w:jc w:val="both"/>
    </w:pPr>
    <w:rPr>
      <w:color w:val="000000"/>
      <w:lang w:val="en-AU"/>
    </w:rPr>
  </w:style>
  <w:style w:type="paragraph" w:styleId="Title">
    <w:name w:val="Title"/>
    <w:basedOn w:val="Normal"/>
    <w:next w:val="Normal"/>
    <w:link w:val="TitleChar"/>
    <w:uiPriority w:val="10"/>
    <w:qFormat/>
    <w:rsid w:val="000E289D"/>
    <w:pPr>
      <w:spacing w:line="240" w:lineRule="auto"/>
      <w:jc w:val="center"/>
    </w:pPr>
    <w:rPr>
      <w:rFonts w:eastAsia="Georgia"/>
      <w:b/>
      <w:sz w:val="52"/>
      <w:szCs w:val="28"/>
    </w:rPr>
  </w:style>
  <w:style w:type="paragraph" w:styleId="Subtitle">
    <w:name w:val="Subtitle"/>
    <w:basedOn w:val="Normal"/>
    <w:link w:val="SubtitleChar"/>
    <w:uiPriority w:val="11"/>
    <w:qFormat/>
    <w:rsid w:val="000E289D"/>
    <w:pPr>
      <w:spacing w:after="60"/>
      <w:jc w:val="center"/>
    </w:pPr>
    <w:rPr>
      <w:iCs/>
      <w:sz w:val="40"/>
      <w:szCs w:val="40"/>
      <w:lang w:val="en-AU"/>
    </w:rPr>
  </w:style>
  <w:style w:type="paragraph" w:styleId="NormalIndent">
    <w:name w:val="Normal Indent"/>
    <w:basedOn w:val="Normal"/>
    <w:semiHidden/>
    <w:rsid w:val="00F0601F"/>
    <w:pPr>
      <w:ind w:left="900" w:hanging="900"/>
    </w:pPr>
  </w:style>
  <w:style w:type="paragraph" w:styleId="TOC1">
    <w:name w:val="toc 1"/>
    <w:basedOn w:val="Normal"/>
    <w:next w:val="Normal"/>
    <w:uiPriority w:val="39"/>
    <w:rsid w:val="00F0601F"/>
    <w:pPr>
      <w:tabs>
        <w:tab w:val="right" w:pos="9360"/>
      </w:tabs>
      <w:spacing w:before="240" w:after="60"/>
      <w:ind w:right="720"/>
    </w:pPr>
  </w:style>
  <w:style w:type="paragraph" w:styleId="TOC2">
    <w:name w:val="toc 2"/>
    <w:basedOn w:val="Normal"/>
    <w:next w:val="Normal"/>
    <w:uiPriority w:val="39"/>
    <w:rsid w:val="00F0601F"/>
    <w:pPr>
      <w:tabs>
        <w:tab w:val="right" w:pos="9360"/>
      </w:tabs>
      <w:ind w:left="432" w:right="720"/>
    </w:pPr>
  </w:style>
  <w:style w:type="paragraph" w:styleId="TOC3">
    <w:name w:val="toc 3"/>
    <w:basedOn w:val="Normal"/>
    <w:next w:val="Normal"/>
    <w:uiPriority w:val="39"/>
    <w:rsid w:val="00F0601F"/>
    <w:pPr>
      <w:tabs>
        <w:tab w:val="left" w:pos="1440"/>
        <w:tab w:val="right" w:pos="9360"/>
      </w:tabs>
      <w:ind w:left="864"/>
    </w:pPr>
  </w:style>
  <w:style w:type="paragraph" w:styleId="Header">
    <w:name w:val="header"/>
    <w:basedOn w:val="Normal"/>
    <w:semiHidden/>
    <w:rsid w:val="00F0601F"/>
    <w:pPr>
      <w:tabs>
        <w:tab w:val="center" w:pos="4320"/>
        <w:tab w:val="right" w:pos="8640"/>
      </w:tabs>
    </w:pPr>
  </w:style>
  <w:style w:type="paragraph" w:styleId="Footer">
    <w:name w:val="footer"/>
    <w:basedOn w:val="Normal"/>
    <w:semiHidden/>
    <w:rsid w:val="00F0601F"/>
    <w:pPr>
      <w:tabs>
        <w:tab w:val="center" w:pos="4320"/>
        <w:tab w:val="right" w:pos="8640"/>
      </w:tabs>
    </w:pPr>
  </w:style>
  <w:style w:type="character" w:styleId="PageNumber">
    <w:name w:val="page number"/>
    <w:basedOn w:val="DefaultParagraphFont"/>
    <w:semiHidden/>
    <w:rsid w:val="00F0601F"/>
  </w:style>
  <w:style w:type="paragraph" w:customStyle="1" w:styleId="Bullet1">
    <w:name w:val="Bullet1"/>
    <w:basedOn w:val="Normal"/>
    <w:rsid w:val="00F0601F"/>
    <w:pPr>
      <w:ind w:left="720" w:hanging="432"/>
    </w:pPr>
  </w:style>
  <w:style w:type="paragraph" w:customStyle="1" w:styleId="Bullet2">
    <w:name w:val="Bullet2"/>
    <w:basedOn w:val="Normal"/>
    <w:rsid w:val="00F0601F"/>
    <w:pPr>
      <w:ind w:left="1440" w:hanging="360"/>
    </w:pPr>
    <w:rPr>
      <w:color w:val="000080"/>
    </w:rPr>
  </w:style>
  <w:style w:type="paragraph" w:customStyle="1" w:styleId="Tabletext">
    <w:name w:val="Tabletext"/>
    <w:basedOn w:val="Normal"/>
    <w:link w:val="TabletextChar"/>
    <w:rsid w:val="00F0601F"/>
    <w:pPr>
      <w:keepLines/>
      <w:spacing w:after="120"/>
    </w:pPr>
  </w:style>
  <w:style w:type="paragraph" w:styleId="BodyText">
    <w:name w:val="Body Text"/>
    <w:basedOn w:val="Normal"/>
    <w:semiHidden/>
    <w:rsid w:val="00F0601F"/>
    <w:pPr>
      <w:keepLines/>
      <w:spacing w:after="120"/>
      <w:ind w:left="720"/>
    </w:pPr>
  </w:style>
  <w:style w:type="paragraph" w:styleId="DocumentMap">
    <w:name w:val="Document Map"/>
    <w:basedOn w:val="Normal"/>
    <w:semiHidden/>
    <w:rsid w:val="00F0601F"/>
    <w:pPr>
      <w:shd w:val="clear" w:color="auto" w:fill="000080"/>
    </w:pPr>
    <w:rPr>
      <w:rFonts w:ascii="Tahoma" w:hAnsi="Tahoma"/>
    </w:rPr>
  </w:style>
  <w:style w:type="character" w:styleId="FootnoteReference">
    <w:name w:val="footnote reference"/>
    <w:basedOn w:val="DefaultParagraphFont"/>
    <w:semiHidden/>
    <w:rsid w:val="00F0601F"/>
    <w:rPr>
      <w:sz w:val="20"/>
      <w:vertAlign w:val="superscript"/>
    </w:rPr>
  </w:style>
  <w:style w:type="paragraph" w:styleId="FootnoteText">
    <w:name w:val="footnote text"/>
    <w:basedOn w:val="Normal"/>
    <w:semiHidden/>
    <w:rsid w:val="00F0601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0601F"/>
    <w:pPr>
      <w:spacing w:before="480" w:after="60" w:line="240" w:lineRule="auto"/>
      <w:jc w:val="center"/>
    </w:pPr>
    <w:rPr>
      <w:rFonts w:ascii="Arial" w:hAnsi="Arial"/>
      <w:b/>
      <w:kern w:val="28"/>
      <w:sz w:val="32"/>
    </w:rPr>
  </w:style>
  <w:style w:type="paragraph" w:customStyle="1" w:styleId="Paragraph1">
    <w:name w:val="Paragraph1"/>
    <w:basedOn w:val="Normal"/>
    <w:rsid w:val="00F0601F"/>
    <w:pPr>
      <w:spacing w:before="80" w:line="240" w:lineRule="auto"/>
      <w:jc w:val="both"/>
    </w:pPr>
  </w:style>
  <w:style w:type="paragraph" w:customStyle="1" w:styleId="Paragraph3">
    <w:name w:val="Paragraph3"/>
    <w:basedOn w:val="Normal"/>
    <w:rsid w:val="00F0601F"/>
    <w:pPr>
      <w:spacing w:before="80" w:line="240" w:lineRule="auto"/>
      <w:ind w:left="1530"/>
      <w:jc w:val="both"/>
    </w:pPr>
  </w:style>
  <w:style w:type="paragraph" w:customStyle="1" w:styleId="Paragraph4">
    <w:name w:val="Paragraph4"/>
    <w:basedOn w:val="Normal"/>
    <w:rsid w:val="00F0601F"/>
    <w:pPr>
      <w:spacing w:before="80" w:line="240" w:lineRule="auto"/>
      <w:ind w:left="2250"/>
      <w:jc w:val="both"/>
    </w:pPr>
  </w:style>
  <w:style w:type="paragraph" w:styleId="TOC4">
    <w:name w:val="toc 4"/>
    <w:basedOn w:val="Normal"/>
    <w:next w:val="Normal"/>
    <w:uiPriority w:val="39"/>
    <w:rsid w:val="00F0601F"/>
    <w:pPr>
      <w:ind w:left="600"/>
    </w:pPr>
  </w:style>
  <w:style w:type="paragraph" w:styleId="TOC5">
    <w:name w:val="toc 5"/>
    <w:basedOn w:val="Normal"/>
    <w:next w:val="Normal"/>
    <w:semiHidden/>
    <w:rsid w:val="00F0601F"/>
    <w:pPr>
      <w:ind w:left="800"/>
    </w:pPr>
  </w:style>
  <w:style w:type="paragraph" w:styleId="TOC6">
    <w:name w:val="toc 6"/>
    <w:basedOn w:val="Normal"/>
    <w:next w:val="Normal"/>
    <w:semiHidden/>
    <w:rsid w:val="00F0601F"/>
    <w:pPr>
      <w:ind w:left="1000"/>
    </w:pPr>
  </w:style>
  <w:style w:type="paragraph" w:styleId="TOC7">
    <w:name w:val="toc 7"/>
    <w:basedOn w:val="Normal"/>
    <w:next w:val="Normal"/>
    <w:semiHidden/>
    <w:rsid w:val="00F0601F"/>
    <w:pPr>
      <w:ind w:left="1200"/>
    </w:pPr>
  </w:style>
  <w:style w:type="paragraph" w:styleId="TOC8">
    <w:name w:val="toc 8"/>
    <w:basedOn w:val="Normal"/>
    <w:next w:val="Normal"/>
    <w:semiHidden/>
    <w:rsid w:val="00F0601F"/>
    <w:pPr>
      <w:ind w:left="1400"/>
    </w:pPr>
  </w:style>
  <w:style w:type="paragraph" w:styleId="TOC9">
    <w:name w:val="toc 9"/>
    <w:basedOn w:val="Normal"/>
    <w:next w:val="Normal"/>
    <w:semiHidden/>
    <w:rsid w:val="00F0601F"/>
    <w:pPr>
      <w:ind w:left="1600"/>
    </w:pPr>
  </w:style>
  <w:style w:type="paragraph" w:styleId="BodyText2">
    <w:name w:val="Body Text 2"/>
    <w:basedOn w:val="Normal"/>
    <w:semiHidden/>
    <w:rsid w:val="00F0601F"/>
    <w:rPr>
      <w:i/>
      <w:color w:val="0000FF"/>
    </w:rPr>
  </w:style>
  <w:style w:type="paragraph" w:styleId="BodyTextIndent">
    <w:name w:val="Body Text Indent"/>
    <w:basedOn w:val="Normal"/>
    <w:semiHidden/>
    <w:rsid w:val="00F0601F"/>
    <w:pPr>
      <w:ind w:left="720"/>
    </w:pPr>
    <w:rPr>
      <w:i/>
      <w:color w:val="0000FF"/>
      <w:u w:val="single"/>
    </w:rPr>
  </w:style>
  <w:style w:type="paragraph" w:customStyle="1" w:styleId="Body">
    <w:name w:val="Body"/>
    <w:basedOn w:val="Normal"/>
    <w:rsid w:val="00F0601F"/>
    <w:pPr>
      <w:widowControl/>
      <w:spacing w:before="120" w:line="240" w:lineRule="auto"/>
      <w:jc w:val="both"/>
    </w:pPr>
    <w:rPr>
      <w:rFonts w:ascii="Book Antiqua" w:hAnsi="Book Antiqua"/>
    </w:rPr>
  </w:style>
  <w:style w:type="paragraph" w:customStyle="1" w:styleId="Bullet">
    <w:name w:val="Bullet"/>
    <w:basedOn w:val="Normal"/>
    <w:rsid w:val="00F0601F"/>
    <w:pPr>
      <w:widowControl/>
      <w:numPr>
        <w:numId w:val="55"/>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F0601F"/>
    <w:pPr>
      <w:spacing w:after="120"/>
      <w:ind w:left="720"/>
    </w:pPr>
    <w:rPr>
      <w:i/>
      <w:color w:val="0000FF"/>
    </w:rPr>
  </w:style>
  <w:style w:type="character" w:styleId="Hyperlink">
    <w:name w:val="Hyperlink"/>
    <w:basedOn w:val="DefaultParagraphFont"/>
    <w:uiPriority w:val="99"/>
    <w:rsid w:val="00F0601F"/>
    <w:rPr>
      <w:color w:val="0000FF"/>
      <w:u w:val="single"/>
    </w:rPr>
  </w:style>
  <w:style w:type="character" w:styleId="Strong">
    <w:name w:val="Strong"/>
    <w:basedOn w:val="DefaultParagraphFont"/>
    <w:qFormat/>
    <w:rsid w:val="00F0601F"/>
    <w:rPr>
      <w:b/>
      <w:bCs/>
    </w:rPr>
  </w:style>
  <w:style w:type="paragraph" w:styleId="ListParagraph">
    <w:name w:val="List Paragraph"/>
    <w:basedOn w:val="Normal"/>
    <w:uiPriority w:val="34"/>
    <w:qFormat/>
    <w:rsid w:val="00090778"/>
    <w:pPr>
      <w:ind w:left="720"/>
      <w:contextualSpacing/>
    </w:pPr>
  </w:style>
  <w:style w:type="table" w:styleId="TableGrid">
    <w:name w:val="Table Grid"/>
    <w:basedOn w:val="TableNormal"/>
    <w:uiPriority w:val="59"/>
    <w:rsid w:val="008C0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3046"/>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0C556E"/>
    <w:rPr>
      <w:sz w:val="18"/>
      <w:szCs w:val="18"/>
    </w:rPr>
  </w:style>
  <w:style w:type="paragraph" w:styleId="CommentText">
    <w:name w:val="annotation text"/>
    <w:basedOn w:val="Normal"/>
    <w:link w:val="CommentTextChar"/>
    <w:uiPriority w:val="99"/>
    <w:unhideWhenUsed/>
    <w:rsid w:val="000C556E"/>
    <w:pPr>
      <w:spacing w:line="240" w:lineRule="auto"/>
    </w:pPr>
    <w:rPr>
      <w:sz w:val="24"/>
      <w:szCs w:val="24"/>
    </w:rPr>
  </w:style>
  <w:style w:type="character" w:customStyle="1" w:styleId="CommentTextChar">
    <w:name w:val="Comment Text Char"/>
    <w:basedOn w:val="DefaultParagraphFont"/>
    <w:link w:val="CommentText"/>
    <w:uiPriority w:val="99"/>
    <w:rsid w:val="000C556E"/>
    <w:rPr>
      <w:sz w:val="24"/>
      <w:szCs w:val="24"/>
    </w:rPr>
  </w:style>
  <w:style w:type="paragraph" w:styleId="CommentSubject">
    <w:name w:val="annotation subject"/>
    <w:basedOn w:val="CommentText"/>
    <w:next w:val="CommentText"/>
    <w:link w:val="CommentSubjectChar"/>
    <w:uiPriority w:val="99"/>
    <w:semiHidden/>
    <w:unhideWhenUsed/>
    <w:rsid w:val="000C556E"/>
    <w:rPr>
      <w:b/>
      <w:bCs/>
      <w:sz w:val="20"/>
      <w:szCs w:val="20"/>
    </w:rPr>
  </w:style>
  <w:style w:type="character" w:customStyle="1" w:styleId="CommentSubjectChar">
    <w:name w:val="Comment Subject Char"/>
    <w:basedOn w:val="CommentTextChar"/>
    <w:link w:val="CommentSubject"/>
    <w:uiPriority w:val="99"/>
    <w:semiHidden/>
    <w:rsid w:val="000C556E"/>
    <w:rPr>
      <w:b/>
      <w:bCs/>
      <w:sz w:val="24"/>
      <w:szCs w:val="24"/>
    </w:rPr>
  </w:style>
  <w:style w:type="paragraph" w:styleId="BalloonText">
    <w:name w:val="Balloon Text"/>
    <w:basedOn w:val="Normal"/>
    <w:link w:val="BalloonTextChar"/>
    <w:uiPriority w:val="99"/>
    <w:semiHidden/>
    <w:unhideWhenUsed/>
    <w:rsid w:val="000C556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56E"/>
    <w:rPr>
      <w:rFonts w:ascii="Lucida Grande" w:hAnsi="Lucida Grande"/>
      <w:sz w:val="18"/>
      <w:szCs w:val="18"/>
    </w:rPr>
  </w:style>
  <w:style w:type="paragraph" w:styleId="NormalWeb">
    <w:name w:val="Normal (Web)"/>
    <w:basedOn w:val="Normal"/>
    <w:uiPriority w:val="99"/>
    <w:semiHidden/>
    <w:unhideWhenUsed/>
    <w:rsid w:val="001E23B2"/>
    <w:pPr>
      <w:widowControl/>
      <w:spacing w:before="100" w:beforeAutospacing="1" w:after="100" w:afterAutospacing="1" w:line="240" w:lineRule="auto"/>
    </w:pPr>
    <w:rPr>
      <w:sz w:val="24"/>
      <w:szCs w:val="24"/>
    </w:rPr>
  </w:style>
  <w:style w:type="paragraph" w:styleId="Revision">
    <w:name w:val="Revision"/>
    <w:hidden/>
    <w:uiPriority w:val="99"/>
    <w:semiHidden/>
    <w:rsid w:val="00022587"/>
  </w:style>
  <w:style w:type="character" w:customStyle="1" w:styleId="TitleChar">
    <w:name w:val="Title Char"/>
    <w:basedOn w:val="DefaultParagraphFont"/>
    <w:link w:val="Title"/>
    <w:uiPriority w:val="10"/>
    <w:rsid w:val="000E289D"/>
    <w:rPr>
      <w:rFonts w:eastAsia="Georgia"/>
      <w:b/>
      <w:sz w:val="52"/>
      <w:szCs w:val="28"/>
    </w:rPr>
  </w:style>
  <w:style w:type="paragraph" w:customStyle="1" w:styleId="paragraph">
    <w:name w:val="paragraph"/>
    <w:basedOn w:val="Normal"/>
    <w:rsid w:val="00A130D2"/>
    <w:pPr>
      <w:widowControl/>
      <w:spacing w:before="100" w:beforeAutospacing="1" w:after="100" w:afterAutospacing="1" w:line="240" w:lineRule="auto"/>
    </w:pPr>
    <w:rPr>
      <w:sz w:val="24"/>
      <w:szCs w:val="24"/>
    </w:rPr>
  </w:style>
  <w:style w:type="character" w:customStyle="1" w:styleId="normaltextrun">
    <w:name w:val="normaltextrun"/>
    <w:basedOn w:val="DefaultParagraphFont"/>
    <w:rsid w:val="00A130D2"/>
  </w:style>
  <w:style w:type="character" w:customStyle="1" w:styleId="eop">
    <w:name w:val="eop"/>
    <w:basedOn w:val="DefaultParagraphFont"/>
    <w:rsid w:val="00A130D2"/>
  </w:style>
  <w:style w:type="paragraph" w:customStyle="1" w:styleId="GridHeader">
    <w:name w:val="Grid Header"/>
    <w:basedOn w:val="Tabletext"/>
    <w:link w:val="GridHeaderChar"/>
    <w:qFormat/>
    <w:rsid w:val="00A012D6"/>
    <w:pPr>
      <w:jc w:val="center"/>
    </w:pPr>
    <w:rPr>
      <w:b/>
    </w:rPr>
  </w:style>
  <w:style w:type="character" w:customStyle="1" w:styleId="TabletextChar">
    <w:name w:val="Tabletext Char"/>
    <w:basedOn w:val="DefaultParagraphFont"/>
    <w:link w:val="Tabletext"/>
    <w:rsid w:val="00A012D6"/>
    <w:rPr>
      <w:sz w:val="22"/>
    </w:rPr>
  </w:style>
  <w:style w:type="character" w:customStyle="1" w:styleId="GridHeaderChar">
    <w:name w:val="Grid Header Char"/>
    <w:basedOn w:val="TabletextChar"/>
    <w:link w:val="GridHeader"/>
    <w:rsid w:val="00A012D6"/>
    <w:rPr>
      <w:b/>
      <w:sz w:val="22"/>
    </w:rPr>
  </w:style>
  <w:style w:type="paragraph" w:customStyle="1" w:styleId="GridItem">
    <w:name w:val="Grid Item"/>
    <w:basedOn w:val="NoSpacing"/>
    <w:link w:val="GridItemChar"/>
    <w:qFormat/>
    <w:rsid w:val="00E67D79"/>
    <w:pPr>
      <w:widowControl/>
      <w:spacing w:line="276" w:lineRule="auto"/>
    </w:pPr>
    <w:rPr>
      <w:bCs/>
      <w:szCs w:val="22"/>
    </w:rPr>
  </w:style>
  <w:style w:type="character" w:customStyle="1" w:styleId="GridItemChar">
    <w:name w:val="Grid Item Char"/>
    <w:basedOn w:val="DefaultParagraphFont"/>
    <w:link w:val="GridItem"/>
    <w:rsid w:val="00E67D79"/>
    <w:rPr>
      <w:bCs/>
      <w:sz w:val="22"/>
      <w:szCs w:val="22"/>
    </w:rPr>
  </w:style>
  <w:style w:type="paragraph" w:styleId="NoSpacing">
    <w:name w:val="No Spacing"/>
    <w:uiPriority w:val="1"/>
    <w:qFormat/>
    <w:rsid w:val="00E67D79"/>
    <w:pPr>
      <w:widowControl w:val="0"/>
    </w:pPr>
    <w:rPr>
      <w:sz w:val="22"/>
    </w:rPr>
  </w:style>
  <w:style w:type="character" w:customStyle="1" w:styleId="SubtitleChar">
    <w:name w:val="Subtitle Char"/>
    <w:basedOn w:val="DefaultParagraphFont"/>
    <w:link w:val="Subtitle"/>
    <w:uiPriority w:val="11"/>
    <w:rsid w:val="000E289D"/>
    <w:rPr>
      <w:iCs/>
      <w:sz w:val="40"/>
      <w:szCs w:val="40"/>
      <w:lang w:val="en-AU"/>
    </w:rPr>
  </w:style>
  <w:style w:type="paragraph" w:styleId="TOCHeading">
    <w:name w:val="TOC Heading"/>
    <w:basedOn w:val="Heading1"/>
    <w:next w:val="Normal"/>
    <w:uiPriority w:val="39"/>
    <w:unhideWhenUsed/>
    <w:qFormat/>
    <w:rsid w:val="00874CF1"/>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93">
      <w:bodyDiv w:val="1"/>
      <w:marLeft w:val="0"/>
      <w:marRight w:val="0"/>
      <w:marTop w:val="0"/>
      <w:marBottom w:val="0"/>
      <w:divBdr>
        <w:top w:val="none" w:sz="0" w:space="0" w:color="auto"/>
        <w:left w:val="none" w:sz="0" w:space="0" w:color="auto"/>
        <w:bottom w:val="none" w:sz="0" w:space="0" w:color="auto"/>
        <w:right w:val="none" w:sz="0" w:space="0" w:color="auto"/>
      </w:divBdr>
    </w:div>
    <w:div w:id="166092420">
      <w:bodyDiv w:val="1"/>
      <w:marLeft w:val="0"/>
      <w:marRight w:val="0"/>
      <w:marTop w:val="0"/>
      <w:marBottom w:val="0"/>
      <w:divBdr>
        <w:top w:val="none" w:sz="0" w:space="0" w:color="auto"/>
        <w:left w:val="none" w:sz="0" w:space="0" w:color="auto"/>
        <w:bottom w:val="none" w:sz="0" w:space="0" w:color="auto"/>
        <w:right w:val="none" w:sz="0" w:space="0" w:color="auto"/>
      </w:divBdr>
    </w:div>
    <w:div w:id="177235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yperlink" Target="https://fonts.google.com/icons"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image" Target="media/image38.png"/><Relationship Id="rId68"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23.png"/><Relationship Id="rId6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fonts.google.com/icons" TargetMode="External"/><Relationship Id="rId41"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90.png"/><Relationship Id="rId40" Type="http://schemas.openxmlformats.org/officeDocument/2006/relationships/image" Target="media/image15.png"/><Relationship Id="rId45" Type="http://schemas.openxmlformats.org/officeDocument/2006/relationships/image" Target="media/image1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36" Type="http://schemas.openxmlformats.org/officeDocument/2006/relationships/image" Target="media/image12.png"/><Relationship Id="rId49"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yperlink" Target="https://learn.umgc.edu/d2l/le/news/718165/2732428/view" TargetMode="External"/><Relationship Id="rId31" Type="http://schemas.openxmlformats.org/officeDocument/2006/relationships/image" Target="media/image80.png"/><Relationship Id="rId44" Type="http://schemas.openxmlformats.org/officeDocument/2006/relationships/image" Target="media/image130.png"/><Relationship Id="rId60" Type="http://schemas.openxmlformats.org/officeDocument/2006/relationships/image" Target="media/image24.png"/><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1.png"/><Relationship Id="rId64"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X:\Mike\school\PhD%20Nova%20Southeastern\CIS870-Soft-Eng\requirementDocument\rup_srs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37B187C-EED1-4D4B-BE10-908D58D58256}">
  <ds:schemaRefs>
    <ds:schemaRef ds:uri="http://schemas.openxmlformats.org/officeDocument/2006/bibliography"/>
  </ds:schemaRefs>
</ds:datastoreItem>
</file>

<file path=customXml/itemProps2.xml><?xml version="1.0" encoding="utf-8"?>
<ds:datastoreItem xmlns:ds="http://schemas.openxmlformats.org/officeDocument/2006/customXml" ds:itemID="{7D1D7926-54CA-47C2-96CD-7666181386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BCB70D-04CE-49E8-9102-E443F244D3B1}">
  <ds:schemaRefs>
    <ds:schemaRef ds:uri="http://schemas.microsoft.com/sharepoint/v3/contenttype/forms"/>
  </ds:schemaRefs>
</ds:datastoreItem>
</file>

<file path=customXml/itemProps4.xml><?xml version="1.0" encoding="utf-8"?>
<ds:datastoreItem xmlns:ds="http://schemas.openxmlformats.org/officeDocument/2006/customXml" ds:itemID="{878E08B3-E091-4444-9AEC-A06AABFD3BFE}">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docProps/app.xml><?xml version="1.0" encoding="utf-8"?>
<Properties xmlns="http://schemas.openxmlformats.org/officeDocument/2006/extended-properties" xmlns:vt="http://schemas.openxmlformats.org/officeDocument/2006/docPropsVTypes">
  <Template>rup_srsuc.dot</Template>
  <TotalTime>74</TotalTime>
  <Pages>36</Pages>
  <Words>5160</Words>
  <Characters>29413</Characters>
  <Application>Microsoft Office Word</Application>
  <DocSecurity>0</DocSecurity>
  <Lines>245</Lines>
  <Paragraphs>69</Paragraphs>
  <ScaleCrop>false</ScaleCrop>
  <Company>Google</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YouTube Music</dc:subject>
  <dc:creator>Michael Brown</dc:creator>
  <cp:keywords/>
  <cp:lastModifiedBy>Michael Conatser</cp:lastModifiedBy>
  <cp:revision>46</cp:revision>
  <cp:lastPrinted>2021-02-23T13:26:00Z</cp:lastPrinted>
  <dcterms:created xsi:type="dcterms:W3CDTF">2022-09-17T16:00:00Z</dcterms:created>
  <dcterms:modified xsi:type="dcterms:W3CDTF">2022-11-07T13:56:00Z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0x010100F7EF32E891C196479BADBE1E0B365F9B</vt:lpwstr>
  </property>
  <property fmtid="{D5CDD505-2E9C-101B-9397-08002B2CF9AE}" pid="3" name="MediaServiceImageTags">
    <vt:lpwstr/>
  </property>
</Properties>
</file>